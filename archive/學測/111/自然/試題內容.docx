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C542D" w14:textId="04DA1E3B" w:rsidR="0016262C" w:rsidRPr="0016262C" w:rsidRDefault="0016262C" w:rsidP="0016262C">
      <w:pPr>
        <w:widowControl/>
        <w:autoSpaceDE w:val="0"/>
        <w:autoSpaceDN w:val="0"/>
        <w:spacing w:beforeLines="50" w:before="12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16262C">
        <w:rPr>
          <w:rFonts w:ascii="標楷體" w:eastAsia="標楷體" w:hAnsi="標楷體" w:hint="eastAsia"/>
          <w:sz w:val="40"/>
          <w:szCs w:val="40"/>
        </w:rPr>
        <w:t>財團法人</w:t>
      </w:r>
      <w:r w:rsidRPr="0016262C">
        <w:rPr>
          <w:rFonts w:ascii="標楷體" w:eastAsia="標楷體" w:hAnsi="標楷體"/>
          <w:sz w:val="40"/>
          <w:szCs w:val="40"/>
        </w:rPr>
        <w:t>大學入學考試中心</w:t>
      </w:r>
      <w:r w:rsidRPr="0016262C">
        <w:rPr>
          <w:rFonts w:ascii="標楷體" w:eastAsia="標楷體" w:hAnsi="標楷體" w:hint="eastAsia"/>
          <w:sz w:val="40"/>
          <w:szCs w:val="40"/>
        </w:rPr>
        <w:t>基金會</w:t>
      </w:r>
    </w:p>
    <w:p w14:paraId="42B62999" w14:textId="7EA3EF35" w:rsidR="0016262C" w:rsidRPr="0016262C" w:rsidRDefault="0016262C" w:rsidP="0016262C">
      <w:pPr>
        <w:widowControl/>
        <w:autoSpaceDE w:val="0"/>
        <w:autoSpaceDN w:val="0"/>
        <w:spacing w:beforeLines="50" w:before="12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67355B">
        <w:rPr>
          <w:rFonts w:eastAsia="標楷體"/>
          <w:sz w:val="40"/>
          <w:szCs w:val="40"/>
        </w:rPr>
        <w:t>111</w:t>
      </w:r>
      <w:r w:rsidRPr="0016262C">
        <w:rPr>
          <w:rFonts w:ascii="標楷體" w:eastAsia="標楷體" w:hAnsi="標楷體"/>
          <w:sz w:val="40"/>
          <w:szCs w:val="40"/>
        </w:rPr>
        <w:t>學年度學科能力測驗試題</w:t>
      </w:r>
    </w:p>
    <w:p w14:paraId="0186EE52" w14:textId="77777777" w:rsidR="00457764" w:rsidRPr="0016262C" w:rsidRDefault="00457764" w:rsidP="0016262C">
      <w:pPr>
        <w:widowControl/>
        <w:autoSpaceDE w:val="0"/>
        <w:autoSpaceDN w:val="0"/>
        <w:jc w:val="center"/>
        <w:textAlignment w:val="bottom"/>
        <w:rPr>
          <w:rFonts w:eastAsia="標楷體"/>
          <w:sz w:val="40"/>
          <w:szCs w:val="40"/>
        </w:rPr>
      </w:pPr>
    </w:p>
    <w:p w14:paraId="30717344" w14:textId="77777777" w:rsidR="00457764" w:rsidRPr="0016262C" w:rsidRDefault="00457764" w:rsidP="0016262C">
      <w:pPr>
        <w:widowControl/>
        <w:autoSpaceDE w:val="0"/>
        <w:autoSpaceDN w:val="0"/>
        <w:spacing w:beforeLines="50" w:before="120"/>
        <w:jc w:val="center"/>
        <w:textAlignment w:val="bottom"/>
        <w:rPr>
          <w:rFonts w:eastAsia="標楷體"/>
          <w:sz w:val="52"/>
          <w:szCs w:val="40"/>
        </w:rPr>
      </w:pPr>
      <w:r w:rsidRPr="0016262C">
        <w:rPr>
          <w:rFonts w:eastAsia="標楷體" w:hint="eastAsia"/>
          <w:sz w:val="52"/>
          <w:szCs w:val="40"/>
        </w:rPr>
        <w:t>自然考科</w:t>
      </w:r>
    </w:p>
    <w:p w14:paraId="0B5FC961" w14:textId="543C532A" w:rsidR="00457764" w:rsidRPr="002025AC" w:rsidRDefault="00457764" w:rsidP="0016262C">
      <w:pPr>
        <w:widowControl/>
        <w:autoSpaceDE w:val="0"/>
        <w:autoSpaceDN w:val="0"/>
        <w:adjustRightInd/>
        <w:spacing w:line="240" w:lineRule="auto"/>
        <w:jc w:val="center"/>
        <w:textAlignment w:val="bottom"/>
        <w:rPr>
          <w:rFonts w:eastAsia="標楷體"/>
          <w:kern w:val="2"/>
          <w:sz w:val="40"/>
          <w:szCs w:val="40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697148" w:rsidRPr="002025AC" w14:paraId="456F9856" w14:textId="77777777" w:rsidTr="00D15ABF">
        <w:trPr>
          <w:cantSplit/>
          <w:trHeight w:val="8467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BD4CC3" w14:textId="77777777" w:rsidR="00697148" w:rsidRPr="00723B08" w:rsidRDefault="00697148" w:rsidP="00723B08">
            <w:pPr>
              <w:widowControl/>
              <w:autoSpaceDE w:val="0"/>
              <w:autoSpaceDN w:val="0"/>
              <w:adjustRightInd/>
              <w:spacing w:line="24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28"/>
                <w:szCs w:val="40"/>
              </w:rPr>
            </w:pPr>
          </w:p>
          <w:p w14:paraId="1D36D814" w14:textId="77777777" w:rsidR="00FA6024" w:rsidRPr="00FA6024" w:rsidRDefault="00FA6024" w:rsidP="00FA6024">
            <w:pPr>
              <w:widowControl/>
              <w:autoSpaceDE w:val="0"/>
              <w:autoSpaceDN w:val="0"/>
              <w:adjustRightInd/>
              <w:spacing w:afterLines="100" w:after="240" w:line="48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32"/>
                <w:szCs w:val="32"/>
              </w:rPr>
            </w:pPr>
            <w:proofErr w:type="gramStart"/>
            <w:r w:rsidRPr="00FA6024">
              <w:rPr>
                <w:rFonts w:eastAsia="標楷體"/>
                <w:kern w:val="2"/>
                <w:sz w:val="32"/>
                <w:szCs w:val="32"/>
              </w:rPr>
              <w:t>－作答</w:t>
            </w:r>
            <w:proofErr w:type="gramEnd"/>
            <w:r w:rsidRPr="00FA6024">
              <w:rPr>
                <w:rFonts w:eastAsia="標楷體"/>
                <w:kern w:val="2"/>
                <w:sz w:val="32"/>
                <w:szCs w:val="32"/>
              </w:rPr>
              <w:t>注意事項－</w:t>
            </w:r>
          </w:p>
          <w:p w14:paraId="5C0C4377" w14:textId="0C7DB7D1" w:rsidR="00FA6024" w:rsidRPr="00FA6024" w:rsidRDefault="00FA6024" w:rsidP="00D15ABF">
            <w:pPr>
              <w:widowControl/>
              <w:autoSpaceDE w:val="0"/>
              <w:autoSpaceDN w:val="0"/>
              <w:spacing w:beforeLines="50" w:before="120" w:line="400" w:lineRule="atLeast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FA6024">
              <w:rPr>
                <w:rFonts w:eastAsia="標楷體"/>
                <w:sz w:val="28"/>
                <w:szCs w:val="28"/>
              </w:rPr>
              <w:t>考試時間：</w:t>
            </w:r>
            <w:r>
              <w:rPr>
                <w:rFonts w:eastAsia="標楷體"/>
                <w:sz w:val="28"/>
                <w:szCs w:val="28"/>
              </w:rPr>
              <w:t>11</w:t>
            </w:r>
            <w:r w:rsidRPr="00FA6024">
              <w:rPr>
                <w:rFonts w:eastAsia="標楷體"/>
                <w:sz w:val="28"/>
                <w:szCs w:val="28"/>
              </w:rPr>
              <w:t>0</w:t>
            </w:r>
            <w:r w:rsidRPr="00FA6024">
              <w:rPr>
                <w:rFonts w:eastAsia="標楷體"/>
                <w:sz w:val="28"/>
                <w:szCs w:val="28"/>
              </w:rPr>
              <w:t>分鐘</w:t>
            </w:r>
          </w:p>
          <w:p w14:paraId="5D852204" w14:textId="77777777" w:rsidR="00FA6024" w:rsidRPr="00FA6024" w:rsidRDefault="00FA6024" w:rsidP="00D15ABF">
            <w:pPr>
              <w:widowControl/>
              <w:autoSpaceDE w:val="0"/>
              <w:autoSpaceDN w:val="0"/>
              <w:spacing w:beforeLines="50" w:before="120" w:line="400" w:lineRule="atLeast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FA6024">
              <w:rPr>
                <w:rFonts w:eastAsia="標楷體"/>
                <w:sz w:val="28"/>
                <w:szCs w:val="28"/>
              </w:rPr>
              <w:t>作答方式：</w:t>
            </w:r>
          </w:p>
          <w:p w14:paraId="5776E1F9" w14:textId="79FDA6BD" w:rsidR="00D15ABF" w:rsidRPr="004B7413" w:rsidRDefault="00D15ABF" w:rsidP="00D15ABF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color w:val="000000"/>
              </w:rPr>
            </w:pPr>
            <w:proofErr w:type="gramStart"/>
            <w:r w:rsidRPr="004B7413">
              <w:rPr>
                <w:rFonts w:ascii="標楷體" w:eastAsia="標楷體" w:hAnsi="標楷體"/>
                <w:color w:val="000000"/>
              </w:rPr>
              <w:t>˙</w:t>
            </w:r>
            <w:proofErr w:type="gramEnd"/>
            <w:r w:rsidRPr="004B7413">
              <w:rPr>
                <w:rFonts w:eastAsia="標楷體"/>
                <w:color w:val="000000"/>
              </w:rPr>
              <w:t>選擇題用</w:t>
            </w:r>
            <w:r w:rsidRPr="004B7413">
              <w:rPr>
                <w:rFonts w:eastAsia="標楷體"/>
                <w:color w:val="000000"/>
              </w:rPr>
              <w:t xml:space="preserve"> 2B </w:t>
            </w:r>
            <w:r w:rsidRPr="004B7413">
              <w:rPr>
                <w:rFonts w:eastAsia="標楷體"/>
                <w:color w:val="000000"/>
              </w:rPr>
              <w:t>鉛筆在「</w:t>
            </w:r>
            <w:proofErr w:type="gramStart"/>
            <w:r w:rsidRPr="004B7413">
              <w:rPr>
                <w:rFonts w:eastAsia="標楷體" w:hint="eastAsia"/>
                <w:color w:val="000000"/>
              </w:rPr>
              <w:t>答題卷</w:t>
            </w:r>
            <w:proofErr w:type="gramEnd"/>
            <w:r w:rsidRPr="004B7413">
              <w:rPr>
                <w:rFonts w:eastAsia="標楷體"/>
                <w:color w:val="000000"/>
              </w:rPr>
              <w:t>」上作答；更正時，應以橡皮擦擦拭，切勿使用修正液</w:t>
            </w:r>
            <w:r w:rsidR="002E0E63">
              <w:rPr>
                <w:rFonts w:eastAsia="標楷體" w:hint="eastAsia"/>
                <w:color w:val="000000"/>
              </w:rPr>
              <w:t>（</w:t>
            </w:r>
            <w:r w:rsidRPr="004B7413">
              <w:rPr>
                <w:rFonts w:eastAsia="標楷體"/>
                <w:color w:val="000000"/>
              </w:rPr>
              <w:t>帶</w:t>
            </w:r>
            <w:r w:rsidR="002E0E63">
              <w:rPr>
                <w:rFonts w:eastAsia="標楷體" w:hint="eastAsia"/>
                <w:color w:val="000000"/>
              </w:rPr>
              <w:t>）</w:t>
            </w:r>
            <w:r w:rsidRPr="004B7413">
              <w:rPr>
                <w:rFonts w:eastAsia="標楷體"/>
                <w:color w:val="000000"/>
              </w:rPr>
              <w:t>。</w:t>
            </w:r>
          </w:p>
          <w:p w14:paraId="06C7E43A" w14:textId="2D1E1EC7" w:rsidR="00D15ABF" w:rsidRPr="004B7413" w:rsidRDefault="00D15ABF" w:rsidP="00D15ABF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color w:val="000000"/>
              </w:rPr>
            </w:pPr>
            <w:proofErr w:type="gramStart"/>
            <w:r w:rsidRPr="004B7413">
              <w:rPr>
                <w:rFonts w:ascii="標楷體" w:eastAsia="標楷體" w:hAnsi="標楷體"/>
                <w:color w:val="000000"/>
              </w:rPr>
              <w:t>˙</w:t>
            </w:r>
            <w:proofErr w:type="gramEnd"/>
            <w:r w:rsidRPr="004B7413">
              <w:rPr>
                <w:rFonts w:ascii="標楷體" w:eastAsia="標楷體" w:hAnsi="標楷體" w:hint="eastAsia"/>
                <w:color w:val="000000"/>
              </w:rPr>
              <w:t>除題目另有規定外，</w:t>
            </w:r>
            <w:r w:rsidRPr="004B7413">
              <w:rPr>
                <w:rFonts w:eastAsia="標楷體"/>
                <w:color w:val="000000"/>
              </w:rPr>
              <w:t>非選擇題用筆尖較粗之黑色墨水的筆在「</w:t>
            </w:r>
            <w:proofErr w:type="gramStart"/>
            <w:r w:rsidRPr="004B7413">
              <w:rPr>
                <w:rFonts w:eastAsia="標楷體"/>
                <w:color w:val="000000"/>
              </w:rPr>
              <w:t>答</w:t>
            </w:r>
            <w:r w:rsidRPr="004B7413">
              <w:rPr>
                <w:rFonts w:eastAsia="標楷體" w:hint="eastAsia"/>
                <w:color w:val="000000"/>
              </w:rPr>
              <w:t>題卷</w:t>
            </w:r>
            <w:proofErr w:type="gramEnd"/>
            <w:r w:rsidRPr="004B7413">
              <w:rPr>
                <w:rFonts w:eastAsia="標楷體"/>
                <w:color w:val="000000"/>
              </w:rPr>
              <w:t>」上作答；更正時，可以使用修正液</w:t>
            </w:r>
            <w:r w:rsidR="002E0E63">
              <w:rPr>
                <w:rFonts w:eastAsia="標楷體" w:hint="eastAsia"/>
                <w:color w:val="000000"/>
              </w:rPr>
              <w:t>（</w:t>
            </w:r>
            <w:r w:rsidRPr="004B7413">
              <w:rPr>
                <w:rFonts w:eastAsia="標楷體"/>
                <w:color w:val="000000"/>
              </w:rPr>
              <w:t>帶</w:t>
            </w:r>
            <w:r w:rsidR="002E0E63">
              <w:rPr>
                <w:rFonts w:eastAsia="標楷體" w:hint="eastAsia"/>
                <w:color w:val="000000"/>
              </w:rPr>
              <w:t>）</w:t>
            </w:r>
            <w:r w:rsidRPr="004B7413">
              <w:rPr>
                <w:rFonts w:eastAsia="標楷體"/>
                <w:color w:val="000000"/>
              </w:rPr>
              <w:t>。</w:t>
            </w:r>
          </w:p>
          <w:p w14:paraId="3D8B4596" w14:textId="48520702" w:rsidR="00D15ABF" w:rsidRPr="004B7413" w:rsidRDefault="00D15ABF" w:rsidP="00D15ABF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eastAsia="標楷體" w:hAnsi="標楷體"/>
                <w:color w:val="000000"/>
              </w:rPr>
            </w:pPr>
            <w:proofErr w:type="gramStart"/>
            <w:r w:rsidRPr="004B7413">
              <w:rPr>
                <w:rFonts w:ascii="標楷體" w:eastAsia="標楷體" w:hAnsi="標楷體" w:hint="eastAsia"/>
                <w:color w:val="000000"/>
              </w:rPr>
              <w:t>˙</w:t>
            </w:r>
            <w:proofErr w:type="gramEnd"/>
            <w:r w:rsidRPr="004B7413">
              <w:rPr>
                <w:rFonts w:ascii="標楷體" w:eastAsia="標楷體" w:hAnsi="標楷體" w:hint="eastAsia"/>
                <w:color w:val="000000"/>
              </w:rPr>
              <w:t>考生須依上述</w:t>
            </w:r>
            <w:proofErr w:type="gramStart"/>
            <w:r w:rsidRPr="004B7413">
              <w:rPr>
                <w:rFonts w:ascii="標楷體" w:eastAsia="標楷體" w:hAnsi="標楷體" w:hint="eastAsia"/>
                <w:color w:val="000000"/>
              </w:rPr>
              <w:t>規定</w:t>
            </w:r>
            <w:r>
              <w:rPr>
                <w:rFonts w:ascii="標楷體" w:eastAsia="標楷體" w:hAnsi="標楷體" w:hint="eastAsia"/>
                <w:color w:val="000000"/>
              </w:rPr>
              <w:t>劃記</w:t>
            </w:r>
            <w:r w:rsidRPr="004B7413">
              <w:rPr>
                <w:rFonts w:ascii="標楷體" w:eastAsia="標楷體" w:hAnsi="標楷體" w:hint="eastAsia"/>
                <w:color w:val="000000"/>
              </w:rPr>
              <w:t>或</w:t>
            </w:r>
            <w:proofErr w:type="gramEnd"/>
            <w:r w:rsidRPr="004B7413">
              <w:rPr>
                <w:rFonts w:ascii="標楷體" w:eastAsia="標楷體" w:hAnsi="標楷體" w:hint="eastAsia"/>
                <w:color w:val="000000"/>
              </w:rPr>
              <w:t>作答，若未依規定而導致答案難以辨識或評閱時，恐將影響成績並</w:t>
            </w:r>
            <w:r w:rsidR="002E0E63">
              <w:rPr>
                <w:rFonts w:ascii="標楷體" w:eastAsia="標楷體" w:hAnsi="標楷體" w:hint="eastAsia"/>
                <w:color w:val="000000"/>
              </w:rPr>
              <w:t>損</w:t>
            </w:r>
            <w:r w:rsidRPr="004B7413">
              <w:rPr>
                <w:rFonts w:ascii="標楷體" w:eastAsia="標楷體" w:hAnsi="標楷體" w:hint="eastAsia"/>
                <w:color w:val="000000"/>
              </w:rPr>
              <w:t>及權益。</w:t>
            </w:r>
          </w:p>
          <w:p w14:paraId="22F94E08" w14:textId="77777777" w:rsidR="00FA6024" w:rsidRPr="00FA6024" w:rsidRDefault="00D15ABF" w:rsidP="00D15ABF">
            <w:pPr>
              <w:widowControl/>
              <w:tabs>
                <w:tab w:val="left" w:pos="4680"/>
              </w:tabs>
              <w:autoSpaceDE w:val="0"/>
              <w:autoSpaceDN w:val="0"/>
              <w:adjustRightInd/>
              <w:spacing w:beforeLines="25" w:before="60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color w:val="000000"/>
                <w:szCs w:val="24"/>
              </w:rPr>
            </w:pPr>
            <w:r w:rsidRPr="00E15511">
              <w:rPr>
                <w:rFonts w:ascii="標楷體" w:eastAsia="標楷體" w:hAnsi="標楷體" w:hint="eastAsia"/>
                <w:color w:val="000000"/>
              </w:rPr>
              <w:t>˙答題卷每人一張，不得要求增補。</w:t>
            </w:r>
          </w:p>
          <w:p w14:paraId="513347C5" w14:textId="77777777" w:rsidR="00FA6024" w:rsidRPr="00D15ABF" w:rsidRDefault="00FA6024" w:rsidP="00D15ABF">
            <w:pPr>
              <w:widowControl/>
              <w:autoSpaceDE w:val="0"/>
              <w:autoSpaceDN w:val="0"/>
              <w:spacing w:beforeLines="50" w:before="120" w:line="400" w:lineRule="atLeast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D15ABF">
              <w:rPr>
                <w:rFonts w:eastAsia="標楷體" w:hint="eastAsia"/>
                <w:sz w:val="28"/>
                <w:szCs w:val="28"/>
              </w:rPr>
              <w:t>選擇題計分</w:t>
            </w:r>
            <w:r w:rsidRPr="00D15ABF">
              <w:rPr>
                <w:rFonts w:eastAsia="標楷體"/>
                <w:sz w:val="28"/>
                <w:szCs w:val="28"/>
              </w:rPr>
              <w:t>方式：</w:t>
            </w:r>
          </w:p>
          <w:p w14:paraId="3755399E" w14:textId="5AD27472" w:rsidR="00D15ABF" w:rsidRPr="004B7413" w:rsidRDefault="00D15ABF" w:rsidP="00D15ABF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color w:val="000000"/>
              </w:rPr>
            </w:pPr>
            <w:proofErr w:type="gramStart"/>
            <w:r w:rsidRPr="004B7413">
              <w:rPr>
                <w:rFonts w:ascii="標楷體" w:eastAsia="標楷體" w:hAnsi="標楷體"/>
                <w:color w:val="000000"/>
              </w:rPr>
              <w:t>˙</w:t>
            </w:r>
            <w:proofErr w:type="gramEnd"/>
            <w:r w:rsidRPr="004B7413">
              <w:rPr>
                <w:rFonts w:eastAsia="標楷體" w:hint="eastAsia"/>
                <w:color w:val="000000"/>
              </w:rPr>
              <w:t>單選題：每題有</w:t>
            </w:r>
            <w:r w:rsidR="002E0E63" w:rsidRPr="002E0E63">
              <w:rPr>
                <w:rFonts w:eastAsia="標楷體"/>
                <w:color w:val="000000"/>
                <w:position w:val="-4"/>
              </w:rPr>
              <w:object w:dxaOrig="180" w:dyaOrig="200" w14:anchorId="20FCCD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85pt;height:9.85pt" o:ole="">
                  <v:imagedata r:id="rId8" o:title=""/>
                </v:shape>
                <o:OLEObject Type="Embed" ProgID="Equation.DSMT4" ShapeID="_x0000_i1025" DrawAspect="Content" ObjectID="_1703744205" r:id="rId9"/>
              </w:object>
            </w:r>
            <w:proofErr w:type="gramStart"/>
            <w:r w:rsidRPr="004B7413">
              <w:rPr>
                <w:rFonts w:eastAsia="標楷體" w:hint="eastAsia"/>
                <w:color w:val="000000"/>
              </w:rPr>
              <w:t>個</w:t>
            </w:r>
            <w:proofErr w:type="gramEnd"/>
            <w:r w:rsidRPr="004B7413">
              <w:rPr>
                <w:rFonts w:eastAsia="標楷體" w:hint="eastAsia"/>
                <w:color w:val="000000"/>
              </w:rPr>
              <w:t>選項，其中只有一個是正確或最適當的選項。各題答對者，得該題的分數；答錯、未作答或</w:t>
            </w:r>
            <w:r>
              <w:rPr>
                <w:rFonts w:eastAsia="標楷體" w:hint="eastAsia"/>
                <w:color w:val="000000"/>
              </w:rPr>
              <w:t>劃記</w:t>
            </w:r>
            <w:r w:rsidRPr="004B7413">
              <w:rPr>
                <w:rFonts w:eastAsia="標楷體" w:hint="eastAsia"/>
                <w:color w:val="000000"/>
              </w:rPr>
              <w:t>多於一個選項者，該題以零分計算。</w:t>
            </w:r>
          </w:p>
          <w:p w14:paraId="5B902F33" w14:textId="73790AF4" w:rsidR="00697148" w:rsidRPr="00BB65AF" w:rsidRDefault="00D15ABF" w:rsidP="00D15ABF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before="25" w:line="36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hAnsi="標楷體"/>
                <w:szCs w:val="32"/>
              </w:rPr>
            </w:pPr>
            <w:proofErr w:type="gramStart"/>
            <w:r w:rsidRPr="004B7413">
              <w:rPr>
                <w:rFonts w:ascii="標楷體" w:eastAsia="標楷體" w:hAnsi="標楷體"/>
                <w:color w:val="000000"/>
                <w:sz w:val="24"/>
                <w:szCs w:val="24"/>
              </w:rPr>
              <w:t>˙</w:t>
            </w:r>
            <w:proofErr w:type="gramEnd"/>
            <w:r w:rsidRPr="004B7413">
              <w:rPr>
                <w:rFonts w:ascii="Times New Roman" w:eastAsia="標楷體" w:hint="eastAsia"/>
                <w:color w:val="000000"/>
                <w:sz w:val="24"/>
                <w:szCs w:val="24"/>
              </w:rPr>
              <w:t>多</w:t>
            </w:r>
            <w:r w:rsidRPr="004B7413">
              <w:rPr>
                <w:rFonts w:ascii="Times New Roman" w:eastAsia="標楷體" w:hint="eastAsia"/>
                <w:color w:val="000000"/>
                <w:sz w:val="24"/>
                <w:szCs w:val="26"/>
              </w:rPr>
              <w:t>選題：</w:t>
            </w:r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每題有</w:t>
            </w:r>
            <w:r w:rsidR="002E0E63" w:rsidRPr="002E0E63">
              <w:rPr>
                <w:rFonts w:eastAsia="標楷體"/>
                <w:color w:val="000000"/>
                <w:position w:val="-4"/>
              </w:rPr>
              <w:object w:dxaOrig="180" w:dyaOrig="200" w14:anchorId="54339F97">
                <v:shape id="_x0000_i1026" type="#_x0000_t75" style="width:9.85pt;height:9.85pt" o:ole="">
                  <v:imagedata r:id="rId8" o:title=""/>
                </v:shape>
                <o:OLEObject Type="Embed" ProgID="Equation.DSMT4" ShapeID="_x0000_i1026" DrawAspect="Content" ObjectID="_1703744206" r:id="rId10"/>
              </w:object>
            </w:r>
            <w:proofErr w:type="gramStart"/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個</w:t>
            </w:r>
            <w:proofErr w:type="gramEnd"/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選項，其中至少有一個是正確的選項。</w:t>
            </w:r>
            <w:proofErr w:type="gramStart"/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各題之</w:t>
            </w:r>
            <w:proofErr w:type="gramEnd"/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選項獨立判定，所有選項均答對者，得該題全部的分數；答錯</w:t>
            </w:r>
            <w:r w:rsidR="002E0E63" w:rsidRPr="002E0E63">
              <w:rPr>
                <w:rFonts w:ascii="Times New Roman" w:eastAsia="標楷體"/>
                <w:color w:val="000000"/>
                <w:kern w:val="2"/>
                <w:position w:val="-4"/>
                <w:sz w:val="24"/>
                <w:szCs w:val="26"/>
              </w:rPr>
              <w:object w:dxaOrig="200" w:dyaOrig="260" w14:anchorId="64F60E43">
                <v:shape id="_x0000_i1027" type="#_x0000_t75" style="width:9.85pt;height:12.6pt" o:ole="">
                  <v:imagedata r:id="rId11" o:title=""/>
                </v:shape>
                <o:OLEObject Type="Embed" ProgID="Equation.DSMT4" ShapeID="_x0000_i1027" DrawAspect="Content" ObjectID="_1703744207" r:id="rId12"/>
              </w:object>
            </w:r>
            <w:proofErr w:type="gramStart"/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個</w:t>
            </w:r>
            <w:proofErr w:type="gramEnd"/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選項者，得該題</w:t>
            </w:r>
            <w:r w:rsidR="002E0E63" w:rsidRPr="002E0E63">
              <w:rPr>
                <w:rFonts w:ascii="Times New Roman" w:eastAsia="標楷體"/>
                <w:color w:val="000000"/>
                <w:kern w:val="2"/>
                <w:position w:val="-22"/>
                <w:sz w:val="24"/>
                <w:szCs w:val="26"/>
              </w:rPr>
              <w:object w:dxaOrig="660" w:dyaOrig="580" w14:anchorId="56F73F8B">
                <v:shape id="_x0000_i1028" type="#_x0000_t75" style="width:32.9pt;height:29.25pt" o:ole="">
                  <v:imagedata r:id="rId13" o:title=""/>
                </v:shape>
                <o:OLEObject Type="Embed" ProgID="Equation.DSMT4" ShapeID="_x0000_i1028" DrawAspect="Content" ObjectID="_1703744208" r:id="rId14"/>
              </w:object>
            </w:r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的分數；但得分低於零分或所有</w:t>
            </w:r>
            <w:proofErr w:type="gramStart"/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選項均未作</w:t>
            </w:r>
            <w:proofErr w:type="gramEnd"/>
            <w:r w:rsidRPr="004B7413">
              <w:rPr>
                <w:rFonts w:ascii="Times New Roman" w:eastAsia="標楷體" w:hint="eastAsia"/>
                <w:color w:val="000000"/>
                <w:kern w:val="2"/>
                <w:sz w:val="24"/>
                <w:szCs w:val="26"/>
              </w:rPr>
              <w:t>答者，該題以零分計算。</w:t>
            </w:r>
          </w:p>
        </w:tc>
      </w:tr>
    </w:tbl>
    <w:p w14:paraId="6533E8CB" w14:textId="77777777" w:rsidR="00BB65AF" w:rsidRDefault="00BB65AF" w:rsidP="0061772B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14:paraId="13768D83" w14:textId="77777777" w:rsidR="0061772B" w:rsidRPr="00DC5DAE" w:rsidRDefault="0061772B" w:rsidP="0061772B">
      <w:pPr>
        <w:pStyle w:val="a5"/>
        <w:jc w:val="center"/>
        <w:rPr>
          <w:rFonts w:eastAsia="標楷體"/>
        </w:rPr>
      </w:pPr>
    </w:p>
    <w:p w14:paraId="461FA54B" w14:textId="77777777" w:rsidR="0036264D" w:rsidRDefault="0036264D" w:rsidP="0036264D">
      <w:pPr>
        <w:widowControl/>
        <w:spacing w:line="240" w:lineRule="auto"/>
        <w:rPr>
          <w:rFonts w:cs="新細明體"/>
          <w:b/>
          <w:bCs/>
          <w:spacing w:val="45"/>
          <w:szCs w:val="22"/>
        </w:rPr>
      </w:pPr>
      <w:r>
        <w:rPr>
          <w:szCs w:val="22"/>
        </w:rPr>
        <w:br w:type="page"/>
      </w:r>
    </w:p>
    <w:p w14:paraId="47150BC2" w14:textId="33B4A217" w:rsidR="004911BF" w:rsidRPr="009D7DBF" w:rsidRDefault="004911BF" w:rsidP="005E5F6C">
      <w:pPr>
        <w:pStyle w:val="aff0"/>
        <w:rPr>
          <w:sz w:val="26"/>
          <w:szCs w:val="26"/>
        </w:rPr>
      </w:pPr>
      <w:r w:rsidRPr="009D7DBF">
        <w:rPr>
          <w:rFonts w:hint="eastAsia"/>
          <w:sz w:val="26"/>
          <w:szCs w:val="26"/>
        </w:rPr>
        <w:lastRenderedPageBreak/>
        <w:t>第壹部分、選擇題</w:t>
      </w:r>
      <w:r w:rsidR="00FE50E9" w:rsidRPr="009D7DBF">
        <w:rPr>
          <w:rFonts w:hint="eastAsia"/>
          <w:sz w:val="26"/>
          <w:szCs w:val="26"/>
        </w:rPr>
        <w:t>（</w:t>
      </w:r>
      <w:r w:rsidRPr="009D7DBF">
        <w:rPr>
          <w:rFonts w:hint="eastAsia"/>
          <w:sz w:val="26"/>
          <w:szCs w:val="26"/>
        </w:rPr>
        <w:t>占</w:t>
      </w:r>
      <w:r w:rsidR="00756671" w:rsidRPr="009D7DBF">
        <w:rPr>
          <w:rFonts w:hint="eastAsia"/>
          <w:sz w:val="26"/>
          <w:szCs w:val="26"/>
        </w:rPr>
        <w:t>72</w:t>
      </w:r>
      <w:r w:rsidRPr="009D7DBF">
        <w:rPr>
          <w:rFonts w:hint="eastAsia"/>
          <w:sz w:val="26"/>
          <w:szCs w:val="26"/>
        </w:rPr>
        <w:t>分</w:t>
      </w:r>
      <w:r w:rsidR="00FE50E9" w:rsidRPr="009D7DBF">
        <w:rPr>
          <w:rFonts w:hint="eastAsia"/>
          <w:sz w:val="26"/>
          <w:szCs w:val="26"/>
        </w:rPr>
        <w:t>）</w:t>
      </w:r>
    </w:p>
    <w:p w14:paraId="0D70DF55" w14:textId="77777777" w:rsidR="004911BF" w:rsidRPr="00697148" w:rsidRDefault="00A4690F" w:rsidP="004650E5">
      <w:pPr>
        <w:pStyle w:val="a6"/>
        <w:pBdr>
          <w:right w:val="single" w:sz="6" w:space="0" w:color="auto"/>
        </w:pBdr>
        <w:spacing w:beforeLines="25" w:before="60" w:afterLines="0" w:after="0"/>
        <w:ind w:left="720" w:hangingChars="300" w:hanging="720"/>
        <w:rPr>
          <w:sz w:val="24"/>
          <w:szCs w:val="24"/>
        </w:rPr>
      </w:pPr>
      <w:r w:rsidRPr="00697148">
        <w:rPr>
          <w:sz w:val="24"/>
          <w:szCs w:val="24"/>
        </w:rPr>
        <w:t>說明：</w:t>
      </w:r>
      <w:proofErr w:type="gramStart"/>
      <w:r w:rsidRPr="00697148">
        <w:rPr>
          <w:rFonts w:hint="eastAsia"/>
          <w:sz w:val="24"/>
          <w:szCs w:val="24"/>
        </w:rPr>
        <w:t>第</w:t>
      </w:r>
      <w:r w:rsidRPr="00697148">
        <w:rPr>
          <w:rFonts w:hint="eastAsia"/>
          <w:sz w:val="24"/>
          <w:szCs w:val="24"/>
        </w:rPr>
        <w:t>1</w:t>
      </w:r>
      <w:r w:rsidRPr="00697148">
        <w:rPr>
          <w:rFonts w:hint="eastAsia"/>
          <w:sz w:val="24"/>
          <w:szCs w:val="24"/>
        </w:rPr>
        <w:t>題至第</w:t>
      </w:r>
      <w:r w:rsidR="00E07113">
        <w:rPr>
          <w:rFonts w:hint="eastAsia"/>
          <w:sz w:val="24"/>
          <w:szCs w:val="24"/>
        </w:rPr>
        <w:t>3</w:t>
      </w:r>
      <w:r w:rsidR="00E07113">
        <w:rPr>
          <w:sz w:val="24"/>
          <w:szCs w:val="24"/>
        </w:rPr>
        <w:t>6</w:t>
      </w:r>
      <w:proofErr w:type="gramEnd"/>
      <w:r w:rsidRPr="00697148">
        <w:rPr>
          <w:rFonts w:hint="eastAsia"/>
          <w:sz w:val="24"/>
          <w:szCs w:val="24"/>
        </w:rPr>
        <w:t>題，</w:t>
      </w:r>
      <w:proofErr w:type="gramStart"/>
      <w:r>
        <w:rPr>
          <w:rFonts w:hint="eastAsia"/>
          <w:sz w:val="24"/>
          <w:szCs w:val="24"/>
        </w:rPr>
        <w:t>含單</w:t>
      </w:r>
      <w:proofErr w:type="gramEnd"/>
      <w:r>
        <w:rPr>
          <w:rFonts w:hint="eastAsia"/>
          <w:sz w:val="24"/>
          <w:szCs w:val="24"/>
        </w:rPr>
        <w:t>選題及多選題，</w:t>
      </w:r>
      <w:r w:rsidRPr="00697148">
        <w:rPr>
          <w:rFonts w:hint="eastAsia"/>
          <w:sz w:val="24"/>
          <w:szCs w:val="24"/>
        </w:rPr>
        <w:t>每題</w:t>
      </w:r>
      <w:r w:rsidRPr="00697148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分</w:t>
      </w:r>
      <w:r w:rsidRPr="00697148">
        <w:rPr>
          <w:rFonts w:hint="eastAsia"/>
          <w:sz w:val="24"/>
          <w:szCs w:val="24"/>
        </w:rPr>
        <w:t>。</w:t>
      </w:r>
    </w:p>
    <w:p w14:paraId="3E3468CA" w14:textId="01C19728" w:rsidR="00C27273" w:rsidRPr="006225E7" w:rsidRDefault="00C27273" w:rsidP="00CC2848">
      <w:pPr>
        <w:pStyle w:val="-05"/>
      </w:pPr>
      <w:r w:rsidRPr="006225E7">
        <w:rPr>
          <w:rFonts w:hint="eastAsia"/>
        </w:rPr>
        <w:t>1-2</w:t>
      </w:r>
      <w:proofErr w:type="gramStart"/>
      <w:r w:rsidR="006225E7" w:rsidRPr="006225E7">
        <w:rPr>
          <w:rFonts w:hint="eastAsia"/>
        </w:rPr>
        <w:t>題</w:t>
      </w:r>
      <w:r w:rsidRPr="006225E7">
        <w:rPr>
          <w:rFonts w:hint="eastAsia"/>
        </w:rPr>
        <w:t>為題</w:t>
      </w:r>
      <w:proofErr w:type="gramEnd"/>
      <w:r w:rsidRPr="006225E7">
        <w:rPr>
          <w:rFonts w:hint="eastAsia"/>
        </w:rPr>
        <w:t>組</w:t>
      </w:r>
    </w:p>
    <w:p w14:paraId="7BA4EDF6" w14:textId="558E5218" w:rsidR="00E14D56" w:rsidRPr="00290916" w:rsidRDefault="00E14D56" w:rsidP="0067355B">
      <w:pPr>
        <w:pStyle w:val="tit2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圖</w:t>
      </w:r>
      <w:r w:rsidRPr="00290916">
        <w:rPr>
          <w:rFonts w:eastAsia="新細明體" w:hint="eastAsia"/>
          <w:szCs w:val="22"/>
        </w:rPr>
        <w:t>1</w:t>
      </w:r>
      <w:r w:rsidRPr="00290916">
        <w:rPr>
          <w:rFonts w:eastAsia="新細明體" w:hint="eastAsia"/>
          <w:szCs w:val="22"/>
        </w:rPr>
        <w:t>為某颱風</w:t>
      </w:r>
      <w:r w:rsidR="008E373B">
        <w:rPr>
          <w:rFonts w:eastAsia="新細明體" w:hint="eastAsia"/>
          <w:szCs w:val="22"/>
        </w:rPr>
        <w:t>中心</w:t>
      </w:r>
      <w:r w:rsidR="00544302" w:rsidRPr="00290916">
        <w:rPr>
          <w:rFonts w:eastAsia="新細明體" w:hint="eastAsia"/>
          <w:szCs w:val="22"/>
        </w:rPr>
        <w:t>在</w:t>
      </w:r>
      <w:r w:rsidRPr="00290916">
        <w:rPr>
          <w:rFonts w:eastAsia="新細明體" w:hint="eastAsia"/>
          <w:szCs w:val="22"/>
        </w:rPr>
        <w:t>21</w:t>
      </w:r>
      <w:r w:rsidR="0067355B">
        <w:rPr>
          <w:rFonts w:eastAsia="新細明體" w:hint="eastAsia"/>
          <w:szCs w:val="22"/>
        </w:rPr>
        <w:t>～</w:t>
      </w:r>
      <w:r w:rsidRPr="00290916">
        <w:rPr>
          <w:rFonts w:eastAsia="新細明體" w:hint="eastAsia"/>
          <w:szCs w:val="22"/>
        </w:rPr>
        <w:t>26</w:t>
      </w:r>
      <w:r w:rsidRPr="00290916">
        <w:rPr>
          <w:rFonts w:eastAsia="新細明體" w:hint="eastAsia"/>
          <w:szCs w:val="22"/>
        </w:rPr>
        <w:t>日的行進</w:t>
      </w:r>
      <w:r w:rsidR="008E373B">
        <w:rPr>
          <w:rFonts w:eastAsia="新細明體" w:hint="eastAsia"/>
          <w:szCs w:val="22"/>
        </w:rPr>
        <w:t>及預測路徑</w:t>
      </w:r>
      <w:r w:rsidR="001B7EDA" w:rsidRPr="00290916">
        <w:rPr>
          <w:rFonts w:eastAsia="新細明體" w:hint="eastAsia"/>
          <w:szCs w:val="22"/>
        </w:rPr>
        <w:t>。假設</w:t>
      </w:r>
      <w:r w:rsidR="008E373B" w:rsidRPr="00290916">
        <w:rPr>
          <w:rFonts w:eastAsia="新細明體" w:hint="eastAsia"/>
          <w:szCs w:val="22"/>
        </w:rPr>
        <w:t>颱風可視為固定質量的質點</w:t>
      </w:r>
      <w:r w:rsidR="00837C53" w:rsidRPr="00290916">
        <w:rPr>
          <w:rFonts w:eastAsia="新細明體" w:hint="eastAsia"/>
          <w:szCs w:val="22"/>
        </w:rPr>
        <w:t>，地球轉動對</w:t>
      </w:r>
      <w:r w:rsidR="008E373B">
        <w:rPr>
          <w:rFonts w:eastAsia="新細明體" w:hint="eastAsia"/>
          <w:szCs w:val="22"/>
        </w:rPr>
        <w:t>颱風行進</w:t>
      </w:r>
      <w:r w:rsidR="00837C53" w:rsidRPr="00290916">
        <w:rPr>
          <w:rFonts w:eastAsia="新細明體" w:hint="eastAsia"/>
          <w:szCs w:val="22"/>
        </w:rPr>
        <w:t>路</w:t>
      </w:r>
      <w:r w:rsidR="008E373B">
        <w:rPr>
          <w:rFonts w:eastAsia="新細明體" w:hint="eastAsia"/>
          <w:szCs w:val="22"/>
        </w:rPr>
        <w:t>徑</w:t>
      </w:r>
      <w:r w:rsidR="00837C53" w:rsidRPr="00290916">
        <w:rPr>
          <w:rFonts w:eastAsia="新細明體" w:hint="eastAsia"/>
          <w:szCs w:val="22"/>
        </w:rPr>
        <w:t>的影響可</w:t>
      </w:r>
      <w:r w:rsidR="008E373B">
        <w:rPr>
          <w:rFonts w:eastAsia="新細明體" w:hint="eastAsia"/>
          <w:szCs w:val="22"/>
        </w:rPr>
        <w:t>忽略</w:t>
      </w:r>
      <w:r w:rsidR="00837C53" w:rsidRPr="00290916">
        <w:rPr>
          <w:rFonts w:eastAsia="新細明體" w:hint="eastAsia"/>
          <w:szCs w:val="22"/>
        </w:rPr>
        <w:t>不計</w:t>
      </w:r>
      <w:r w:rsidR="001B7EDA" w:rsidRPr="00290916">
        <w:rPr>
          <w:rFonts w:eastAsia="新細明體" w:hint="eastAsia"/>
          <w:szCs w:val="22"/>
        </w:rPr>
        <w:t>，</w:t>
      </w:r>
      <w:r w:rsidR="008E373B">
        <w:rPr>
          <w:rFonts w:eastAsia="新細明體" w:hint="eastAsia"/>
          <w:szCs w:val="22"/>
        </w:rPr>
        <w:t>颱風行進</w:t>
      </w:r>
      <w:r w:rsidR="001B7EDA" w:rsidRPr="00290916">
        <w:rPr>
          <w:rFonts w:eastAsia="新細明體" w:hint="eastAsia"/>
          <w:szCs w:val="22"/>
        </w:rPr>
        <w:t>路</w:t>
      </w:r>
      <w:r w:rsidR="008E373B">
        <w:rPr>
          <w:rFonts w:eastAsia="新細明體" w:hint="eastAsia"/>
          <w:szCs w:val="22"/>
        </w:rPr>
        <w:t>徑</w:t>
      </w:r>
      <w:r w:rsidR="001B7EDA" w:rsidRPr="00290916">
        <w:rPr>
          <w:rFonts w:eastAsia="新細明體" w:hint="eastAsia"/>
          <w:szCs w:val="22"/>
        </w:rPr>
        <w:t>在同一水平面上，且</w:t>
      </w:r>
      <w:r w:rsidR="008E373B" w:rsidRPr="00290916">
        <w:rPr>
          <w:rFonts w:eastAsia="新細明體" w:hint="eastAsia"/>
          <w:szCs w:val="22"/>
        </w:rPr>
        <w:t>颱風</w:t>
      </w:r>
      <w:r w:rsidR="001B7EDA" w:rsidRPr="00290916">
        <w:rPr>
          <w:rFonts w:eastAsia="新細明體" w:hint="eastAsia"/>
          <w:szCs w:val="22"/>
        </w:rPr>
        <w:t>沿</w:t>
      </w:r>
      <w:r w:rsidR="008E373B">
        <w:rPr>
          <w:rFonts w:eastAsia="新細明體" w:hint="eastAsia"/>
          <w:szCs w:val="22"/>
        </w:rPr>
        <w:t>預測路徑</w:t>
      </w:r>
      <w:r w:rsidR="006209A7" w:rsidRPr="00290916">
        <w:rPr>
          <w:rFonts w:eastAsia="新細明體" w:hint="eastAsia"/>
          <w:szCs w:val="22"/>
        </w:rPr>
        <w:t>持續前進</w:t>
      </w:r>
      <w:r w:rsidR="00FD3AC9">
        <w:rPr>
          <w:rFonts w:eastAsia="新細明體" w:hint="eastAsia"/>
          <w:szCs w:val="22"/>
        </w:rPr>
        <w:t>不</w:t>
      </w:r>
      <w:r w:rsidR="006209A7" w:rsidRPr="00290916">
        <w:rPr>
          <w:rFonts w:eastAsia="新細明體" w:hint="eastAsia"/>
          <w:szCs w:val="22"/>
        </w:rPr>
        <w:t>折返</w:t>
      </w:r>
      <w:r w:rsidR="001B7EDA" w:rsidRPr="00290916">
        <w:rPr>
          <w:rFonts w:eastAsia="新細明體" w:hint="eastAsia"/>
          <w:szCs w:val="22"/>
        </w:rPr>
        <w:t>。</w:t>
      </w:r>
      <w:r w:rsidRPr="00290916">
        <w:rPr>
          <w:rFonts w:eastAsia="新細明體" w:hint="eastAsia"/>
          <w:szCs w:val="22"/>
        </w:rPr>
        <w:t>依據</w:t>
      </w:r>
      <w:r w:rsidR="006209A7" w:rsidRPr="00290916">
        <w:rPr>
          <w:rFonts w:eastAsia="新細明體" w:hint="eastAsia"/>
          <w:szCs w:val="22"/>
        </w:rPr>
        <w:t>上述與</w:t>
      </w:r>
      <w:r w:rsidRPr="00290916">
        <w:rPr>
          <w:rFonts w:eastAsia="新細明體" w:hint="eastAsia"/>
          <w:szCs w:val="22"/>
        </w:rPr>
        <w:t>圖</w:t>
      </w:r>
      <w:r w:rsidR="006209A7" w:rsidRPr="00290916">
        <w:rPr>
          <w:rFonts w:eastAsia="新細明體" w:hint="eastAsia"/>
          <w:szCs w:val="22"/>
        </w:rPr>
        <w:t>1</w:t>
      </w:r>
      <w:r w:rsidRPr="00290916">
        <w:rPr>
          <w:rFonts w:eastAsia="新細明體" w:hint="eastAsia"/>
          <w:szCs w:val="22"/>
        </w:rPr>
        <w:t>回答</w:t>
      </w:r>
      <w:r w:rsidRPr="00290916">
        <w:rPr>
          <w:rFonts w:eastAsia="新細明體" w:hint="eastAsia"/>
          <w:szCs w:val="22"/>
        </w:rPr>
        <w:t>1-2</w:t>
      </w:r>
      <w:r w:rsidRPr="00290916">
        <w:rPr>
          <w:rFonts w:eastAsia="新細明體" w:hint="eastAsia"/>
          <w:szCs w:val="22"/>
        </w:rPr>
        <w:t>題。</w:t>
      </w:r>
    </w:p>
    <w:p w14:paraId="60498DC7" w14:textId="2EFCD51D" w:rsidR="0013437F" w:rsidRDefault="004264F9" w:rsidP="00420336">
      <w:pPr>
        <w:pStyle w:val="TIT1"/>
        <w:spacing w:before="60"/>
        <w:ind w:left="357" w:hanging="3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3488848A" wp14:editId="538FD3E7">
                <wp:simplePos x="0" y="0"/>
                <wp:positionH relativeFrom="column">
                  <wp:posOffset>1961515</wp:posOffset>
                </wp:positionH>
                <wp:positionV relativeFrom="paragraph">
                  <wp:posOffset>39370</wp:posOffset>
                </wp:positionV>
                <wp:extent cx="2789555" cy="2642871"/>
                <wp:effectExtent l="0" t="0" r="0" b="5080"/>
                <wp:wrapNone/>
                <wp:docPr id="461" name="群組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9555" cy="2642871"/>
                          <a:chOff x="0" y="0"/>
                          <a:chExt cx="2789555" cy="2642871"/>
                        </a:xfrm>
                      </wpg:grpSpPr>
                      <wpg:grpSp>
                        <wpg:cNvPr id="236" name="群組 236"/>
                        <wpg:cNvGrpSpPr/>
                        <wpg:grpSpPr>
                          <a:xfrm>
                            <a:off x="0" y="0"/>
                            <a:ext cx="2789555" cy="2642871"/>
                            <a:chOff x="0" y="0"/>
                            <a:chExt cx="2789555" cy="2642871"/>
                          </a:xfrm>
                        </wpg:grpSpPr>
                        <wps:wsp>
                          <wps:cNvPr id="21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4403" y="2451737"/>
                              <a:ext cx="579119" cy="1911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81F475" w14:textId="77777777" w:rsidR="00396E09" w:rsidRPr="00DA1879" w:rsidRDefault="00396E09" w:rsidP="00DA1879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DA1879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 w:rsidRPr="00DA1879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g:grpSp>
                          <wpg:cNvPr id="235" name="群組 235"/>
                          <wpg:cNvGrpSpPr/>
                          <wpg:grpSpPr>
                            <a:xfrm>
                              <a:off x="0" y="0"/>
                              <a:ext cx="2789555" cy="2399665"/>
                              <a:chOff x="0" y="0"/>
                              <a:chExt cx="2789555" cy="2399665"/>
                            </a:xfrm>
                          </wpg:grpSpPr>
                          <pic:pic xmlns:pic="http://schemas.openxmlformats.org/drawingml/2006/picture">
                            <pic:nvPicPr>
                              <pic:cNvPr id="1" name="圖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>
                                <a:grayscl/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6">
                                        <a14:imgEffect>
                                          <a14:brightnessContrast contrast="4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89555" cy="23996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751" y="914400"/>
                                <a:ext cx="32766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85C900" w14:textId="0581CD15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5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日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4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502" y="403761"/>
                                <a:ext cx="32766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8D4CBC" w14:textId="77777777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26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日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4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18161" y="5937"/>
                                <a:ext cx="32766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3225E3" w14:textId="5A4585A6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4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日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4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44733" y="391885"/>
                                <a:ext cx="32766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A770CE" w14:textId="145FF57E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3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日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4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00052" y="754083"/>
                                <a:ext cx="32766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0DE363" w14:textId="0B9B51E1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3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日</w:t>
                                  </w:r>
                                  <w:r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39091" y="2185059"/>
                                <a:ext cx="32766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99AE34" w14:textId="5B86C4EE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日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4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4104" y="2244436"/>
                                <a:ext cx="32766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D7344" w14:textId="298DF993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日</w:t>
                                  </w:r>
                                  <w:r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30681" y="2262026"/>
                                <a:ext cx="32766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D9D2E7" w14:textId="34A82214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日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  <w:r w:rsidRPr="00DE269A"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4</w:t>
                                  </w:r>
                                  <w:r w:rsidRPr="00DE269A">
                                    <w:rPr>
                                      <w:rFonts w:hint="eastAsia"/>
                                      <w:spacing w:val="-10"/>
                                      <w:sz w:val="11"/>
                                      <w:szCs w:val="11"/>
                                    </w:rPr>
                                    <w:t>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2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53195" y="2072244"/>
                                <a:ext cx="130175" cy="1098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86B382" w14:textId="0DA6316F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3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34442" y="1793174"/>
                                <a:ext cx="130175" cy="1098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762A8B" w14:textId="12EF4EEA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3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21626" y="1620982"/>
                                <a:ext cx="130175" cy="1098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207FB2" w14:textId="0D2A4F6E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3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49434" y="1656607"/>
                                <a:ext cx="130175" cy="1098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E966CC" w14:textId="144344D7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3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00052" y="1692233"/>
                                <a:ext cx="130175" cy="1098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809D0B" w14:textId="4148E0DA" w:rsidR="00396E09" w:rsidRPr="00DE269A" w:rsidRDefault="00396E09" w:rsidP="00D22A37">
                                  <w:pPr>
                                    <w:spacing w:line="150" w:lineRule="exact"/>
                                    <w:jc w:val="center"/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  <w:szCs w:val="11"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10" name="橢圓 10"/>
                        <wps:cNvSpPr/>
                        <wps:spPr>
                          <a:xfrm>
                            <a:off x="1644679" y="1719155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橢圓 11"/>
                        <wps:cNvSpPr/>
                        <wps:spPr>
                          <a:xfrm>
                            <a:off x="1571780" y="1733472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橢圓 21"/>
                        <wps:cNvSpPr/>
                        <wps:spPr>
                          <a:xfrm>
                            <a:off x="1514673" y="1711043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橢圓 26"/>
                        <wps:cNvSpPr/>
                        <wps:spPr>
                          <a:xfrm>
                            <a:off x="1471065" y="1669832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橢圓 45"/>
                        <wps:cNvSpPr/>
                        <wps:spPr>
                          <a:xfrm>
                            <a:off x="1330388" y="1421251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橢圓 451"/>
                        <wps:cNvSpPr/>
                        <wps:spPr>
                          <a:xfrm>
                            <a:off x="1137828" y="1075765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橢圓 453"/>
                        <wps:cNvSpPr/>
                        <wps:spPr>
                          <a:xfrm>
                            <a:off x="1084040" y="926813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8848A" id="群組 461" o:spid="_x0000_s1026" style="position:absolute;left:0;text-align:left;margin-left:154.45pt;margin-top:3.1pt;width:219.65pt;height:208.1pt;z-index:251653632" coordsize="27895,26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">
                <v:group id="群組 236" o:spid="_x0000_s1027" style="position:absolute;width:27895;height:26428" coordsize="27895,26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11044;top:24517;width:5791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" stroked="f">
                    <v:textbox style="mso-fit-shape-to-text:t" inset="0,0,0,0">
                      <w:txbxContent>
                        <w:p w14:paraId="5D81F475" w14:textId="77777777" w:rsidR="00396E09" w:rsidRPr="00DA1879" w:rsidRDefault="00396E09" w:rsidP="00DA1879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DA1879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</w:rPr>
                            <w:t>圖</w:t>
                          </w:r>
                          <w:r w:rsidRPr="00DA1879">
                            <w:rPr>
                              <w:rFonts w:hint="eastAsia"/>
                              <w:color w:val="000000" w:themeColor="text1"/>
                              <w:sz w:val="22"/>
                              <w:szCs w:val="22"/>
                            </w:rPr>
                            <w:t>1</w:t>
                          </w:r>
                        </w:p>
                      </w:txbxContent>
                    </v:textbox>
                  </v:shape>
                  <v:group id="群組 235" o:spid="_x0000_s1029" style="position:absolute;width:27895;height:23996" coordsize="27895,23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shape id="圖片 1" o:spid="_x0000_s1030" type="#_x0000_t75" style="position:absolute;width:27895;height:23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">
                      <v:imagedata r:id="rId17" o:title="" grayscale="t"/>
                    </v:shape>
                    <v:shape id="_x0000_s1031" type="#_x0000_t202" style="position:absolute;left:237;top:9144;width:3277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" strokeweight=".5pt">
                      <v:textbox inset="0,0,0,0">
                        <w:txbxContent>
                          <w:p w14:paraId="1785C900" w14:textId="0581CD15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5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日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1</w:t>
                            </w: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4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032" type="#_x0000_t202" style="position:absolute;left:475;top:4037;width:3276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" strokeweight=".5pt">
                      <v:textbox inset="0,0,0,0">
                        <w:txbxContent>
                          <w:p w14:paraId="548D4CBC" w14:textId="77777777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26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日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1</w:t>
                            </w: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4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033" type="#_x0000_t202" style="position:absolute;left:13181;top:59;width:3277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" strokeweight=".5pt">
                      <v:textbox inset="0,0,0,0">
                        <w:txbxContent>
                          <w:p w14:paraId="663225E3" w14:textId="5A4585A6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4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日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1</w:t>
                            </w: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4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034" type="#_x0000_t202" style="position:absolute;left:16447;top:3918;width:3276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" strokeweight=".5pt">
                      <v:textbox inset="0,0,0,0">
                        <w:txbxContent>
                          <w:p w14:paraId="1CA770CE" w14:textId="145FF57E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3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日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1</w:t>
                            </w: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4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035" type="#_x0000_t202" style="position:absolute;left:19000;top:7540;width:3277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" strokeweight=".5pt">
                      <v:textbox inset="0,0,0,0">
                        <w:txbxContent>
                          <w:p w14:paraId="7C0DE363" w14:textId="0B9B51E1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3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0</w:t>
                            </w: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036" type="#_x0000_t202" style="position:absolute;left:10390;top:21850;width:3277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" strokeweight=".5pt">
                      <v:textbox inset="0,0,0,0">
                        <w:txbxContent>
                          <w:p w14:paraId="6C99AE34" w14:textId="5B86C4EE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日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1</w:t>
                            </w: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4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037" type="#_x0000_t202" style="position:absolute;left:15141;top:22444;width:3276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" strokeweight=".5pt">
                      <v:textbox inset="0,0,0,0">
                        <w:txbxContent>
                          <w:p w14:paraId="76BD7344" w14:textId="298DF993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0</w:t>
                            </w: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038" type="#_x0000_t202" style="position:absolute;left:20306;top:22620;width:3277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" strokeweight=".5pt">
                      <v:textbox inset="0,0,0,0">
                        <w:txbxContent>
                          <w:p w14:paraId="19D9D2E7" w14:textId="34A82214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1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日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1</w:t>
                            </w:r>
                            <w:r w:rsidRPr="00DE269A">
                              <w:rPr>
                                <w:spacing w:val="-10"/>
                                <w:sz w:val="11"/>
                                <w:szCs w:val="11"/>
                              </w:rPr>
                              <w:t>4</w:t>
                            </w:r>
                            <w:r w:rsidRPr="00DE269A">
                              <w:rPr>
                                <w:rFonts w:hint="eastAsia"/>
                                <w:spacing w:val="-10"/>
                                <w:sz w:val="11"/>
                                <w:szCs w:val="11"/>
                              </w:rPr>
                              <w:t>時</w:t>
                            </w:r>
                          </w:p>
                        </w:txbxContent>
                      </v:textbox>
                    </v:shape>
                    <v:shape id="_x0000_s1039" type="#_x0000_t202" style="position:absolute;left:25531;top:20722;width:1302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" filled="f" stroked="f" strokeweight=".5pt">
                      <v:textbox inset="0,0,0,0">
                        <w:txbxContent>
                          <w:p w14:paraId="1886B382" w14:textId="0DA6316F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17</w:t>
                            </w:r>
                          </w:p>
                        </w:txbxContent>
                      </v:textbox>
                    </v:shape>
                    <v:shape id="_x0000_s1040" type="#_x0000_t202" style="position:absolute;left:24344;top:17931;width:1302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" filled="f" stroked="f" strokeweight=".5pt">
                      <v:textbox inset="0,0,0,0">
                        <w:txbxContent>
                          <w:p w14:paraId="05762A8B" w14:textId="12EF4EEA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18</w:t>
                            </w:r>
                          </w:p>
                        </w:txbxContent>
                      </v:textbox>
                    </v:shape>
                    <v:shape id="_x0000_s1041" type="#_x0000_t202" style="position:absolute;left:23216;top:16209;width:1302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" filled="f" stroked="f" strokeweight=".5pt">
                      <v:textbox inset="0,0,0,0">
                        <w:txbxContent>
                          <w:p w14:paraId="03207FB2" w14:textId="0D2A4F6E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19</w:t>
                            </w:r>
                          </w:p>
                        </w:txbxContent>
                      </v:textbox>
                    </v:shape>
                    <v:shape id="_x0000_s1042" type="#_x0000_t202" style="position:absolute;left:21494;top:16566;width:1302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" filled="f" stroked="f" strokeweight=".5pt">
                      <v:textbox inset="0,0,0,0">
                        <w:txbxContent>
                          <w:p w14:paraId="3CE966CC" w14:textId="144344D7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_x0000_s1043" type="#_x0000_t202" style="position:absolute;left:19000;top:16922;width:1302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" filled="f" stroked="f" strokeweight=".5pt">
                      <v:textbox inset="0,0,0,0">
                        <w:txbxContent>
                          <w:p w14:paraId="30809D0B" w14:textId="4148E0DA" w:rsidR="00396E09" w:rsidRPr="00DE269A" w:rsidRDefault="00396E09" w:rsidP="00D22A37">
                            <w:pPr>
                              <w:spacing w:line="150" w:lineRule="exact"/>
                              <w:jc w:val="center"/>
                              <w:rPr>
                                <w:spacing w:val="-1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  <w:szCs w:val="11"/>
                              </w:rPr>
                              <w:t>21</w:t>
                            </w:r>
                          </w:p>
                        </w:txbxContent>
                      </v:textbox>
                    </v:shape>
                  </v:group>
                </v:group>
                <v:oval id="橢圓 10" o:spid="_x0000_s1044" style="position:absolute;left:16446;top:17191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" fillcolor="white [3212]" strokecolor="white [3212]" strokeweight="1pt">
                  <v:stroke joinstyle="miter"/>
                </v:oval>
                <v:oval id="橢圓 11" o:spid="_x0000_s1045" style="position:absolute;left:15717;top:17334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" fillcolor="white [3212]" strokecolor="white [3212]" strokeweight="1pt">
                  <v:stroke joinstyle="miter"/>
                </v:oval>
                <v:oval id="橢圓 21" o:spid="_x0000_s1046" style="position:absolute;left:15146;top:17110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" fillcolor="white [3212]" strokecolor="white [3212]" strokeweight="1pt">
                  <v:stroke joinstyle="miter"/>
                </v:oval>
                <v:oval id="橢圓 26" o:spid="_x0000_s1047" style="position:absolute;left:14710;top:16698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" fillcolor="white [3212]" strokecolor="white [3212]" strokeweight="1pt">
                  <v:stroke joinstyle="miter"/>
                </v:oval>
                <v:oval id="橢圓 45" o:spid="_x0000_s1048" style="position:absolute;left:13303;top:14212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" fillcolor="white [3212]" strokecolor="white [3212]" strokeweight="1pt">
                  <v:stroke joinstyle="miter"/>
                </v:oval>
                <v:oval id="橢圓 451" o:spid="_x0000_s1049" style="position:absolute;left:11378;top:10757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" fillcolor="white [3212]" strokecolor="white [3212]" strokeweight="1pt">
                  <v:stroke joinstyle="miter"/>
                </v:oval>
                <v:oval id="橢圓 453" o:spid="_x0000_s1050" style="position:absolute;left:10840;top:9268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" fillcolor="white [3212]" strokecolor="white [3212]" strokeweight="1pt">
                  <v:stroke joinstyle="miter"/>
                </v:oval>
              </v:group>
            </w:pict>
          </mc:Fallback>
        </mc:AlternateContent>
      </w:r>
    </w:p>
    <w:p w14:paraId="69E77007" w14:textId="3D6EC670" w:rsidR="0013437F" w:rsidRDefault="0013437F" w:rsidP="00420336">
      <w:pPr>
        <w:pStyle w:val="TIT1"/>
        <w:spacing w:before="60"/>
        <w:ind w:left="357" w:hanging="357"/>
      </w:pPr>
    </w:p>
    <w:p w14:paraId="18A0F1F7" w14:textId="4B636C0D" w:rsidR="0013437F" w:rsidRDefault="0013437F" w:rsidP="00420336">
      <w:pPr>
        <w:pStyle w:val="TIT1"/>
        <w:spacing w:before="60"/>
        <w:ind w:left="357" w:hanging="357"/>
      </w:pPr>
    </w:p>
    <w:p w14:paraId="58304D8A" w14:textId="55E50913" w:rsidR="0013437F" w:rsidRDefault="0013437F" w:rsidP="00420336">
      <w:pPr>
        <w:pStyle w:val="TIT1"/>
        <w:spacing w:before="60"/>
        <w:ind w:left="357" w:hanging="357"/>
      </w:pPr>
    </w:p>
    <w:p w14:paraId="4DBBF943" w14:textId="57EBBA72" w:rsidR="0013437F" w:rsidRDefault="0013437F" w:rsidP="00420336">
      <w:pPr>
        <w:pStyle w:val="TIT1"/>
        <w:spacing w:before="60"/>
        <w:ind w:left="357" w:hanging="357"/>
      </w:pPr>
    </w:p>
    <w:p w14:paraId="6EE74889" w14:textId="02711900" w:rsidR="0013437F" w:rsidRDefault="0013437F" w:rsidP="00420336">
      <w:pPr>
        <w:pStyle w:val="TIT1"/>
        <w:spacing w:before="60"/>
        <w:ind w:left="357" w:hanging="357"/>
      </w:pPr>
    </w:p>
    <w:p w14:paraId="7A01CE08" w14:textId="6564DAE5" w:rsidR="0013437F" w:rsidRDefault="0013437F" w:rsidP="00420336">
      <w:pPr>
        <w:pStyle w:val="TIT1"/>
        <w:spacing w:before="60"/>
        <w:ind w:left="357" w:hanging="357"/>
      </w:pPr>
    </w:p>
    <w:p w14:paraId="5C1E7692" w14:textId="11CDFCE3" w:rsidR="0013437F" w:rsidRDefault="0013437F" w:rsidP="00420336">
      <w:pPr>
        <w:pStyle w:val="TIT1"/>
        <w:spacing w:before="60"/>
        <w:ind w:left="357" w:hanging="357"/>
      </w:pPr>
    </w:p>
    <w:p w14:paraId="7496455C" w14:textId="20F22A89" w:rsidR="0013437F" w:rsidRDefault="0013437F" w:rsidP="00420336">
      <w:pPr>
        <w:pStyle w:val="TIT1"/>
        <w:spacing w:before="60"/>
        <w:ind w:left="357" w:hanging="357"/>
      </w:pPr>
    </w:p>
    <w:p w14:paraId="6252AD13" w14:textId="762AAE1F" w:rsidR="0013437F" w:rsidRDefault="0013437F" w:rsidP="00420336">
      <w:pPr>
        <w:pStyle w:val="TIT1"/>
        <w:spacing w:before="60"/>
        <w:ind w:left="357" w:hanging="357"/>
      </w:pPr>
    </w:p>
    <w:p w14:paraId="0149FBBE" w14:textId="1FA80A2F" w:rsidR="00E14D56" w:rsidRDefault="00E14D56" w:rsidP="0029264C">
      <w:pPr>
        <w:pStyle w:val="TIT1"/>
        <w:spacing w:before="60" w:line="350" w:lineRule="atLeast"/>
        <w:ind w:left="357" w:hanging="357"/>
      </w:pPr>
      <w:r>
        <w:rPr>
          <w:rFonts w:hint="eastAsia"/>
        </w:rPr>
        <w:t>1.</w:t>
      </w:r>
      <w:r w:rsidR="00FE50E9">
        <w:tab/>
      </w:r>
      <w:r>
        <w:rPr>
          <w:rFonts w:hint="eastAsia"/>
        </w:rPr>
        <w:t>已知此颱風在</w:t>
      </w:r>
      <w:r>
        <w:rPr>
          <w:rFonts w:hint="eastAsia"/>
        </w:rPr>
        <w:t>21</w:t>
      </w:r>
      <w:r>
        <w:rPr>
          <w:rFonts w:hint="eastAsia"/>
        </w:rPr>
        <w:t>日</w:t>
      </w:r>
      <w:r>
        <w:rPr>
          <w:rFonts w:hint="eastAsia"/>
        </w:rPr>
        <w:t>14</w:t>
      </w:r>
      <w:r>
        <w:rPr>
          <w:rFonts w:hint="eastAsia"/>
        </w:rPr>
        <w:t>時的暴風半徑為</w:t>
      </w:r>
      <w:r>
        <w:rPr>
          <w:rFonts w:hint="eastAsia"/>
        </w:rPr>
        <w:t>180</w:t>
      </w:r>
      <w:r>
        <w:rPr>
          <w:rFonts w:hint="eastAsia"/>
        </w:rPr>
        <w:t>公里，如白色圓圈所示。</w:t>
      </w:r>
      <w:r w:rsidR="008E373B">
        <w:rPr>
          <w:rFonts w:hint="eastAsia"/>
        </w:rPr>
        <w:t>試以</w:t>
      </w:r>
      <w:r w:rsidR="008E373B">
        <w:rPr>
          <w:rFonts w:eastAsia="新細明體" w:hint="eastAsia"/>
          <w:szCs w:val="22"/>
        </w:rPr>
        <w:t>預測路徑</w:t>
      </w:r>
      <w:r>
        <w:rPr>
          <w:rFonts w:hint="eastAsia"/>
        </w:rPr>
        <w:t>估</w:t>
      </w:r>
      <w:r w:rsidR="008E373B">
        <w:rPr>
          <w:rFonts w:hint="eastAsia"/>
        </w:rPr>
        <w:t>算</w:t>
      </w:r>
      <w:r>
        <w:rPr>
          <w:rFonts w:hint="eastAsia"/>
        </w:rPr>
        <w:t>自</w:t>
      </w:r>
      <w:r>
        <w:rPr>
          <w:rFonts w:hint="eastAsia"/>
        </w:rPr>
        <w:t>21</w:t>
      </w:r>
      <w:r>
        <w:rPr>
          <w:rFonts w:hint="eastAsia"/>
        </w:rPr>
        <w:t>日</w:t>
      </w:r>
      <w:r>
        <w:rPr>
          <w:rFonts w:hint="eastAsia"/>
        </w:rPr>
        <w:t>14</w:t>
      </w:r>
      <w:r>
        <w:rPr>
          <w:rFonts w:hint="eastAsia"/>
        </w:rPr>
        <w:t>時至</w:t>
      </w:r>
      <w:r>
        <w:rPr>
          <w:rFonts w:hint="eastAsia"/>
        </w:rPr>
        <w:t>22</w:t>
      </w:r>
      <w:r>
        <w:rPr>
          <w:rFonts w:hint="eastAsia"/>
        </w:rPr>
        <w:t>日</w:t>
      </w:r>
      <w:r>
        <w:rPr>
          <w:rFonts w:hint="eastAsia"/>
        </w:rPr>
        <w:t>02</w:t>
      </w:r>
      <w:r>
        <w:rPr>
          <w:rFonts w:hint="eastAsia"/>
        </w:rPr>
        <w:t>時</w:t>
      </w:r>
      <w:proofErr w:type="gramStart"/>
      <w:r w:rsidR="00544302">
        <w:rPr>
          <w:rFonts w:hint="eastAsia"/>
        </w:rPr>
        <w:t>之</w:t>
      </w:r>
      <w:r>
        <w:rPr>
          <w:rFonts w:hint="eastAsia"/>
        </w:rPr>
        <w:t>間，</w:t>
      </w:r>
      <w:proofErr w:type="gramEnd"/>
      <w:r>
        <w:rPr>
          <w:rFonts w:hint="eastAsia"/>
        </w:rPr>
        <w:t>颱風</w:t>
      </w:r>
      <w:r w:rsidR="008E373B">
        <w:rPr>
          <w:rFonts w:hint="eastAsia"/>
        </w:rPr>
        <w:t>移動</w:t>
      </w:r>
      <w:r>
        <w:rPr>
          <w:rFonts w:hint="eastAsia"/>
        </w:rPr>
        <w:t>的平均</w:t>
      </w:r>
      <w:r w:rsidR="008E373B">
        <w:rPr>
          <w:rFonts w:hint="eastAsia"/>
        </w:rPr>
        <w:t>時</w:t>
      </w:r>
      <w:r>
        <w:rPr>
          <w:rFonts w:hint="eastAsia"/>
        </w:rPr>
        <w:t>速</w:t>
      </w:r>
      <w:r w:rsidR="008E373B">
        <w:rPr>
          <w:rFonts w:hint="eastAsia"/>
        </w:rPr>
        <w:t>量值</w:t>
      </w:r>
      <w:r>
        <w:rPr>
          <w:rFonts w:hint="eastAsia"/>
        </w:rPr>
        <w:t>約多少公里？</w:t>
      </w:r>
    </w:p>
    <w:p w14:paraId="0E4B67CA" w14:textId="4434E075" w:rsidR="00D65D84" w:rsidRDefault="00E14D56" w:rsidP="0029264C">
      <w:pPr>
        <w:pStyle w:val="ABCDE"/>
        <w:spacing w:line="350" w:lineRule="atLeast"/>
        <w:ind w:left="360"/>
      </w:pPr>
      <w:r w:rsidRPr="0067355B">
        <w:t>(A)5</w:t>
      </w:r>
      <w:r w:rsidR="00FE50E9" w:rsidRPr="0067355B">
        <w:tab/>
      </w:r>
      <w:r w:rsidRPr="0067355B">
        <w:t>(B) 10</w:t>
      </w:r>
      <w:r w:rsidR="00FE50E9" w:rsidRPr="0067355B">
        <w:tab/>
      </w:r>
      <w:r w:rsidRPr="0067355B">
        <w:t>(C) 20</w:t>
      </w:r>
      <w:r w:rsidR="00FE50E9">
        <w:tab/>
      </w:r>
      <w:r>
        <w:t>(D) 30</w:t>
      </w:r>
      <w:r w:rsidR="00FE50E9">
        <w:tab/>
      </w:r>
      <w:r>
        <w:t>(</w:t>
      </w:r>
      <w:r w:rsidR="008E373B">
        <w:rPr>
          <w:rFonts w:hint="eastAsia"/>
        </w:rPr>
        <w:t>E</w:t>
      </w:r>
      <w:r>
        <w:t>) 40</w:t>
      </w:r>
    </w:p>
    <w:p w14:paraId="7DD979F6" w14:textId="3FFE93A8" w:rsidR="0086575E" w:rsidRDefault="00D65D84" w:rsidP="0029264C">
      <w:pPr>
        <w:pStyle w:val="TIT1"/>
        <w:spacing w:before="60" w:line="350" w:lineRule="atLeast"/>
        <w:ind w:left="357" w:hanging="357"/>
      </w:pPr>
      <w:r w:rsidRPr="00D15ABF">
        <w:rPr>
          <w:rFonts w:hint="eastAsia"/>
        </w:rPr>
        <w:t>2.</w:t>
      </w:r>
      <w:r w:rsidR="00FE50E9">
        <w:tab/>
      </w:r>
      <w:r w:rsidR="006B5D4D">
        <w:rPr>
          <w:rFonts w:hint="eastAsia"/>
        </w:rPr>
        <w:t>已知此</w:t>
      </w:r>
      <w:r w:rsidR="001B7EDA" w:rsidRPr="001B7EDA">
        <w:rPr>
          <w:rFonts w:hint="eastAsia"/>
        </w:rPr>
        <w:t>颱風在</w:t>
      </w:r>
      <w:r w:rsidR="001B7EDA" w:rsidRPr="001B7EDA">
        <w:rPr>
          <w:rFonts w:hint="eastAsia"/>
        </w:rPr>
        <w:t>22</w:t>
      </w:r>
      <w:r w:rsidR="001B7EDA" w:rsidRPr="001B7EDA">
        <w:rPr>
          <w:rFonts w:hint="eastAsia"/>
        </w:rPr>
        <w:t>日</w:t>
      </w:r>
      <w:r w:rsidR="001B7EDA" w:rsidRPr="001B7EDA">
        <w:rPr>
          <w:rFonts w:hint="eastAsia"/>
        </w:rPr>
        <w:t>02</w:t>
      </w:r>
      <w:r w:rsidR="001B7EDA" w:rsidRPr="001B7EDA">
        <w:rPr>
          <w:rFonts w:hint="eastAsia"/>
        </w:rPr>
        <w:t>時至</w:t>
      </w:r>
      <w:r w:rsidR="001B7EDA" w:rsidRPr="001B7EDA">
        <w:rPr>
          <w:rFonts w:hint="eastAsia"/>
        </w:rPr>
        <w:t>23</w:t>
      </w:r>
      <w:r w:rsidR="001B7EDA" w:rsidRPr="001B7EDA">
        <w:rPr>
          <w:rFonts w:hint="eastAsia"/>
        </w:rPr>
        <w:t>日</w:t>
      </w:r>
      <w:r w:rsidR="001B7EDA" w:rsidRPr="001B7EDA">
        <w:rPr>
          <w:rFonts w:hint="eastAsia"/>
        </w:rPr>
        <w:t>14</w:t>
      </w:r>
      <w:r w:rsidR="001B7EDA" w:rsidRPr="001B7EDA">
        <w:rPr>
          <w:rFonts w:hint="eastAsia"/>
        </w:rPr>
        <w:t>時</w:t>
      </w:r>
      <w:proofErr w:type="gramStart"/>
      <w:r w:rsidR="001B7EDA" w:rsidRPr="001B7EDA">
        <w:rPr>
          <w:rFonts w:hint="eastAsia"/>
        </w:rPr>
        <w:t>之間，</w:t>
      </w:r>
      <w:proofErr w:type="gramEnd"/>
      <w:r w:rsidR="001B7EDA" w:rsidRPr="001B7EDA">
        <w:rPr>
          <w:rFonts w:hint="eastAsia"/>
        </w:rPr>
        <w:t>以等速率移動，</w:t>
      </w:r>
      <w:r w:rsidR="009F650F">
        <w:rPr>
          <w:rFonts w:hint="eastAsia"/>
        </w:rPr>
        <w:t>但方向持續改變，</w:t>
      </w:r>
      <w:r w:rsidR="001B7EDA" w:rsidRPr="001B7EDA">
        <w:rPr>
          <w:rFonts w:hint="eastAsia"/>
        </w:rPr>
        <w:t>之後朝北北西</w:t>
      </w:r>
      <w:r w:rsidR="009F650F">
        <w:rPr>
          <w:rFonts w:hint="eastAsia"/>
        </w:rPr>
        <w:t>的</w:t>
      </w:r>
      <w:r w:rsidR="001B7EDA" w:rsidRPr="001B7EDA">
        <w:rPr>
          <w:rFonts w:hint="eastAsia"/>
        </w:rPr>
        <w:t>方向維持直線前進，則下列敘述哪些正確？</w:t>
      </w:r>
      <w:r w:rsidR="00FE50E9">
        <w:rPr>
          <w:rFonts w:hint="eastAsia"/>
        </w:rPr>
        <w:t>（</w:t>
      </w:r>
      <w:r w:rsidR="0086575E">
        <w:rPr>
          <w:rFonts w:hint="eastAsia"/>
        </w:rPr>
        <w:t>應選</w:t>
      </w:r>
      <w:r w:rsidR="0086575E">
        <w:rPr>
          <w:rFonts w:hint="eastAsia"/>
        </w:rPr>
        <w:t>2</w:t>
      </w:r>
      <w:r w:rsidR="0086575E">
        <w:rPr>
          <w:rFonts w:hint="eastAsia"/>
        </w:rPr>
        <w:t>項</w:t>
      </w:r>
      <w:r w:rsidR="00FE50E9">
        <w:rPr>
          <w:rFonts w:hint="eastAsia"/>
        </w:rPr>
        <w:t>）</w:t>
      </w:r>
    </w:p>
    <w:p w14:paraId="1B28C5F2" w14:textId="0CD9ED38" w:rsidR="0086575E" w:rsidRDefault="0086575E" w:rsidP="0029264C">
      <w:pPr>
        <w:pStyle w:val="AA"/>
        <w:spacing w:line="350" w:lineRule="atLeast"/>
        <w:ind w:left="684" w:hangingChars="135" w:hanging="324"/>
      </w:pPr>
      <w:r>
        <w:rPr>
          <w:rFonts w:hint="eastAsia"/>
        </w:rPr>
        <w:t>(A) 22</w:t>
      </w:r>
      <w:r>
        <w:rPr>
          <w:rFonts w:hint="eastAsia"/>
        </w:rPr>
        <w:t>日</w:t>
      </w:r>
      <w:r>
        <w:rPr>
          <w:rFonts w:hint="eastAsia"/>
        </w:rPr>
        <w:t>02</w:t>
      </w:r>
      <w:r>
        <w:rPr>
          <w:rFonts w:hint="eastAsia"/>
        </w:rPr>
        <w:t>時至</w:t>
      </w:r>
      <w:r>
        <w:rPr>
          <w:rFonts w:hint="eastAsia"/>
        </w:rPr>
        <w:t>23</w:t>
      </w:r>
      <w:r>
        <w:rPr>
          <w:rFonts w:hint="eastAsia"/>
        </w:rPr>
        <w:t>日</w:t>
      </w:r>
      <w:r>
        <w:rPr>
          <w:rFonts w:hint="eastAsia"/>
        </w:rPr>
        <w:t>14</w:t>
      </w:r>
      <w:r>
        <w:rPr>
          <w:rFonts w:hint="eastAsia"/>
        </w:rPr>
        <w:t>時</w:t>
      </w:r>
      <w:proofErr w:type="gramStart"/>
      <w:r>
        <w:rPr>
          <w:rFonts w:hint="eastAsia"/>
        </w:rPr>
        <w:t>之間，</w:t>
      </w:r>
      <w:proofErr w:type="gramEnd"/>
      <w:r w:rsidR="001B7EDA" w:rsidRPr="001B7EDA">
        <w:rPr>
          <w:rFonts w:hint="eastAsia"/>
        </w:rPr>
        <w:t>颱風在路</w:t>
      </w:r>
      <w:r w:rsidR="008E373B">
        <w:rPr>
          <w:rFonts w:hint="eastAsia"/>
        </w:rPr>
        <w:t>徑</w:t>
      </w:r>
      <w:r w:rsidR="001B7EDA" w:rsidRPr="001B7EDA">
        <w:rPr>
          <w:rFonts w:hint="eastAsia"/>
        </w:rPr>
        <w:t>上各點</w:t>
      </w:r>
      <w:r w:rsidR="008E373B">
        <w:rPr>
          <w:rFonts w:hint="eastAsia"/>
        </w:rPr>
        <w:t>位置</w:t>
      </w:r>
      <w:r w:rsidR="001B7EDA" w:rsidRPr="001B7EDA">
        <w:rPr>
          <w:rFonts w:hint="eastAsia"/>
        </w:rPr>
        <w:t>所受合力為零</w:t>
      </w:r>
    </w:p>
    <w:p w14:paraId="063EA29E" w14:textId="30E1DF51" w:rsidR="0086575E" w:rsidRDefault="0086575E" w:rsidP="0029264C">
      <w:pPr>
        <w:pStyle w:val="AA"/>
        <w:spacing w:line="350" w:lineRule="atLeast"/>
        <w:ind w:left="684" w:hangingChars="135" w:hanging="324"/>
      </w:pPr>
      <w:r>
        <w:rPr>
          <w:rFonts w:hint="eastAsia"/>
        </w:rPr>
        <w:t>(B)</w:t>
      </w:r>
      <w:r w:rsidRPr="002B26FA">
        <w:rPr>
          <w:rFonts w:hint="eastAsia"/>
        </w:rPr>
        <w:t xml:space="preserve"> 22</w:t>
      </w:r>
      <w:r w:rsidRPr="002B26FA">
        <w:rPr>
          <w:rFonts w:hint="eastAsia"/>
        </w:rPr>
        <w:t>日</w:t>
      </w:r>
      <w:r w:rsidRPr="002B26FA">
        <w:rPr>
          <w:rFonts w:hint="eastAsia"/>
        </w:rPr>
        <w:t>02</w:t>
      </w:r>
      <w:r w:rsidRPr="002B26FA">
        <w:rPr>
          <w:rFonts w:hint="eastAsia"/>
        </w:rPr>
        <w:t>時至</w:t>
      </w:r>
      <w:r w:rsidRPr="002B26FA">
        <w:rPr>
          <w:rFonts w:hint="eastAsia"/>
        </w:rPr>
        <w:t>23</w:t>
      </w:r>
      <w:r w:rsidRPr="002B26FA">
        <w:rPr>
          <w:rFonts w:hint="eastAsia"/>
        </w:rPr>
        <w:t>日</w:t>
      </w:r>
      <w:r w:rsidRPr="002B26FA">
        <w:rPr>
          <w:rFonts w:hint="eastAsia"/>
        </w:rPr>
        <w:t>14</w:t>
      </w:r>
      <w:r w:rsidRPr="002B26FA">
        <w:rPr>
          <w:rFonts w:hint="eastAsia"/>
        </w:rPr>
        <w:t>時</w:t>
      </w:r>
      <w:proofErr w:type="gramStart"/>
      <w:r w:rsidRPr="002B26FA">
        <w:rPr>
          <w:rFonts w:hint="eastAsia"/>
        </w:rPr>
        <w:t>之間，</w:t>
      </w:r>
      <w:proofErr w:type="gramEnd"/>
      <w:r w:rsidR="001B7EDA" w:rsidRPr="002B26FA">
        <w:rPr>
          <w:rFonts w:hint="eastAsia"/>
        </w:rPr>
        <w:t>颱風在路</w:t>
      </w:r>
      <w:r w:rsidR="008E373B">
        <w:rPr>
          <w:rFonts w:hint="eastAsia"/>
        </w:rPr>
        <w:t>徑</w:t>
      </w:r>
      <w:r w:rsidR="001B7EDA" w:rsidRPr="002B26FA">
        <w:rPr>
          <w:rFonts w:hint="eastAsia"/>
        </w:rPr>
        <w:t>上各點</w:t>
      </w:r>
      <w:r w:rsidR="008E373B">
        <w:rPr>
          <w:rFonts w:hint="eastAsia"/>
        </w:rPr>
        <w:t>位置</w:t>
      </w:r>
      <w:r w:rsidR="001B7EDA" w:rsidRPr="002B26FA">
        <w:rPr>
          <w:rFonts w:hint="eastAsia"/>
        </w:rPr>
        <w:t>所受合力方向</w:t>
      </w:r>
      <w:r w:rsidR="008E373B">
        <w:rPr>
          <w:rFonts w:hint="eastAsia"/>
        </w:rPr>
        <w:t>與</w:t>
      </w:r>
      <w:r w:rsidR="008E373B" w:rsidRPr="002B26FA">
        <w:rPr>
          <w:rFonts w:hint="eastAsia"/>
        </w:rPr>
        <w:t>速度</w:t>
      </w:r>
      <w:r w:rsidR="008933D4">
        <w:rPr>
          <w:rFonts w:hint="eastAsia"/>
        </w:rPr>
        <w:t>方向</w:t>
      </w:r>
      <w:r w:rsidR="001B7EDA" w:rsidRPr="002B26FA">
        <w:rPr>
          <w:rFonts w:hint="eastAsia"/>
        </w:rPr>
        <w:t>垂直</w:t>
      </w:r>
    </w:p>
    <w:p w14:paraId="2BF148BD" w14:textId="63CBA119" w:rsidR="0086575E" w:rsidRDefault="0086575E" w:rsidP="0029264C">
      <w:pPr>
        <w:pStyle w:val="AA"/>
        <w:spacing w:line="350" w:lineRule="atLeast"/>
        <w:ind w:left="684" w:hangingChars="135" w:hanging="324"/>
      </w:pPr>
      <w:r>
        <w:rPr>
          <w:rFonts w:hint="eastAsia"/>
        </w:rPr>
        <w:t>(C) 23</w:t>
      </w:r>
      <w:r>
        <w:rPr>
          <w:rFonts w:hint="eastAsia"/>
        </w:rPr>
        <w:t>日</w:t>
      </w:r>
      <w:r>
        <w:rPr>
          <w:rFonts w:hint="eastAsia"/>
        </w:rPr>
        <w:t>14</w:t>
      </w:r>
      <w:r>
        <w:rPr>
          <w:rFonts w:hint="eastAsia"/>
        </w:rPr>
        <w:t>時之後，颱風</w:t>
      </w:r>
      <w:r w:rsidR="001B7EDA">
        <w:rPr>
          <w:rFonts w:hint="eastAsia"/>
        </w:rPr>
        <w:t>恆</w:t>
      </w:r>
      <w:r>
        <w:rPr>
          <w:rFonts w:hint="eastAsia"/>
        </w:rPr>
        <w:t>以等速度前進</w:t>
      </w:r>
    </w:p>
    <w:p w14:paraId="62803D1F" w14:textId="0863A3CB" w:rsidR="0086575E" w:rsidRDefault="0086575E" w:rsidP="0029264C">
      <w:pPr>
        <w:pStyle w:val="AA"/>
        <w:spacing w:line="350" w:lineRule="atLeast"/>
        <w:ind w:left="684" w:hangingChars="135" w:hanging="324"/>
      </w:pPr>
      <w:r>
        <w:rPr>
          <w:rFonts w:hint="eastAsia"/>
        </w:rPr>
        <w:t>(D) 23</w:t>
      </w:r>
      <w:r>
        <w:rPr>
          <w:rFonts w:hint="eastAsia"/>
        </w:rPr>
        <w:t>日</w:t>
      </w:r>
      <w:r>
        <w:rPr>
          <w:rFonts w:hint="eastAsia"/>
        </w:rPr>
        <w:t>14</w:t>
      </w:r>
      <w:r>
        <w:rPr>
          <w:rFonts w:hint="eastAsia"/>
        </w:rPr>
        <w:t>時之後，</w:t>
      </w:r>
      <w:r w:rsidR="001B7EDA" w:rsidRPr="001B7EDA">
        <w:rPr>
          <w:rFonts w:hint="eastAsia"/>
        </w:rPr>
        <w:t>颱風在各點</w:t>
      </w:r>
      <w:r w:rsidR="008E373B">
        <w:rPr>
          <w:rFonts w:hint="eastAsia"/>
        </w:rPr>
        <w:t>位置</w:t>
      </w:r>
      <w:r w:rsidR="001B7EDA" w:rsidRPr="001B7EDA">
        <w:rPr>
          <w:rFonts w:hint="eastAsia"/>
        </w:rPr>
        <w:t>所受合力都為零</w:t>
      </w:r>
    </w:p>
    <w:p w14:paraId="6CB5AC85" w14:textId="5C85E718" w:rsidR="0006460F" w:rsidRDefault="0086575E" w:rsidP="0029264C">
      <w:pPr>
        <w:pStyle w:val="AA"/>
        <w:spacing w:line="350" w:lineRule="atLeast"/>
        <w:ind w:left="684" w:hangingChars="135" w:hanging="324"/>
      </w:pPr>
      <w:r>
        <w:rPr>
          <w:rFonts w:hint="eastAsia"/>
        </w:rPr>
        <w:t xml:space="preserve">(E) </w:t>
      </w:r>
      <w:r w:rsidRPr="002B26FA">
        <w:rPr>
          <w:rFonts w:hint="eastAsia"/>
        </w:rPr>
        <w:t>24</w:t>
      </w:r>
      <w:r w:rsidRPr="002B26FA">
        <w:rPr>
          <w:rFonts w:hint="eastAsia"/>
        </w:rPr>
        <w:t>日</w:t>
      </w:r>
      <w:r w:rsidRPr="002B26FA">
        <w:rPr>
          <w:rFonts w:hint="eastAsia"/>
        </w:rPr>
        <w:t>14</w:t>
      </w:r>
      <w:r w:rsidRPr="002B26FA">
        <w:rPr>
          <w:rFonts w:hint="eastAsia"/>
        </w:rPr>
        <w:t>時至</w:t>
      </w:r>
      <w:r w:rsidRPr="002B26FA">
        <w:rPr>
          <w:rFonts w:hint="eastAsia"/>
        </w:rPr>
        <w:t>26</w:t>
      </w:r>
      <w:r w:rsidRPr="002B26FA">
        <w:rPr>
          <w:rFonts w:hint="eastAsia"/>
        </w:rPr>
        <w:t>日</w:t>
      </w:r>
      <w:r w:rsidRPr="002B26FA">
        <w:rPr>
          <w:rFonts w:hint="eastAsia"/>
        </w:rPr>
        <w:t>14</w:t>
      </w:r>
      <w:r w:rsidRPr="002B26FA">
        <w:rPr>
          <w:rFonts w:hint="eastAsia"/>
        </w:rPr>
        <w:t>時</w:t>
      </w:r>
      <w:proofErr w:type="gramStart"/>
      <w:r w:rsidRPr="002B26FA">
        <w:rPr>
          <w:rFonts w:hint="eastAsia"/>
        </w:rPr>
        <w:t>之間，</w:t>
      </w:r>
      <w:proofErr w:type="gramEnd"/>
      <w:r w:rsidR="001B7EDA" w:rsidRPr="002B26FA">
        <w:rPr>
          <w:rFonts w:hint="eastAsia"/>
        </w:rPr>
        <w:t>颱風</w:t>
      </w:r>
      <w:r w:rsidR="00AF564C">
        <w:rPr>
          <w:rFonts w:hint="eastAsia"/>
        </w:rPr>
        <w:t>所</w:t>
      </w:r>
      <w:r w:rsidR="001B7EDA" w:rsidRPr="002B26FA">
        <w:rPr>
          <w:rFonts w:hint="eastAsia"/>
        </w:rPr>
        <w:t>受</w:t>
      </w:r>
      <w:r w:rsidR="00AF564C">
        <w:rPr>
          <w:rFonts w:hint="eastAsia"/>
        </w:rPr>
        <w:t>的平均合力方向</w:t>
      </w:r>
      <w:r w:rsidR="001B7EDA" w:rsidRPr="002B26FA">
        <w:rPr>
          <w:rFonts w:hint="eastAsia"/>
        </w:rPr>
        <w:t>與速度</w:t>
      </w:r>
      <w:r w:rsidR="00743BE4" w:rsidRPr="002B26FA">
        <w:rPr>
          <w:rFonts w:hint="eastAsia"/>
        </w:rPr>
        <w:t>方向相</w:t>
      </w:r>
      <w:r w:rsidR="001B7EDA" w:rsidRPr="002B26FA">
        <w:rPr>
          <w:rFonts w:hint="eastAsia"/>
        </w:rPr>
        <w:t>反</w:t>
      </w:r>
    </w:p>
    <w:p w14:paraId="10A8577D" w14:textId="70F2EA1C" w:rsidR="004C053D" w:rsidRPr="00420336" w:rsidRDefault="004C053D" w:rsidP="0029264C">
      <w:pPr>
        <w:pStyle w:val="TIT1"/>
        <w:spacing w:before="60" w:line="350" w:lineRule="atLeast"/>
        <w:ind w:left="357" w:hanging="357"/>
      </w:pPr>
      <w:r w:rsidRPr="00420336">
        <w:t>3.</w:t>
      </w:r>
      <w:r w:rsidR="00FE50E9" w:rsidRPr="00420336">
        <w:tab/>
      </w:r>
      <w:r w:rsidR="00937083" w:rsidRPr="00420336">
        <w:t>已知地球</w:t>
      </w:r>
      <w:r w:rsidR="009D7DBF" w:rsidRPr="00420336">
        <w:t>（</w:t>
      </w:r>
      <w:r w:rsidR="00937083" w:rsidRPr="00420336">
        <w:t>E</w:t>
      </w:r>
      <w:r w:rsidR="009D7DBF" w:rsidRPr="00420336">
        <w:t>）</w:t>
      </w:r>
      <w:r w:rsidR="00937083" w:rsidRPr="00420336">
        <w:t>與火星</w:t>
      </w:r>
      <w:r w:rsidR="009D7DBF" w:rsidRPr="00420336">
        <w:t>（</w:t>
      </w:r>
      <w:r w:rsidR="00937083" w:rsidRPr="00420336">
        <w:t>M</w:t>
      </w:r>
      <w:r w:rsidR="009D7DBF" w:rsidRPr="00420336">
        <w:t>）</w:t>
      </w:r>
      <w:r w:rsidR="00937083" w:rsidRPr="00420336">
        <w:t>的平均半徑比</w:t>
      </w:r>
      <w:r w:rsidR="00AF564C">
        <w:rPr>
          <w:rFonts w:hint="eastAsia"/>
        </w:rPr>
        <w:t>值</w:t>
      </w:r>
      <w:r w:rsidR="00D22A37" w:rsidRPr="00D22A37">
        <w:rPr>
          <w:position w:val="-28"/>
        </w:rPr>
        <w:object w:dxaOrig="340" w:dyaOrig="639" w14:anchorId="037BCF9B">
          <v:shape id="_x0000_i1029" type="#_x0000_t75" style="width:16.6pt;height:32.3pt" o:ole="">
            <v:imagedata r:id="rId18" o:title=""/>
          </v:shape>
          <o:OLEObject Type="Embed" ProgID="Equation.DSMT4" ShapeID="_x0000_i1029" DrawAspect="Content" ObjectID="_1703744209" r:id="rId19"/>
        </w:object>
      </w:r>
      <w:r w:rsidRPr="00420336">
        <w:t>約為</w:t>
      </w:r>
      <w:r w:rsidRPr="00420336">
        <w:t>1.86</w:t>
      </w:r>
      <w:r w:rsidRPr="00420336">
        <w:t>，質量比</w:t>
      </w:r>
      <w:r w:rsidR="00AF564C">
        <w:rPr>
          <w:rFonts w:hint="eastAsia"/>
        </w:rPr>
        <w:t>值</w:t>
      </w:r>
      <w:r w:rsidR="00D22A37" w:rsidRPr="00D22A37">
        <w:rPr>
          <w:position w:val="-28"/>
        </w:rPr>
        <w:object w:dxaOrig="420" w:dyaOrig="639" w14:anchorId="257102FD">
          <v:shape id="_x0000_i1030" type="#_x0000_t75" style="width:20.9pt;height:32.3pt" o:ole="">
            <v:imagedata r:id="rId20" o:title=""/>
          </v:shape>
          <o:OLEObject Type="Embed" ProgID="Equation.DSMT4" ShapeID="_x0000_i1030" DrawAspect="Content" ObjectID="_1703744210" r:id="rId21"/>
        </w:object>
      </w:r>
      <w:r w:rsidRPr="00420336">
        <w:t>約為</w:t>
      </w:r>
      <w:r w:rsidRPr="00420336">
        <w:t>9.3</w:t>
      </w:r>
      <w:r w:rsidRPr="00420336">
        <w:t>，</w:t>
      </w:r>
      <w:r w:rsidR="00AF564C">
        <w:rPr>
          <w:rFonts w:hint="eastAsia"/>
        </w:rPr>
        <w:t>試問同一物體在火星表面所受重力約為在地球表面所受重力的多少</w:t>
      </w:r>
      <w:proofErr w:type="gramStart"/>
      <w:r w:rsidR="00AF564C">
        <w:rPr>
          <w:rFonts w:hint="eastAsia"/>
        </w:rPr>
        <w:t>倍</w:t>
      </w:r>
      <w:proofErr w:type="gramEnd"/>
      <w:r w:rsidR="0016262C" w:rsidRPr="00420336">
        <w:t>？</w:t>
      </w:r>
    </w:p>
    <w:p w14:paraId="253122EA" w14:textId="605B7D86" w:rsidR="004C053D" w:rsidRDefault="004C053D" w:rsidP="0029264C">
      <w:pPr>
        <w:pStyle w:val="ABCDE"/>
        <w:spacing w:line="350" w:lineRule="atLeast"/>
        <w:ind w:left="360"/>
      </w:pPr>
      <w:r>
        <w:t xml:space="preserve">(A) </w:t>
      </w:r>
      <w:r w:rsidR="00AF564C">
        <w:rPr>
          <w:rFonts w:hint="eastAsia"/>
        </w:rPr>
        <w:t>0</w:t>
      </w:r>
      <w:r>
        <w:t>.</w:t>
      </w:r>
      <w:r w:rsidR="00AF564C">
        <w:t>1</w:t>
      </w:r>
      <w:r>
        <w:t>0</w:t>
      </w:r>
      <w:r w:rsidR="0016262C">
        <w:tab/>
      </w:r>
      <w:r>
        <w:t xml:space="preserve">(B) </w:t>
      </w:r>
      <w:r w:rsidR="00AF564C">
        <w:t>0</w:t>
      </w:r>
      <w:r w:rsidR="00AF564C" w:rsidRPr="002B26FA">
        <w:t>.</w:t>
      </w:r>
      <w:r w:rsidRPr="002B26FA">
        <w:t>37</w:t>
      </w:r>
      <w:r w:rsidR="0016262C">
        <w:tab/>
      </w:r>
      <w:r>
        <w:t xml:space="preserve">(C) </w:t>
      </w:r>
      <w:r w:rsidR="00AF564C">
        <w:t>0.</w:t>
      </w:r>
      <w:r>
        <w:t>72</w:t>
      </w:r>
      <w:r w:rsidR="0016262C">
        <w:tab/>
      </w:r>
      <w:r>
        <w:t xml:space="preserve">(D) </w:t>
      </w:r>
      <w:r w:rsidR="00AF564C">
        <w:t>0.</w:t>
      </w:r>
      <w:r>
        <w:t>93</w:t>
      </w:r>
      <w:r w:rsidR="0016262C">
        <w:tab/>
      </w:r>
      <w:r>
        <w:t>(E) 1</w:t>
      </w:r>
      <w:r w:rsidR="00AF564C">
        <w:t>.</w:t>
      </w:r>
      <w:r>
        <w:t>86</w:t>
      </w:r>
    </w:p>
    <w:p w14:paraId="363460CE" w14:textId="77777777" w:rsidR="00597930" w:rsidRPr="00420336" w:rsidRDefault="00597930" w:rsidP="00597930">
      <w:pPr>
        <w:pStyle w:val="TIT1"/>
        <w:spacing w:before="60"/>
        <w:ind w:left="357" w:hanging="357"/>
      </w:pPr>
      <w:r>
        <w:rPr>
          <w:rFonts w:hint="eastAsia"/>
        </w:rPr>
        <w:t>4</w:t>
      </w:r>
      <w:r w:rsidRPr="00420336">
        <w:rPr>
          <w:rFonts w:hint="eastAsia"/>
        </w:rPr>
        <w:t>.</w:t>
      </w:r>
      <w:r w:rsidRPr="00420336">
        <w:tab/>
      </w:r>
      <w:r w:rsidRPr="00420336">
        <w:rPr>
          <w:rFonts w:hint="eastAsia"/>
        </w:rPr>
        <w:t>自然界的基本交互作用中，哪幾種對日常天氣現象的影響最為明顯常見？（應選</w:t>
      </w:r>
      <w:r w:rsidRPr="00420336">
        <w:rPr>
          <w:rFonts w:hint="eastAsia"/>
        </w:rPr>
        <w:t>2</w:t>
      </w:r>
      <w:r w:rsidRPr="00420336">
        <w:rPr>
          <w:rFonts w:hint="eastAsia"/>
        </w:rPr>
        <w:t>項）</w:t>
      </w:r>
    </w:p>
    <w:p w14:paraId="12729F6C" w14:textId="77777777" w:rsidR="00597930" w:rsidRDefault="00597930" w:rsidP="00597930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13437F">
        <w:rPr>
          <w:rFonts w:hint="eastAsia"/>
          <w:spacing w:val="10"/>
          <w:sz w:val="22"/>
        </w:rPr>
        <w:t>(A)</w:t>
      </w:r>
      <w:r w:rsidRPr="0013437F">
        <w:rPr>
          <w:rFonts w:hint="eastAsia"/>
          <w:spacing w:val="10"/>
          <w:sz w:val="22"/>
        </w:rPr>
        <w:t>弱作用</w:t>
      </w:r>
      <w:r>
        <w:rPr>
          <w:rFonts w:hint="eastAsia"/>
          <w:spacing w:val="10"/>
          <w:sz w:val="22"/>
        </w:rPr>
        <w:t>（</w:t>
      </w:r>
      <w:r w:rsidRPr="0013437F">
        <w:rPr>
          <w:rFonts w:hint="eastAsia"/>
          <w:spacing w:val="10"/>
          <w:sz w:val="22"/>
        </w:rPr>
        <w:t>弱</w:t>
      </w:r>
      <w:r>
        <w:rPr>
          <w:rFonts w:hint="eastAsia"/>
          <w:spacing w:val="10"/>
          <w:sz w:val="22"/>
        </w:rPr>
        <w:t>核力）</w:t>
      </w:r>
      <w:r w:rsidRPr="0013437F">
        <w:rPr>
          <w:spacing w:val="10"/>
          <w:sz w:val="22"/>
        </w:rPr>
        <w:tab/>
      </w:r>
    </w:p>
    <w:p w14:paraId="525AAAE1" w14:textId="77777777" w:rsidR="00597930" w:rsidRDefault="00597930" w:rsidP="00597930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13437F">
        <w:rPr>
          <w:rFonts w:hint="eastAsia"/>
          <w:spacing w:val="10"/>
          <w:sz w:val="22"/>
        </w:rPr>
        <w:t>(B)</w:t>
      </w:r>
      <w:r w:rsidRPr="0013437F">
        <w:rPr>
          <w:rFonts w:hint="eastAsia"/>
          <w:spacing w:val="10"/>
          <w:sz w:val="22"/>
        </w:rPr>
        <w:t>強作用</w:t>
      </w:r>
      <w:r>
        <w:rPr>
          <w:rFonts w:hint="eastAsia"/>
          <w:spacing w:val="10"/>
          <w:sz w:val="22"/>
        </w:rPr>
        <w:t>（</w:t>
      </w:r>
      <w:r w:rsidRPr="0013437F">
        <w:rPr>
          <w:rFonts w:hint="eastAsia"/>
          <w:spacing w:val="10"/>
          <w:sz w:val="22"/>
        </w:rPr>
        <w:t>強</w:t>
      </w:r>
      <w:r>
        <w:rPr>
          <w:rFonts w:hint="eastAsia"/>
          <w:spacing w:val="10"/>
          <w:sz w:val="22"/>
        </w:rPr>
        <w:t>核力）</w:t>
      </w:r>
      <w:r w:rsidRPr="0013437F">
        <w:rPr>
          <w:spacing w:val="10"/>
          <w:sz w:val="22"/>
        </w:rPr>
        <w:tab/>
      </w:r>
    </w:p>
    <w:p w14:paraId="7B5A5FDD" w14:textId="77777777" w:rsidR="00597930" w:rsidRDefault="00597930" w:rsidP="00597930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13437F">
        <w:rPr>
          <w:rFonts w:hint="eastAsia"/>
          <w:spacing w:val="10"/>
          <w:sz w:val="22"/>
        </w:rPr>
        <w:t>(C)</w:t>
      </w:r>
      <w:r w:rsidRPr="0013437F">
        <w:rPr>
          <w:rFonts w:hint="eastAsia"/>
          <w:spacing w:val="10"/>
          <w:sz w:val="22"/>
        </w:rPr>
        <w:t>夸克作用</w:t>
      </w:r>
    </w:p>
    <w:p w14:paraId="551C913A" w14:textId="77777777" w:rsidR="00597930" w:rsidRDefault="00597930" w:rsidP="00597930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13437F">
        <w:rPr>
          <w:rFonts w:hint="eastAsia"/>
          <w:spacing w:val="10"/>
          <w:sz w:val="22"/>
        </w:rPr>
        <w:t>(D)</w:t>
      </w:r>
      <w:r w:rsidRPr="0013437F">
        <w:rPr>
          <w:rFonts w:hint="eastAsia"/>
          <w:spacing w:val="10"/>
          <w:sz w:val="22"/>
        </w:rPr>
        <w:t>電磁</w:t>
      </w:r>
      <w:r>
        <w:rPr>
          <w:rFonts w:hint="eastAsia"/>
          <w:spacing w:val="10"/>
          <w:sz w:val="22"/>
        </w:rPr>
        <w:t>力</w:t>
      </w:r>
      <w:r w:rsidRPr="0013437F">
        <w:rPr>
          <w:rFonts w:hint="eastAsia"/>
          <w:spacing w:val="10"/>
          <w:sz w:val="22"/>
        </w:rPr>
        <w:t>作用</w:t>
      </w:r>
      <w:r w:rsidRPr="0013437F">
        <w:rPr>
          <w:spacing w:val="10"/>
          <w:sz w:val="22"/>
        </w:rPr>
        <w:tab/>
      </w:r>
    </w:p>
    <w:p w14:paraId="43FC464C" w14:textId="77777777" w:rsidR="00597930" w:rsidRPr="0013437F" w:rsidRDefault="00597930" w:rsidP="00597930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13437F">
        <w:rPr>
          <w:rFonts w:hint="eastAsia"/>
          <w:spacing w:val="10"/>
          <w:sz w:val="22"/>
        </w:rPr>
        <w:t>(E)</w:t>
      </w:r>
      <w:r w:rsidRPr="0013437F">
        <w:rPr>
          <w:rFonts w:hint="eastAsia"/>
          <w:spacing w:val="10"/>
          <w:sz w:val="22"/>
        </w:rPr>
        <w:t>重力作用</w:t>
      </w:r>
    </w:p>
    <w:p w14:paraId="78E65399" w14:textId="684EB2F0" w:rsidR="00DF3910" w:rsidRPr="004264F9" w:rsidRDefault="00D65D84" w:rsidP="00420336">
      <w:pPr>
        <w:pStyle w:val="TIT1"/>
        <w:spacing w:before="60"/>
        <w:ind w:left="357" w:hanging="357"/>
        <w:rPr>
          <w:spacing w:val="8"/>
        </w:rPr>
      </w:pPr>
      <w:r w:rsidRPr="004264F9">
        <w:rPr>
          <w:rFonts w:hint="eastAsia"/>
          <w:spacing w:val="8"/>
        </w:rPr>
        <w:lastRenderedPageBreak/>
        <w:t>5.</w:t>
      </w:r>
      <w:r w:rsidR="00B5544B" w:rsidRPr="004264F9">
        <w:rPr>
          <w:spacing w:val="8"/>
        </w:rPr>
        <w:tab/>
      </w:r>
      <w:r w:rsidR="00C350EB" w:rsidRPr="004264F9">
        <w:rPr>
          <w:rFonts w:hint="eastAsia"/>
          <w:spacing w:val="8"/>
        </w:rPr>
        <w:t>若質量為</w:t>
      </w:r>
      <w:r w:rsidR="00C350EB" w:rsidRPr="004264F9">
        <w:rPr>
          <w:rFonts w:hint="eastAsia"/>
          <w:spacing w:val="8"/>
        </w:rPr>
        <w:t>720</w:t>
      </w:r>
      <w:r w:rsidR="00123441" w:rsidRPr="004264F9">
        <w:rPr>
          <w:rFonts w:hint="eastAsia"/>
          <w:spacing w:val="8"/>
        </w:rPr>
        <w:t>公斤的</w:t>
      </w:r>
      <w:r w:rsidR="004C103D" w:rsidRPr="004264F9">
        <w:rPr>
          <w:rFonts w:hint="eastAsia"/>
          <w:spacing w:val="8"/>
        </w:rPr>
        <w:t>球體</w:t>
      </w:r>
      <w:r w:rsidR="00123441" w:rsidRPr="004264F9">
        <w:rPr>
          <w:rFonts w:hint="eastAsia"/>
          <w:spacing w:val="8"/>
        </w:rPr>
        <w:t>，</w:t>
      </w:r>
      <w:r w:rsidR="004C103D" w:rsidRPr="004264F9">
        <w:rPr>
          <w:rFonts w:hint="eastAsia"/>
          <w:spacing w:val="8"/>
        </w:rPr>
        <w:t>具有</w:t>
      </w:r>
      <w:r w:rsidR="00C350EB" w:rsidRPr="004264F9">
        <w:rPr>
          <w:rFonts w:hint="eastAsia"/>
          <w:spacing w:val="8"/>
        </w:rPr>
        <w:t>3600</w:t>
      </w:r>
      <w:r w:rsidR="00C350EB" w:rsidRPr="004264F9">
        <w:rPr>
          <w:rFonts w:hint="eastAsia"/>
          <w:spacing w:val="8"/>
        </w:rPr>
        <w:t>千焦</w:t>
      </w:r>
      <w:r w:rsidR="004C103D" w:rsidRPr="004264F9">
        <w:rPr>
          <w:rFonts w:hint="eastAsia"/>
          <w:spacing w:val="8"/>
        </w:rPr>
        <w:t>耳的動能</w:t>
      </w:r>
      <w:r w:rsidR="00C350EB" w:rsidRPr="004264F9">
        <w:rPr>
          <w:rFonts w:hint="eastAsia"/>
          <w:spacing w:val="8"/>
        </w:rPr>
        <w:t>，則</w:t>
      </w:r>
      <w:r w:rsidR="004C103D" w:rsidRPr="004264F9">
        <w:rPr>
          <w:rFonts w:hint="eastAsia"/>
          <w:spacing w:val="8"/>
        </w:rPr>
        <w:t>此球體的</w:t>
      </w:r>
      <w:r w:rsidR="00C350EB" w:rsidRPr="004264F9">
        <w:rPr>
          <w:rFonts w:hint="eastAsia"/>
          <w:spacing w:val="8"/>
        </w:rPr>
        <w:t>速率</w:t>
      </w:r>
      <w:r w:rsidR="004C103D" w:rsidRPr="004264F9">
        <w:rPr>
          <w:rFonts w:hint="eastAsia"/>
          <w:spacing w:val="8"/>
        </w:rPr>
        <w:t>約為多少</w:t>
      </w:r>
      <w:r w:rsidR="004264F9" w:rsidRPr="004264F9">
        <w:rPr>
          <w:spacing w:val="8"/>
          <w:position w:val="-8"/>
        </w:rPr>
        <w:object w:dxaOrig="900" w:dyaOrig="300" w14:anchorId="1264FBA5">
          <v:shape id="_x0000_i1031" type="#_x0000_t75" style="width:44.9pt;height:15.1pt" o:ole="">
            <v:imagedata r:id="rId22" o:title=""/>
          </v:shape>
          <o:OLEObject Type="Embed" ProgID="Equation.DSMT4" ShapeID="_x0000_i1031" DrawAspect="Content" ObjectID="_1703744211" r:id="rId23"/>
        </w:object>
      </w:r>
      <w:r w:rsidR="00B5544B" w:rsidRPr="004264F9">
        <w:rPr>
          <w:rFonts w:hint="eastAsia"/>
          <w:spacing w:val="8"/>
        </w:rPr>
        <w:t>？</w:t>
      </w:r>
    </w:p>
    <w:p w14:paraId="3722147C" w14:textId="289F04D4" w:rsidR="0006460F" w:rsidRDefault="00DF3910" w:rsidP="0067355B">
      <w:pPr>
        <w:pStyle w:val="ABCDE"/>
        <w:ind w:left="360"/>
      </w:pPr>
      <w:r>
        <w:t>(A)</w:t>
      </w:r>
      <w:r w:rsidR="00A3798A">
        <w:rPr>
          <w:rFonts w:hint="eastAsia"/>
        </w:rPr>
        <w:t xml:space="preserve"> </w:t>
      </w:r>
      <w:r w:rsidR="006C0813" w:rsidRPr="006C0813">
        <w:rPr>
          <w:position w:val="-6"/>
        </w:rPr>
        <w:object w:dxaOrig="360" w:dyaOrig="320" w14:anchorId="24374208">
          <v:shape id="_x0000_i1032" type="#_x0000_t75" style="width:18.15pt;height:16.6pt" o:ole="">
            <v:imagedata r:id="rId24" o:title=""/>
          </v:shape>
          <o:OLEObject Type="Embed" ProgID="Equation.DSMT4" ShapeID="_x0000_i1032" DrawAspect="Content" ObjectID="_1703744212" r:id="rId25"/>
        </w:object>
      </w:r>
      <w:r w:rsidR="00B5544B">
        <w:tab/>
      </w:r>
      <w:r>
        <w:t xml:space="preserve">(B) </w:t>
      </w:r>
      <w:r w:rsidR="006C0813" w:rsidRPr="006C0813">
        <w:rPr>
          <w:position w:val="-6"/>
        </w:rPr>
        <w:object w:dxaOrig="360" w:dyaOrig="320" w14:anchorId="60A77461">
          <v:shape id="_x0000_i1033" type="#_x0000_t75" style="width:18.15pt;height:16.6pt" o:ole="">
            <v:imagedata r:id="rId26" o:title=""/>
          </v:shape>
          <o:OLEObject Type="Embed" ProgID="Equation.DSMT4" ShapeID="_x0000_i1033" DrawAspect="Content" ObjectID="_1703744213" r:id="rId27"/>
        </w:object>
      </w:r>
      <w:r w:rsidR="00B5544B">
        <w:tab/>
      </w:r>
      <w:r>
        <w:t xml:space="preserve">(C) </w:t>
      </w:r>
      <w:r w:rsidR="006C0813" w:rsidRPr="006C0813">
        <w:rPr>
          <w:position w:val="-6"/>
        </w:rPr>
        <w:object w:dxaOrig="360" w:dyaOrig="320" w14:anchorId="2BC94922">
          <v:shape id="_x0000_i1034" type="#_x0000_t75" style="width:18.15pt;height:16.6pt" o:ole="">
            <v:imagedata r:id="rId28" o:title=""/>
          </v:shape>
          <o:OLEObject Type="Embed" ProgID="Equation.DSMT4" ShapeID="_x0000_i1034" DrawAspect="Content" ObjectID="_1703744214" r:id="rId29"/>
        </w:object>
      </w:r>
      <w:r w:rsidR="00B5544B">
        <w:tab/>
      </w:r>
      <w:r>
        <w:t>(D)</w:t>
      </w:r>
      <w:r w:rsidR="00A3798A" w:rsidRPr="00A3798A">
        <w:t xml:space="preserve"> </w:t>
      </w:r>
      <w:r w:rsidR="006C0813" w:rsidRPr="006C0813">
        <w:rPr>
          <w:position w:val="-6"/>
        </w:rPr>
        <w:object w:dxaOrig="360" w:dyaOrig="320" w14:anchorId="4ABAB858">
          <v:shape id="_x0000_i1035" type="#_x0000_t75" style="width:18.15pt;height:16.6pt" o:ole="">
            <v:imagedata r:id="rId30" o:title=""/>
          </v:shape>
          <o:OLEObject Type="Embed" ProgID="Equation.DSMT4" ShapeID="_x0000_i1035" DrawAspect="Content" ObjectID="_1703744215" r:id="rId31"/>
        </w:object>
      </w:r>
      <w:r w:rsidR="00A3798A">
        <w:tab/>
      </w:r>
      <w:r>
        <w:t xml:space="preserve">(E) </w:t>
      </w:r>
      <w:r w:rsidR="006C0813" w:rsidRPr="006C0813">
        <w:rPr>
          <w:position w:val="-6"/>
        </w:rPr>
        <w:object w:dxaOrig="360" w:dyaOrig="320" w14:anchorId="135D29F3">
          <v:shape id="_x0000_i1036" type="#_x0000_t75" style="width:18.15pt;height:16.6pt" o:ole="">
            <v:imagedata r:id="rId32" o:title=""/>
          </v:shape>
          <o:OLEObject Type="Embed" ProgID="Equation.DSMT4" ShapeID="_x0000_i1036" DrawAspect="Content" ObjectID="_1703744216" r:id="rId33"/>
        </w:object>
      </w:r>
    </w:p>
    <w:p w14:paraId="3178B549" w14:textId="39ADB8D0" w:rsidR="00BC02B5" w:rsidRDefault="00D65D84" w:rsidP="00420336">
      <w:pPr>
        <w:pStyle w:val="TIT1"/>
        <w:spacing w:before="60"/>
        <w:ind w:left="357" w:hanging="357"/>
      </w:pPr>
      <w:r>
        <w:rPr>
          <w:rFonts w:hint="eastAsia"/>
        </w:rPr>
        <w:t>6</w:t>
      </w:r>
      <w:r w:rsidRPr="00D15ABF">
        <w:rPr>
          <w:rFonts w:hint="eastAsia"/>
        </w:rPr>
        <w:t>.</w:t>
      </w:r>
      <w:r w:rsidR="00B5544B">
        <w:tab/>
      </w:r>
      <w:r w:rsidR="00CF38EB" w:rsidRPr="00A0275E">
        <w:rPr>
          <w:rFonts w:hint="eastAsia"/>
          <w:spacing w:val="11"/>
        </w:rPr>
        <w:t>常用的晶片卡</w:t>
      </w:r>
      <w:r w:rsidR="004C103D" w:rsidRPr="00A0275E">
        <w:rPr>
          <w:rFonts w:hint="eastAsia"/>
          <w:spacing w:val="11"/>
        </w:rPr>
        <w:t>中有</w:t>
      </w:r>
      <w:r w:rsidR="00CF38EB" w:rsidRPr="00A0275E">
        <w:rPr>
          <w:rFonts w:hint="eastAsia"/>
          <w:spacing w:val="11"/>
        </w:rPr>
        <w:t>內建線圈，</w:t>
      </w:r>
      <w:r w:rsidR="004C103D" w:rsidRPr="00A0275E">
        <w:rPr>
          <w:rFonts w:hint="eastAsia"/>
          <w:spacing w:val="11"/>
        </w:rPr>
        <w:t>如示意</w:t>
      </w:r>
      <w:r w:rsidR="00CF38EB" w:rsidRPr="00A0275E">
        <w:rPr>
          <w:rFonts w:hint="eastAsia"/>
          <w:spacing w:val="11"/>
        </w:rPr>
        <w:t>圖</w:t>
      </w:r>
      <w:r w:rsidR="009A7A04" w:rsidRPr="00A0275E">
        <w:rPr>
          <w:spacing w:val="11"/>
        </w:rPr>
        <w:t>2</w:t>
      </w:r>
      <w:r w:rsidR="004C103D" w:rsidRPr="00A0275E">
        <w:rPr>
          <w:rFonts w:hint="eastAsia"/>
          <w:spacing w:val="11"/>
        </w:rPr>
        <w:t>的</w:t>
      </w:r>
      <w:r w:rsidR="00CF38EB" w:rsidRPr="00A0275E">
        <w:rPr>
          <w:rFonts w:hint="eastAsia"/>
          <w:spacing w:val="11"/>
        </w:rPr>
        <w:t>下</w:t>
      </w:r>
      <w:r w:rsidR="004C103D" w:rsidRPr="00A0275E">
        <w:rPr>
          <w:rFonts w:hint="eastAsia"/>
          <w:spacing w:val="11"/>
        </w:rPr>
        <w:t>半部所示</w:t>
      </w:r>
      <w:r w:rsidR="00CF38EB" w:rsidRPr="00A0275E">
        <w:rPr>
          <w:rFonts w:hint="eastAsia"/>
          <w:spacing w:val="11"/>
        </w:rPr>
        <w:t>，向左箭號代表應電流</w:t>
      </w:r>
      <w:r w:rsidR="004C103D" w:rsidRPr="00A0275E">
        <w:rPr>
          <w:spacing w:val="11"/>
          <w:position w:val="-10"/>
        </w:rPr>
        <w:object w:dxaOrig="580" w:dyaOrig="320" w14:anchorId="42C2DBA1">
          <v:shape id="_x0000_i1037" type="#_x0000_t75" style="width:28.6pt;height:16.6pt" o:ole="">
            <v:imagedata r:id="rId34" o:title=""/>
          </v:shape>
          <o:OLEObject Type="Embed" ProgID="Equation.DSMT4" ShapeID="_x0000_i1037" DrawAspect="Content" ObjectID="_1703744217" r:id="rId35"/>
        </w:object>
      </w:r>
      <w:r w:rsidR="00CF38EB" w:rsidRPr="00A0275E">
        <w:rPr>
          <w:rFonts w:hint="eastAsia"/>
          <w:spacing w:val="11"/>
        </w:rPr>
        <w:t>的流向。圖</w:t>
      </w:r>
      <w:r w:rsidR="009A7A04" w:rsidRPr="00A0275E">
        <w:rPr>
          <w:spacing w:val="11"/>
        </w:rPr>
        <w:t>2</w:t>
      </w:r>
      <w:r w:rsidR="004C103D" w:rsidRPr="00A0275E">
        <w:rPr>
          <w:rFonts w:hint="eastAsia"/>
          <w:spacing w:val="11"/>
        </w:rPr>
        <w:t>的</w:t>
      </w:r>
      <w:proofErr w:type="gramStart"/>
      <w:r w:rsidR="00CF38EB" w:rsidRPr="00A0275E">
        <w:rPr>
          <w:rFonts w:hint="eastAsia"/>
          <w:spacing w:val="11"/>
        </w:rPr>
        <w:t>上</w:t>
      </w:r>
      <w:r w:rsidR="004C103D" w:rsidRPr="00A0275E">
        <w:rPr>
          <w:rFonts w:hint="eastAsia"/>
          <w:spacing w:val="11"/>
        </w:rPr>
        <w:t>半部</w:t>
      </w:r>
      <w:r w:rsidR="00CF38EB" w:rsidRPr="00A0275E">
        <w:rPr>
          <w:rFonts w:hint="eastAsia"/>
          <w:spacing w:val="11"/>
        </w:rPr>
        <w:t>為讀卡機</w:t>
      </w:r>
      <w:proofErr w:type="gramEnd"/>
      <w:r w:rsidR="00CF38EB" w:rsidRPr="00A0275E">
        <w:rPr>
          <w:rFonts w:hint="eastAsia"/>
          <w:spacing w:val="11"/>
        </w:rPr>
        <w:t>線圈，向右箭號代表電流</w:t>
      </w:r>
      <w:r w:rsidR="006C0813" w:rsidRPr="00A0275E">
        <w:rPr>
          <w:spacing w:val="11"/>
          <w:position w:val="-10"/>
        </w:rPr>
        <w:object w:dxaOrig="560" w:dyaOrig="320" w14:anchorId="43993F1A">
          <v:shape id="_x0000_i1038" type="#_x0000_t75" style="width:27.7pt;height:16.6pt" o:ole="">
            <v:imagedata r:id="rId36" o:title=""/>
          </v:shape>
          <o:OLEObject Type="Embed" ProgID="Equation.DSMT4" ShapeID="_x0000_i1038" DrawAspect="Content" ObjectID="_1703744218" r:id="rId37"/>
        </w:object>
      </w:r>
      <w:r w:rsidR="00CF38EB" w:rsidRPr="00A0275E">
        <w:rPr>
          <w:rFonts w:hint="eastAsia"/>
          <w:spacing w:val="11"/>
        </w:rPr>
        <w:t>時的流向。</w:t>
      </w:r>
      <w:r w:rsidR="004C103D" w:rsidRPr="00A0275E">
        <w:rPr>
          <w:rFonts w:hint="eastAsia"/>
          <w:spacing w:val="11"/>
        </w:rPr>
        <w:t>當</w:t>
      </w:r>
      <w:r w:rsidR="006C0813" w:rsidRPr="00A0275E">
        <w:rPr>
          <w:spacing w:val="11"/>
          <w:position w:val="-10"/>
        </w:rPr>
        <w:object w:dxaOrig="560" w:dyaOrig="320" w14:anchorId="49A44B6B">
          <v:shape id="_x0000_i1039" type="#_x0000_t75" style="width:27.7pt;height:16.6pt" o:ole="">
            <v:imagedata r:id="rId38" o:title=""/>
          </v:shape>
          <o:OLEObject Type="Embed" ProgID="Equation.DSMT4" ShapeID="_x0000_i1039" DrawAspect="Content" ObjectID="_1703744219" r:id="rId39"/>
        </w:object>
      </w:r>
      <w:r w:rsidR="00CF38EB" w:rsidRPr="00A0275E">
        <w:rPr>
          <w:rFonts w:hint="eastAsia"/>
          <w:spacing w:val="11"/>
        </w:rPr>
        <w:t>時</w:t>
      </w:r>
      <w:r w:rsidR="004C103D" w:rsidRPr="00A0275E">
        <w:rPr>
          <w:rFonts w:hint="eastAsia"/>
          <w:spacing w:val="11"/>
        </w:rPr>
        <w:t>線圈</w:t>
      </w:r>
      <w:r w:rsidR="00CF38EB" w:rsidRPr="00A0275E">
        <w:rPr>
          <w:rFonts w:hint="eastAsia"/>
          <w:spacing w:val="11"/>
        </w:rPr>
        <w:t>產生的磁場，如虛線所示。晶片卡線圈貼近讀卡機線圈時，電流</w:t>
      </w:r>
      <w:r w:rsidR="006C0813" w:rsidRPr="00A0275E">
        <w:rPr>
          <w:spacing w:val="11"/>
          <w:position w:val="-10"/>
        </w:rPr>
        <w:object w:dxaOrig="220" w:dyaOrig="320" w14:anchorId="0C72CDC9">
          <v:shape id="_x0000_i1040" type="#_x0000_t75" style="width:11.4pt;height:16.6pt" o:ole="">
            <v:imagedata r:id="rId40" o:title=""/>
          </v:shape>
          <o:OLEObject Type="Embed" ProgID="Equation.DSMT4" ShapeID="_x0000_i1040" DrawAspect="Content" ObjectID="_1703744220" r:id="rId41"/>
        </w:object>
      </w:r>
      <w:r w:rsidR="00CF38EB" w:rsidRPr="00A0275E">
        <w:rPr>
          <w:rFonts w:hint="eastAsia"/>
          <w:spacing w:val="11"/>
        </w:rPr>
        <w:t>產生的磁場會造成</w:t>
      </w:r>
      <w:r w:rsidR="00CF38EB" w:rsidRPr="00CF38EB">
        <w:rPr>
          <w:rFonts w:hint="eastAsia"/>
        </w:rPr>
        <w:t>應電流</w:t>
      </w:r>
      <w:r w:rsidR="006C0813" w:rsidRPr="006C0813">
        <w:rPr>
          <w:position w:val="-10"/>
        </w:rPr>
        <w:object w:dxaOrig="240" w:dyaOrig="320" w14:anchorId="3671D410">
          <v:shape id="_x0000_i1041" type="#_x0000_t75" style="width:12pt;height:16.6pt" o:ole="">
            <v:imagedata r:id="rId42" o:title=""/>
          </v:shape>
          <o:OLEObject Type="Embed" ProgID="Equation.DSMT4" ShapeID="_x0000_i1041" DrawAspect="Content" ObjectID="_1703744221" r:id="rId43"/>
        </w:object>
      </w:r>
      <w:r w:rsidR="00CF38EB" w:rsidRPr="00CF38EB">
        <w:rPr>
          <w:rFonts w:hint="eastAsia"/>
        </w:rPr>
        <w:t>的變動，驅動晶片發出訊息。當兩</w:t>
      </w:r>
      <w:proofErr w:type="gramStart"/>
      <w:r w:rsidR="00CF38EB" w:rsidRPr="00CF38EB">
        <w:rPr>
          <w:rFonts w:hint="eastAsia"/>
        </w:rPr>
        <w:t>線圈均為靜止</w:t>
      </w:r>
      <w:proofErr w:type="gramEnd"/>
      <w:r w:rsidR="00CF38EB" w:rsidRPr="00CF38EB">
        <w:rPr>
          <w:rFonts w:hint="eastAsia"/>
        </w:rPr>
        <w:t>且</w:t>
      </w:r>
      <w:r w:rsidR="004C103D" w:rsidRPr="006C0813">
        <w:rPr>
          <w:position w:val="-10"/>
        </w:rPr>
        <w:object w:dxaOrig="580" w:dyaOrig="320" w14:anchorId="6B5473A0">
          <v:shape id="_x0000_i1042" type="#_x0000_t75" style="width:28.6pt;height:16.6pt" o:ole="">
            <v:imagedata r:id="rId44" o:title=""/>
          </v:shape>
          <o:OLEObject Type="Embed" ProgID="Equation.DSMT4" ShapeID="_x0000_i1042" DrawAspect="Content" ObjectID="_1703744222" r:id="rId45"/>
        </w:object>
      </w:r>
      <w:r w:rsidR="00CF38EB" w:rsidRPr="00CF38EB">
        <w:rPr>
          <w:rFonts w:hint="eastAsia"/>
        </w:rPr>
        <w:t>時，欲使晶片卡線圈產生圖示</w:t>
      </w:r>
      <w:r w:rsidR="004C103D" w:rsidRPr="006C0813">
        <w:rPr>
          <w:position w:val="-10"/>
        </w:rPr>
        <w:object w:dxaOrig="580" w:dyaOrig="320" w14:anchorId="2060479E">
          <v:shape id="_x0000_i1043" type="#_x0000_t75" style="width:28.6pt;height:16.6pt" o:ole="">
            <v:imagedata r:id="rId46" o:title=""/>
          </v:shape>
          <o:OLEObject Type="Embed" ProgID="Equation.DSMT4" ShapeID="_x0000_i1043" DrawAspect="Content" ObjectID="_1703744223" r:id="rId47"/>
        </w:object>
      </w:r>
      <w:r w:rsidR="00CF38EB" w:rsidRPr="00CF38EB">
        <w:rPr>
          <w:rFonts w:hint="eastAsia"/>
        </w:rPr>
        <w:t>流向的應電流，則</w:t>
      </w:r>
      <w:r w:rsidR="004C103D">
        <w:rPr>
          <w:rFonts w:hint="eastAsia"/>
        </w:rPr>
        <w:t>讀卡機線圈的電流</w:t>
      </w:r>
      <w:r w:rsidR="004C103D" w:rsidRPr="006C0813">
        <w:rPr>
          <w:position w:val="-10"/>
        </w:rPr>
        <w:object w:dxaOrig="220" w:dyaOrig="320" w14:anchorId="4C297DBD">
          <v:shape id="_x0000_i1044" type="#_x0000_t75" style="width:11.4pt;height:16.6pt" o:ole="">
            <v:imagedata r:id="rId40" o:title=""/>
          </v:shape>
          <o:OLEObject Type="Embed" ProgID="Equation.DSMT4" ShapeID="_x0000_i1044" DrawAspect="Content" ObjectID="_1703744224" r:id="rId48"/>
        </w:object>
      </w:r>
      <w:r w:rsidR="00CF38EB" w:rsidRPr="00CF38EB">
        <w:rPr>
          <w:rFonts w:hint="eastAsia"/>
        </w:rPr>
        <w:t>應如何？</w:t>
      </w:r>
      <w:r w:rsidR="00A3798A">
        <w:rPr>
          <w:rFonts w:hint="eastAsia"/>
        </w:rPr>
        <w:t>（</w:t>
      </w:r>
      <w:r w:rsidR="00BC02B5">
        <w:rPr>
          <w:rFonts w:hint="eastAsia"/>
        </w:rPr>
        <w:t>應選</w:t>
      </w:r>
      <w:r w:rsidR="00BC02B5">
        <w:rPr>
          <w:rFonts w:hint="eastAsia"/>
        </w:rPr>
        <w:t>2</w:t>
      </w:r>
      <w:r w:rsidR="00BC02B5">
        <w:rPr>
          <w:rFonts w:hint="eastAsia"/>
        </w:rPr>
        <w:t>項</w:t>
      </w:r>
      <w:r w:rsidR="00A3798A">
        <w:rPr>
          <w:rFonts w:hint="eastAsia"/>
        </w:rPr>
        <w:t>）</w:t>
      </w:r>
    </w:p>
    <w:p w14:paraId="37FBDA43" w14:textId="5897E604" w:rsidR="00476EB7" w:rsidRDefault="00A0275E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4D26047A" wp14:editId="4FC1390E">
                <wp:simplePos x="0" y="0"/>
                <wp:positionH relativeFrom="column">
                  <wp:posOffset>3670300</wp:posOffset>
                </wp:positionH>
                <wp:positionV relativeFrom="paragraph">
                  <wp:posOffset>134620</wp:posOffset>
                </wp:positionV>
                <wp:extent cx="2075815" cy="1367155"/>
                <wp:effectExtent l="0" t="0" r="635" b="4445"/>
                <wp:wrapSquare wrapText="bothSides"/>
                <wp:docPr id="267" name="群組 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075815" cy="1367155"/>
                          <a:chOff x="-140445" y="0"/>
                          <a:chExt cx="1920771" cy="1275481"/>
                        </a:xfrm>
                      </wpg:grpSpPr>
                      <wps:wsp>
                        <wps:cNvPr id="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58451" y="1097356"/>
                            <a:ext cx="564305" cy="17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E0F2CD" w14:textId="2268F5F8" w:rsidR="00396E09" w:rsidRPr="006C0813" w:rsidRDefault="00396E09" w:rsidP="006C0813">
                              <w:pPr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6C0813">
                                <w:rPr>
                                  <w:rFonts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7" name="圖片 37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7359" y="0"/>
                            <a:ext cx="1762967" cy="1065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直線單箭頭接點 260"/>
                        <wps:cNvCnPr/>
                        <wps:spPr>
                          <a:xfrm>
                            <a:off x="355204" y="219867"/>
                            <a:ext cx="136800" cy="0"/>
                          </a:xfrm>
                          <a:prstGeom prst="straightConnector1">
                            <a:avLst/>
                          </a:prstGeom>
                          <a:ln w="9525">
                            <a:headEnd w="sm" len="sm"/>
                            <a:tailEnd type="triangl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" name="直線單箭頭接點 261"/>
                        <wps:cNvCnPr/>
                        <wps:spPr>
                          <a:xfrm rot="10800000">
                            <a:off x="1312530" y="685335"/>
                            <a:ext cx="136800" cy="0"/>
                          </a:xfrm>
                          <a:prstGeom prst="straightConnector1">
                            <a:avLst/>
                          </a:prstGeom>
                          <a:ln w="9525">
                            <a:headEnd w="sm" len="sm"/>
                            <a:tailEnd type="triangl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0445" y="358618"/>
                            <a:ext cx="514017" cy="150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2661D" w14:textId="49CFB72D" w:rsidR="00396E09" w:rsidRPr="00E0122C" w:rsidRDefault="00396E09" w:rsidP="00393653">
                              <w:pPr>
                                <w:snapToGrid w:val="0"/>
                                <w:spacing w:line="240" w:lineRule="exact"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22"/>
                                </w:rPr>
                              </w:pPr>
                              <w:r w:rsidRPr="00E0122C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22"/>
                                </w:rPr>
                                <w:t>讀卡機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6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4149" y="53412"/>
                            <a:ext cx="327412" cy="123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4059A5" w14:textId="303473BA" w:rsidR="00396E09" w:rsidRPr="00E0122C" w:rsidRDefault="00396E09" w:rsidP="00E0122C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E0122C">
                                <w:rPr>
                                  <w:rFonts w:hint="eastAsia"/>
                                  <w:i/>
                                  <w:color w:val="000000" w:themeColor="text1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6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8977" y="537132"/>
                            <a:ext cx="327412" cy="123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533741" w14:textId="77777777" w:rsidR="00396E09" w:rsidRPr="00E0122C" w:rsidRDefault="00396E09" w:rsidP="00E0122C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E0122C">
                                <w:rPr>
                                  <w:rFonts w:hint="eastAsia"/>
                                  <w:i/>
                                  <w:color w:val="000000" w:themeColor="text1"/>
                                  <w:sz w:val="20"/>
                                </w:rPr>
                                <w:t>I</w:t>
                              </w:r>
                              <w:r w:rsidRPr="00E0122C">
                                <w:rPr>
                                  <w:color w:val="000000" w:themeColor="text1"/>
                                  <w:sz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74769" y="843984"/>
                            <a:ext cx="327412" cy="123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8EFCBF" w14:textId="67AAD661" w:rsidR="00396E09" w:rsidRPr="00E0122C" w:rsidRDefault="00396E09" w:rsidP="00E0122C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22"/>
                                </w:rPr>
                                <w:t>晶片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4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7356" y="4543"/>
                            <a:ext cx="327412" cy="123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DDCFA9" w14:textId="4996F53A" w:rsidR="00396E09" w:rsidRPr="004C103D" w:rsidRDefault="00396E09" w:rsidP="00E0122C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22"/>
                                </w:rPr>
                              </w:pPr>
                              <w:r w:rsidRPr="004C103D">
                                <w:rPr>
                                  <w:rFonts w:hint="eastAsia"/>
                                  <w:color w:val="000000" w:themeColor="text1"/>
                                  <w:sz w:val="18"/>
                                  <w:szCs w:val="22"/>
                                </w:rPr>
                                <w:t>磁場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26047A" id="群組 267" o:spid="_x0000_s1051" style="position:absolute;left:0;text-align:left;margin-left:289pt;margin-top:10.6pt;width:163.45pt;height:107.65pt;z-index:251630080;mso-width-relative:margin;mso-height-relative:margin" coordorigin="-1404" coordsize="19207,12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">
                <o:lock v:ext="edit" aspectratio="t"/>
                <v:shape id="_x0000_s1052" type="#_x0000_t202" style="position:absolute;left:5584;top:10973;width:564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" filled="f" stroked="f">
                  <v:textbox style="mso-fit-shape-to-text:t" inset="0,0,0,0">
                    <w:txbxContent>
                      <w:p w14:paraId="5EE0F2CD" w14:textId="2268F5F8" w:rsidR="00396E09" w:rsidRPr="006C0813" w:rsidRDefault="00396E09" w:rsidP="006C0813">
                        <w:pPr>
                          <w:spacing w:line="240" w:lineRule="atLeast"/>
                          <w:jc w:val="center"/>
                          <w:rPr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6C0813">
                          <w:rPr>
                            <w:rFonts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圖片 37" o:spid="_x0000_s1053" type="#_x0000_t75" style="position:absolute;left:173;width:17630;height:10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">
                  <v:imagedata r:id="rId50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260" o:spid="_x0000_s1054" type="#_x0000_t32" style="position:absolute;left:3552;top:2198;width:13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" strokecolor="black [3200]">
                  <v:stroke startarrowwidth="narrow" startarrowlength="short" endarrow="block" endarrowwidth="narrow" endarrowlength="short" joinstyle="miter"/>
                </v:shape>
                <v:shape id="直線單箭頭接點 261" o:spid="_x0000_s1055" type="#_x0000_t32" style="position:absolute;left:13125;top:6853;width:136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" strokecolor="black [3200]">
                  <v:stroke startarrowwidth="narrow" startarrowlength="short" endarrow="block" endarrowwidth="narrow" endarrowlength="short" joinstyle="miter"/>
                </v:shape>
                <v:shape id="_x0000_s1056" type="#_x0000_t202" style="position:absolute;left:-1404;top:3586;width:5139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" filled="f" stroked="f">
                  <v:textbox style="mso-fit-shape-to-text:t" inset="0,0,0,0">
                    <w:txbxContent>
                      <w:p w14:paraId="51E2661D" w14:textId="49CFB72D" w:rsidR="00396E09" w:rsidRPr="00E0122C" w:rsidRDefault="00396E09" w:rsidP="00393653">
                        <w:pPr>
                          <w:snapToGrid w:val="0"/>
                          <w:spacing w:line="240" w:lineRule="exact"/>
                          <w:jc w:val="center"/>
                          <w:rPr>
                            <w:color w:val="000000" w:themeColor="text1"/>
                            <w:sz w:val="16"/>
                            <w:szCs w:val="22"/>
                          </w:rPr>
                        </w:pPr>
                        <w:r w:rsidRPr="00E0122C">
                          <w:rPr>
                            <w:rFonts w:hint="eastAsia"/>
                            <w:color w:val="000000" w:themeColor="text1"/>
                            <w:sz w:val="18"/>
                            <w:szCs w:val="22"/>
                          </w:rPr>
                          <w:t>讀卡機</w:t>
                        </w:r>
                      </w:p>
                    </w:txbxContent>
                  </v:textbox>
                </v:shape>
                <v:shape id="_x0000_s1057" type="#_x0000_t202" style="position:absolute;left:2641;top:534;width:3274;height:1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" filled="f" stroked="f">
                  <v:textbox style="mso-fit-shape-to-text:t" inset="0,0,0,0">
                    <w:txbxContent>
                      <w:p w14:paraId="4E4059A5" w14:textId="303473BA" w:rsidR="00396E09" w:rsidRPr="00E0122C" w:rsidRDefault="00396E09" w:rsidP="00E0122C">
                        <w:pPr>
                          <w:snapToGrid w:val="0"/>
                          <w:spacing w:line="200" w:lineRule="exact"/>
                          <w:jc w:val="center"/>
                          <w:rPr>
                            <w:color w:val="000000" w:themeColor="text1"/>
                            <w:sz w:val="20"/>
                          </w:rPr>
                        </w:pPr>
                        <w:r w:rsidRPr="00E0122C">
                          <w:rPr>
                            <w:rFonts w:hint="eastAsia"/>
                            <w:i/>
                            <w:color w:val="000000" w:themeColor="text1"/>
                            <w:sz w:val="20"/>
                          </w:rPr>
                          <w:t>I</w:t>
                        </w:r>
                        <w:r>
                          <w:rPr>
                            <w:color w:val="000000" w:themeColor="text1"/>
                            <w:sz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_x0000_s1058" type="#_x0000_t202" style="position:absolute;left:12989;top:5371;width:3274;height:1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" filled="f" stroked="f">
                  <v:textbox style="mso-fit-shape-to-text:t" inset="0,0,0,0">
                    <w:txbxContent>
                      <w:p w14:paraId="3B533741" w14:textId="77777777" w:rsidR="00396E09" w:rsidRPr="00E0122C" w:rsidRDefault="00396E09" w:rsidP="00E0122C">
                        <w:pPr>
                          <w:snapToGrid w:val="0"/>
                          <w:spacing w:line="200" w:lineRule="exact"/>
                          <w:jc w:val="center"/>
                          <w:rPr>
                            <w:color w:val="000000" w:themeColor="text1"/>
                            <w:sz w:val="20"/>
                          </w:rPr>
                        </w:pPr>
                        <w:r w:rsidRPr="00E0122C">
                          <w:rPr>
                            <w:rFonts w:hint="eastAsia"/>
                            <w:i/>
                            <w:color w:val="000000" w:themeColor="text1"/>
                            <w:sz w:val="20"/>
                          </w:rPr>
                          <w:t>I</w:t>
                        </w:r>
                        <w:r w:rsidRPr="00E0122C">
                          <w:rPr>
                            <w:color w:val="000000" w:themeColor="text1"/>
                            <w:sz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059" type="#_x0000_t202" style="position:absolute;left:13747;top:8439;width:3274;height:1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" filled="f" stroked="f">
                  <v:textbox style="mso-fit-shape-to-text:t" inset="0,0,0,0">
                    <w:txbxContent>
                      <w:p w14:paraId="1F8EFCBF" w14:textId="67AAD661" w:rsidR="00396E09" w:rsidRPr="00E0122C" w:rsidRDefault="00396E09" w:rsidP="00E0122C">
                        <w:pPr>
                          <w:snapToGrid w:val="0"/>
                          <w:spacing w:line="200" w:lineRule="exact"/>
                          <w:jc w:val="center"/>
                          <w:rPr>
                            <w:color w:val="000000" w:themeColor="text1"/>
                            <w:sz w:val="16"/>
                            <w:szCs w:val="22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18"/>
                            <w:szCs w:val="22"/>
                          </w:rPr>
                          <w:t>晶片</w:t>
                        </w:r>
                      </w:p>
                    </w:txbxContent>
                  </v:textbox>
                </v:shape>
                <v:shape id="_x0000_s1060" type="#_x0000_t202" style="position:absolute;left:10473;top:45;width:3274;height:1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" filled="f" stroked="f">
                  <v:textbox style="mso-fit-shape-to-text:t" inset="0,0,0,0">
                    <w:txbxContent>
                      <w:p w14:paraId="46DDCFA9" w14:textId="4996F53A" w:rsidR="00396E09" w:rsidRPr="004C103D" w:rsidRDefault="00396E09" w:rsidP="00E0122C">
                        <w:pPr>
                          <w:snapToGrid w:val="0"/>
                          <w:spacing w:line="200" w:lineRule="exact"/>
                          <w:jc w:val="center"/>
                          <w:rPr>
                            <w:color w:val="000000" w:themeColor="text1"/>
                            <w:sz w:val="18"/>
                            <w:szCs w:val="22"/>
                          </w:rPr>
                        </w:pPr>
                        <w:r w:rsidRPr="004C103D">
                          <w:rPr>
                            <w:rFonts w:hint="eastAsia"/>
                            <w:color w:val="000000" w:themeColor="text1"/>
                            <w:sz w:val="18"/>
                            <w:szCs w:val="22"/>
                          </w:rPr>
                          <w:t>磁場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C02B5" w:rsidRPr="003C1C96">
        <w:rPr>
          <w:rFonts w:hint="eastAsia"/>
          <w:spacing w:val="10"/>
          <w:sz w:val="22"/>
        </w:rPr>
        <w:t>(A)</w:t>
      </w:r>
      <w:r w:rsidR="006C0813" w:rsidRPr="006C0813">
        <w:rPr>
          <w:spacing w:val="10"/>
          <w:position w:val="-10"/>
          <w:sz w:val="22"/>
        </w:rPr>
        <w:object w:dxaOrig="560" w:dyaOrig="320" w14:anchorId="1975947E">
          <v:shape id="_x0000_i1045" type="#_x0000_t75" style="width:27.7pt;height:16.6pt" o:ole="">
            <v:imagedata r:id="rId51" o:title=""/>
          </v:shape>
          <o:OLEObject Type="Embed" ProgID="Equation.DSMT4" ShapeID="_x0000_i1045" DrawAspect="Content" ObjectID="_1703744225" r:id="rId52"/>
        </w:object>
      </w:r>
      <w:r w:rsidR="00CF38EB" w:rsidRPr="003C1C96">
        <w:rPr>
          <w:rFonts w:hint="eastAsia"/>
          <w:spacing w:val="10"/>
          <w:sz w:val="22"/>
        </w:rPr>
        <w:t>且</w:t>
      </w:r>
      <w:r w:rsidR="00BC02B5" w:rsidRPr="003C1C96">
        <w:rPr>
          <w:rFonts w:hint="eastAsia"/>
          <w:spacing w:val="10"/>
          <w:sz w:val="22"/>
        </w:rPr>
        <w:t>維持定值</w:t>
      </w:r>
      <w:r w:rsidR="00A3798A" w:rsidRPr="003C1C96">
        <w:rPr>
          <w:spacing w:val="10"/>
          <w:sz w:val="22"/>
        </w:rPr>
        <w:tab/>
      </w:r>
    </w:p>
    <w:p w14:paraId="60437308" w14:textId="77777777" w:rsidR="00476EB7" w:rsidRDefault="00BC02B5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</w:t>
      </w:r>
      <w:r w:rsidR="003D2582" w:rsidRPr="003C1C96">
        <w:rPr>
          <w:rFonts w:hint="eastAsia"/>
          <w:spacing w:val="10"/>
          <w:sz w:val="22"/>
        </w:rPr>
        <w:t>B</w:t>
      </w:r>
      <w:r w:rsidRPr="003C1C96">
        <w:rPr>
          <w:rFonts w:hint="eastAsia"/>
          <w:spacing w:val="10"/>
          <w:sz w:val="22"/>
        </w:rPr>
        <w:t>)</w:t>
      </w:r>
      <w:r w:rsidR="006C0813" w:rsidRPr="006C0813">
        <w:rPr>
          <w:spacing w:val="10"/>
          <w:position w:val="-10"/>
          <w:sz w:val="22"/>
        </w:rPr>
        <w:object w:dxaOrig="560" w:dyaOrig="320" w14:anchorId="4641EBAB">
          <v:shape id="_x0000_i1046" type="#_x0000_t75" style="width:27.7pt;height:16.6pt" o:ole="">
            <v:imagedata r:id="rId53" o:title=""/>
          </v:shape>
          <o:OLEObject Type="Embed" ProgID="Equation.DSMT4" ShapeID="_x0000_i1046" DrawAspect="Content" ObjectID="_1703744226" r:id="rId54"/>
        </w:object>
      </w:r>
      <w:r w:rsidRPr="003C1C96">
        <w:rPr>
          <w:rFonts w:hint="eastAsia"/>
          <w:spacing w:val="10"/>
          <w:sz w:val="22"/>
        </w:rPr>
        <w:t>且漸增</w:t>
      </w:r>
      <w:r w:rsidR="003C1C96">
        <w:rPr>
          <w:spacing w:val="10"/>
          <w:sz w:val="22"/>
        </w:rPr>
        <w:tab/>
      </w:r>
    </w:p>
    <w:p w14:paraId="465978C3" w14:textId="53F1046C" w:rsidR="003C1C96" w:rsidRDefault="00BC02B5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</w:t>
      </w:r>
      <w:r w:rsidR="003D2582" w:rsidRPr="003C1C96">
        <w:rPr>
          <w:rFonts w:hint="eastAsia"/>
          <w:spacing w:val="10"/>
          <w:sz w:val="22"/>
        </w:rPr>
        <w:t>C</w:t>
      </w:r>
      <w:r w:rsidRPr="003C1C96">
        <w:rPr>
          <w:rFonts w:hint="eastAsia"/>
          <w:spacing w:val="10"/>
          <w:sz w:val="22"/>
        </w:rPr>
        <w:t>)</w:t>
      </w:r>
      <w:r w:rsidR="006C0813" w:rsidRPr="006C0813">
        <w:rPr>
          <w:spacing w:val="10"/>
          <w:position w:val="-10"/>
          <w:sz w:val="22"/>
        </w:rPr>
        <w:object w:dxaOrig="560" w:dyaOrig="320" w14:anchorId="6D05243F">
          <v:shape id="_x0000_i1047" type="#_x0000_t75" style="width:27.7pt;height:16.6pt" o:ole="">
            <v:imagedata r:id="rId55" o:title=""/>
          </v:shape>
          <o:OLEObject Type="Embed" ProgID="Equation.DSMT4" ShapeID="_x0000_i1047" DrawAspect="Content" ObjectID="_1703744227" r:id="rId56"/>
        </w:object>
      </w:r>
      <w:r w:rsidRPr="003C1C96">
        <w:rPr>
          <w:rFonts w:hint="eastAsia"/>
          <w:spacing w:val="10"/>
          <w:sz w:val="22"/>
        </w:rPr>
        <w:t>且漸增</w:t>
      </w:r>
    </w:p>
    <w:p w14:paraId="357A5A72" w14:textId="77777777" w:rsidR="00476EB7" w:rsidRDefault="00BC02B5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</w:t>
      </w:r>
      <w:r w:rsidR="003D2582" w:rsidRPr="003C1C96">
        <w:rPr>
          <w:rFonts w:hint="eastAsia"/>
          <w:spacing w:val="10"/>
          <w:sz w:val="22"/>
        </w:rPr>
        <w:t>D</w:t>
      </w:r>
      <w:r w:rsidRPr="003C1C96">
        <w:rPr>
          <w:rFonts w:hint="eastAsia"/>
          <w:spacing w:val="10"/>
          <w:sz w:val="22"/>
        </w:rPr>
        <w:t>)</w:t>
      </w:r>
      <w:r w:rsidR="006C0813" w:rsidRPr="006C0813">
        <w:rPr>
          <w:spacing w:val="10"/>
          <w:position w:val="-10"/>
          <w:sz w:val="22"/>
        </w:rPr>
        <w:object w:dxaOrig="560" w:dyaOrig="320" w14:anchorId="5DDC1314">
          <v:shape id="_x0000_i1048" type="#_x0000_t75" style="width:27.7pt;height:16.6pt" o:ole="">
            <v:imagedata r:id="rId57" o:title=""/>
          </v:shape>
          <o:OLEObject Type="Embed" ProgID="Equation.DSMT4" ShapeID="_x0000_i1048" DrawAspect="Content" ObjectID="_1703744228" r:id="rId58"/>
        </w:object>
      </w:r>
      <w:r w:rsidRPr="003C1C96">
        <w:rPr>
          <w:rFonts w:hint="eastAsia"/>
          <w:spacing w:val="10"/>
          <w:sz w:val="22"/>
        </w:rPr>
        <w:t>且</w:t>
      </w:r>
      <w:r w:rsidR="00CF38EB" w:rsidRPr="003C1C96">
        <w:rPr>
          <w:rFonts w:hint="eastAsia"/>
          <w:spacing w:val="10"/>
          <w:sz w:val="22"/>
        </w:rPr>
        <w:t>維持定值</w:t>
      </w:r>
      <w:r w:rsidR="003C1C96">
        <w:rPr>
          <w:spacing w:val="10"/>
          <w:sz w:val="22"/>
        </w:rPr>
        <w:tab/>
      </w:r>
    </w:p>
    <w:p w14:paraId="42E1441D" w14:textId="77777777" w:rsidR="004C103D" w:rsidRDefault="00BC02B5" w:rsidP="00200480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(E)</w:t>
      </w:r>
      <w:r w:rsidR="006C0813" w:rsidRPr="006C0813">
        <w:rPr>
          <w:spacing w:val="10"/>
          <w:position w:val="-10"/>
          <w:sz w:val="22"/>
        </w:rPr>
        <w:object w:dxaOrig="560" w:dyaOrig="320" w14:anchorId="17765549">
          <v:shape id="_x0000_i1049" type="#_x0000_t75" style="width:27.7pt;height:16.6pt" o:ole="">
            <v:imagedata r:id="rId59" o:title=""/>
          </v:shape>
          <o:OLEObject Type="Embed" ProgID="Equation.DSMT4" ShapeID="_x0000_i1049" DrawAspect="Content" ObjectID="_1703744229" r:id="rId60"/>
        </w:object>
      </w:r>
      <w:r w:rsidRPr="003C1C96">
        <w:rPr>
          <w:rFonts w:hint="eastAsia"/>
          <w:spacing w:val="10"/>
          <w:sz w:val="22"/>
        </w:rPr>
        <w:t>且漸減</w:t>
      </w:r>
    </w:p>
    <w:p w14:paraId="0E38D010" w14:textId="77777777" w:rsidR="00116E35" w:rsidRDefault="00116E35" w:rsidP="00CC2848">
      <w:pPr>
        <w:pStyle w:val="-05"/>
      </w:pPr>
    </w:p>
    <w:p w14:paraId="1DF2024F" w14:textId="77777777" w:rsidR="00A1790E" w:rsidRDefault="00A1790E" w:rsidP="00CC2848">
      <w:pPr>
        <w:pStyle w:val="-05"/>
      </w:pPr>
    </w:p>
    <w:p w14:paraId="7DD57AC6" w14:textId="73D06324" w:rsidR="006E50AF" w:rsidRDefault="006E1CFB" w:rsidP="00CC2848">
      <w:pPr>
        <w:pStyle w:val="-05"/>
      </w:pPr>
      <w:r>
        <w:t>7</w:t>
      </w:r>
      <w:r w:rsidR="00D65D84" w:rsidRPr="006225E7">
        <w:rPr>
          <w:rFonts w:hint="eastAsia"/>
        </w:rPr>
        <w:t>-</w:t>
      </w:r>
      <w:r w:rsidR="00597930">
        <w:rPr>
          <w:rFonts w:hint="eastAsia"/>
        </w:rPr>
        <w:t>8</w:t>
      </w:r>
      <w:proofErr w:type="gramStart"/>
      <w:r w:rsidR="00D65D84" w:rsidRPr="006225E7">
        <w:rPr>
          <w:rFonts w:hint="eastAsia"/>
        </w:rPr>
        <w:t>題為題</w:t>
      </w:r>
      <w:proofErr w:type="gramEnd"/>
      <w:r w:rsidR="00D65D84" w:rsidRPr="006225E7">
        <w:rPr>
          <w:rFonts w:hint="eastAsia"/>
        </w:rPr>
        <w:t>組</w:t>
      </w:r>
    </w:p>
    <w:p w14:paraId="01D3EBEE" w14:textId="30DB6741" w:rsidR="00317DAF" w:rsidRPr="00290916" w:rsidRDefault="00317DAF" w:rsidP="00290916">
      <w:pPr>
        <w:pStyle w:val="tit2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2021</w:t>
      </w:r>
      <w:r w:rsidR="004C103D">
        <w:rPr>
          <w:rFonts w:eastAsia="新細明體" w:hint="eastAsia"/>
          <w:szCs w:val="22"/>
        </w:rPr>
        <w:t>年的</w:t>
      </w:r>
      <w:r w:rsidRPr="00290916">
        <w:rPr>
          <w:rFonts w:eastAsia="新細明體" w:hint="eastAsia"/>
          <w:szCs w:val="22"/>
        </w:rPr>
        <w:t>諾貝爾物理獎聚焦於複雜系統，如</w:t>
      </w:r>
      <w:r w:rsidR="004C103D">
        <w:rPr>
          <w:rFonts w:eastAsia="新細明體" w:hint="eastAsia"/>
          <w:szCs w:val="22"/>
        </w:rPr>
        <w:t>：</w:t>
      </w:r>
      <w:r w:rsidRPr="00290916">
        <w:rPr>
          <w:rFonts w:eastAsia="新細明體" w:hint="eastAsia"/>
          <w:szCs w:val="22"/>
        </w:rPr>
        <w:t>氣候系統。圖</w:t>
      </w:r>
      <w:r w:rsidR="009A7A04">
        <w:rPr>
          <w:rFonts w:eastAsia="新細明體"/>
          <w:szCs w:val="22"/>
        </w:rPr>
        <w:t>3</w:t>
      </w:r>
      <w:r w:rsidRPr="00290916">
        <w:rPr>
          <w:rFonts w:eastAsia="新細明體" w:hint="eastAsia"/>
          <w:szCs w:val="22"/>
        </w:rPr>
        <w:t>為</w:t>
      </w:r>
      <w:r w:rsidR="00B21529" w:rsidRPr="00290916">
        <w:rPr>
          <w:rFonts w:eastAsia="新細明體" w:hint="eastAsia"/>
          <w:szCs w:val="22"/>
        </w:rPr>
        <w:t>簡化的</w:t>
      </w:r>
      <w:r w:rsidRPr="00290916">
        <w:rPr>
          <w:rFonts w:eastAsia="新細明體" w:hint="eastAsia"/>
          <w:szCs w:val="22"/>
        </w:rPr>
        <w:t>地球氣候系統模型圖，圖中實線代表進入系統</w:t>
      </w:r>
      <w:r w:rsidR="00AC0A8A" w:rsidRPr="00290916">
        <w:rPr>
          <w:rFonts w:eastAsia="新細明體" w:hint="eastAsia"/>
          <w:szCs w:val="22"/>
        </w:rPr>
        <w:t>的太陽輻射</w:t>
      </w:r>
      <w:r w:rsidR="00D8563E" w:rsidRPr="00290916">
        <w:rPr>
          <w:rFonts w:eastAsia="新細明體" w:hint="eastAsia"/>
          <w:szCs w:val="22"/>
        </w:rPr>
        <w:t>，</w:t>
      </w:r>
      <w:r w:rsidRPr="00290916">
        <w:rPr>
          <w:rFonts w:eastAsia="新細明體" w:hint="eastAsia"/>
          <w:szCs w:val="22"/>
        </w:rPr>
        <w:t>虛線</w:t>
      </w:r>
      <w:r w:rsidR="00200480" w:rsidRPr="00200480">
        <w:rPr>
          <w:rFonts w:eastAsia="新細明體"/>
          <w:position w:val="-10"/>
          <w:szCs w:val="22"/>
        </w:rPr>
        <w:object w:dxaOrig="400" w:dyaOrig="380" w14:anchorId="17595AD8">
          <v:shape id="_x0000_i1050" type="#_x0000_t75" style="width:19.4pt;height:18.75pt" o:ole="">
            <v:imagedata r:id="rId61" o:title=""/>
          </v:shape>
          <o:OLEObject Type="Embed" ProgID="Equation.DSMT4" ShapeID="_x0000_i1050" DrawAspect="Content" ObjectID="_1703744230" r:id="rId62"/>
        </w:object>
      </w:r>
      <w:r w:rsidRPr="00290916">
        <w:rPr>
          <w:rFonts w:eastAsia="新細明體" w:hint="eastAsia"/>
          <w:szCs w:val="22"/>
        </w:rPr>
        <w:t>代表地面向上</w:t>
      </w:r>
      <w:r w:rsidR="00AC0A8A" w:rsidRPr="00290916">
        <w:rPr>
          <w:rFonts w:eastAsia="新細明體" w:hint="eastAsia"/>
          <w:szCs w:val="22"/>
        </w:rPr>
        <w:t>發出</w:t>
      </w:r>
      <w:r w:rsidR="00886D3E" w:rsidRPr="00290916">
        <w:rPr>
          <w:rFonts w:eastAsia="新細明體" w:hint="eastAsia"/>
          <w:szCs w:val="22"/>
        </w:rPr>
        <w:t>被大氣所吸收</w:t>
      </w:r>
      <w:r w:rsidRPr="00290916">
        <w:rPr>
          <w:rFonts w:eastAsia="新細明體" w:hint="eastAsia"/>
          <w:szCs w:val="22"/>
        </w:rPr>
        <w:t>的</w:t>
      </w:r>
      <w:r w:rsidR="00886D3E" w:rsidRPr="00290916">
        <w:rPr>
          <w:rFonts w:eastAsia="新細明體" w:hint="eastAsia"/>
          <w:szCs w:val="22"/>
        </w:rPr>
        <w:t>熱</w:t>
      </w:r>
      <w:r w:rsidRPr="00290916">
        <w:rPr>
          <w:rFonts w:eastAsia="新細明體" w:hint="eastAsia"/>
          <w:szCs w:val="22"/>
        </w:rPr>
        <w:t>輻射，虛線</w:t>
      </w:r>
      <w:r w:rsidR="00200480" w:rsidRPr="00200480">
        <w:rPr>
          <w:rFonts w:eastAsia="新細明體"/>
          <w:position w:val="-10"/>
          <w:szCs w:val="22"/>
        </w:rPr>
        <w:object w:dxaOrig="380" w:dyaOrig="380" w14:anchorId="0C41DABA">
          <v:shape id="_x0000_i1051" type="#_x0000_t75" style="width:18.75pt;height:18.75pt" o:ole="">
            <v:imagedata r:id="rId63" o:title=""/>
          </v:shape>
          <o:OLEObject Type="Embed" ProgID="Equation.DSMT4" ShapeID="_x0000_i1051" DrawAspect="Content" ObjectID="_1703744231" r:id="rId64"/>
        </w:object>
      </w:r>
      <w:r w:rsidRPr="00290916">
        <w:rPr>
          <w:rFonts w:eastAsia="新細明體" w:hint="eastAsia"/>
          <w:szCs w:val="22"/>
        </w:rPr>
        <w:t>與</w:t>
      </w:r>
      <w:r w:rsidR="00200480" w:rsidRPr="00200480">
        <w:rPr>
          <w:rFonts w:eastAsia="新細明體"/>
          <w:position w:val="-10"/>
          <w:szCs w:val="22"/>
        </w:rPr>
        <w:object w:dxaOrig="380" w:dyaOrig="380" w14:anchorId="00ED7A13">
          <v:shape id="_x0000_i1052" type="#_x0000_t75" style="width:18.75pt;height:18.75pt" o:ole="">
            <v:imagedata r:id="rId65" o:title=""/>
          </v:shape>
          <o:OLEObject Type="Embed" ProgID="Equation.DSMT4" ShapeID="_x0000_i1052" DrawAspect="Content" ObjectID="_1703744232" r:id="rId66"/>
        </w:object>
      </w:r>
      <w:r w:rsidRPr="00290916">
        <w:rPr>
          <w:rFonts w:eastAsia="新細明體" w:hint="eastAsia"/>
          <w:szCs w:val="22"/>
        </w:rPr>
        <w:t>分別代表大氣向外</w:t>
      </w:r>
      <w:r w:rsidR="00C10F9C" w:rsidRPr="00290916">
        <w:rPr>
          <w:rFonts w:eastAsia="新細明體" w:hint="eastAsia"/>
          <w:szCs w:val="22"/>
        </w:rPr>
        <w:t>（</w:t>
      </w:r>
      <w:r w:rsidRPr="00290916">
        <w:rPr>
          <w:rFonts w:eastAsia="新細明體" w:hint="eastAsia"/>
          <w:szCs w:val="22"/>
        </w:rPr>
        <w:t>上</w:t>
      </w:r>
      <w:r w:rsidR="00C10F9C" w:rsidRPr="00290916">
        <w:rPr>
          <w:rFonts w:eastAsia="新細明體" w:hint="eastAsia"/>
          <w:szCs w:val="22"/>
        </w:rPr>
        <w:t>）</w:t>
      </w:r>
      <w:r w:rsidRPr="00290916">
        <w:rPr>
          <w:rFonts w:eastAsia="新細明體" w:hint="eastAsia"/>
          <w:szCs w:val="22"/>
        </w:rPr>
        <w:t>與向內</w:t>
      </w:r>
      <w:r w:rsidR="00C10F9C" w:rsidRPr="00290916">
        <w:rPr>
          <w:rFonts w:eastAsia="新細明體" w:hint="eastAsia"/>
          <w:szCs w:val="22"/>
        </w:rPr>
        <w:t>（</w:t>
      </w:r>
      <w:r w:rsidRPr="00290916">
        <w:rPr>
          <w:rFonts w:eastAsia="新細明體" w:hint="eastAsia"/>
          <w:szCs w:val="22"/>
        </w:rPr>
        <w:t>下</w:t>
      </w:r>
      <w:r w:rsidR="00C10F9C" w:rsidRPr="00290916">
        <w:rPr>
          <w:rFonts w:eastAsia="新細明體" w:hint="eastAsia"/>
          <w:szCs w:val="22"/>
        </w:rPr>
        <w:t>）</w:t>
      </w:r>
      <w:r w:rsidRPr="00290916">
        <w:rPr>
          <w:rFonts w:eastAsia="新細明體" w:hint="eastAsia"/>
          <w:szCs w:val="22"/>
        </w:rPr>
        <w:t>的</w:t>
      </w:r>
      <w:r w:rsidR="00886D3E" w:rsidRPr="00290916">
        <w:rPr>
          <w:rFonts w:eastAsia="新細明體" w:hint="eastAsia"/>
          <w:szCs w:val="22"/>
        </w:rPr>
        <w:t>熱輻</w:t>
      </w:r>
      <w:r w:rsidRPr="00290916">
        <w:rPr>
          <w:rFonts w:eastAsia="新細明體" w:hint="eastAsia"/>
          <w:szCs w:val="22"/>
        </w:rPr>
        <w:t>射。</w:t>
      </w:r>
      <w:r w:rsidR="00350B8A" w:rsidRPr="00290916">
        <w:rPr>
          <w:rFonts w:eastAsia="新細明體" w:hint="eastAsia"/>
          <w:szCs w:val="22"/>
        </w:rPr>
        <w:t>當</w:t>
      </w:r>
      <w:r w:rsidR="004C103D" w:rsidRPr="00290916">
        <w:rPr>
          <w:rFonts w:eastAsia="新細明體" w:hint="eastAsia"/>
          <w:szCs w:val="22"/>
        </w:rPr>
        <w:t>太陽輻射</w:t>
      </w:r>
      <w:r w:rsidRPr="00290916">
        <w:rPr>
          <w:rFonts w:eastAsia="新細明體" w:hint="eastAsia"/>
          <w:szCs w:val="22"/>
        </w:rPr>
        <w:t>的能量進出系統達收支平衡</w:t>
      </w:r>
      <w:r w:rsidR="00350B8A" w:rsidRPr="00290916">
        <w:rPr>
          <w:rFonts w:eastAsia="新細明體" w:hint="eastAsia"/>
          <w:szCs w:val="22"/>
        </w:rPr>
        <w:t>時</w:t>
      </w:r>
      <w:r w:rsidRPr="00290916">
        <w:rPr>
          <w:rFonts w:eastAsia="新細明體" w:hint="eastAsia"/>
          <w:szCs w:val="22"/>
        </w:rPr>
        <w:t>，</w:t>
      </w:r>
      <w:r w:rsidR="00350B8A" w:rsidRPr="00290916">
        <w:rPr>
          <w:rFonts w:eastAsia="新細明體" w:hint="eastAsia"/>
          <w:szCs w:val="22"/>
        </w:rPr>
        <w:t>大氣內、外</w:t>
      </w:r>
      <w:r w:rsidRPr="00290916">
        <w:rPr>
          <w:rFonts w:eastAsia="新細明體" w:hint="eastAsia"/>
          <w:szCs w:val="22"/>
        </w:rPr>
        <w:t>長期平均溫度維持恆定。然而，溫室氣體增加，會造成系統能量收支不平衡，長期平均溫度也因而產生變化。</w:t>
      </w:r>
    </w:p>
    <w:p w14:paraId="3A0EAF73" w14:textId="188B7AEF" w:rsidR="00317DAF" w:rsidRPr="00290916" w:rsidRDefault="00317DAF" w:rsidP="00200480">
      <w:pPr>
        <w:pStyle w:val="tit2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圖</w:t>
      </w:r>
      <w:r w:rsidR="009A7A04">
        <w:rPr>
          <w:rFonts w:eastAsia="新細明體"/>
          <w:szCs w:val="22"/>
        </w:rPr>
        <w:t>4</w:t>
      </w:r>
      <w:r w:rsidR="00D8563E" w:rsidRPr="00290916">
        <w:rPr>
          <w:rFonts w:eastAsia="新細明體" w:hint="eastAsia"/>
          <w:szCs w:val="22"/>
        </w:rPr>
        <w:t>為</w:t>
      </w:r>
      <w:r w:rsidR="00FD2368" w:rsidRPr="00290916">
        <w:rPr>
          <w:rFonts w:eastAsia="新細明體" w:hint="eastAsia"/>
          <w:szCs w:val="22"/>
        </w:rPr>
        <w:t>大氣向外熱輻射</w:t>
      </w:r>
      <w:r w:rsidR="00CF2249">
        <w:rPr>
          <w:rFonts w:eastAsia="新細明體" w:hint="eastAsia"/>
          <w:szCs w:val="22"/>
        </w:rPr>
        <w:t>功率對熱輻射頻率的</w:t>
      </w:r>
      <w:r w:rsidR="00FD2368" w:rsidRPr="00290916">
        <w:rPr>
          <w:rFonts w:eastAsia="新細明體" w:hint="eastAsia"/>
          <w:szCs w:val="22"/>
        </w:rPr>
        <w:t>曲線圖</w:t>
      </w:r>
      <w:r w:rsidR="00D8563E" w:rsidRPr="00290916">
        <w:rPr>
          <w:rFonts w:eastAsia="新細明體" w:hint="eastAsia"/>
          <w:szCs w:val="22"/>
        </w:rPr>
        <w:t>，</w:t>
      </w:r>
      <w:r w:rsidR="00CF2249">
        <w:rPr>
          <w:rFonts w:eastAsia="新細明體" w:hint="eastAsia"/>
          <w:szCs w:val="22"/>
        </w:rPr>
        <w:t>5</w:t>
      </w:r>
      <w:r w:rsidR="00CF2249">
        <w:rPr>
          <w:rFonts w:eastAsia="新細明體" w:hint="eastAsia"/>
          <w:szCs w:val="22"/>
        </w:rPr>
        <w:t>個</w:t>
      </w:r>
      <w:r w:rsidR="00FD2368" w:rsidRPr="00290916">
        <w:rPr>
          <w:rFonts w:eastAsia="新細明體" w:hint="eastAsia"/>
          <w:szCs w:val="22"/>
        </w:rPr>
        <w:t>平滑的細線代表</w:t>
      </w:r>
      <w:r w:rsidR="00350B8A" w:rsidRPr="00290916">
        <w:rPr>
          <w:rFonts w:eastAsia="新細明體" w:hint="eastAsia"/>
          <w:szCs w:val="22"/>
        </w:rPr>
        <w:t>標準的輻射體由克氏</w:t>
      </w:r>
      <w:r w:rsidR="00C10F9C" w:rsidRPr="00290916">
        <w:rPr>
          <w:rFonts w:eastAsia="新細明體" w:hint="eastAsia"/>
          <w:szCs w:val="22"/>
        </w:rPr>
        <w:t>（</w:t>
      </w:r>
      <w:r w:rsidR="00350B8A" w:rsidRPr="00290916">
        <w:rPr>
          <w:rFonts w:eastAsia="新細明體" w:hint="eastAsia"/>
          <w:szCs w:val="22"/>
        </w:rPr>
        <w:t>絕對</w:t>
      </w:r>
      <w:r w:rsidR="00C10F9C" w:rsidRPr="00290916">
        <w:rPr>
          <w:rFonts w:eastAsia="新細明體" w:hint="eastAsia"/>
          <w:szCs w:val="22"/>
        </w:rPr>
        <w:t>）</w:t>
      </w:r>
      <w:r w:rsidR="00350B8A" w:rsidRPr="00290916">
        <w:rPr>
          <w:rFonts w:eastAsia="新細明體" w:hint="eastAsia"/>
          <w:szCs w:val="22"/>
        </w:rPr>
        <w:t>溫度</w:t>
      </w:r>
      <w:r w:rsidR="00350B8A" w:rsidRPr="00290916">
        <w:rPr>
          <w:rFonts w:eastAsia="新細明體" w:hint="eastAsia"/>
          <w:szCs w:val="22"/>
        </w:rPr>
        <w:t>220 K</w:t>
      </w:r>
      <w:r w:rsidR="00350B8A" w:rsidRPr="00290916">
        <w:rPr>
          <w:rFonts w:eastAsia="新細明體" w:hint="eastAsia"/>
          <w:szCs w:val="22"/>
        </w:rPr>
        <w:t>到</w:t>
      </w:r>
      <w:r w:rsidR="00350B8A" w:rsidRPr="00290916">
        <w:rPr>
          <w:rFonts w:eastAsia="新細明體" w:hint="eastAsia"/>
          <w:szCs w:val="22"/>
        </w:rPr>
        <w:t>300 K</w:t>
      </w:r>
      <w:r w:rsidR="00350B8A" w:rsidRPr="00290916">
        <w:rPr>
          <w:rFonts w:eastAsia="新細明體" w:hint="eastAsia"/>
          <w:szCs w:val="22"/>
        </w:rPr>
        <w:t>，每隔</w:t>
      </w:r>
      <w:r w:rsidR="00350B8A" w:rsidRPr="00290916">
        <w:rPr>
          <w:rFonts w:eastAsia="新細明體" w:hint="eastAsia"/>
          <w:szCs w:val="22"/>
        </w:rPr>
        <w:t>20 K</w:t>
      </w:r>
      <w:r w:rsidR="00350B8A" w:rsidRPr="00290916">
        <w:rPr>
          <w:rFonts w:eastAsia="新細明體" w:hint="eastAsia"/>
          <w:szCs w:val="22"/>
        </w:rPr>
        <w:t>的熱輻射特性曲線。圖</w:t>
      </w:r>
      <w:r w:rsidR="009A7A04">
        <w:rPr>
          <w:rFonts w:eastAsia="新細明體"/>
          <w:szCs w:val="22"/>
        </w:rPr>
        <w:t>4</w:t>
      </w:r>
      <w:r w:rsidR="00743BE4" w:rsidRPr="00290916">
        <w:rPr>
          <w:rFonts w:eastAsia="新細明體" w:hint="eastAsia"/>
          <w:szCs w:val="22"/>
        </w:rPr>
        <w:t>上圖與下圖</w:t>
      </w:r>
      <w:r w:rsidR="00350B8A" w:rsidRPr="00290916">
        <w:rPr>
          <w:rFonts w:eastAsia="新細明體" w:hint="eastAsia"/>
          <w:szCs w:val="22"/>
        </w:rPr>
        <w:t>的黑色波折線，</w:t>
      </w:r>
      <w:r w:rsidR="00743BE4" w:rsidRPr="00290916">
        <w:rPr>
          <w:rFonts w:eastAsia="新細明體" w:hint="eastAsia"/>
          <w:szCs w:val="22"/>
        </w:rPr>
        <w:t>分別</w:t>
      </w:r>
      <w:r w:rsidR="00350B8A" w:rsidRPr="00290916">
        <w:rPr>
          <w:rFonts w:eastAsia="新細明體" w:hint="eastAsia"/>
          <w:szCs w:val="22"/>
        </w:rPr>
        <w:t>代表</w:t>
      </w:r>
      <w:r w:rsidR="00200480" w:rsidRPr="00200480">
        <w:rPr>
          <w:rFonts w:eastAsia="新細明體"/>
          <w:position w:val="-6"/>
          <w:szCs w:val="22"/>
        </w:rPr>
        <w:object w:dxaOrig="480" w:dyaOrig="320" w14:anchorId="76760284">
          <v:shape id="_x0000_i1053" type="#_x0000_t75" style="width:24.6pt;height:16.6pt" o:ole="">
            <v:imagedata r:id="rId67" o:title=""/>
          </v:shape>
          <o:OLEObject Type="Embed" ProgID="Equation.DSMT4" ShapeID="_x0000_i1053" DrawAspect="Content" ObjectID="_1703744233" r:id="rId68"/>
        </w:object>
      </w:r>
      <w:r w:rsidR="00350B8A" w:rsidRPr="00290916">
        <w:rPr>
          <w:rFonts w:eastAsia="新細明體" w:hint="eastAsia"/>
          <w:szCs w:val="22"/>
        </w:rPr>
        <w:t>含量為</w:t>
      </w:r>
      <w:r w:rsidR="00350B8A" w:rsidRPr="00290916">
        <w:rPr>
          <w:rFonts w:eastAsia="新細明體" w:hint="eastAsia"/>
          <w:szCs w:val="22"/>
        </w:rPr>
        <w:t>0</w:t>
      </w:r>
      <w:r w:rsidR="00350B8A" w:rsidRPr="00290916">
        <w:rPr>
          <w:rFonts w:eastAsia="新細明體" w:hint="eastAsia"/>
          <w:szCs w:val="22"/>
        </w:rPr>
        <w:t>與</w:t>
      </w:r>
      <w:r w:rsidR="00350B8A" w:rsidRPr="00290916">
        <w:rPr>
          <w:rFonts w:eastAsia="新細明體" w:hint="eastAsia"/>
          <w:szCs w:val="22"/>
        </w:rPr>
        <w:t>1000 ppm</w:t>
      </w:r>
      <w:r w:rsidR="00350B8A" w:rsidRPr="00290916">
        <w:rPr>
          <w:rFonts w:eastAsia="新細明體" w:hint="eastAsia"/>
          <w:szCs w:val="22"/>
        </w:rPr>
        <w:t>時，地球氣候系統模型預測大氣向外熱輻射功率隨頻率的變化。依據上</w:t>
      </w:r>
      <w:r w:rsidR="00A029A2" w:rsidRPr="00290916">
        <w:rPr>
          <w:rFonts w:eastAsia="新細明體" w:hint="eastAsia"/>
          <w:szCs w:val="22"/>
        </w:rPr>
        <w:t>述</w:t>
      </w:r>
      <w:r w:rsidR="00350B8A" w:rsidRPr="00290916">
        <w:rPr>
          <w:rFonts w:eastAsia="新細明體" w:hint="eastAsia"/>
          <w:szCs w:val="22"/>
        </w:rPr>
        <w:t>圖文資料，回答</w:t>
      </w:r>
      <w:r w:rsidR="00350B8A" w:rsidRPr="00290916">
        <w:rPr>
          <w:rFonts w:eastAsia="新細明體" w:hint="eastAsia"/>
          <w:szCs w:val="22"/>
        </w:rPr>
        <w:t>7-</w:t>
      </w:r>
      <w:r w:rsidR="00110A2C">
        <w:rPr>
          <w:rFonts w:eastAsia="新細明體"/>
          <w:szCs w:val="22"/>
        </w:rPr>
        <w:t>8</w:t>
      </w:r>
      <w:r w:rsidR="00350B8A" w:rsidRPr="00290916">
        <w:rPr>
          <w:rFonts w:eastAsia="新細明體" w:hint="eastAsia"/>
          <w:szCs w:val="22"/>
        </w:rPr>
        <w:t>題</w:t>
      </w:r>
      <w:r w:rsidRPr="00290916">
        <w:rPr>
          <w:rFonts w:eastAsia="新細明體" w:hint="eastAsia"/>
          <w:szCs w:val="22"/>
        </w:rPr>
        <w:t>。</w:t>
      </w:r>
    </w:p>
    <w:p w14:paraId="346B6999" w14:textId="0363E5A4" w:rsidR="003C1C96" w:rsidRDefault="00CF2249" w:rsidP="00420336">
      <w:pPr>
        <w:pStyle w:val="TIT1"/>
        <w:spacing w:before="60"/>
        <w:ind w:left="357" w:hanging="357"/>
      </w:pPr>
      <w:r>
        <w:rPr>
          <w:rFonts w:eastAsia="新細明體" w:hint="eastAsia"/>
          <w:noProof/>
          <w:szCs w:val="22"/>
          <w:lang w:val="zh-TW"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264891C1" wp14:editId="42B6BCC1">
                <wp:simplePos x="0" y="0"/>
                <wp:positionH relativeFrom="column">
                  <wp:posOffset>483650</wp:posOffset>
                </wp:positionH>
                <wp:positionV relativeFrom="paragraph">
                  <wp:posOffset>108013</wp:posOffset>
                </wp:positionV>
                <wp:extent cx="4744671" cy="3069219"/>
                <wp:effectExtent l="0" t="0" r="0" b="0"/>
                <wp:wrapNone/>
                <wp:docPr id="323" name="群組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671" cy="3069219"/>
                          <a:chOff x="0" y="0"/>
                          <a:chExt cx="4744671" cy="3069219"/>
                        </a:xfrm>
                      </wpg:grpSpPr>
                      <wpg:grpSp>
                        <wpg:cNvPr id="303" name="群組 303"/>
                        <wpg:cNvGrpSpPr/>
                        <wpg:grpSpPr>
                          <a:xfrm>
                            <a:off x="0" y="308759"/>
                            <a:ext cx="1602000" cy="2760459"/>
                            <a:chOff x="0" y="0"/>
                            <a:chExt cx="1602000" cy="2760459"/>
                          </a:xfrm>
                        </wpg:grpSpPr>
                        <wps:wsp>
                          <wps:cNvPr id="28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7825" y="2576944"/>
                              <a:ext cx="417830" cy="1835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38C915" w14:textId="09F86840" w:rsidR="00396E09" w:rsidRPr="0078167F" w:rsidRDefault="00396E09" w:rsidP="0078167F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78167F">
                                  <w:rPr>
                                    <w:rFonts w:eastAsia="新細明體" w:cs="新細明體" w:hint="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>
                                  <w:rPr>
                                    <w:rFonts w:eastAsia="新細明體" w:cs="新細明體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302" name="群組 302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602000" cy="2518336"/>
                              <a:chOff x="0" y="0"/>
                              <a:chExt cx="1529715" cy="2406330"/>
                            </a:xfrm>
                          </wpg:grpSpPr>
                          <pic:pic xmlns:pic="http://schemas.openxmlformats.org/drawingml/2006/picture">
                            <pic:nvPicPr>
                              <pic:cNvPr id="219" name="圖片 21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590"/>
                                <a:ext cx="1529715" cy="24047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87" name="直線單箭頭接點 287"/>
                            <wps:cNvCnPr/>
                            <wps:spPr>
                              <a:xfrm>
                                <a:off x="166255" y="0"/>
                                <a:ext cx="359028" cy="20812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9704" y="2125683"/>
                                <a:ext cx="417830" cy="1835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F93711" w14:textId="574F192A" w:rsidR="00396E09" w:rsidRPr="0078167F" w:rsidRDefault="00396E09" w:rsidP="0078167F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新細明體" w:cs="新細明體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土地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9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3761" y="35626"/>
                                <a:ext cx="718185" cy="1835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EDF6AF" w14:textId="2E5F789F" w:rsidR="00396E09" w:rsidRPr="0078167F" w:rsidRDefault="00396E09" w:rsidP="0078167F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新細明體" w:cs="新細明體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太空邊界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9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5959" y="1205346"/>
                                <a:ext cx="462280" cy="1835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2F14F0" w14:textId="66762DF6" w:rsidR="00396E09" w:rsidRPr="0078167F" w:rsidRDefault="00396E09" w:rsidP="0078167F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 w:rsidRPr="0078167F">
                                    <w:rPr>
                                      <w:rFonts w:eastAsia="新細明體" w:cs="新細明體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大氣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96" name="文字方塊 2"/>
                            <wps:cNvSpPr txBox="1">
                              <a:spLocks noChangeArrowheads="1"/>
                            </wps:cNvSpPr>
                            <wps:spPr bwMode="auto">
                              <a:xfrm rot="20968581">
                                <a:off x="213756" y="1365662"/>
                                <a:ext cx="462280" cy="717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BC132D" w14:textId="47466352" w:rsidR="00396E09" w:rsidRPr="0078167F" w:rsidRDefault="00396E09" w:rsidP="0078167F">
                                  <w:pPr>
                                    <w:spacing w:line="320" w:lineRule="atLeast"/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78167F">
                                    <w:rPr>
                                      <w:rFonts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太陽輻射</w:t>
                                  </w:r>
                                </w:p>
                                <w:p w14:paraId="725D2783" w14:textId="16F14188" w:rsidR="00396E09" w:rsidRPr="0078167F" w:rsidRDefault="00396E09" w:rsidP="0078167F">
                                  <w:pPr>
                                    <w:spacing w:line="320" w:lineRule="atLeast"/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78167F">
                                    <w:rPr>
                                      <w:rFonts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穿越大氣的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9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36270" y="1710047"/>
                                <a:ext cx="462280" cy="1835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453604" w14:textId="486F3F25" w:rsidR="00396E09" w:rsidRPr="0078167F" w:rsidRDefault="00396E09" w:rsidP="0078167F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 w:rsidRPr="0078167F">
                                    <w:rPr>
                                      <w:rFonts w:eastAsia="新細明體" w:cs="新細明體"/>
                                      <w:color w:val="000000" w:themeColor="text1"/>
                                      <w:position w:val="-12"/>
                                      <w:sz w:val="22"/>
                                      <w:szCs w:val="22"/>
                                    </w:rPr>
                                    <w:object w:dxaOrig="700" w:dyaOrig="300" w14:anchorId="6732AD48">
                                      <v:shape id="_x0000_i1055" type="#_x0000_t75" style="width:34.45pt;height:15.1pt" o:ole="">
                                        <v:imagedata r:id="rId70" o:title=""/>
                                      </v:shape>
                                      <o:OLEObject Type="Embed" ProgID="Equation.DSMT4" ShapeID="_x0000_i1055" DrawAspect="Content" ObjectID="_1703744363" r:id="rId71"/>
                                    </w:object>
                                  </w:r>
                                  <w:r w:rsidRPr="0078167F">
                                    <w:rPr>
                                      <w:rFonts w:eastAsia="新細明體" w:cs="新細明體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大氣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9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0114" y="1875877"/>
                                <a:ext cx="229805" cy="2105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1A1030" w14:textId="5DA85CCE" w:rsidR="00396E09" w:rsidRPr="0078167F" w:rsidRDefault="00396E09" w:rsidP="0078167F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 w:rsidRPr="007575A5">
                                    <w:rPr>
                                      <w:rFonts w:eastAsia="新細明體" w:cs="新細明體"/>
                                      <w:color w:val="000000" w:themeColor="text1"/>
                                      <w:position w:val="-10"/>
                                      <w:sz w:val="22"/>
                                      <w:szCs w:val="22"/>
                                    </w:rPr>
                                    <w:object w:dxaOrig="360" w:dyaOrig="340" w14:anchorId="09EED97C">
                                      <v:shape id="_x0000_i1057" type="#_x0000_t75" style="width:18.15pt;height:16.6pt" o:ole="">
                                        <v:imagedata r:id="rId72" o:title=""/>
                                      </v:shape>
                                      <o:OLEObject Type="Embed" ProgID="Equation.DSMT4" ShapeID="_x0000_i1057" DrawAspect="Content" ObjectID="_1703744364" r:id="rId73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29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0702" y="1448456"/>
                                <a:ext cx="210402" cy="2105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BBDEE6" w14:textId="38B1EA9B" w:rsidR="00396E09" w:rsidRPr="0078167F" w:rsidRDefault="00396E09" w:rsidP="0078167F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 w:rsidRPr="007575A5">
                                    <w:rPr>
                                      <w:rFonts w:eastAsia="新細明體" w:cs="新細明體"/>
                                      <w:color w:val="000000" w:themeColor="text1"/>
                                      <w:position w:val="-10"/>
                                      <w:sz w:val="22"/>
                                      <w:szCs w:val="22"/>
                                    </w:rPr>
                                    <w:object w:dxaOrig="340" w:dyaOrig="340" w14:anchorId="68702803">
                                      <v:shape id="_x0000_i1059" type="#_x0000_t75" style="width:16.6pt;height:16.6pt" o:ole="">
                                        <v:imagedata r:id="rId74" o:title=""/>
                                      </v:shape>
                                      <o:OLEObject Type="Embed" ProgID="Equation.DSMT4" ShapeID="_x0000_i1059" DrawAspect="Content" ObjectID="_1703744365" r:id="rId75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0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1998" y="872837"/>
                                <a:ext cx="462280" cy="1835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F1045F" w14:textId="31ECAAAF" w:rsidR="00396E09" w:rsidRPr="0078167F" w:rsidRDefault="00396E09" w:rsidP="0078167F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 w:rsidRPr="0078167F">
                                    <w:rPr>
                                      <w:rFonts w:eastAsia="新細明體" w:cs="新細明體"/>
                                      <w:color w:val="000000" w:themeColor="text1"/>
                                      <w:position w:val="-12"/>
                                      <w:sz w:val="22"/>
                                      <w:szCs w:val="22"/>
                                    </w:rPr>
                                    <w:object w:dxaOrig="720" w:dyaOrig="300" w14:anchorId="591CB24C">
                                      <v:shape id="_x0000_i1061" type="#_x0000_t75" style="width:36.6pt;height:15.1pt" o:ole="">
                                        <v:imagedata r:id="rId76" o:title=""/>
                                      </v:shape>
                                      <o:OLEObject Type="Embed" ProgID="Equation.DSMT4" ShapeID="_x0000_i1061" DrawAspect="Content" ObjectID="_1703744366" r:id="rId77"/>
                                    </w:object>
                                  </w:r>
                                  <w:r w:rsidRPr="0078167F">
                                    <w:rPr>
                                      <w:rFonts w:eastAsia="新細明體" w:cs="新細明體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大氣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0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39366" y="813262"/>
                                <a:ext cx="210402" cy="2105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F98FAD" w14:textId="57CC920E" w:rsidR="00396E09" w:rsidRPr="0078167F" w:rsidRDefault="00396E09" w:rsidP="0078167F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 w:rsidRPr="007575A5">
                                    <w:rPr>
                                      <w:rFonts w:eastAsia="新細明體" w:cs="新細明體"/>
                                      <w:color w:val="000000" w:themeColor="text1"/>
                                      <w:position w:val="-10"/>
                                      <w:sz w:val="22"/>
                                      <w:szCs w:val="22"/>
                                    </w:rPr>
                                    <w:object w:dxaOrig="340" w:dyaOrig="340" w14:anchorId="6B4778FE">
                                      <v:shape id="_x0000_i1063" type="#_x0000_t75" style="width:16.6pt;height:16.6pt" o:ole="">
                                        <v:imagedata r:id="rId78" o:title=""/>
                                      </v:shape>
                                      <o:OLEObject Type="Embed" ProgID="Equation.DSMT4" ShapeID="_x0000_i1063" DrawAspect="Content" ObjectID="_1703744367" r:id="rId79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  <wpg:grpSp>
                        <wpg:cNvPr id="321" name="群組 321"/>
                        <wpg:cNvGrpSpPr/>
                        <wpg:grpSpPr>
                          <a:xfrm>
                            <a:off x="2826328" y="0"/>
                            <a:ext cx="1918343" cy="3069219"/>
                            <a:chOff x="0" y="0"/>
                            <a:chExt cx="1918343" cy="3069219"/>
                          </a:xfrm>
                        </wpg:grpSpPr>
                        <wps:wsp>
                          <wps:cNvPr id="28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8141" y="2885704"/>
                              <a:ext cx="417830" cy="1835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82957C" w14:textId="075635B0" w:rsidR="00396E09" w:rsidRPr="0078167F" w:rsidRDefault="00396E09" w:rsidP="0078167F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78167F">
                                  <w:rPr>
                                    <w:rFonts w:eastAsia="新細明體" w:cs="新細明體" w:hint="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>
                                  <w:rPr>
                                    <w:rFonts w:eastAsia="新細明體" w:cs="新細明體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320" name="群組 320"/>
                          <wpg:cNvGrpSpPr/>
                          <wpg:grpSpPr>
                            <a:xfrm>
                              <a:off x="0" y="0"/>
                              <a:ext cx="1918343" cy="2826822"/>
                              <a:chOff x="0" y="0"/>
                              <a:chExt cx="1918343" cy="2826822"/>
                            </a:xfrm>
                          </wpg:grpSpPr>
                          <pic:pic xmlns:pic="http://schemas.openxmlformats.org/drawingml/2006/picture">
                            <pic:nvPicPr>
                              <pic:cNvPr id="63" name="圖片 6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8753" y="0"/>
                                <a:ext cx="1799590" cy="27705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306" name="群組 306"/>
                            <wpg:cNvGrpSpPr/>
                            <wpg:grpSpPr>
                              <a:xfrm>
                                <a:off x="1419101" y="17813"/>
                                <a:ext cx="474980" cy="321945"/>
                                <a:chOff x="0" y="0"/>
                                <a:chExt cx="475229" cy="322898"/>
                              </a:xfrm>
                            </wpg:grpSpPr>
                            <wps:wsp>
                              <wps:cNvPr id="30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61645" cy="217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28DC03" w14:textId="197E6C30" w:rsidR="00396E09" w:rsidRPr="002239EF" w:rsidRDefault="00396E09" w:rsidP="002239EF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 w:rsidRPr="002239EF">
                                      <w:rPr>
                                        <w:sz w:val="18"/>
                                      </w:rPr>
                                      <w:t>0 ppm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0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084" y="131275"/>
                                  <a:ext cx="398145" cy="1916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C8D4D9" w14:textId="3BD1171B" w:rsidR="00396E09" w:rsidRPr="002239EF" w:rsidRDefault="00396E09" w:rsidP="002239EF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CO</w:t>
                                    </w:r>
                                    <w:r w:rsidRPr="002239EF">
                                      <w:rPr>
                                        <w:sz w:val="18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g:grpSp>
                            <wpg:cNvPr id="307" name="群組 307"/>
                            <wpg:cNvGrpSpPr/>
                            <wpg:grpSpPr>
                              <a:xfrm>
                                <a:off x="1318161" y="1436914"/>
                                <a:ext cx="515620" cy="325201"/>
                                <a:chOff x="-54320" y="27533"/>
                                <a:chExt cx="515965" cy="339484"/>
                              </a:xfrm>
                            </wpg:grpSpPr>
                            <wps:wsp>
                              <wps:cNvPr id="30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54320" y="27533"/>
                                  <a:ext cx="515965" cy="2135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BB771A" w14:textId="1299F0B5" w:rsidR="00396E09" w:rsidRPr="002239EF" w:rsidRDefault="00396E09" w:rsidP="002239EF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100</w:t>
                                    </w:r>
                                    <w:r w:rsidRPr="002239EF">
                                      <w:rPr>
                                        <w:sz w:val="18"/>
                                      </w:rPr>
                                      <w:t>0 ppm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0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0200" y="167552"/>
                                  <a:ext cx="398145" cy="1994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A1F89A" w14:textId="77777777" w:rsidR="00396E09" w:rsidRPr="002239EF" w:rsidRDefault="00396E09" w:rsidP="002239EF">
                                    <w:pPr>
                                      <w:spacing w:line="240" w:lineRule="atLeast"/>
                                      <w:jc w:val="righ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CO</w:t>
                                    </w:r>
                                    <w:r w:rsidRPr="002239EF">
                                      <w:rPr>
                                        <w:sz w:val="18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31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6576" y="866899"/>
                                <a:ext cx="39751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36F475" w14:textId="624CEED0" w:rsidR="00396E09" w:rsidRPr="002239EF" w:rsidRDefault="00396E09" w:rsidP="002239EF">
                                  <w:pPr>
                                    <w:spacing w:line="240" w:lineRule="atLeast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220K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1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9381" y="65314"/>
                                <a:ext cx="39751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18099C" w14:textId="1A356AC2" w:rsidR="00396E09" w:rsidRPr="002239EF" w:rsidRDefault="00396E09" w:rsidP="002239EF">
                                  <w:pPr>
                                    <w:spacing w:line="240" w:lineRule="atLeast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300K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1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6576" y="2232561"/>
                                <a:ext cx="39751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104910" w14:textId="77777777" w:rsidR="00396E09" w:rsidRPr="002239EF" w:rsidRDefault="00396E09" w:rsidP="002239EF">
                                  <w:pPr>
                                    <w:spacing w:line="240" w:lineRule="atLeast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220K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1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9381" y="1425039"/>
                                <a:ext cx="39751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C102F9" w14:textId="77777777" w:rsidR="00396E09" w:rsidRPr="002239EF" w:rsidRDefault="00396E09" w:rsidP="002239EF">
                                  <w:pPr>
                                    <w:spacing w:line="240" w:lineRule="atLeast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300K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1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6576" y="1252847"/>
                                <a:ext cx="1004394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B4707B" w14:textId="0DFAFD9A" w:rsidR="00396E09" w:rsidRPr="002239EF" w:rsidRDefault="00396E09" w:rsidP="002239EF">
                                  <w:pPr>
                                    <w:spacing w:line="240" w:lineRule="atLeast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熱輻射頻率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1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00940"/>
                                <a:ext cx="216283" cy="1068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DC8CFB" w14:textId="77A7520F" w:rsidR="00396E09" w:rsidRPr="002239EF" w:rsidRDefault="00396E09" w:rsidP="002239EF">
                                  <w:pPr>
                                    <w:spacing w:line="240" w:lineRule="atLeast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大氣向外熱輻射功率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1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6576" y="2636322"/>
                                <a:ext cx="100393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67463" w14:textId="77777777" w:rsidR="00396E09" w:rsidRPr="002239EF" w:rsidRDefault="00396E09" w:rsidP="002239EF">
                                  <w:pPr>
                                    <w:spacing w:line="240" w:lineRule="atLeast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熱輻射頻率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1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484416"/>
                                <a:ext cx="215900" cy="10680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7BB5C3" w14:textId="77777777" w:rsidR="00396E09" w:rsidRPr="002239EF" w:rsidRDefault="00396E09" w:rsidP="002239EF">
                                  <w:pPr>
                                    <w:spacing w:line="240" w:lineRule="atLeast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大氣向外熱輻射功率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4891C1" id="群組 323" o:spid="_x0000_s1061" style="position:absolute;left:0;text-align:left;margin-left:38.1pt;margin-top:8.5pt;width:373.6pt;height:241.65pt;z-index:251631104" coordsize="47446,30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">
                <v:group id="群組 303" o:spid="_x0000_s1062" style="position:absolute;top:3087;width:16020;height:27605" coordsize="16020,2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<v:shape id="_x0000_s1063" type="#_x0000_t202" style="position:absolute;left:5878;top:25769;width:4178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  <v:textbox inset="0,0,0,0">
                      <w:txbxContent>
                        <w:p w14:paraId="5638C915" w14:textId="09F86840" w:rsidR="00396E09" w:rsidRPr="0078167F" w:rsidRDefault="00396E09" w:rsidP="0078167F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78167F">
                            <w:rPr>
                              <w:rFonts w:eastAsia="新細明體" w:cs="新細明體" w:hint="eastAsia"/>
                              <w:color w:val="000000" w:themeColor="text1"/>
                              <w:sz w:val="22"/>
                              <w:szCs w:val="22"/>
                            </w:rPr>
                            <w:t>圖</w:t>
                          </w:r>
                          <w:r>
                            <w:rPr>
                              <w:rFonts w:eastAsia="新細明體" w:cs="新細明體"/>
                              <w:color w:val="000000" w:themeColor="text1"/>
                              <w:sz w:val="22"/>
                              <w:szCs w:val="22"/>
                            </w:rPr>
                            <w:t>3</w:t>
                          </w:r>
                        </w:p>
                      </w:txbxContent>
                    </v:textbox>
                  </v:shape>
                  <v:group id="群組 302" o:spid="_x0000_s1064" style="position:absolute;width:16020;height:25183" coordsize="15297,24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    <o:lock v:ext="edit" aspectratio="t"/>
                    <v:shape id="圖片 219" o:spid="_x0000_s1065" type="#_x0000_t75" style="position:absolute;top:15;width:15297;height:2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">
                      <v:imagedata r:id="rId81" o:title=""/>
                    </v:shape>
                    <v:shape id="直線單箭頭接點 287" o:spid="_x0000_s1066" type="#_x0000_t32" style="position:absolute;left:1662;width:3590;height:208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" strokecolor="black [3200]" strokeweight=".5pt">
                      <v:stroke endarrow="block" joinstyle="miter"/>
                    </v:shape>
                    <v:shape id="_x0000_s1067" type="#_x0000_t202" style="position:absolute;left:5997;top:21256;width:4178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    <v:textbox inset="0,0,0,0">
                        <w:txbxContent>
                          <w:p w14:paraId="77F93711" w14:textId="574F192A" w:rsidR="00396E09" w:rsidRPr="0078167F" w:rsidRDefault="00396E09" w:rsidP="0078167F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新細明體" w:cs="新細明體" w:hint="eastAsia"/>
                                <w:color w:val="000000" w:themeColor="text1"/>
                                <w:sz w:val="22"/>
                                <w:szCs w:val="22"/>
                              </w:rPr>
                              <w:t>土地</w:t>
                            </w:r>
                          </w:p>
                        </w:txbxContent>
                      </v:textbox>
                    </v:shape>
                    <v:shape id="_x0000_s1068" type="#_x0000_t202" style="position:absolute;left:4037;top:356;width:7182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    <v:textbox inset="0,0,0,0">
                        <w:txbxContent>
                          <w:p w14:paraId="70EDF6AF" w14:textId="2E5F789F" w:rsidR="00396E09" w:rsidRPr="0078167F" w:rsidRDefault="00396E09" w:rsidP="0078167F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新細明體" w:cs="新細明體" w:hint="eastAsia"/>
                                <w:color w:val="000000" w:themeColor="text1"/>
                                <w:sz w:val="22"/>
                                <w:szCs w:val="22"/>
                              </w:rPr>
                              <w:t>太空邊界</w:t>
                            </w:r>
                          </w:p>
                        </w:txbxContent>
                      </v:textbox>
                    </v:shape>
                    <v:shape id="_x0000_s1069" type="#_x0000_t202" style="position:absolute;left:7659;top:12053;width:4623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    <v:textbox inset="0,0,0,0">
                        <w:txbxContent>
                          <w:p w14:paraId="6D2F14F0" w14:textId="66762DF6" w:rsidR="00396E09" w:rsidRPr="0078167F" w:rsidRDefault="00396E09" w:rsidP="0078167F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8167F">
                              <w:rPr>
                                <w:rFonts w:eastAsia="新細明體" w:cs="新細明體" w:hint="eastAsia"/>
                                <w:color w:val="000000" w:themeColor="text1"/>
                                <w:sz w:val="22"/>
                                <w:szCs w:val="22"/>
                              </w:rPr>
                              <w:t>大氣</w:t>
                            </w:r>
                          </w:p>
                        </w:txbxContent>
                      </v:textbox>
                    </v:shape>
                    <v:shape id="_x0000_s1070" type="#_x0000_t202" style="position:absolute;left:2137;top:13656;width:4623;height:7176;rotation:-6896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" filled="f" stroked="f">
                      <v:textbox style="layout-flow:vertical-ideographic" inset="0,0,0,0">
                        <w:txbxContent>
                          <w:p w14:paraId="52BC132D" w14:textId="47466352" w:rsidR="00396E09" w:rsidRPr="0078167F" w:rsidRDefault="00396E09" w:rsidP="0078167F">
                            <w:pPr>
                              <w:spacing w:line="320" w:lineRule="atLeast"/>
                              <w:jc w:val="center"/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78167F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太陽輻射</w:t>
                            </w:r>
                          </w:p>
                          <w:p w14:paraId="725D2783" w14:textId="16F14188" w:rsidR="00396E09" w:rsidRPr="0078167F" w:rsidRDefault="00396E09" w:rsidP="0078167F">
                            <w:pPr>
                              <w:spacing w:line="320" w:lineRule="atLeast"/>
                              <w:jc w:val="center"/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78167F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穿越大氣的</w:t>
                            </w:r>
                          </w:p>
                        </w:txbxContent>
                      </v:textbox>
                    </v:shape>
                    <v:shape id="_x0000_s1071" type="#_x0000_t202" style="position:absolute;left:7362;top:17100;width:4623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    <v:textbox inset="0,0,0,0">
                        <w:txbxContent>
                          <w:p w14:paraId="3C453604" w14:textId="486F3F25" w:rsidR="00396E09" w:rsidRPr="0078167F" w:rsidRDefault="00396E09" w:rsidP="0078167F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8167F">
                              <w:rPr>
                                <w:rFonts w:eastAsia="新細明體" w:cs="新細明體"/>
                                <w:color w:val="000000" w:themeColor="text1"/>
                                <w:position w:val="-12"/>
                                <w:sz w:val="22"/>
                                <w:szCs w:val="22"/>
                              </w:rPr>
                              <w:object w:dxaOrig="700" w:dyaOrig="300" w14:anchorId="6732AD48">
                                <v:shape id="_x0000_i1055" type="#_x0000_t75" style="width:34.45pt;height:15.1pt" o:ole="">
                                  <v:imagedata r:id="rId70" o:title=""/>
                                </v:shape>
                                <o:OLEObject Type="Embed" ProgID="Equation.DSMT4" ShapeID="_x0000_i1055" DrawAspect="Content" ObjectID="_1703744363" r:id="rId82"/>
                              </w:object>
                            </w:r>
                            <w:r w:rsidRPr="0078167F">
                              <w:rPr>
                                <w:rFonts w:eastAsia="新細明體" w:cs="新細明體" w:hint="eastAsia"/>
                                <w:color w:val="000000" w:themeColor="text1"/>
                                <w:sz w:val="22"/>
                                <w:szCs w:val="22"/>
                              </w:rPr>
                              <w:t>大氣</w:t>
                            </w:r>
                          </w:p>
                        </w:txbxContent>
                      </v:textbox>
                    </v:shape>
                    <v:shape id="_x0000_s1072" type="#_x0000_t202" style="position:absolute;left:7001;top:18758;width:2298;height:21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" filled="f" stroked="f">
                      <v:textbox style="mso-fit-shape-to-text:t" inset="0,0,0,0">
                        <w:txbxContent>
                          <w:p w14:paraId="2B1A1030" w14:textId="5DA85CCE" w:rsidR="00396E09" w:rsidRPr="0078167F" w:rsidRDefault="00396E09" w:rsidP="0078167F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575A5">
                              <w:rPr>
                                <w:rFonts w:eastAsia="新細明體" w:cs="新細明體"/>
                                <w:color w:val="000000" w:themeColor="text1"/>
                                <w:position w:val="-10"/>
                                <w:sz w:val="22"/>
                                <w:szCs w:val="22"/>
                              </w:rPr>
                              <w:object w:dxaOrig="360" w:dyaOrig="340" w14:anchorId="09EED97C">
                                <v:shape id="_x0000_i1057" type="#_x0000_t75" style="width:18.15pt;height:16.6pt" o:ole="">
                                  <v:imagedata r:id="rId72" o:title=""/>
                                </v:shape>
                                <o:OLEObject Type="Embed" ProgID="Equation.DSMT4" ShapeID="_x0000_i1057" DrawAspect="Content" ObjectID="_1703744364" r:id="rId83"/>
                              </w:object>
                            </w:r>
                          </w:p>
                        </w:txbxContent>
                      </v:textbox>
                    </v:shape>
                    <v:shape id="_x0000_s1073" type="#_x0000_t202" style="position:absolute;left:11807;top:14484;width:2104;height:21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" filled="f" stroked="f">
                      <v:textbox style="mso-fit-shape-to-text:t" inset="0,0,0,0">
                        <w:txbxContent>
                          <w:p w14:paraId="31BBDEE6" w14:textId="38B1EA9B" w:rsidR="00396E09" w:rsidRPr="0078167F" w:rsidRDefault="00396E09" w:rsidP="0078167F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575A5">
                              <w:rPr>
                                <w:rFonts w:eastAsia="新細明體" w:cs="新細明體"/>
                                <w:color w:val="000000" w:themeColor="text1"/>
                                <w:position w:val="-10"/>
                                <w:sz w:val="22"/>
                                <w:szCs w:val="22"/>
                              </w:rPr>
                              <w:object w:dxaOrig="340" w:dyaOrig="340" w14:anchorId="68702803">
                                <v:shape id="_x0000_i1059" type="#_x0000_t75" style="width:16.6pt;height:16.6pt" o:ole="">
                                  <v:imagedata r:id="rId74" o:title=""/>
                                </v:shape>
                                <o:OLEObject Type="Embed" ProgID="Equation.DSMT4" ShapeID="_x0000_i1059" DrawAspect="Content" ObjectID="_1703744365" r:id="rId84"/>
                              </w:object>
                            </w:r>
                          </w:p>
                        </w:txbxContent>
                      </v:textbox>
                    </v:shape>
                    <v:shape id="_x0000_s1074" type="#_x0000_t202" style="position:absolute;left:5919;top:8728;width:4623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    <v:textbox inset="0,0,0,0">
                        <w:txbxContent>
                          <w:p w14:paraId="3CF1045F" w14:textId="31ECAAAF" w:rsidR="00396E09" w:rsidRPr="0078167F" w:rsidRDefault="00396E09" w:rsidP="0078167F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8167F">
                              <w:rPr>
                                <w:rFonts w:eastAsia="新細明體" w:cs="新細明體"/>
                                <w:color w:val="000000" w:themeColor="text1"/>
                                <w:position w:val="-12"/>
                                <w:sz w:val="22"/>
                                <w:szCs w:val="22"/>
                              </w:rPr>
                              <w:object w:dxaOrig="720" w:dyaOrig="300" w14:anchorId="591CB24C">
                                <v:shape id="_x0000_i1061" type="#_x0000_t75" style="width:36.6pt;height:15.1pt" o:ole="">
                                  <v:imagedata r:id="rId76" o:title=""/>
                                </v:shape>
                                <o:OLEObject Type="Embed" ProgID="Equation.DSMT4" ShapeID="_x0000_i1061" DrawAspect="Content" ObjectID="_1703744366" r:id="rId85"/>
                              </w:object>
                            </w:r>
                            <w:r w:rsidRPr="0078167F">
                              <w:rPr>
                                <w:rFonts w:eastAsia="新細明體" w:cs="新細明體" w:hint="eastAsia"/>
                                <w:color w:val="000000" w:themeColor="text1"/>
                                <w:sz w:val="22"/>
                                <w:szCs w:val="22"/>
                              </w:rPr>
                              <w:t>大氣</w:t>
                            </w:r>
                          </w:p>
                        </w:txbxContent>
                      </v:textbox>
                    </v:shape>
                    <v:shape id="_x0000_s1075" type="#_x0000_t202" style="position:absolute;left:11393;top:8132;width:2104;height:21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2FF98FAD" w14:textId="57CC920E" w:rsidR="00396E09" w:rsidRPr="0078167F" w:rsidRDefault="00396E09" w:rsidP="0078167F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575A5">
                              <w:rPr>
                                <w:rFonts w:eastAsia="新細明體" w:cs="新細明體"/>
                                <w:color w:val="000000" w:themeColor="text1"/>
                                <w:position w:val="-10"/>
                                <w:sz w:val="22"/>
                                <w:szCs w:val="22"/>
                              </w:rPr>
                              <w:object w:dxaOrig="340" w:dyaOrig="340" w14:anchorId="6B4778FE">
                                <v:shape id="_x0000_i1063" type="#_x0000_t75" style="width:16.6pt;height:16.6pt" o:ole="">
                                  <v:imagedata r:id="rId78" o:title=""/>
                                </v:shape>
                                <o:OLEObject Type="Embed" ProgID="Equation.DSMT4" ShapeID="_x0000_i1063" DrawAspect="Content" ObjectID="_1703744367" r:id="rId86"/>
                              </w:object>
                            </w:r>
                          </w:p>
                        </w:txbxContent>
                      </v:textbox>
                    </v:shape>
                  </v:group>
                </v:group>
                <v:group id="群組 321" o:spid="_x0000_s1076" style="position:absolute;left:28263;width:19183;height:30692" coordsize="19183,30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<v:shape id="_x0000_s1077" type="#_x0000_t202" style="position:absolute;left:7481;top:28857;width:4178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" stroked="f">
                    <v:textbox inset="0,0,0,0">
                      <w:txbxContent>
                        <w:p w14:paraId="2F82957C" w14:textId="075635B0" w:rsidR="00396E09" w:rsidRPr="0078167F" w:rsidRDefault="00396E09" w:rsidP="0078167F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78167F">
                            <w:rPr>
                              <w:rFonts w:eastAsia="新細明體" w:cs="新細明體" w:hint="eastAsia"/>
                              <w:color w:val="000000" w:themeColor="text1"/>
                              <w:sz w:val="22"/>
                              <w:szCs w:val="22"/>
                            </w:rPr>
                            <w:t>圖</w:t>
                          </w:r>
                          <w:r>
                            <w:rPr>
                              <w:rFonts w:eastAsia="新細明體" w:cs="新細明體"/>
                              <w:color w:val="000000" w:themeColor="text1"/>
                              <w:sz w:val="22"/>
                              <w:szCs w:val="22"/>
                            </w:rPr>
                            <w:t>4</w:t>
                          </w:r>
                        </w:p>
                      </w:txbxContent>
                    </v:textbox>
                  </v:shape>
                  <v:group id="群組 320" o:spid="_x0000_s1078" style="position:absolute;width:19183;height:28268" coordsize="19183,28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j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zA9nwhGQ+38AAAD//wMAUEsBAi0AFAAGAAgAAAAhANvh9svuAAAAhQEAABMAAAAAAAAAAAAA&#10;AAAAAAAAAFtDb250ZW50X1R5cGVzXS54bWxQSwECLQAUAAYACAAAACEAWvQsW78AAAAVAQAACwAA&#10;AAAAAAAAAAAAAAAfAQAAX3JlbHMvLnJlbHNQSwECLQAUAAYACAAAACEArbWo3cMAAADcAAAADwAA&#10;AAAAAAAAAAAAAAAHAgAAZHJzL2Rvd25yZXYueG1sUEsFBgAAAAADAAMAtwAAAPcCAAAAAA==&#10;">
                    <v:shape id="圖片 63" o:spid="_x0000_s1079" type="#_x0000_t75" style="position:absolute;left:1187;width:17996;height:27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">
                      <v:imagedata r:id="rId87" o:title=""/>
                    </v:shape>
                    <v:group id="群組 306" o:spid="_x0000_s1080" style="position:absolute;left:14191;top:178;width:4749;height:3219" coordsize="475229,322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lS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rG0QT+zoQjIBdvAAAA//8DAFBLAQItABQABgAIAAAAIQDb4fbL7gAAAIUBAAATAAAAAAAAAAAA&#10;AAAAAAAAAABbQ29udGVudF9UeXBlc10ueG1sUEsBAi0AFAAGAAgAAAAhAFr0LFu/AAAAFQEAAAsA&#10;AAAAAAAAAAAAAAAAHwEAAF9yZWxzLy5yZWxzUEsBAi0AFAAGAAgAAAAhAAalyVLEAAAA3AAAAA8A&#10;AAAAAAAAAAAAAAAABwIAAGRycy9kb3ducmV2LnhtbFBLBQYAAAAAAwADALcAAAD4AgAAAAA=&#10;">
                      <v:shape id="_x0000_s1081" type="#_x0000_t202" style="position:absolute;width:461645;height:217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      <v:textbox inset="0,0,0,0">
                          <w:txbxContent>
                            <w:p w14:paraId="5728DC03" w14:textId="197E6C30" w:rsidR="00396E09" w:rsidRPr="002239EF" w:rsidRDefault="00396E09" w:rsidP="002239EF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239EF">
                                <w:rPr>
                                  <w:sz w:val="18"/>
                                </w:rPr>
                                <w:t>0 ppm</w:t>
                              </w:r>
                            </w:p>
                          </w:txbxContent>
                        </v:textbox>
                      </v:shape>
                      <v:shape id="_x0000_s1082" type="#_x0000_t202" style="position:absolute;left:77084;top:131275;width:398145;height:191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      <v:textbox inset="0,0,0,0">
                          <w:txbxContent>
                            <w:p w14:paraId="1CC8D4D9" w14:textId="3BD1171B" w:rsidR="00396E09" w:rsidRPr="002239EF" w:rsidRDefault="00396E09" w:rsidP="002239EF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</w:t>
                              </w:r>
                              <w:r w:rsidRPr="002239EF">
                                <w:rPr>
                                  <w:sz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群組 307" o:spid="_x0000_s1083" style="position:absolute;left:13181;top:14369;width:5156;height:3252" coordorigin="-54320,27533" coordsize="515965,339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    <v:shape id="_x0000_s1084" type="#_x0000_t202" style="position:absolute;left:-54320;top:27533;width:515965;height:213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      <v:textbox inset="0,0,0,0">
                          <w:txbxContent>
                            <w:p w14:paraId="1DBB771A" w14:textId="1299F0B5" w:rsidR="00396E09" w:rsidRPr="002239EF" w:rsidRDefault="00396E09" w:rsidP="002239EF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100</w:t>
                              </w:r>
                              <w:r w:rsidRPr="002239EF">
                                <w:rPr>
                                  <w:sz w:val="18"/>
                                </w:rPr>
                                <w:t>0 ppm</w:t>
                              </w:r>
                            </w:p>
                          </w:txbxContent>
                        </v:textbox>
                      </v:shape>
                      <v:shape id="_x0000_s1085" type="#_x0000_t202" style="position:absolute;left:40200;top:167552;width:398145;height:199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      <v:textbox inset="0,0,0,0">
                          <w:txbxContent>
                            <w:p w14:paraId="6EA1F89A" w14:textId="77777777" w:rsidR="00396E09" w:rsidRPr="002239EF" w:rsidRDefault="00396E09" w:rsidP="002239EF">
                              <w:pPr>
                                <w:spacing w:line="240" w:lineRule="atLeast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</w:t>
                              </w:r>
                              <w:r w:rsidRPr="002239EF">
                                <w:rPr>
                                  <w:sz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shape id="_x0000_s1086" type="#_x0000_t202" style="position:absolute;left:5165;top:8668;width:39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    <v:textbox inset="0,0,0,0">
                        <w:txbxContent>
                          <w:p w14:paraId="0736F475" w14:textId="624CEED0" w:rsidR="00396E09" w:rsidRPr="002239EF" w:rsidRDefault="00396E09" w:rsidP="002239EF">
                            <w:pPr>
                              <w:spacing w:line="240" w:lineRule="atLeas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220K</w:t>
                            </w:r>
                          </w:p>
                        </w:txbxContent>
                      </v:textbox>
                    </v:shape>
                    <v:shape id="_x0000_s1087" type="#_x0000_t202" style="position:absolute;left:2493;top:653;width:39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    <v:textbox inset="0,0,0,0">
                        <w:txbxContent>
                          <w:p w14:paraId="2918099C" w14:textId="1A356AC2" w:rsidR="00396E09" w:rsidRPr="002239EF" w:rsidRDefault="00396E09" w:rsidP="002239EF">
                            <w:pPr>
                              <w:spacing w:line="240" w:lineRule="atLeas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300K</w:t>
                            </w:r>
                          </w:p>
                        </w:txbxContent>
                      </v:textbox>
                    </v:shape>
                    <v:shape id="_x0000_s1088" type="#_x0000_t202" style="position:absolute;left:5165;top:22325;width:39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    <v:textbox inset="0,0,0,0">
                        <w:txbxContent>
                          <w:p w14:paraId="1E104910" w14:textId="77777777" w:rsidR="00396E09" w:rsidRPr="002239EF" w:rsidRDefault="00396E09" w:rsidP="002239EF">
                            <w:pPr>
                              <w:spacing w:line="240" w:lineRule="atLeas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220K</w:t>
                            </w:r>
                          </w:p>
                        </w:txbxContent>
                      </v:textbox>
                    </v:shape>
                    <v:shape id="_x0000_s1089" type="#_x0000_t202" style="position:absolute;left:2493;top:14250;width:39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    <v:textbox inset="0,0,0,0">
                        <w:txbxContent>
                          <w:p w14:paraId="48C102F9" w14:textId="77777777" w:rsidR="00396E09" w:rsidRPr="002239EF" w:rsidRDefault="00396E09" w:rsidP="002239EF">
                            <w:pPr>
                              <w:spacing w:line="240" w:lineRule="atLeas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300K</w:t>
                            </w:r>
                          </w:p>
                        </w:txbxContent>
                      </v:textbox>
                    </v:shape>
                    <v:shape id="_x0000_s1090" type="#_x0000_t202" style="position:absolute;left:5165;top:12528;width:1004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    <v:textbox inset="0,0,0,0">
                        <w:txbxContent>
                          <w:p w14:paraId="7FB4707B" w14:textId="0DFAFD9A" w:rsidR="00396E09" w:rsidRPr="002239EF" w:rsidRDefault="00396E09" w:rsidP="002239EF">
                            <w:pPr>
                              <w:spacing w:line="240" w:lineRule="atLeas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熱輻射頻率</w:t>
                            </w:r>
                          </w:p>
                        </w:txbxContent>
                      </v:textbox>
                    </v:shape>
                    <v:shape id="_x0000_s1091" type="#_x0000_t202" style="position:absolute;top:1009;width:2162;height:10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" filled="f" stroked="f">
                      <v:textbox style="layout-flow:vertical-ideographic" inset="0,0,0,0">
                        <w:txbxContent>
                          <w:p w14:paraId="2BDC8CFB" w14:textId="77A7520F" w:rsidR="00396E09" w:rsidRPr="002239EF" w:rsidRDefault="00396E09" w:rsidP="002239EF">
                            <w:pPr>
                              <w:spacing w:line="240" w:lineRule="atLeas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大氣向外熱輻射功率</w:t>
                            </w:r>
                          </w:p>
                        </w:txbxContent>
                      </v:textbox>
                    </v:shape>
                    <v:shape id="_x0000_s1092" type="#_x0000_t202" style="position:absolute;left:5165;top:26363;width:1004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    <v:textbox inset="0,0,0,0">
                        <w:txbxContent>
                          <w:p w14:paraId="15167463" w14:textId="77777777" w:rsidR="00396E09" w:rsidRPr="002239EF" w:rsidRDefault="00396E09" w:rsidP="002239EF">
                            <w:pPr>
                              <w:spacing w:line="240" w:lineRule="atLeas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熱輻射頻率</w:t>
                            </w:r>
                          </w:p>
                        </w:txbxContent>
                      </v:textbox>
                    </v:shape>
                    <v:shape id="_x0000_s1093" type="#_x0000_t202" style="position:absolute;top:14844;width:2159;height:10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" filled="f" stroked="f">
                      <v:textbox style="layout-flow:vertical-ideographic" inset="0,0,0,0">
                        <w:txbxContent>
                          <w:p w14:paraId="197BB5C3" w14:textId="77777777" w:rsidR="00396E09" w:rsidRPr="002239EF" w:rsidRDefault="00396E09" w:rsidP="002239EF">
                            <w:pPr>
                              <w:spacing w:line="240" w:lineRule="atLeas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大氣向外熱輻射功率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148EE0BB" w14:textId="4D031FE6" w:rsidR="003C1C96" w:rsidRDefault="003C1C96" w:rsidP="00420336">
      <w:pPr>
        <w:pStyle w:val="TIT1"/>
        <w:spacing w:before="60"/>
        <w:ind w:left="357" w:hanging="357"/>
      </w:pPr>
    </w:p>
    <w:p w14:paraId="469D83C7" w14:textId="3C3736D3" w:rsidR="003C1C96" w:rsidRDefault="003C1C96" w:rsidP="00420336">
      <w:pPr>
        <w:pStyle w:val="TIT1"/>
        <w:spacing w:before="60"/>
        <w:ind w:left="357" w:hanging="357"/>
      </w:pPr>
    </w:p>
    <w:p w14:paraId="48ADF351" w14:textId="3E8D7057" w:rsidR="003C1C96" w:rsidRDefault="003C1C96" w:rsidP="00420336">
      <w:pPr>
        <w:pStyle w:val="TIT1"/>
        <w:spacing w:before="60"/>
        <w:ind w:left="357" w:hanging="357"/>
      </w:pPr>
    </w:p>
    <w:p w14:paraId="2FFD6C1E" w14:textId="22689F7C" w:rsidR="003C1C96" w:rsidRDefault="003C1C96" w:rsidP="00420336">
      <w:pPr>
        <w:pStyle w:val="TIT1"/>
        <w:spacing w:before="60"/>
        <w:ind w:left="357" w:hanging="357"/>
      </w:pPr>
    </w:p>
    <w:p w14:paraId="5EC02262" w14:textId="5FBBAF86" w:rsidR="003C1C96" w:rsidRDefault="003C1C96" w:rsidP="00420336">
      <w:pPr>
        <w:pStyle w:val="TIT1"/>
        <w:spacing w:before="60"/>
        <w:ind w:left="357" w:hanging="357"/>
      </w:pPr>
    </w:p>
    <w:p w14:paraId="26AE349F" w14:textId="37201FD2" w:rsidR="003C1C96" w:rsidRDefault="003C1C96" w:rsidP="00420336">
      <w:pPr>
        <w:pStyle w:val="TIT1"/>
        <w:spacing w:before="60"/>
        <w:ind w:left="357" w:hanging="357"/>
      </w:pPr>
    </w:p>
    <w:p w14:paraId="2CEB79AD" w14:textId="1AB51AB2" w:rsidR="003C1C96" w:rsidRDefault="003C1C96" w:rsidP="00420336">
      <w:pPr>
        <w:pStyle w:val="TIT1"/>
        <w:spacing w:before="60"/>
        <w:ind w:left="357" w:hanging="357"/>
      </w:pPr>
    </w:p>
    <w:p w14:paraId="0201A120" w14:textId="7C1E8D98" w:rsidR="003C1C96" w:rsidRDefault="003C1C96" w:rsidP="00420336">
      <w:pPr>
        <w:pStyle w:val="TIT1"/>
        <w:spacing w:before="60"/>
        <w:ind w:left="357" w:hanging="357"/>
      </w:pPr>
    </w:p>
    <w:p w14:paraId="713BEE2B" w14:textId="3E7900EC" w:rsidR="003C1C96" w:rsidRDefault="003C1C96" w:rsidP="00420336">
      <w:pPr>
        <w:pStyle w:val="TIT1"/>
        <w:spacing w:before="60"/>
        <w:ind w:left="357" w:hanging="357"/>
      </w:pPr>
    </w:p>
    <w:p w14:paraId="0F51C9F4" w14:textId="6B4A18AD" w:rsidR="003C1C96" w:rsidRDefault="003C1C96" w:rsidP="00420336">
      <w:pPr>
        <w:pStyle w:val="TIT1"/>
        <w:spacing w:before="60"/>
        <w:ind w:left="357" w:hanging="357"/>
      </w:pPr>
    </w:p>
    <w:p w14:paraId="50E82410" w14:textId="72D6E9DA" w:rsidR="00724ED0" w:rsidRDefault="00724ED0" w:rsidP="00420336">
      <w:pPr>
        <w:pStyle w:val="TIT1"/>
        <w:spacing w:before="60"/>
        <w:ind w:left="357" w:hanging="357"/>
      </w:pPr>
    </w:p>
    <w:p w14:paraId="7B2EBD44" w14:textId="77777777" w:rsidR="00A1790E" w:rsidRDefault="00A1790E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606DAC24" w14:textId="6BA6DB0F" w:rsidR="00317DAF" w:rsidRPr="00420336" w:rsidRDefault="00317DAF" w:rsidP="00420336">
      <w:pPr>
        <w:pStyle w:val="TIT1"/>
        <w:spacing w:before="60"/>
        <w:ind w:left="357" w:hanging="357"/>
      </w:pPr>
      <w:r w:rsidRPr="00420336">
        <w:rPr>
          <w:rFonts w:hint="eastAsia"/>
        </w:rPr>
        <w:lastRenderedPageBreak/>
        <w:t>7.</w:t>
      </w:r>
      <w:r w:rsidR="0083284A" w:rsidRPr="00420336">
        <w:tab/>
      </w:r>
      <w:r w:rsidRPr="00A1790E">
        <w:rPr>
          <w:rFonts w:hint="eastAsia"/>
          <w:spacing w:val="6"/>
        </w:rPr>
        <w:t>圖</w:t>
      </w:r>
      <w:r w:rsidR="00BC064E" w:rsidRPr="00A1790E">
        <w:rPr>
          <w:spacing w:val="6"/>
        </w:rPr>
        <w:t>4</w:t>
      </w:r>
      <w:r w:rsidRPr="00A1790E">
        <w:rPr>
          <w:rFonts w:hint="eastAsia"/>
          <w:spacing w:val="6"/>
        </w:rPr>
        <w:t>所預測之地球大氣向外熱輻射，</w:t>
      </w:r>
      <w:r w:rsidR="00962486" w:rsidRPr="00A1790E">
        <w:rPr>
          <w:rFonts w:hint="eastAsia"/>
          <w:spacing w:val="6"/>
        </w:rPr>
        <w:t>最接近攝氏多少度的標準的輻射體</w:t>
      </w:r>
      <w:r w:rsidR="00CF2249" w:rsidRPr="00A1790E">
        <w:rPr>
          <w:rFonts w:hint="eastAsia"/>
          <w:spacing w:val="6"/>
        </w:rPr>
        <w:t>，</w:t>
      </w:r>
      <w:r w:rsidR="00962486" w:rsidRPr="00A1790E">
        <w:rPr>
          <w:rFonts w:hint="eastAsia"/>
          <w:spacing w:val="6"/>
        </w:rPr>
        <w:t>所發出</w:t>
      </w:r>
      <w:r w:rsidR="00CF2249" w:rsidRPr="00A1790E">
        <w:rPr>
          <w:rFonts w:hint="eastAsia"/>
          <w:spacing w:val="6"/>
        </w:rPr>
        <w:t>之</w:t>
      </w:r>
      <w:r w:rsidR="00962486" w:rsidRPr="00A1790E">
        <w:rPr>
          <w:rFonts w:hint="eastAsia"/>
          <w:spacing w:val="6"/>
        </w:rPr>
        <w:t>熱輻射</w:t>
      </w:r>
      <w:r w:rsidR="0083284A" w:rsidRPr="00A1790E">
        <w:rPr>
          <w:rFonts w:hint="eastAsia"/>
          <w:spacing w:val="6"/>
        </w:rPr>
        <w:t>？</w:t>
      </w:r>
    </w:p>
    <w:p w14:paraId="6A71B7FE" w14:textId="743DB3F5" w:rsidR="00317DAF" w:rsidRPr="0067355B" w:rsidRDefault="00317DAF" w:rsidP="0067355B">
      <w:pPr>
        <w:pStyle w:val="ABCDE"/>
        <w:ind w:left="360"/>
      </w:pPr>
      <w:r w:rsidRPr="0067355B">
        <w:t>(A) 270</w:t>
      </w:r>
      <w:r w:rsidR="0083284A" w:rsidRPr="0067355B">
        <w:tab/>
      </w:r>
      <w:r w:rsidRPr="0067355B">
        <w:t>(B) 260</w:t>
      </w:r>
      <w:r w:rsidR="0083284A" w:rsidRPr="0067355B">
        <w:tab/>
      </w:r>
      <w:r w:rsidRPr="0067355B">
        <w:t>(C)</w:t>
      </w:r>
      <w:r w:rsidR="00CF2249" w:rsidRPr="0067355B">
        <w:t xml:space="preserve"> 100</w:t>
      </w:r>
      <w:r w:rsidR="0083284A" w:rsidRPr="0067355B">
        <w:tab/>
      </w:r>
      <w:r w:rsidRPr="0067355B">
        <w:t>(D)</w:t>
      </w:r>
      <w:r w:rsidR="00CF2249" w:rsidRPr="009969ED">
        <w:rPr>
          <w:position w:val="-6"/>
        </w:rPr>
        <w:object w:dxaOrig="440" w:dyaOrig="260" w14:anchorId="5CDBE24F">
          <v:shape id="_x0000_i1064" type="#_x0000_t75" style="width:22.45pt;height:12.6pt" o:ole="">
            <v:imagedata r:id="rId88" o:title=""/>
          </v:shape>
          <o:OLEObject Type="Embed" ProgID="Equation.DSMT4" ShapeID="_x0000_i1064" DrawAspect="Content" ObjectID="_1703744234" r:id="rId89"/>
        </w:object>
      </w:r>
      <w:r w:rsidR="0083284A" w:rsidRPr="0067355B">
        <w:tab/>
      </w:r>
      <w:r w:rsidRPr="0067355B">
        <w:t>(E)</w:t>
      </w:r>
      <w:r w:rsidR="009969ED" w:rsidRPr="009969ED">
        <w:rPr>
          <w:position w:val="-6"/>
        </w:rPr>
        <w:object w:dxaOrig="560" w:dyaOrig="260" w14:anchorId="555A43DD">
          <v:shape id="_x0000_i1065" type="#_x0000_t75" style="width:27.7pt;height:12.6pt" o:ole="">
            <v:imagedata r:id="rId90" o:title=""/>
          </v:shape>
          <o:OLEObject Type="Embed" ProgID="Equation.DSMT4" ShapeID="_x0000_i1065" DrawAspect="Content" ObjectID="_1703744235" r:id="rId91"/>
        </w:object>
      </w:r>
    </w:p>
    <w:p w14:paraId="514348F5" w14:textId="3C4D3D20" w:rsidR="00CF2249" w:rsidRPr="00420336" w:rsidRDefault="00CF2249" w:rsidP="00CF2249">
      <w:pPr>
        <w:pStyle w:val="TIT1"/>
        <w:spacing w:before="60"/>
        <w:ind w:left="357" w:hanging="357"/>
      </w:pPr>
      <w:r>
        <w:rPr>
          <w:rFonts w:hint="eastAsia"/>
        </w:rPr>
        <w:t>8</w:t>
      </w:r>
      <w:r w:rsidRPr="00420336">
        <w:rPr>
          <w:rFonts w:hint="eastAsia"/>
        </w:rPr>
        <w:t>.</w:t>
      </w:r>
      <w:bookmarkStart w:id="0" w:name="_Hlk92098394"/>
      <w:r>
        <w:tab/>
      </w:r>
      <w:r w:rsidRPr="00A1790E">
        <w:rPr>
          <w:rFonts w:hint="eastAsia"/>
          <w:spacing w:val="12"/>
        </w:rPr>
        <w:t>若</w:t>
      </w:r>
      <w:bookmarkEnd w:id="0"/>
      <w:r w:rsidRPr="00A1790E">
        <w:rPr>
          <w:spacing w:val="12"/>
          <w:position w:val="-12"/>
        </w:rPr>
        <w:object w:dxaOrig="480" w:dyaOrig="340" w14:anchorId="6E8EF3F4">
          <v:shape id="_x0000_i1066" type="#_x0000_t75" style="width:24.6pt;height:16.6pt" o:ole="">
            <v:imagedata r:id="rId92" o:title=""/>
          </v:shape>
          <o:OLEObject Type="Embed" ProgID="Equation.DSMT4" ShapeID="_x0000_i1066" DrawAspect="Content" ObjectID="_1703744236" r:id="rId93"/>
        </w:object>
      </w:r>
      <w:r w:rsidRPr="00A1790E">
        <w:rPr>
          <w:rFonts w:hint="eastAsia"/>
          <w:spacing w:val="12"/>
        </w:rPr>
        <w:t>與</w:t>
      </w:r>
      <w:r w:rsidRPr="00A1790E">
        <w:rPr>
          <w:spacing w:val="12"/>
          <w:position w:val="-12"/>
        </w:rPr>
        <w:object w:dxaOrig="480" w:dyaOrig="340" w14:anchorId="7D31B992">
          <v:shape id="_x0000_i1067" type="#_x0000_t75" style="width:24.6pt;height:16.6pt" o:ole="">
            <v:imagedata r:id="rId94" o:title=""/>
          </v:shape>
          <o:OLEObject Type="Embed" ProgID="Equation.DSMT4" ShapeID="_x0000_i1067" DrawAspect="Content" ObjectID="_1703744237" r:id="rId95"/>
        </w:object>
      </w:r>
      <w:r w:rsidRPr="00A1790E">
        <w:rPr>
          <w:rFonts w:hint="eastAsia"/>
          <w:spacing w:val="12"/>
        </w:rPr>
        <w:t>分別代表因為溫室氣體</w:t>
      </w:r>
      <w:r w:rsidRPr="00A1790E">
        <w:rPr>
          <w:spacing w:val="12"/>
          <w:position w:val="-10"/>
        </w:rPr>
        <w:object w:dxaOrig="480" w:dyaOrig="320" w14:anchorId="0FF490D5">
          <v:shape id="_x0000_i1068" type="#_x0000_t75" style="width:24.6pt;height:16.6pt" o:ole="">
            <v:imagedata r:id="rId96" o:title=""/>
          </v:shape>
          <o:OLEObject Type="Embed" ProgID="Equation.DSMT4" ShapeID="_x0000_i1068" DrawAspect="Content" ObjectID="_1703744238" r:id="rId97"/>
        </w:object>
      </w:r>
      <w:r w:rsidRPr="00A1790E">
        <w:rPr>
          <w:rFonts w:hint="eastAsia"/>
          <w:spacing w:val="12"/>
        </w:rPr>
        <w:t>增加導致大氣內與外之長期平均溫度的變化。</w:t>
      </w:r>
      <w:r w:rsidRPr="00420336">
        <w:rPr>
          <w:rFonts w:hint="eastAsia"/>
        </w:rPr>
        <w:t>依據圖</w:t>
      </w:r>
      <w:r w:rsidR="00BC064E">
        <w:t>3</w:t>
      </w:r>
      <w:r w:rsidRPr="00420336">
        <w:rPr>
          <w:rFonts w:hint="eastAsia"/>
        </w:rPr>
        <w:t>與圖</w:t>
      </w:r>
      <w:r w:rsidR="00BC064E">
        <w:t>4</w:t>
      </w:r>
      <w:r w:rsidRPr="00420336">
        <w:rPr>
          <w:rFonts w:hint="eastAsia"/>
        </w:rPr>
        <w:t>的模型預測，</w:t>
      </w:r>
      <w:r>
        <w:rPr>
          <w:rFonts w:hint="eastAsia"/>
        </w:rPr>
        <w:t>當</w:t>
      </w:r>
      <w:r w:rsidRPr="00420336">
        <w:rPr>
          <w:rFonts w:hint="eastAsia"/>
        </w:rPr>
        <w:t>大氣中的</w:t>
      </w:r>
      <w:r w:rsidRPr="005A4603">
        <w:rPr>
          <w:position w:val="-10"/>
        </w:rPr>
        <w:object w:dxaOrig="480" w:dyaOrig="320" w14:anchorId="295D4196">
          <v:shape id="_x0000_i1069" type="#_x0000_t75" style="width:24.6pt;height:16.6pt" o:ole="">
            <v:imagedata r:id="rId96" o:title=""/>
          </v:shape>
          <o:OLEObject Type="Embed" ProgID="Equation.DSMT4" ShapeID="_x0000_i1069" DrawAspect="Content" ObjectID="_1703744239" r:id="rId98"/>
        </w:object>
      </w:r>
      <w:r w:rsidRPr="00420336">
        <w:rPr>
          <w:rFonts w:hint="eastAsia"/>
        </w:rPr>
        <w:t>含量增加時，</w:t>
      </w:r>
      <w:r w:rsidRPr="009969ED">
        <w:rPr>
          <w:position w:val="-12"/>
        </w:rPr>
        <w:object w:dxaOrig="480" w:dyaOrig="340" w14:anchorId="79A9EABC">
          <v:shape id="_x0000_i1070" type="#_x0000_t75" style="width:24.6pt;height:16.6pt" o:ole="">
            <v:imagedata r:id="rId92" o:title=""/>
          </v:shape>
          <o:OLEObject Type="Embed" ProgID="Equation.DSMT4" ShapeID="_x0000_i1070" DrawAspect="Content" ObjectID="_1703744240" r:id="rId99"/>
        </w:object>
      </w:r>
      <w:r w:rsidRPr="00420336">
        <w:rPr>
          <w:rFonts w:hint="eastAsia"/>
        </w:rPr>
        <w:t>與</w:t>
      </w:r>
      <w:r w:rsidRPr="009969ED">
        <w:rPr>
          <w:position w:val="-12"/>
        </w:rPr>
        <w:object w:dxaOrig="480" w:dyaOrig="340" w14:anchorId="069F26EF">
          <v:shape id="_x0000_i1071" type="#_x0000_t75" style="width:24.6pt;height:16.6pt" o:ole="">
            <v:imagedata r:id="rId94" o:title=""/>
          </v:shape>
          <o:OLEObject Type="Embed" ProgID="Equation.DSMT4" ShapeID="_x0000_i1071" DrawAspect="Content" ObjectID="_1703744241" r:id="rId100"/>
        </w:object>
      </w:r>
      <w:r w:rsidRPr="00420336">
        <w:rPr>
          <w:rFonts w:hint="eastAsia"/>
        </w:rPr>
        <w:t>的關係式，</w:t>
      </w:r>
      <w:r w:rsidR="00110A2C">
        <w:rPr>
          <w:rFonts w:hint="eastAsia"/>
        </w:rPr>
        <w:t>哪些</w:t>
      </w:r>
      <w:r w:rsidRPr="00420336">
        <w:rPr>
          <w:rFonts w:hint="eastAsia"/>
        </w:rPr>
        <w:t>正確？（應選</w:t>
      </w:r>
      <w:r w:rsidRPr="00420336">
        <w:rPr>
          <w:rFonts w:hint="eastAsia"/>
        </w:rPr>
        <w:t>2</w:t>
      </w:r>
      <w:r w:rsidRPr="00420336">
        <w:rPr>
          <w:rFonts w:hint="eastAsia"/>
        </w:rPr>
        <w:t>項）</w:t>
      </w:r>
    </w:p>
    <w:p w14:paraId="1D52C522" w14:textId="77777777" w:rsidR="00CF2249" w:rsidRPr="003C1C96" w:rsidRDefault="00CF2249" w:rsidP="00CF2249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(A)</w:t>
      </w:r>
      <w:r w:rsidRPr="009969ED">
        <w:rPr>
          <w:spacing w:val="10"/>
          <w:position w:val="-12"/>
          <w:sz w:val="22"/>
        </w:rPr>
        <w:object w:dxaOrig="820" w:dyaOrig="340" w14:anchorId="22A56363">
          <v:shape id="_x0000_i1072" type="#_x0000_t75" style="width:41.25pt;height:16.6pt" o:ole="">
            <v:imagedata r:id="rId101" o:title=""/>
          </v:shape>
          <o:OLEObject Type="Embed" ProgID="Equation.DSMT4" ShapeID="_x0000_i1072" DrawAspect="Content" ObjectID="_1703744242" r:id="rId102"/>
        </w:object>
      </w:r>
      <w:r w:rsidRPr="003C1C96">
        <w:rPr>
          <w:spacing w:val="10"/>
          <w:sz w:val="22"/>
        </w:rPr>
        <w:tab/>
      </w:r>
      <w:r w:rsidRPr="003C1C96">
        <w:rPr>
          <w:rFonts w:hint="eastAsia"/>
          <w:spacing w:val="10"/>
          <w:sz w:val="22"/>
        </w:rPr>
        <w:t>(B)</w:t>
      </w:r>
      <w:r w:rsidRPr="009969ED">
        <w:rPr>
          <w:spacing w:val="10"/>
          <w:position w:val="-12"/>
          <w:sz w:val="22"/>
        </w:rPr>
        <w:object w:dxaOrig="820" w:dyaOrig="340" w14:anchorId="3DE28829">
          <v:shape id="_x0000_i1073" type="#_x0000_t75" style="width:41.25pt;height:16.6pt" o:ole="">
            <v:imagedata r:id="rId103" o:title=""/>
          </v:shape>
          <o:OLEObject Type="Embed" ProgID="Equation.DSMT4" ShapeID="_x0000_i1073" DrawAspect="Content" ObjectID="_1703744243" r:id="rId104"/>
        </w:object>
      </w:r>
      <w:r w:rsidRPr="003C1C96">
        <w:rPr>
          <w:spacing w:val="10"/>
          <w:sz w:val="22"/>
        </w:rPr>
        <w:tab/>
      </w:r>
      <w:r w:rsidRPr="003C1C96">
        <w:rPr>
          <w:rFonts w:hint="eastAsia"/>
          <w:spacing w:val="10"/>
          <w:sz w:val="22"/>
        </w:rPr>
        <w:t>(C)</w:t>
      </w:r>
      <w:r w:rsidRPr="009969ED">
        <w:rPr>
          <w:spacing w:val="10"/>
          <w:position w:val="-12"/>
          <w:sz w:val="22"/>
        </w:rPr>
        <w:object w:dxaOrig="1460" w:dyaOrig="340" w14:anchorId="368E5367">
          <v:shape id="_x0000_i1074" type="#_x0000_t75" style="width:73.6pt;height:16.6pt" o:ole="">
            <v:imagedata r:id="rId105" o:title=""/>
          </v:shape>
          <o:OLEObject Type="Embed" ProgID="Equation.DSMT4" ShapeID="_x0000_i1074" DrawAspect="Content" ObjectID="_1703744244" r:id="rId106"/>
        </w:object>
      </w:r>
    </w:p>
    <w:p w14:paraId="0B6172EF" w14:textId="77777777" w:rsidR="00CF2249" w:rsidRPr="003C1C96" w:rsidRDefault="00CF2249" w:rsidP="00CF2249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(D)</w:t>
      </w:r>
      <w:r w:rsidRPr="009969ED">
        <w:rPr>
          <w:spacing w:val="10"/>
          <w:position w:val="-12"/>
          <w:sz w:val="22"/>
        </w:rPr>
        <w:object w:dxaOrig="840" w:dyaOrig="340" w14:anchorId="0D226D57">
          <v:shape id="_x0000_i1075" type="#_x0000_t75" style="width:42.15pt;height:16.6pt" o:ole="">
            <v:imagedata r:id="rId107" o:title=""/>
          </v:shape>
          <o:OLEObject Type="Embed" ProgID="Equation.DSMT4" ShapeID="_x0000_i1075" DrawAspect="Content" ObjectID="_1703744245" r:id="rId108"/>
        </w:object>
      </w:r>
      <w:r w:rsidRPr="003C1C96">
        <w:rPr>
          <w:spacing w:val="10"/>
          <w:sz w:val="22"/>
        </w:rPr>
        <w:tab/>
      </w:r>
      <w:r w:rsidRPr="003C1C96">
        <w:rPr>
          <w:rFonts w:hint="eastAsia"/>
          <w:spacing w:val="10"/>
          <w:sz w:val="22"/>
        </w:rPr>
        <w:t>(E)</w:t>
      </w:r>
      <w:r w:rsidRPr="009969ED">
        <w:rPr>
          <w:spacing w:val="10"/>
          <w:position w:val="-12"/>
          <w:sz w:val="22"/>
        </w:rPr>
        <w:object w:dxaOrig="820" w:dyaOrig="340" w14:anchorId="7CC94AB0">
          <v:shape id="_x0000_i1076" type="#_x0000_t75" style="width:41.25pt;height:16.6pt" o:ole="">
            <v:imagedata r:id="rId109" o:title=""/>
          </v:shape>
          <o:OLEObject Type="Embed" ProgID="Equation.DSMT4" ShapeID="_x0000_i1076" DrawAspect="Content" ObjectID="_1703744246" r:id="rId110"/>
        </w:object>
      </w:r>
    </w:p>
    <w:p w14:paraId="54235BD4" w14:textId="77777777" w:rsidR="00597930" w:rsidRPr="00AF564C" w:rsidRDefault="00597930" w:rsidP="00597930">
      <w:pPr>
        <w:pStyle w:val="TIT1"/>
        <w:spacing w:before="60" w:line="350" w:lineRule="atLeast"/>
        <w:ind w:left="357" w:hanging="357"/>
      </w:pPr>
      <w:r>
        <w:rPr>
          <w:rFonts w:hint="eastAsia"/>
        </w:rPr>
        <w:t>9</w:t>
      </w:r>
      <w:r w:rsidRPr="00742E24">
        <w:rPr>
          <w:rFonts w:hint="eastAsia"/>
        </w:rPr>
        <w:t>.</w:t>
      </w:r>
      <w:r>
        <w:tab/>
      </w:r>
      <w:r w:rsidRPr="004C103D">
        <w:rPr>
          <w:rFonts w:hint="eastAsia"/>
        </w:rPr>
        <w:t>下列關於科學史實敘述，何者正確？</w:t>
      </w:r>
    </w:p>
    <w:p w14:paraId="6B86BF03" w14:textId="77777777" w:rsidR="00597930" w:rsidRPr="004C103D" w:rsidRDefault="00597930" w:rsidP="00597930">
      <w:pPr>
        <w:pStyle w:val="AA"/>
        <w:spacing w:line="350" w:lineRule="atLeast"/>
        <w:ind w:left="684" w:hangingChars="135" w:hanging="324"/>
      </w:pPr>
      <w:r w:rsidRPr="004C103D">
        <w:rPr>
          <w:rFonts w:hint="eastAsia"/>
        </w:rPr>
        <w:t>(A)</w:t>
      </w:r>
      <w:r>
        <w:rPr>
          <w:rFonts w:hint="eastAsia"/>
        </w:rPr>
        <w:t>馬克士威以馬克士威方程式解釋光電效應</w:t>
      </w:r>
    </w:p>
    <w:p w14:paraId="2B5ABE9E" w14:textId="77777777" w:rsidR="00597930" w:rsidRPr="004C103D" w:rsidRDefault="00597930" w:rsidP="00597930">
      <w:pPr>
        <w:pStyle w:val="AA"/>
        <w:spacing w:line="350" w:lineRule="atLeast"/>
        <w:ind w:left="684" w:hangingChars="135" w:hanging="324"/>
      </w:pPr>
      <w:r w:rsidRPr="004C103D">
        <w:rPr>
          <w:rFonts w:hint="eastAsia"/>
        </w:rPr>
        <w:t>(B)</w:t>
      </w:r>
      <w:r>
        <w:rPr>
          <w:rFonts w:hint="eastAsia"/>
        </w:rPr>
        <w:t>愛因斯坦以光子模型解釋光電效應</w:t>
      </w:r>
    </w:p>
    <w:p w14:paraId="534F75DC" w14:textId="77777777" w:rsidR="00597930" w:rsidRPr="004C103D" w:rsidRDefault="00597930" w:rsidP="00597930">
      <w:pPr>
        <w:pStyle w:val="AA"/>
        <w:spacing w:line="350" w:lineRule="atLeast"/>
        <w:ind w:left="684" w:hangingChars="135" w:hanging="324"/>
      </w:pPr>
      <w:r w:rsidRPr="004C103D">
        <w:rPr>
          <w:rFonts w:hint="eastAsia"/>
        </w:rPr>
        <w:t>(C)</w:t>
      </w:r>
      <w:r w:rsidRPr="004C103D">
        <w:rPr>
          <w:rFonts w:hint="eastAsia"/>
        </w:rPr>
        <w:t>拉塞福利用電子撞擊氫原子探究原子結構</w:t>
      </w:r>
    </w:p>
    <w:p w14:paraId="2A69572F" w14:textId="77777777" w:rsidR="00597930" w:rsidRPr="004C103D" w:rsidRDefault="00597930" w:rsidP="00597930">
      <w:pPr>
        <w:pStyle w:val="AA"/>
        <w:spacing w:line="350" w:lineRule="atLeast"/>
        <w:ind w:left="684" w:hangingChars="135" w:hanging="324"/>
      </w:pPr>
      <w:r w:rsidRPr="004C103D">
        <w:rPr>
          <w:rFonts w:hint="eastAsia"/>
        </w:rPr>
        <w:t>(D)</w:t>
      </w:r>
      <w:r w:rsidRPr="004C103D">
        <w:rPr>
          <w:rFonts w:hint="eastAsia"/>
        </w:rPr>
        <w:t>波耳首先</w:t>
      </w:r>
      <w:proofErr w:type="gramStart"/>
      <w:r w:rsidRPr="004C103D">
        <w:rPr>
          <w:rFonts w:hint="eastAsia"/>
        </w:rPr>
        <w:t>觀測到氫原子</w:t>
      </w:r>
      <w:proofErr w:type="gramEnd"/>
      <w:r w:rsidRPr="004C103D">
        <w:rPr>
          <w:rFonts w:hint="eastAsia"/>
        </w:rPr>
        <w:t>光譜</w:t>
      </w:r>
    </w:p>
    <w:p w14:paraId="26426CE2" w14:textId="77777777" w:rsidR="00597930" w:rsidRPr="004C103D" w:rsidRDefault="00597930" w:rsidP="00597930">
      <w:pPr>
        <w:pStyle w:val="AA"/>
        <w:spacing w:line="350" w:lineRule="atLeast"/>
        <w:ind w:left="684" w:hangingChars="135" w:hanging="324"/>
      </w:pPr>
      <w:r w:rsidRPr="004C103D">
        <w:rPr>
          <w:rFonts w:hint="eastAsia"/>
        </w:rPr>
        <w:t>(E)</w:t>
      </w:r>
      <w:proofErr w:type="gramStart"/>
      <w:r w:rsidRPr="004C103D">
        <w:rPr>
          <w:rFonts w:hint="eastAsia"/>
        </w:rPr>
        <w:t>波耳氫原子</w:t>
      </w:r>
      <w:proofErr w:type="gramEnd"/>
      <w:r w:rsidRPr="004C103D">
        <w:rPr>
          <w:rFonts w:hint="eastAsia"/>
        </w:rPr>
        <w:t>模型的建構比</w:t>
      </w:r>
      <w:r>
        <w:rPr>
          <w:rFonts w:hint="eastAsia"/>
        </w:rPr>
        <w:t>拉塞福的原子模型</w:t>
      </w:r>
      <w:r w:rsidRPr="004C103D">
        <w:rPr>
          <w:rFonts w:hint="eastAsia"/>
        </w:rPr>
        <w:t>來得早</w:t>
      </w:r>
    </w:p>
    <w:p w14:paraId="18BAF32C" w14:textId="54900B0E" w:rsidR="0006460F" w:rsidRPr="00420336" w:rsidRDefault="00D65D84" w:rsidP="00420336">
      <w:pPr>
        <w:pStyle w:val="TIT1"/>
        <w:spacing w:before="60"/>
        <w:ind w:left="357" w:hanging="357"/>
      </w:pPr>
      <w:r w:rsidRPr="00AC2021">
        <w:t>10.</w:t>
      </w:r>
      <w:r w:rsidR="00C64AF6">
        <w:tab/>
      </w:r>
      <w:r w:rsidR="00BF43DE" w:rsidRPr="009F7724">
        <w:rPr>
          <w:spacing w:val="6"/>
        </w:rPr>
        <w:t>下列離子</w:t>
      </w:r>
      <w:proofErr w:type="gramStart"/>
      <w:r w:rsidR="00BF43DE" w:rsidRPr="009F7724">
        <w:rPr>
          <w:spacing w:val="6"/>
        </w:rPr>
        <w:t>之荷質</w:t>
      </w:r>
      <w:proofErr w:type="gramEnd"/>
      <w:r w:rsidR="00BF43DE" w:rsidRPr="009F7724">
        <w:rPr>
          <w:spacing w:val="6"/>
        </w:rPr>
        <w:t>比，即</w:t>
      </w:r>
      <w:r w:rsidR="009969ED" w:rsidRPr="009F7724">
        <w:rPr>
          <w:spacing w:val="6"/>
          <w:position w:val="-26"/>
        </w:rPr>
        <w:object w:dxaOrig="540" w:dyaOrig="620" w14:anchorId="254F33F0">
          <v:shape id="_x0000_i1077" type="#_x0000_t75" style="width:27.1pt;height:30.75pt" o:ole="">
            <v:imagedata r:id="rId111" o:title=""/>
          </v:shape>
          <o:OLEObject Type="Embed" ProgID="Equation.DSMT4" ShapeID="_x0000_i1077" DrawAspect="Content" ObjectID="_1703744247" r:id="rId112"/>
        </w:object>
      </w:r>
      <w:r w:rsidR="00BF43DE" w:rsidRPr="009F7724">
        <w:rPr>
          <w:spacing w:val="6"/>
        </w:rPr>
        <w:t>比值的關係，</w:t>
      </w:r>
      <w:r w:rsidR="004F4596" w:rsidRPr="009F7724">
        <w:rPr>
          <w:spacing w:val="6"/>
        </w:rPr>
        <w:t>何者</w:t>
      </w:r>
      <w:r w:rsidR="00BF43DE" w:rsidRPr="009F7724">
        <w:rPr>
          <w:spacing w:val="6"/>
        </w:rPr>
        <w:t>正確？（原子量</w:t>
      </w:r>
      <w:r w:rsidR="00BF43DE" w:rsidRPr="009F7724">
        <w:rPr>
          <w:spacing w:val="6"/>
        </w:rPr>
        <w:t>H</w:t>
      </w:r>
      <w:r w:rsidR="00C64AF6" w:rsidRPr="009F7724">
        <w:rPr>
          <w:rFonts w:hint="eastAsia"/>
          <w:spacing w:val="6"/>
        </w:rPr>
        <w:t>＝</w:t>
      </w:r>
      <w:r w:rsidR="00BF43DE" w:rsidRPr="009F7724">
        <w:rPr>
          <w:spacing w:val="6"/>
        </w:rPr>
        <w:t>1.0</w:t>
      </w:r>
      <w:r w:rsidR="009F7724" w:rsidRPr="009F7724">
        <w:rPr>
          <w:rFonts w:hint="eastAsia"/>
          <w:spacing w:val="6"/>
        </w:rPr>
        <w:t>、</w:t>
      </w:r>
      <w:r w:rsidR="00BF43DE" w:rsidRPr="009F7724">
        <w:rPr>
          <w:spacing w:val="6"/>
        </w:rPr>
        <w:t>He</w:t>
      </w:r>
      <w:r w:rsidR="00C64AF6" w:rsidRPr="009F7724">
        <w:rPr>
          <w:rFonts w:hint="eastAsia"/>
          <w:spacing w:val="6"/>
        </w:rPr>
        <w:t>＝</w:t>
      </w:r>
      <w:r w:rsidR="00BF43DE" w:rsidRPr="009F7724">
        <w:rPr>
          <w:spacing w:val="6"/>
        </w:rPr>
        <w:t>4.0</w:t>
      </w:r>
      <w:r w:rsidR="009F7724" w:rsidRPr="009F7724">
        <w:rPr>
          <w:rFonts w:hint="eastAsia"/>
          <w:spacing w:val="6"/>
        </w:rPr>
        <w:t>、</w:t>
      </w:r>
      <w:r w:rsidR="00BF43DE" w:rsidRPr="009F7724">
        <w:rPr>
          <w:spacing w:val="6"/>
        </w:rPr>
        <w:t>Li</w:t>
      </w:r>
      <w:r w:rsidR="00C64AF6" w:rsidRPr="009F7724">
        <w:rPr>
          <w:rFonts w:hint="eastAsia"/>
          <w:spacing w:val="6"/>
        </w:rPr>
        <w:t>＝</w:t>
      </w:r>
      <w:r w:rsidR="00BF43DE" w:rsidRPr="009F7724">
        <w:rPr>
          <w:spacing w:val="6"/>
        </w:rPr>
        <w:t>6.9</w:t>
      </w:r>
      <w:r w:rsidR="00BF43DE" w:rsidRPr="009F7724">
        <w:rPr>
          <w:spacing w:val="6"/>
        </w:rPr>
        <w:t>）</w:t>
      </w:r>
    </w:p>
    <w:p w14:paraId="4E057EE1" w14:textId="77777777" w:rsidR="0029264C" w:rsidRDefault="00831933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spacing w:val="10"/>
          <w:sz w:val="22"/>
        </w:rPr>
        <w:t>(A)</w:t>
      </w:r>
      <w:r w:rsidR="009969ED" w:rsidRPr="009969ED">
        <w:rPr>
          <w:spacing w:val="10"/>
          <w:position w:val="-6"/>
          <w:sz w:val="22"/>
        </w:rPr>
        <w:object w:dxaOrig="1520" w:dyaOrig="300" w14:anchorId="31EE2679">
          <v:shape id="_x0000_i1078" type="#_x0000_t75" style="width:75.7pt;height:15.1pt" o:ole="">
            <v:imagedata r:id="rId113" o:title=""/>
          </v:shape>
          <o:OLEObject Type="Embed" ProgID="Equation.DSMT4" ShapeID="_x0000_i1078" DrawAspect="Content" ObjectID="_1703744248" r:id="rId114"/>
        </w:object>
      </w:r>
      <w:r w:rsidR="00C64AF6" w:rsidRPr="003C1C96">
        <w:rPr>
          <w:spacing w:val="10"/>
          <w:sz w:val="22"/>
        </w:rPr>
        <w:tab/>
      </w:r>
    </w:p>
    <w:p w14:paraId="3995BBA9" w14:textId="77777777" w:rsidR="0029264C" w:rsidRDefault="00831933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spacing w:val="10"/>
          <w:sz w:val="22"/>
        </w:rPr>
        <w:t>(B)</w:t>
      </w:r>
      <w:r w:rsidR="009969ED" w:rsidRPr="009969ED">
        <w:rPr>
          <w:spacing w:val="10"/>
          <w:position w:val="-6"/>
          <w:sz w:val="22"/>
        </w:rPr>
        <w:object w:dxaOrig="1520" w:dyaOrig="300" w14:anchorId="270498C8">
          <v:shape id="_x0000_i1079" type="#_x0000_t75" style="width:75.7pt;height:15.1pt" o:ole="">
            <v:imagedata r:id="rId115" o:title=""/>
          </v:shape>
          <o:OLEObject Type="Embed" ProgID="Equation.DSMT4" ShapeID="_x0000_i1079" DrawAspect="Content" ObjectID="_1703744249" r:id="rId116"/>
        </w:object>
      </w:r>
      <w:r w:rsidR="00C64AF6" w:rsidRPr="003C1C96">
        <w:rPr>
          <w:spacing w:val="10"/>
          <w:sz w:val="22"/>
        </w:rPr>
        <w:tab/>
      </w:r>
    </w:p>
    <w:p w14:paraId="570FAFAE" w14:textId="43E16969" w:rsidR="00831933" w:rsidRPr="003C1C96" w:rsidRDefault="00831933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spacing w:val="10"/>
          <w:sz w:val="22"/>
        </w:rPr>
        <w:t>(C)</w:t>
      </w:r>
      <w:r w:rsidR="009969ED" w:rsidRPr="009969ED">
        <w:rPr>
          <w:spacing w:val="10"/>
          <w:position w:val="-6"/>
          <w:sz w:val="22"/>
        </w:rPr>
        <w:object w:dxaOrig="1520" w:dyaOrig="300" w14:anchorId="09C54C77">
          <v:shape id="_x0000_i1080" type="#_x0000_t75" style="width:75.7pt;height:15.1pt" o:ole="">
            <v:imagedata r:id="rId117" o:title=""/>
          </v:shape>
          <o:OLEObject Type="Embed" ProgID="Equation.DSMT4" ShapeID="_x0000_i1080" DrawAspect="Content" ObjectID="_1703744250" r:id="rId118"/>
        </w:object>
      </w:r>
    </w:p>
    <w:p w14:paraId="65EE21BF" w14:textId="77777777" w:rsidR="0029264C" w:rsidRDefault="00831933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spacing w:val="10"/>
          <w:sz w:val="22"/>
        </w:rPr>
        <w:t>(D)</w:t>
      </w:r>
      <w:r w:rsidR="009969ED" w:rsidRPr="009969ED">
        <w:rPr>
          <w:spacing w:val="10"/>
          <w:position w:val="-6"/>
          <w:sz w:val="22"/>
        </w:rPr>
        <w:object w:dxaOrig="1520" w:dyaOrig="300" w14:anchorId="2423B1CF">
          <v:shape id="_x0000_i1081" type="#_x0000_t75" style="width:75.7pt;height:15.1pt" o:ole="">
            <v:imagedata r:id="rId119" o:title=""/>
          </v:shape>
          <o:OLEObject Type="Embed" ProgID="Equation.DSMT4" ShapeID="_x0000_i1081" DrawAspect="Content" ObjectID="_1703744251" r:id="rId120"/>
        </w:object>
      </w:r>
      <w:r w:rsidR="00C64AF6" w:rsidRPr="003C1C96">
        <w:rPr>
          <w:spacing w:val="10"/>
          <w:sz w:val="22"/>
        </w:rPr>
        <w:tab/>
      </w:r>
    </w:p>
    <w:p w14:paraId="0FD3981B" w14:textId="404D060E" w:rsidR="00D65D84" w:rsidRPr="003C1C96" w:rsidRDefault="00831933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spacing w:val="10"/>
          <w:sz w:val="22"/>
        </w:rPr>
        <w:t>(E)</w:t>
      </w:r>
      <w:r w:rsidR="009969ED" w:rsidRPr="009969ED">
        <w:rPr>
          <w:spacing w:val="10"/>
          <w:position w:val="-6"/>
          <w:sz w:val="22"/>
        </w:rPr>
        <w:object w:dxaOrig="1520" w:dyaOrig="300" w14:anchorId="7C051F45">
          <v:shape id="_x0000_i1082" type="#_x0000_t75" style="width:75.7pt;height:15.1pt" o:ole="">
            <v:imagedata r:id="rId121" o:title=""/>
          </v:shape>
          <o:OLEObject Type="Embed" ProgID="Equation.DSMT4" ShapeID="_x0000_i1082" DrawAspect="Content" ObjectID="_1703744252" r:id="rId122"/>
        </w:object>
      </w:r>
    </w:p>
    <w:p w14:paraId="796B76FB" w14:textId="47E680B4" w:rsidR="00EC3201" w:rsidRDefault="0029264C" w:rsidP="00ED3B2B">
      <w:pPr>
        <w:pStyle w:val="TIT1"/>
        <w:spacing w:before="60"/>
        <w:ind w:left="357" w:hanging="357"/>
      </w:pPr>
      <w:r>
        <w:rPr>
          <w:noProof/>
          <w:kern w:val="0"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6ECCED79" wp14:editId="77741CD0">
                <wp:simplePos x="0" y="0"/>
                <wp:positionH relativeFrom="column">
                  <wp:posOffset>4094684</wp:posOffset>
                </wp:positionH>
                <wp:positionV relativeFrom="paragraph">
                  <wp:posOffset>765201</wp:posOffset>
                </wp:positionV>
                <wp:extent cx="1631952" cy="1591951"/>
                <wp:effectExtent l="0" t="0" r="6350" b="8255"/>
                <wp:wrapSquare wrapText="bothSides"/>
                <wp:docPr id="331" name="群組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1952" cy="1591951"/>
                          <a:chOff x="0" y="0"/>
                          <a:chExt cx="1632012" cy="1592375"/>
                        </a:xfrm>
                      </wpg:grpSpPr>
                      <wps:wsp>
                        <wps:cNvPr id="2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176" y="1401190"/>
                            <a:ext cx="527068" cy="191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FA21AE" w14:textId="40B71A73" w:rsidR="00396E09" w:rsidRPr="009969ED" w:rsidRDefault="00396E09" w:rsidP="009969ED">
                              <w:pPr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9969ED">
                                <w:rPr>
                                  <w:rFonts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330" name="群組 330"/>
                        <wpg:cNvGrpSpPr/>
                        <wpg:grpSpPr>
                          <a:xfrm>
                            <a:off x="0" y="0"/>
                            <a:ext cx="1632012" cy="1354455"/>
                            <a:chOff x="0" y="0"/>
                            <a:chExt cx="1632012" cy="1354455"/>
                          </a:xfrm>
                        </wpg:grpSpPr>
                        <pic:pic xmlns:pic="http://schemas.openxmlformats.org/drawingml/2006/picture">
                          <pic:nvPicPr>
                            <pic:cNvPr id="5" name="圖片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3">
                              <a:grayscl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2504" y="0"/>
                              <a:ext cx="1437005" cy="13544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2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37" y="71222"/>
                              <a:ext cx="473091" cy="17467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E04AF1" w14:textId="2F97FF40" w:rsidR="00396E09" w:rsidRPr="00581D5B" w:rsidRDefault="00396E09" w:rsidP="009969ED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581D5B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停止線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2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98003"/>
                              <a:ext cx="473091" cy="17467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7F4E35" w14:textId="63A1FB24" w:rsidR="00396E09" w:rsidRPr="00581D5B" w:rsidRDefault="00396E09" w:rsidP="009969ED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起始</w:t>
                                </w:r>
                                <w:r w:rsidRPr="00581D5B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線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2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9234" y="795618"/>
                              <a:ext cx="472456" cy="17467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99281A" w14:textId="1E063C5B" w:rsidR="00396E09" w:rsidRPr="00581D5B" w:rsidRDefault="00396E09" w:rsidP="009969ED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層析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2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11961" y="154373"/>
                              <a:ext cx="320051" cy="17467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AE1900" w14:textId="7E5ECEAD" w:rsidR="00396E09" w:rsidRPr="00581D5B" w:rsidRDefault="00396E09" w:rsidP="009969ED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2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11959" y="320622"/>
                              <a:ext cx="319416" cy="17467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1928BC" w14:textId="5F181FE4" w:rsidR="00396E09" w:rsidRPr="00581D5B" w:rsidRDefault="00396E09" w:rsidP="009969ED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2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11959" y="641245"/>
                              <a:ext cx="319416" cy="17467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F157F0" w14:textId="734FC328" w:rsidR="00396E09" w:rsidRPr="00581D5B" w:rsidRDefault="00396E09" w:rsidP="009969ED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CCED79" id="群組 331" o:spid="_x0000_s1094" style="position:absolute;left:0;text-align:left;margin-left:322.4pt;margin-top:60.25pt;width:128.5pt;height:125.35pt;z-index:251632128;mso-height-relative:margin" coordsize="16320,15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">
                <v:shape id="_x0000_s1095" type="#_x0000_t202" style="position:absolute;left:5521;top:14011;width:5271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" filled="f" stroked="f">
                  <v:textbox style="mso-fit-shape-to-text:t" inset="0,0,0,0">
                    <w:txbxContent>
                      <w:p w14:paraId="3CFA21AE" w14:textId="40B71A73" w:rsidR="00396E09" w:rsidRPr="009969ED" w:rsidRDefault="00396E09" w:rsidP="009969ED">
                        <w:pPr>
                          <w:spacing w:line="240" w:lineRule="atLeast"/>
                          <w:jc w:val="center"/>
                          <w:rPr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9969ED">
                          <w:rPr>
                            <w:rFonts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group id="群組 330" o:spid="_x0000_s1096" style="position:absolute;width:16320;height:13544" coordsize="16320,13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4A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8cCYcAbl4AQAA//8DAFBLAQItABQABgAIAAAAIQDb4fbL7gAAAIUBAAATAAAAAAAAAAAAAAAA&#10;AAAAAABbQ29udGVudF9UeXBlc10ueG1sUEsBAi0AFAAGAAgAAAAhAFr0LFu/AAAAFQEAAAsAAAAA&#10;AAAAAAAAAAAAHwEAAF9yZWxzLy5yZWxzUEsBAi0AFAAGAAgAAAAhAChsPgDBAAAA3AAAAA8AAAAA&#10;AAAAAAAAAAAABwIAAGRycy9kb3ducmV2LnhtbFBLBQYAAAAAAwADALcAAAD1AgAAAAA=&#10;">
                  <v:shape id="圖片 5" o:spid="_x0000_s1097" type="#_x0000_t75" style="position:absolute;left:1425;width:14370;height:13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">
                    <v:imagedata r:id="rId124" o:title="" grayscale="t"/>
                  </v:shape>
                  <v:shape id="_x0000_s1098" type="#_x0000_t202" style="position:absolute;left:59;top:712;width:473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" filled="f" stroked="f">
                    <v:textbox style="mso-fit-shape-to-text:t" inset="0,0,0,0">
                      <w:txbxContent>
                        <w:p w14:paraId="3DE04AF1" w14:textId="2F97FF40" w:rsidR="00396E09" w:rsidRPr="00581D5B" w:rsidRDefault="00396E09" w:rsidP="009969ED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581D5B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停止線</w:t>
                          </w:r>
                        </w:p>
                      </w:txbxContent>
                    </v:textbox>
                  </v:shape>
                  <v:shape id="_x0000_s1099" type="#_x0000_t202" style="position:absolute;top:10980;width:473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" filled="f" stroked="f">
                    <v:textbox style="mso-fit-shape-to-text:t" inset="0,0,0,0">
                      <w:txbxContent>
                        <w:p w14:paraId="257F4E35" w14:textId="63A1FB24" w:rsidR="00396E09" w:rsidRPr="00581D5B" w:rsidRDefault="00396E09" w:rsidP="009969ED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起始</w:t>
                          </w:r>
                          <w:r w:rsidRPr="00581D5B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線</w:t>
                          </w:r>
                        </w:p>
                      </w:txbxContent>
                    </v:textbox>
                  </v:shape>
                  <v:shape id="_x0000_s1100" type="#_x0000_t202" style="position:absolute;left:8192;top:7956;width:472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1D99281A" w14:textId="1E063C5B" w:rsidR="00396E09" w:rsidRPr="00581D5B" w:rsidRDefault="00396E09" w:rsidP="009969ED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層析</w:t>
                          </w:r>
                        </w:p>
                      </w:txbxContent>
                    </v:textbox>
                  </v:shape>
                  <v:shape id="_x0000_s1101" type="#_x0000_t202" style="position:absolute;left:13119;top:1543;width:3201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1AE1900" w14:textId="7E5ECEAD" w:rsidR="00396E09" w:rsidRPr="00581D5B" w:rsidRDefault="00396E09" w:rsidP="009969ED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102" type="#_x0000_t202" style="position:absolute;left:13119;top:3206;width:319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" filled="f" stroked="f">
                    <v:textbox style="mso-fit-shape-to-text:t" inset="0,0,0,0">
                      <w:txbxContent>
                        <w:p w14:paraId="6B1928BC" w14:textId="5F181FE4" w:rsidR="00396E09" w:rsidRPr="00581D5B" w:rsidRDefault="00396E09" w:rsidP="009969ED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103" type="#_x0000_t202" style="position:absolute;left:13119;top:6412;width:3194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65F157F0" w14:textId="734FC328" w:rsidR="00396E09" w:rsidRPr="00581D5B" w:rsidRDefault="00396E09" w:rsidP="009969ED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丙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8B7E88" w:rsidRPr="003C1C96">
        <w:rPr>
          <w:kern w:val="0"/>
        </w:rPr>
        <w:t>11.</w:t>
      </w:r>
      <w:r w:rsidR="00C64AF6" w:rsidRPr="003C1C96">
        <w:rPr>
          <w:kern w:val="0"/>
        </w:rPr>
        <w:tab/>
      </w:r>
      <w:r w:rsidR="00110A2C">
        <w:rPr>
          <w:rFonts w:hint="eastAsia"/>
          <w:kern w:val="0"/>
        </w:rPr>
        <w:t>小</w:t>
      </w:r>
      <w:proofErr w:type="gramStart"/>
      <w:r w:rsidR="00110A2C">
        <w:rPr>
          <w:rFonts w:hint="eastAsia"/>
          <w:kern w:val="0"/>
        </w:rPr>
        <w:t>婷</w:t>
      </w:r>
      <w:proofErr w:type="gramEnd"/>
      <w:r w:rsidR="00B53D87" w:rsidRPr="00062B36">
        <w:rPr>
          <w:rFonts w:hint="eastAsia"/>
          <w:spacing w:val="12"/>
          <w:kern w:val="0"/>
        </w:rPr>
        <w:t>將混合染料以濾紙</w:t>
      </w:r>
      <w:proofErr w:type="gramStart"/>
      <w:r w:rsidR="00B53D87" w:rsidRPr="00062B36">
        <w:rPr>
          <w:rFonts w:hint="eastAsia"/>
          <w:spacing w:val="12"/>
          <w:kern w:val="0"/>
        </w:rPr>
        <w:t>層析法分</w:t>
      </w:r>
      <w:proofErr w:type="gramEnd"/>
      <w:r w:rsidR="00B53D87" w:rsidRPr="00062B36">
        <w:rPr>
          <w:rFonts w:hint="eastAsia"/>
          <w:spacing w:val="12"/>
          <w:kern w:val="0"/>
        </w:rPr>
        <w:t>析，在</w:t>
      </w:r>
      <w:r w:rsidR="001C28B5" w:rsidRPr="00062B36">
        <w:rPr>
          <w:rFonts w:hint="eastAsia"/>
          <w:spacing w:val="12"/>
          <w:kern w:val="0"/>
        </w:rPr>
        <w:t>展開液</w:t>
      </w:r>
      <w:r w:rsidR="00B53D87" w:rsidRPr="00062B36">
        <w:rPr>
          <w:rFonts w:hint="eastAsia"/>
          <w:spacing w:val="12"/>
          <w:kern w:val="0"/>
        </w:rPr>
        <w:t>上升至停止線時終止層析</w:t>
      </w:r>
      <w:r w:rsidR="00D8563E" w:rsidRPr="00062B36">
        <w:rPr>
          <w:rFonts w:hint="eastAsia"/>
          <w:spacing w:val="12"/>
          <w:kern w:val="0"/>
        </w:rPr>
        <w:t>。</w:t>
      </w:r>
      <w:r w:rsidR="00E82997" w:rsidRPr="00062B36">
        <w:rPr>
          <w:rFonts w:hint="eastAsia"/>
          <w:spacing w:val="12"/>
          <w:kern w:val="0"/>
        </w:rPr>
        <w:t>待</w:t>
      </w:r>
      <w:r w:rsidR="007816AA" w:rsidRPr="00062B36">
        <w:rPr>
          <w:rFonts w:hint="eastAsia"/>
          <w:spacing w:val="12"/>
          <w:kern w:val="0"/>
        </w:rPr>
        <w:t>濾紙</w:t>
      </w:r>
      <w:r w:rsidR="00B53D87" w:rsidRPr="00062B36">
        <w:rPr>
          <w:rFonts w:hint="eastAsia"/>
          <w:spacing w:val="12"/>
          <w:kern w:val="0"/>
        </w:rPr>
        <w:t>乾燥後，</w:t>
      </w:r>
      <w:r w:rsidR="00E82997" w:rsidRPr="00062B36">
        <w:rPr>
          <w:rFonts w:hint="eastAsia"/>
          <w:spacing w:val="12"/>
        </w:rPr>
        <w:t>觀察</w:t>
      </w:r>
      <w:r w:rsidR="00B53D87" w:rsidRPr="00062B36">
        <w:rPr>
          <w:rFonts w:hint="eastAsia"/>
          <w:spacing w:val="12"/>
        </w:rPr>
        <w:t>發現</w:t>
      </w:r>
      <w:r w:rsidR="00C529A0" w:rsidRPr="00062B36">
        <w:rPr>
          <w:rFonts w:hint="eastAsia"/>
          <w:spacing w:val="12"/>
        </w:rPr>
        <w:t>甲</w:t>
      </w:r>
      <w:r w:rsidR="00B53D87" w:rsidRPr="00062B36">
        <w:rPr>
          <w:rFonts w:hint="eastAsia"/>
          <w:spacing w:val="12"/>
        </w:rPr>
        <w:t>、</w:t>
      </w:r>
      <w:r w:rsidR="00C529A0" w:rsidRPr="00062B36">
        <w:rPr>
          <w:rFonts w:hint="eastAsia"/>
          <w:spacing w:val="12"/>
        </w:rPr>
        <w:t>乙</w:t>
      </w:r>
      <w:r w:rsidR="00B53D87" w:rsidRPr="00062B36">
        <w:rPr>
          <w:rFonts w:hint="eastAsia"/>
          <w:spacing w:val="12"/>
        </w:rPr>
        <w:t>、</w:t>
      </w:r>
      <w:r w:rsidR="00C529A0" w:rsidRPr="00062B36">
        <w:rPr>
          <w:rFonts w:hint="eastAsia"/>
          <w:spacing w:val="12"/>
        </w:rPr>
        <w:t>丙</w:t>
      </w:r>
      <w:r w:rsidR="00EC3201" w:rsidRPr="00062B36">
        <w:rPr>
          <w:rFonts w:hint="eastAsia"/>
          <w:spacing w:val="12"/>
        </w:rPr>
        <w:t>三種成分</w:t>
      </w:r>
      <w:r w:rsidR="00E82997" w:rsidRPr="00062B36">
        <w:rPr>
          <w:rFonts w:hint="eastAsia"/>
          <w:spacing w:val="12"/>
        </w:rPr>
        <w:t>之</w:t>
      </w:r>
      <w:r w:rsidR="00EC3201" w:rsidRPr="00062B36">
        <w:rPr>
          <w:rFonts w:hint="eastAsia"/>
          <w:spacing w:val="12"/>
        </w:rPr>
        <w:t>相對位置</w:t>
      </w:r>
      <w:r w:rsidR="00B53D87" w:rsidRPr="00062B36">
        <w:rPr>
          <w:rFonts w:hint="eastAsia"/>
          <w:spacing w:val="12"/>
        </w:rPr>
        <w:t>如圖</w:t>
      </w:r>
      <w:r w:rsidR="000F7FED">
        <w:rPr>
          <w:spacing w:val="12"/>
        </w:rPr>
        <w:t>5</w:t>
      </w:r>
      <w:r w:rsidR="007816AA" w:rsidRPr="00062B36">
        <w:rPr>
          <w:rFonts w:hint="eastAsia"/>
          <w:spacing w:val="12"/>
        </w:rPr>
        <w:t>；並定義</w:t>
      </w:r>
      <w:r w:rsidR="00E82997" w:rsidRPr="00062B36">
        <w:rPr>
          <w:rFonts w:hint="eastAsia"/>
          <w:spacing w:val="12"/>
        </w:rPr>
        <w:t>Rf</w:t>
      </w:r>
      <w:r w:rsidR="00E82997" w:rsidRPr="00062B36">
        <w:rPr>
          <w:rFonts w:hint="eastAsia"/>
          <w:spacing w:val="12"/>
        </w:rPr>
        <w:t>值如下：</w:t>
      </w:r>
      <w:r w:rsidR="00062B36">
        <w:br/>
      </w:r>
      <w:r w:rsidR="007F52BE" w:rsidRPr="007F52BE">
        <w:rPr>
          <w:position w:val="-8"/>
        </w:rPr>
        <w:object w:dxaOrig="720" w:dyaOrig="300" w14:anchorId="26F68F6E">
          <v:shape id="_x0000_i1083" type="#_x0000_t75" style="width:36.6pt;height:15.1pt" o:ole="">
            <v:imagedata r:id="rId125" o:title=""/>
          </v:shape>
          <o:OLEObject Type="Embed" ProgID="Equation.DSMT4" ShapeID="_x0000_i1083" DrawAspect="Content" ObjectID="_1703744253" r:id="rId126"/>
        </w:object>
      </w:r>
      <w:r w:rsidR="00062B36" w:rsidRPr="009969ED">
        <w:rPr>
          <w:position w:val="-26"/>
        </w:rPr>
        <w:object w:dxaOrig="4680" w:dyaOrig="620" w14:anchorId="74F88958">
          <v:shape id="_x0000_i1084" type="#_x0000_t75" style="width:234.25pt;height:30.75pt" o:ole="">
            <v:imagedata r:id="rId127" o:title=""/>
          </v:shape>
          <o:OLEObject Type="Embed" ProgID="Equation.DSMT4" ShapeID="_x0000_i1084" DrawAspect="Content" ObjectID="_1703744254" r:id="rId128"/>
        </w:object>
      </w:r>
    </w:p>
    <w:p w14:paraId="2AC074F2" w14:textId="608DBE71" w:rsidR="00263A88" w:rsidRPr="0013437F" w:rsidRDefault="00EC3201" w:rsidP="00062B36">
      <w:pPr>
        <w:pStyle w:val="tit2"/>
        <w:ind w:leftChars="150" w:left="360"/>
        <w:rPr>
          <w:rFonts w:eastAsia="新細明體"/>
          <w:szCs w:val="22"/>
        </w:rPr>
      </w:pPr>
      <w:r w:rsidRPr="0013437F">
        <w:rPr>
          <w:rFonts w:eastAsia="新細明體" w:hint="eastAsia"/>
          <w:szCs w:val="22"/>
        </w:rPr>
        <w:t>Rf</w:t>
      </w:r>
      <w:r w:rsidRPr="0013437F">
        <w:rPr>
          <w:rFonts w:eastAsia="新細明體" w:hint="eastAsia"/>
          <w:szCs w:val="22"/>
        </w:rPr>
        <w:t>值與該成分及展開液</w:t>
      </w:r>
      <w:r w:rsidR="007816AA" w:rsidRPr="0013437F">
        <w:rPr>
          <w:rFonts w:eastAsia="新細明體" w:hint="eastAsia"/>
          <w:szCs w:val="22"/>
        </w:rPr>
        <w:t>的</w:t>
      </w:r>
      <w:r w:rsidRPr="0013437F">
        <w:rPr>
          <w:rFonts w:eastAsia="新細明體" w:hint="eastAsia"/>
          <w:szCs w:val="22"/>
        </w:rPr>
        <w:t>特性有關，可做鑑定之用。</w:t>
      </w:r>
      <w:r w:rsidR="00581D5B">
        <w:rPr>
          <w:rFonts w:eastAsia="新細明體"/>
          <w:szCs w:val="22"/>
        </w:rPr>
        <w:br/>
      </w:r>
      <w:r w:rsidRPr="0013437F">
        <w:rPr>
          <w:rFonts w:eastAsia="新細明體" w:hint="eastAsia"/>
          <w:szCs w:val="22"/>
        </w:rPr>
        <w:t>下列敘述何者正確？</w:t>
      </w:r>
    </w:p>
    <w:p w14:paraId="345321D6" w14:textId="5D65C4C0" w:rsidR="00263A88" w:rsidRDefault="00C529A0" w:rsidP="003C1C96">
      <w:pPr>
        <w:pStyle w:val="AA"/>
        <w:ind w:left="684" w:hangingChars="135" w:hanging="324"/>
      </w:pPr>
      <w:r>
        <w:rPr>
          <w:rFonts w:hint="eastAsia"/>
        </w:rPr>
        <w:t>(A)</w:t>
      </w:r>
      <w:r>
        <w:rPr>
          <w:rFonts w:hint="eastAsia"/>
        </w:rPr>
        <w:t>乙</w:t>
      </w:r>
      <w:r w:rsidR="00263A88">
        <w:rPr>
          <w:rFonts w:hint="eastAsia"/>
        </w:rPr>
        <w:t>的</w:t>
      </w:r>
      <w:r w:rsidR="00263A88">
        <w:rPr>
          <w:rFonts w:hint="eastAsia"/>
        </w:rPr>
        <w:t>Rf</w:t>
      </w:r>
      <w:r w:rsidR="00263A88">
        <w:rPr>
          <w:rFonts w:hint="eastAsia"/>
        </w:rPr>
        <w:t>值為</w:t>
      </w:r>
      <w:r w:rsidR="00263A88">
        <w:rPr>
          <w:rFonts w:hint="eastAsia"/>
        </w:rPr>
        <w:t>0.2</w:t>
      </w:r>
    </w:p>
    <w:p w14:paraId="7445D1E0" w14:textId="251CFA44" w:rsidR="00263A88" w:rsidRDefault="00C529A0" w:rsidP="003C1C96">
      <w:pPr>
        <w:pStyle w:val="AA"/>
        <w:ind w:left="684" w:hangingChars="135" w:hanging="324"/>
      </w:pPr>
      <w:r>
        <w:rPr>
          <w:rFonts w:hint="eastAsia"/>
        </w:rPr>
        <w:t>(B)</w:t>
      </w:r>
      <w:r>
        <w:rPr>
          <w:rFonts w:hint="eastAsia"/>
        </w:rPr>
        <w:t>甲</w:t>
      </w:r>
      <w:r w:rsidR="00263A88">
        <w:rPr>
          <w:rFonts w:hint="eastAsia"/>
        </w:rPr>
        <w:t>與</w:t>
      </w:r>
      <w:r>
        <w:rPr>
          <w:rFonts w:hint="eastAsia"/>
        </w:rPr>
        <w:t>丙</w:t>
      </w:r>
      <w:r w:rsidR="00263A88">
        <w:rPr>
          <w:rFonts w:hint="eastAsia"/>
        </w:rPr>
        <w:t>的</w:t>
      </w:r>
      <w:r w:rsidR="00263A88">
        <w:rPr>
          <w:rFonts w:hint="eastAsia"/>
        </w:rPr>
        <w:t>Rf</w:t>
      </w:r>
      <w:r w:rsidR="00263A88">
        <w:rPr>
          <w:rFonts w:hint="eastAsia"/>
        </w:rPr>
        <w:t>值，兩者相加</w:t>
      </w:r>
      <w:r w:rsidR="00FE1EF7">
        <w:rPr>
          <w:rFonts w:hint="eastAsia"/>
        </w:rPr>
        <w:t>約</w:t>
      </w:r>
      <w:r w:rsidR="00263A88">
        <w:rPr>
          <w:rFonts w:hint="eastAsia"/>
        </w:rPr>
        <w:t>為</w:t>
      </w:r>
      <w:r w:rsidR="00263A88">
        <w:rPr>
          <w:rFonts w:hint="eastAsia"/>
        </w:rPr>
        <w:t>0.6</w:t>
      </w:r>
    </w:p>
    <w:p w14:paraId="359174FD" w14:textId="7415F94D" w:rsidR="00263A88" w:rsidRDefault="00263A88" w:rsidP="003C1C96">
      <w:pPr>
        <w:pStyle w:val="AA"/>
        <w:ind w:left="684" w:hangingChars="135" w:hanging="324"/>
      </w:pPr>
      <w:r>
        <w:rPr>
          <w:rFonts w:hint="eastAsia"/>
        </w:rPr>
        <w:t>(C)</w:t>
      </w:r>
      <w:proofErr w:type="gramStart"/>
      <w:r w:rsidR="00C529A0" w:rsidRPr="002B26FA">
        <w:rPr>
          <w:rFonts w:hint="eastAsia"/>
        </w:rPr>
        <w:t>乙</w:t>
      </w:r>
      <w:r w:rsidRPr="002B26FA">
        <w:rPr>
          <w:rFonts w:hint="eastAsia"/>
        </w:rPr>
        <w:t>與</w:t>
      </w:r>
      <w:r w:rsidR="00C529A0" w:rsidRPr="002B26FA">
        <w:rPr>
          <w:rFonts w:hint="eastAsia"/>
        </w:rPr>
        <w:t>丙</w:t>
      </w:r>
      <w:r w:rsidRPr="002B26FA">
        <w:rPr>
          <w:rFonts w:hint="eastAsia"/>
        </w:rPr>
        <w:t>在層析時</w:t>
      </w:r>
      <w:proofErr w:type="gramEnd"/>
      <w:r w:rsidRPr="002B26FA">
        <w:rPr>
          <w:rFonts w:hint="eastAsia"/>
        </w:rPr>
        <w:t>，移動速率比約為</w:t>
      </w:r>
      <w:r w:rsidR="00062B36" w:rsidRPr="00062B36">
        <w:rPr>
          <w:position w:val="-6"/>
        </w:rPr>
        <w:object w:dxaOrig="400" w:dyaOrig="260" w14:anchorId="2E41947F">
          <v:shape id="_x0000_i1085" type="#_x0000_t75" style="width:19.4pt;height:12.5pt" o:ole="">
            <v:imagedata r:id="rId129" o:title=""/>
          </v:shape>
          <o:OLEObject Type="Embed" ProgID="Equation.DSMT4" ShapeID="_x0000_i1085" DrawAspect="Content" ObjectID="_1703744255" r:id="rId130"/>
        </w:object>
      </w:r>
    </w:p>
    <w:p w14:paraId="2841D611" w14:textId="195CFC1C" w:rsidR="00263A88" w:rsidRDefault="00C529A0" w:rsidP="003C1C96">
      <w:pPr>
        <w:pStyle w:val="AA"/>
        <w:ind w:left="684" w:hangingChars="135" w:hanging="324"/>
      </w:pPr>
      <w:r>
        <w:rPr>
          <w:rFonts w:hint="eastAsia"/>
        </w:rPr>
        <w:t>(D)</w:t>
      </w:r>
      <w:r>
        <w:rPr>
          <w:rFonts w:hint="eastAsia"/>
        </w:rPr>
        <w:t>甲、乙、丙</w:t>
      </w:r>
      <w:r w:rsidR="00263A88">
        <w:rPr>
          <w:rFonts w:hint="eastAsia"/>
        </w:rPr>
        <w:t>的</w:t>
      </w:r>
      <w:r w:rsidR="00197CE1" w:rsidRPr="00197CE1">
        <w:rPr>
          <w:rFonts w:hint="eastAsia"/>
        </w:rPr>
        <w:t>分子量大小關係為甲＜乙＜丙</w:t>
      </w:r>
    </w:p>
    <w:p w14:paraId="00BE20F2" w14:textId="2B829649" w:rsidR="0006460F" w:rsidRDefault="00C529A0" w:rsidP="003C1C96">
      <w:pPr>
        <w:pStyle w:val="AA"/>
        <w:ind w:left="684" w:hangingChars="135" w:hanging="324"/>
      </w:pPr>
      <w:r>
        <w:rPr>
          <w:rFonts w:hint="eastAsia"/>
        </w:rPr>
        <w:t>(E)</w:t>
      </w:r>
      <w:r>
        <w:rPr>
          <w:rFonts w:hint="eastAsia"/>
        </w:rPr>
        <w:t>甲、乙、丙</w:t>
      </w:r>
      <w:r w:rsidR="00263A88">
        <w:rPr>
          <w:rFonts w:hint="eastAsia"/>
        </w:rPr>
        <w:t>的</w:t>
      </w:r>
      <w:r w:rsidR="00263A88">
        <w:rPr>
          <w:rFonts w:hint="eastAsia"/>
        </w:rPr>
        <w:t>Rf</w:t>
      </w:r>
      <w:r w:rsidR="00263A88">
        <w:rPr>
          <w:rFonts w:hint="eastAsia"/>
        </w:rPr>
        <w:t>值，會隨著</w:t>
      </w:r>
      <w:r w:rsidR="00197CE1">
        <w:rPr>
          <w:rFonts w:hint="eastAsia"/>
        </w:rPr>
        <w:t>展開液</w:t>
      </w:r>
      <w:r w:rsidR="00263A88">
        <w:rPr>
          <w:rFonts w:hint="eastAsia"/>
        </w:rPr>
        <w:t>移動距離的增加而變大</w:t>
      </w:r>
    </w:p>
    <w:p w14:paraId="1EC9B449" w14:textId="77777777" w:rsidR="0029264C" w:rsidRDefault="0029264C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1902A46E" w14:textId="0ACB9AD1" w:rsidR="00BA4AE8" w:rsidRDefault="00D65D84" w:rsidP="00420336">
      <w:pPr>
        <w:pStyle w:val="TIT1"/>
        <w:spacing w:before="60"/>
        <w:ind w:left="357" w:hanging="357"/>
      </w:pPr>
      <w:r>
        <w:rPr>
          <w:rFonts w:hint="eastAsia"/>
        </w:rPr>
        <w:lastRenderedPageBreak/>
        <w:t>12</w:t>
      </w:r>
      <w:r w:rsidRPr="00742E24">
        <w:rPr>
          <w:rFonts w:hint="eastAsia"/>
        </w:rPr>
        <w:t>.</w:t>
      </w:r>
      <w:r w:rsidR="001103C1">
        <w:tab/>
      </w:r>
      <w:r w:rsidR="00BA4AE8">
        <w:rPr>
          <w:rFonts w:hint="eastAsia"/>
        </w:rPr>
        <w:t>在低溫高壓的狀態下，甲烷的氣體分子被水分子包覆</w:t>
      </w:r>
      <w:r w:rsidR="00472E2F">
        <w:rPr>
          <w:rFonts w:hint="eastAsia"/>
        </w:rPr>
        <w:t>，</w:t>
      </w:r>
      <w:r w:rsidR="00BA4AE8">
        <w:rPr>
          <w:rFonts w:hint="eastAsia"/>
        </w:rPr>
        <w:t>形成類似冰晶的化合物，稱為甲烷水合物。</w:t>
      </w:r>
      <w:r w:rsidR="00BA4AE8" w:rsidRPr="00420336">
        <w:rPr>
          <w:rFonts w:hint="eastAsia"/>
        </w:rPr>
        <w:t>圖</w:t>
      </w:r>
      <w:r w:rsidR="000F7FED">
        <w:t>6</w:t>
      </w:r>
      <w:r w:rsidR="00BA4AE8">
        <w:rPr>
          <w:rFonts w:hint="eastAsia"/>
        </w:rPr>
        <w:t>是甲烷水合物</w:t>
      </w:r>
      <w:proofErr w:type="gramStart"/>
      <w:r w:rsidR="00BA4AE8">
        <w:rPr>
          <w:rFonts w:hint="eastAsia"/>
        </w:rPr>
        <w:t>的相圖</w:t>
      </w:r>
      <w:proofErr w:type="gramEnd"/>
      <w:r w:rsidR="00BA4AE8">
        <w:rPr>
          <w:rFonts w:hint="eastAsia"/>
        </w:rPr>
        <w:t>，</w:t>
      </w:r>
      <w:r w:rsidR="008765CC">
        <w:rPr>
          <w:rFonts w:hint="eastAsia"/>
        </w:rPr>
        <w:t>依此</w:t>
      </w:r>
      <w:r w:rsidR="00472E2F">
        <w:rPr>
          <w:rFonts w:hint="eastAsia"/>
        </w:rPr>
        <w:t>，</w:t>
      </w:r>
      <w:r w:rsidR="00BA4AE8">
        <w:rPr>
          <w:rFonts w:hint="eastAsia"/>
        </w:rPr>
        <w:t>下列敘述哪些正確？（應選</w:t>
      </w:r>
      <w:r w:rsidR="00BA4AE8">
        <w:rPr>
          <w:rFonts w:hint="eastAsia"/>
        </w:rPr>
        <w:t>2</w:t>
      </w:r>
      <w:r w:rsidR="00BA4AE8">
        <w:rPr>
          <w:rFonts w:hint="eastAsia"/>
        </w:rPr>
        <w:t>項）</w:t>
      </w:r>
    </w:p>
    <w:p w14:paraId="0A265443" w14:textId="5D596B31" w:rsidR="00581D5B" w:rsidRDefault="006B59FB" w:rsidP="003C1C96">
      <w:pPr>
        <w:pStyle w:val="AA"/>
        <w:ind w:left="657" w:hangingChars="135" w:hanging="2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4A723009" wp14:editId="3C825C90">
                <wp:simplePos x="0" y="0"/>
                <wp:positionH relativeFrom="column">
                  <wp:posOffset>1445260</wp:posOffset>
                </wp:positionH>
                <wp:positionV relativeFrom="paragraph">
                  <wp:posOffset>208915</wp:posOffset>
                </wp:positionV>
                <wp:extent cx="3037886" cy="2102499"/>
                <wp:effectExtent l="0" t="0" r="10160" b="12065"/>
                <wp:wrapNone/>
                <wp:docPr id="352" name="群組 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7886" cy="2102499"/>
                          <a:chOff x="0" y="0"/>
                          <a:chExt cx="3037969" cy="2103546"/>
                        </a:xfrm>
                      </wpg:grpSpPr>
                      <wps:wsp>
                        <wps:cNvPr id="33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6190" y="1912317"/>
                            <a:ext cx="526428" cy="191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AFC235" w14:textId="4E4E292B" w:rsidR="00396E09" w:rsidRPr="009969ED" w:rsidRDefault="00396E09" w:rsidP="00581D5B">
                              <w:pPr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9969ED">
                                <w:rPr>
                                  <w:rFonts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351" name="群組 351"/>
                        <wpg:cNvGrpSpPr/>
                        <wpg:grpSpPr>
                          <a:xfrm>
                            <a:off x="0" y="0"/>
                            <a:ext cx="3037969" cy="1835081"/>
                            <a:chOff x="0" y="0"/>
                            <a:chExt cx="3037969" cy="1835081"/>
                          </a:xfrm>
                        </wpg:grpSpPr>
                        <pic:pic xmlns:pic="http://schemas.openxmlformats.org/drawingml/2006/picture">
                          <pic:nvPicPr>
                            <pic:cNvPr id="2" name="圖片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8294" y="0"/>
                              <a:ext cx="2670810" cy="17995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3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762" y="151465"/>
                              <a:ext cx="295303" cy="14067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92B0DF" w14:textId="4CDF3831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 w:rsidRPr="00BF5DB2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2</w:t>
                                </w:r>
                                <w:r w:rsidRPr="00BF5DB2"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3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762" y="336589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EE804F" w14:textId="6F32C2BC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4</w:t>
                                </w:r>
                                <w:r w:rsidRPr="00BF5DB2"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3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762" y="510493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5656C4" w14:textId="1A32FF86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6</w:t>
                                </w:r>
                                <w:r w:rsidRPr="00BF5DB2"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3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762" y="690007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2B26C4" w14:textId="50A4A4EA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8</w:t>
                                </w:r>
                                <w:r w:rsidRPr="00BF5DB2"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3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762" y="863911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49F732" w14:textId="4D8CFC04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10</w:t>
                                </w:r>
                                <w:r w:rsidRPr="00BF5DB2"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3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762" y="1043426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676E17" w14:textId="34ACFF71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1</w:t>
                                </w:r>
                                <w:r w:rsidRPr="00BF5DB2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2</w:t>
                                </w:r>
                                <w:r w:rsidRPr="00BF5DB2"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762" y="1217330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F76D2E" w14:textId="7A6A708B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14</w:t>
                                </w:r>
                                <w:r w:rsidRPr="00BF5DB2"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4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6837" y="1458552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32840C" w14:textId="0EFBD039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-30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4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4888" y="1458552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FD52AF" w14:textId="2E47E2C7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-15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4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16604" y="1458552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EEC1B0" w14:textId="7F88A9AD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4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5382" y="1458552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3CE62A" w14:textId="38E25CD7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4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7330" y="1458552"/>
                              <a:ext cx="295275" cy="140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04BE34" w14:textId="166C0236" w:rsidR="00396E09" w:rsidRPr="00BF5DB2" w:rsidRDefault="00396E09" w:rsidP="00BF5DB2">
                                <w:pPr>
                                  <w:snapToGrid w:val="0"/>
                                  <w:spacing w:line="220" w:lineRule="exact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4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9941" y="1660370"/>
                              <a:ext cx="984276" cy="17471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CD0292" w14:textId="7747914A" w:rsidR="00396E09" w:rsidRPr="006E6C58" w:rsidRDefault="00396E09" w:rsidP="00581D5B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溫度（</w:t>
                                </w:r>
                                <w:r w:rsidRPr="006E6C58"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℃</w:t>
                                </w: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4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52423" y="67313"/>
                              <a:ext cx="985546" cy="17471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895A63" w14:textId="122B1875" w:rsidR="00396E09" w:rsidRPr="006E6C58" w:rsidRDefault="00396E09" w:rsidP="00581D5B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proofErr w:type="gramStart"/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冰與水</w:t>
                                </w:r>
                                <w:proofErr w:type="gramEnd"/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的相界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99066"/>
                              <a:ext cx="513093" cy="3398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231C85" w14:textId="77777777" w:rsidR="00396E09" w:rsidRPr="006E6C58" w:rsidRDefault="00396E09" w:rsidP="00581D5B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壓力</w:t>
                                </w:r>
                              </w:p>
                              <w:p w14:paraId="221478FB" w14:textId="451E2F7C" w:rsidR="00396E09" w:rsidRPr="006E6C58" w:rsidRDefault="00396E09" w:rsidP="00581D5B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（</w:t>
                                </w: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a</w:t>
                                </w:r>
                                <w:r w:rsidRPr="006E6C58"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  <w:t>tm</w:t>
                                </w: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5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52642" y="773814"/>
                              <a:ext cx="944640" cy="3398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E2515C" w14:textId="77777777" w:rsidR="00396E09" w:rsidRDefault="00396E09" w:rsidP="00581D5B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甲烷水合物與</w:t>
                                </w:r>
                              </w:p>
                              <w:p w14:paraId="49F88654" w14:textId="23608BDD" w:rsidR="00396E09" w:rsidRPr="006E6C58" w:rsidRDefault="00396E09" w:rsidP="00581D5B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甲烷的相界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723009" id="群組 352" o:spid="_x0000_s1104" style="position:absolute;left:0;text-align:left;margin-left:113.8pt;margin-top:16.45pt;width:239.2pt;height:165.55pt;z-index:251633152;mso-width-relative:margin;mso-height-relative:margin" coordsize="30379,21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">
                <v:shape id="_x0000_s1105" type="#_x0000_t202" style="position:absolute;left:12561;top:19123;width:5265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" filled="f" stroked="f">
                  <v:textbox style="mso-fit-shape-to-text:t" inset="0,0,0,0">
                    <w:txbxContent>
                      <w:p w14:paraId="1FAFC235" w14:textId="4E4E292B" w:rsidR="00396E09" w:rsidRPr="009969ED" w:rsidRDefault="00396E09" w:rsidP="00581D5B">
                        <w:pPr>
                          <w:spacing w:line="240" w:lineRule="atLeast"/>
                          <w:jc w:val="center"/>
                          <w:rPr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9969ED">
                          <w:rPr>
                            <w:rFonts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color w:val="000000" w:themeColor="text1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group id="群組 351" o:spid="_x0000_s1106" style="position:absolute;width:30379;height:18350" coordsize="30379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<v:shape id="圖片 2" o:spid="_x0000_s1107" type="#_x0000_t75" style="position:absolute;left:1682;width:26709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">
                    <v:imagedata r:id="rId132" o:title=""/>
                  </v:shape>
                  <v:shape id="_x0000_s1108" type="#_x0000_t202" style="position:absolute;left:5497;top:1514;width:2953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  <v:textbox inset="0,0,0,0">
                      <w:txbxContent>
                        <w:p w14:paraId="2692B0DF" w14:textId="4CDF3831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 w:rsidRPr="00BF5DB2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2</w:t>
                          </w:r>
                          <w:r w:rsidRPr="00BF5DB2"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09" type="#_x0000_t202" style="position:absolute;left:5497;top:3365;width:2953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  <v:textbox inset="0,0,0,0">
                      <w:txbxContent>
                        <w:p w14:paraId="3FEE804F" w14:textId="6F32C2BC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4</w:t>
                          </w:r>
                          <w:r w:rsidRPr="00BF5DB2"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10" type="#_x0000_t202" style="position:absolute;left:5497;top:5104;width:2953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  <v:textbox inset="0,0,0,0">
                      <w:txbxContent>
                        <w:p w14:paraId="3A5656C4" w14:textId="1A32FF86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6</w:t>
                          </w:r>
                          <w:r w:rsidRPr="00BF5DB2"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11" type="#_x0000_t202" style="position:absolute;left:5497;top:6900;width:295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  <v:textbox inset="0,0,0,0">
                      <w:txbxContent>
                        <w:p w14:paraId="742B26C4" w14:textId="50A4A4EA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8</w:t>
                          </w:r>
                          <w:r w:rsidRPr="00BF5DB2"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12" type="#_x0000_t202" style="position:absolute;left:5497;top:8639;width:295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  <v:textbox inset="0,0,0,0">
                      <w:txbxContent>
                        <w:p w14:paraId="3649F732" w14:textId="4D8CFC04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10</w:t>
                          </w:r>
                          <w:r w:rsidRPr="00BF5DB2"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13" type="#_x0000_t202" style="position:absolute;left:5497;top:10434;width:295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  <v:textbox inset="0,0,0,0">
                      <w:txbxContent>
                        <w:p w14:paraId="7C676E17" w14:textId="34ACFF71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1</w:t>
                          </w:r>
                          <w:r w:rsidRPr="00BF5DB2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2</w:t>
                          </w:r>
                          <w:r w:rsidRPr="00BF5DB2"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14" type="#_x0000_t202" style="position:absolute;left:5497;top:12173;width:295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  <v:textbox inset="0,0,0,0">
                      <w:txbxContent>
                        <w:p w14:paraId="7BF76D2E" w14:textId="7A6A708B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14</w:t>
                          </w:r>
                          <w:r w:rsidRPr="00BF5DB2"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15" type="#_x0000_t202" style="position:absolute;left:7068;top:14585;width:295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  <v:textbox inset="0,0,0,0">
                      <w:txbxContent>
                        <w:p w14:paraId="0132840C" w14:textId="0EFBD039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-30</w:t>
                          </w:r>
                        </w:p>
                      </w:txbxContent>
                    </v:textbox>
                  </v:shape>
                  <v:shape id="_x0000_s1116" type="#_x0000_t202" style="position:absolute;left:9648;top:14585;width:295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  <v:textbox inset="0,0,0,0">
                      <w:txbxContent>
                        <w:p w14:paraId="0BFD52AF" w14:textId="2E47E2C7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-15</w:t>
                          </w:r>
                        </w:p>
                      </w:txbxContent>
                    </v:textbox>
                  </v:shape>
                  <v:shape id="_x0000_s1117" type="#_x0000_t202" style="position:absolute;left:17166;top:14585;width:295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  <v:textbox inset="0,0,0,0">
                      <w:txbxContent>
                        <w:p w14:paraId="40EEC1B0" w14:textId="7F88A9AD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30</w:t>
                          </w:r>
                        </w:p>
                      </w:txbxContent>
                    </v:textbox>
                  </v:shape>
                  <v:shape id="_x0000_s1118" type="#_x0000_t202" style="position:absolute;left:14753;top:14585;width:295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  <v:textbox inset="0,0,0,0">
                      <w:txbxContent>
                        <w:p w14:paraId="0C3CE62A" w14:textId="38E25CD7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15</w:t>
                          </w:r>
                        </w:p>
                      </w:txbxContent>
                    </v:textbox>
                  </v:shape>
                  <v:shape id="_x0000_s1119" type="#_x0000_t202" style="position:absolute;left:12173;top:14585;width:295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  <v:textbox inset="0,0,0,0">
                      <w:txbxContent>
                        <w:p w14:paraId="0904BE34" w14:textId="166C0236" w:rsidR="00396E09" w:rsidRPr="00BF5DB2" w:rsidRDefault="00396E09" w:rsidP="00BF5DB2">
                          <w:pPr>
                            <w:snapToGrid w:val="0"/>
                            <w:spacing w:line="220" w:lineRule="exact"/>
                            <w:jc w:val="center"/>
                            <w:rPr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20" type="#_x0000_t202" style="position:absolute;left:8299;top:16603;width:984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" filled="f" stroked="f">
                    <v:textbox style="mso-fit-shape-to-text:t" inset="0,0,0,0">
                      <w:txbxContent>
                        <w:p w14:paraId="12CD0292" w14:textId="7747914A" w:rsidR="00396E09" w:rsidRPr="006E6C58" w:rsidRDefault="00396E09" w:rsidP="00581D5B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溫度（</w:t>
                          </w:r>
                          <w:r w:rsidRPr="006E6C58"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℃</w:t>
                          </w: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_x0000_s1121" type="#_x0000_t202" style="position:absolute;left:20524;top:673;width:985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" filled="f" stroked="f">
                    <v:textbox style="mso-fit-shape-to-text:t" inset="0,0,0,0">
                      <w:txbxContent>
                        <w:p w14:paraId="32895A63" w14:textId="122B1875" w:rsidR="00396E09" w:rsidRPr="006E6C58" w:rsidRDefault="00396E09" w:rsidP="00581D5B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proofErr w:type="gramStart"/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冰與水</w:t>
                          </w:r>
                          <w:proofErr w:type="gramEnd"/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的相界</w:t>
                          </w:r>
                        </w:p>
                      </w:txbxContent>
                    </v:textbox>
                  </v:shape>
                  <v:shape id="_x0000_s1122" type="#_x0000_t202" style="position:absolute;top:4990;width:5130;height:3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D231C85" w14:textId="77777777" w:rsidR="00396E09" w:rsidRPr="006E6C58" w:rsidRDefault="00396E09" w:rsidP="00581D5B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壓力</w:t>
                          </w:r>
                        </w:p>
                        <w:p w14:paraId="221478FB" w14:textId="451E2F7C" w:rsidR="00396E09" w:rsidRPr="006E6C58" w:rsidRDefault="00396E09" w:rsidP="00581D5B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（</w:t>
                          </w: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a</w:t>
                          </w:r>
                          <w:r w:rsidRPr="006E6C58">
                            <w:rPr>
                              <w:color w:val="000000" w:themeColor="text1"/>
                              <w:sz w:val="20"/>
                              <w:szCs w:val="22"/>
                            </w:rPr>
                            <w:t>tm</w:t>
                          </w: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_x0000_s1123" type="#_x0000_t202" style="position:absolute;left:20526;top:7738;width:9446;height:3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" filled="f" stroked="f">
                    <v:textbox style="mso-fit-shape-to-text:t" inset="0,0,0,0">
                      <w:txbxContent>
                        <w:p w14:paraId="49E2515C" w14:textId="77777777" w:rsidR="00396E09" w:rsidRDefault="00396E09" w:rsidP="00581D5B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甲烷水合物與</w:t>
                          </w:r>
                        </w:p>
                        <w:p w14:paraId="49F88654" w14:textId="23608BDD" w:rsidR="00396E09" w:rsidRPr="006E6C58" w:rsidRDefault="00396E09" w:rsidP="00581D5B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甲烷的相界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2CF5E24" w14:textId="55D56828" w:rsidR="00581D5B" w:rsidRDefault="00581D5B" w:rsidP="003C1C96">
      <w:pPr>
        <w:pStyle w:val="AA"/>
        <w:ind w:left="684" w:hangingChars="135" w:hanging="324"/>
      </w:pPr>
    </w:p>
    <w:p w14:paraId="54F0A068" w14:textId="094476D6" w:rsidR="00581D5B" w:rsidRDefault="00581D5B" w:rsidP="003C1C96">
      <w:pPr>
        <w:pStyle w:val="AA"/>
        <w:ind w:left="684" w:hangingChars="135" w:hanging="324"/>
      </w:pPr>
    </w:p>
    <w:p w14:paraId="62BEA6EB" w14:textId="256C269A" w:rsidR="00581D5B" w:rsidRDefault="00581D5B" w:rsidP="003C1C96">
      <w:pPr>
        <w:pStyle w:val="AA"/>
        <w:ind w:left="684" w:hangingChars="135" w:hanging="324"/>
      </w:pPr>
    </w:p>
    <w:p w14:paraId="406C2AFF" w14:textId="029AAA77" w:rsidR="00581D5B" w:rsidRDefault="00581D5B" w:rsidP="003C1C96">
      <w:pPr>
        <w:pStyle w:val="AA"/>
        <w:ind w:left="684" w:hangingChars="135" w:hanging="324"/>
      </w:pPr>
    </w:p>
    <w:p w14:paraId="0C5ADC6B" w14:textId="4A001D71" w:rsidR="00581D5B" w:rsidRDefault="00581D5B" w:rsidP="003C1C96">
      <w:pPr>
        <w:pStyle w:val="AA"/>
        <w:ind w:left="684" w:hangingChars="135" w:hanging="324"/>
      </w:pPr>
    </w:p>
    <w:p w14:paraId="26FB3010" w14:textId="19D891F8" w:rsidR="00581D5B" w:rsidRDefault="00581D5B" w:rsidP="003C1C96">
      <w:pPr>
        <w:pStyle w:val="AA"/>
        <w:ind w:left="684" w:hangingChars="135" w:hanging="324"/>
      </w:pPr>
    </w:p>
    <w:p w14:paraId="0D906F6D" w14:textId="236E7FCE" w:rsidR="00581D5B" w:rsidRDefault="00581D5B" w:rsidP="003C1C96">
      <w:pPr>
        <w:pStyle w:val="AA"/>
        <w:ind w:left="684" w:hangingChars="135" w:hanging="324"/>
      </w:pPr>
    </w:p>
    <w:p w14:paraId="5D0FB94A" w14:textId="3BC2FFE7" w:rsidR="00581D5B" w:rsidRDefault="00581D5B" w:rsidP="003C1C96">
      <w:pPr>
        <w:pStyle w:val="AA"/>
        <w:ind w:left="684" w:hangingChars="135" w:hanging="324"/>
      </w:pPr>
    </w:p>
    <w:p w14:paraId="35D22B96" w14:textId="06F2F503" w:rsidR="00581D5B" w:rsidRDefault="00581D5B" w:rsidP="003C1C96">
      <w:pPr>
        <w:pStyle w:val="AA"/>
        <w:ind w:left="684" w:hangingChars="135" w:hanging="324"/>
      </w:pPr>
    </w:p>
    <w:p w14:paraId="4ACD8014" w14:textId="77777777" w:rsidR="006B59FB" w:rsidRDefault="006B59FB" w:rsidP="003C1C96">
      <w:pPr>
        <w:pStyle w:val="AA"/>
        <w:ind w:left="684" w:hangingChars="135" w:hanging="324"/>
      </w:pPr>
    </w:p>
    <w:p w14:paraId="156AD280" w14:textId="681D658B" w:rsidR="00BA4AE8" w:rsidRDefault="00BA4AE8" w:rsidP="003C1C96">
      <w:pPr>
        <w:pStyle w:val="AA"/>
        <w:ind w:left="684" w:hangingChars="135" w:hanging="324"/>
      </w:pPr>
      <w:r>
        <w:rPr>
          <w:rFonts w:hint="eastAsia"/>
        </w:rPr>
        <w:t>(A)</w:t>
      </w:r>
      <w:r w:rsidRPr="000F08E7">
        <w:rPr>
          <w:rFonts w:hint="eastAsia"/>
        </w:rPr>
        <w:t>甲烷水合物點燃時，發生燃燒反應的應為甲烷氣體</w:t>
      </w:r>
    </w:p>
    <w:p w14:paraId="3E1A42DE" w14:textId="5D5F449B" w:rsidR="00BA4AE8" w:rsidRDefault="00BA4AE8" w:rsidP="003C1C96">
      <w:pPr>
        <w:pStyle w:val="AA"/>
        <w:ind w:left="684" w:hangingChars="135" w:hanging="324"/>
      </w:pPr>
      <w:r>
        <w:rPr>
          <w:rFonts w:hint="eastAsia"/>
        </w:rPr>
        <w:t>(B)</w:t>
      </w:r>
      <w:r>
        <w:rPr>
          <w:rFonts w:hint="eastAsia"/>
        </w:rPr>
        <w:t>甲烷氣體與水不會同時存在</w:t>
      </w:r>
    </w:p>
    <w:p w14:paraId="10840FFC" w14:textId="30CD92F6" w:rsidR="00BA4AE8" w:rsidRDefault="00BA4AE8" w:rsidP="003C1C96">
      <w:pPr>
        <w:pStyle w:val="AA"/>
        <w:ind w:left="684" w:hangingChars="135" w:hanging="324"/>
      </w:pPr>
      <w:r>
        <w:rPr>
          <w:rFonts w:hint="eastAsia"/>
        </w:rPr>
        <w:t>(C)</w:t>
      </w:r>
      <w:r>
        <w:rPr>
          <w:rFonts w:hint="eastAsia"/>
        </w:rPr>
        <w:t>在</w:t>
      </w:r>
      <w:r>
        <w:rPr>
          <w:rFonts w:hint="eastAsia"/>
        </w:rPr>
        <w:t>0</w:t>
      </w:r>
      <w:r w:rsidR="00F051EA" w:rsidRPr="006B59FB">
        <w:t>℃</w:t>
      </w:r>
      <w:r>
        <w:rPr>
          <w:rFonts w:hint="eastAsia"/>
        </w:rPr>
        <w:t>、</w:t>
      </w:r>
      <w:r>
        <w:rPr>
          <w:rFonts w:hint="eastAsia"/>
        </w:rPr>
        <w:t>140</w:t>
      </w:r>
      <w:r>
        <w:rPr>
          <w:rFonts w:hint="eastAsia"/>
        </w:rPr>
        <w:t>大氣壓</w:t>
      </w:r>
      <w:r w:rsidR="00FE1EF7">
        <w:rPr>
          <w:rFonts w:hint="eastAsia"/>
        </w:rPr>
        <w:t>時</w:t>
      </w:r>
      <w:r>
        <w:rPr>
          <w:rFonts w:hint="eastAsia"/>
        </w:rPr>
        <w:t>，甲烷水合物與冰同時存在</w:t>
      </w:r>
    </w:p>
    <w:p w14:paraId="356603B9" w14:textId="3341F672" w:rsidR="00BA4AE8" w:rsidRDefault="00BA4AE8" w:rsidP="003C1C96">
      <w:pPr>
        <w:pStyle w:val="AA"/>
        <w:ind w:left="684" w:hangingChars="135" w:hanging="324"/>
      </w:pPr>
      <w:r>
        <w:rPr>
          <w:rFonts w:hint="eastAsia"/>
        </w:rPr>
        <w:t>(D)</w:t>
      </w:r>
      <w:r>
        <w:rPr>
          <w:rFonts w:hint="eastAsia"/>
        </w:rPr>
        <w:t>在</w:t>
      </w:r>
      <w:r>
        <w:rPr>
          <w:rFonts w:hint="eastAsia"/>
        </w:rPr>
        <w:t>-15</w:t>
      </w:r>
      <w:r w:rsidRPr="006B59FB">
        <w:t>℃</w:t>
      </w:r>
      <w:r>
        <w:rPr>
          <w:rFonts w:hint="eastAsia"/>
        </w:rPr>
        <w:t>時，不會有甲烷水合物的存在</w:t>
      </w:r>
    </w:p>
    <w:p w14:paraId="25A9AD7F" w14:textId="210E27C4" w:rsidR="00310D58" w:rsidRPr="003C1C96" w:rsidRDefault="00BA4AE8" w:rsidP="003C1C96">
      <w:pPr>
        <w:pStyle w:val="AA"/>
        <w:ind w:left="684" w:hangingChars="135" w:hanging="324"/>
      </w:pPr>
      <w:r>
        <w:rPr>
          <w:rFonts w:hint="eastAsia"/>
        </w:rPr>
        <w:t>(E)</w:t>
      </w:r>
      <w:r w:rsidRPr="000F08E7">
        <w:rPr>
          <w:rFonts w:hint="eastAsia"/>
        </w:rPr>
        <w:t>在</w:t>
      </w:r>
      <w:r w:rsidRPr="000F08E7">
        <w:rPr>
          <w:rFonts w:hint="eastAsia"/>
        </w:rPr>
        <w:t>0</w:t>
      </w:r>
      <w:r w:rsidRPr="006B59FB">
        <w:t>℃</w:t>
      </w:r>
      <w:r w:rsidRPr="000F08E7">
        <w:rPr>
          <w:rFonts w:hint="eastAsia"/>
        </w:rPr>
        <w:t>、</w:t>
      </w:r>
      <w:r w:rsidRPr="000F08E7">
        <w:rPr>
          <w:rFonts w:hint="eastAsia"/>
        </w:rPr>
        <w:t>10</w:t>
      </w:r>
      <w:r w:rsidRPr="000F08E7">
        <w:rPr>
          <w:rFonts w:hint="eastAsia"/>
        </w:rPr>
        <w:t>大氣壓</w:t>
      </w:r>
      <w:r w:rsidR="00FE1EF7">
        <w:rPr>
          <w:rFonts w:hint="eastAsia"/>
        </w:rPr>
        <w:t>時</w:t>
      </w:r>
      <w:r w:rsidRPr="000F08E7">
        <w:rPr>
          <w:rFonts w:hint="eastAsia"/>
        </w:rPr>
        <w:t>，不會有甲烷水合物的存在</w:t>
      </w:r>
    </w:p>
    <w:p w14:paraId="79719A14" w14:textId="300133F1" w:rsidR="0006460F" w:rsidRPr="00DE44A3" w:rsidRDefault="00D65D84" w:rsidP="005D05C4">
      <w:pPr>
        <w:pStyle w:val="TIT1"/>
        <w:spacing w:before="60" w:afterLines="25" w:after="60"/>
        <w:ind w:left="357" w:hanging="357"/>
      </w:pPr>
      <w:r w:rsidRPr="00DE44A3">
        <w:t>13.</w:t>
      </w:r>
      <w:r w:rsidR="001103C1">
        <w:tab/>
      </w:r>
      <w:r w:rsidR="000742B8" w:rsidRPr="00DE44A3">
        <w:t>已知指示劑</w:t>
      </w:r>
      <w:r w:rsidR="000742B8" w:rsidRPr="00DE44A3">
        <w:t>X</w:t>
      </w:r>
      <w:r w:rsidR="000742B8" w:rsidRPr="00DE44A3">
        <w:t>在</w:t>
      </w:r>
      <w:r w:rsidR="000742B8" w:rsidRPr="00DE44A3">
        <w:t>pH</w:t>
      </w:r>
      <w:r w:rsidR="000742B8" w:rsidRPr="00DE44A3">
        <w:t>值</w:t>
      </w:r>
      <w:r w:rsidR="000742B8" w:rsidRPr="00DE44A3">
        <w:t>7.5</w:t>
      </w:r>
      <w:r w:rsidR="000742B8" w:rsidRPr="00DE44A3">
        <w:t>以下和</w:t>
      </w:r>
      <w:r w:rsidR="000742B8" w:rsidRPr="00DE44A3">
        <w:t>8.0</w:t>
      </w:r>
      <w:r w:rsidR="000742B8" w:rsidRPr="00DE44A3">
        <w:t>以上分別是無色和粉紅色，而指示劑</w:t>
      </w:r>
      <w:r w:rsidR="000742B8" w:rsidRPr="00DE44A3">
        <w:t>Y</w:t>
      </w:r>
      <w:r w:rsidR="000742B8" w:rsidRPr="00DE44A3">
        <w:t>在</w:t>
      </w:r>
      <w:r w:rsidR="000742B8" w:rsidRPr="00DE44A3">
        <w:t>pH</w:t>
      </w:r>
      <w:r w:rsidR="000742B8" w:rsidRPr="00DE44A3">
        <w:t>值</w:t>
      </w:r>
      <w:r w:rsidR="000742B8" w:rsidRPr="00DE44A3">
        <w:t>4.0-7.5</w:t>
      </w:r>
      <w:r w:rsidR="000742B8" w:rsidRPr="00DE44A3">
        <w:t>與</w:t>
      </w:r>
      <w:r w:rsidR="000742B8" w:rsidRPr="00DE44A3">
        <w:t>8.0-10.0</w:t>
      </w:r>
      <w:r w:rsidR="000742B8" w:rsidRPr="00DE44A3">
        <w:t>時分別是綠色和藍色。若將</w:t>
      </w:r>
      <w:r w:rsidR="00681B07">
        <w:rPr>
          <w:rFonts w:hint="eastAsia"/>
        </w:rPr>
        <w:t>濃度</w:t>
      </w:r>
      <w:r w:rsidR="000742B8" w:rsidRPr="00DE44A3">
        <w:t>各</w:t>
      </w:r>
      <w:r w:rsidR="000742B8" w:rsidRPr="00DE44A3">
        <w:t>0.1 M</w:t>
      </w:r>
      <w:r w:rsidR="000742B8" w:rsidRPr="00DE44A3">
        <w:t>的</w:t>
      </w:r>
      <w:proofErr w:type="gramStart"/>
      <w:r w:rsidR="000742B8" w:rsidRPr="00DE44A3">
        <w:t>溶液甲和乙</w:t>
      </w:r>
      <w:proofErr w:type="gramEnd"/>
      <w:r w:rsidR="000742B8" w:rsidRPr="00DE44A3">
        <w:t>分別以體積比</w:t>
      </w:r>
      <w:r w:rsidR="006B59FB" w:rsidRPr="006B59FB">
        <w:rPr>
          <w:position w:val="-6"/>
        </w:rPr>
        <w:object w:dxaOrig="380" w:dyaOrig="260" w14:anchorId="368499EB">
          <v:shape id="_x0000_i1086" type="#_x0000_t75" style="width:18.8pt;height:12.5pt" o:ole="">
            <v:imagedata r:id="rId133" o:title=""/>
          </v:shape>
          <o:OLEObject Type="Embed" ProgID="Equation.DSMT4" ShapeID="_x0000_i1086" DrawAspect="Content" ObjectID="_1703744256" r:id="rId134"/>
        </w:object>
      </w:r>
      <w:r w:rsidR="009F7724">
        <w:rPr>
          <w:rFonts w:hint="eastAsia"/>
        </w:rPr>
        <w:t>、</w:t>
      </w:r>
      <w:r w:rsidR="006B59FB" w:rsidRPr="006B59FB">
        <w:rPr>
          <w:position w:val="-6"/>
        </w:rPr>
        <w:object w:dxaOrig="340" w:dyaOrig="260" w14:anchorId="733D55F3">
          <v:shape id="_x0000_i1087" type="#_x0000_t75" style="width:16.9pt;height:12.5pt" o:ole="">
            <v:imagedata r:id="rId135" o:title=""/>
          </v:shape>
          <o:OLEObject Type="Embed" ProgID="Equation.DSMT4" ShapeID="_x0000_i1087" DrawAspect="Content" ObjectID="_1703744257" r:id="rId136"/>
        </w:object>
      </w:r>
      <w:r w:rsidR="000742B8" w:rsidRPr="00DE44A3">
        <w:t>和</w:t>
      </w:r>
      <w:r w:rsidR="006B59FB" w:rsidRPr="006B59FB">
        <w:rPr>
          <w:position w:val="-6"/>
        </w:rPr>
        <w:object w:dxaOrig="380" w:dyaOrig="260" w14:anchorId="172DF46D">
          <v:shape id="_x0000_i1088" type="#_x0000_t75" style="width:18.8pt;height:12.5pt" o:ole="">
            <v:imagedata r:id="rId137" o:title=""/>
          </v:shape>
          <o:OLEObject Type="Embed" ProgID="Equation.DSMT4" ShapeID="_x0000_i1088" DrawAspect="Content" ObjectID="_1703744258" r:id="rId138"/>
        </w:object>
      </w:r>
      <w:r w:rsidR="000742B8" w:rsidRPr="00DE44A3">
        <w:t>充分混合，再分別用指示劑</w:t>
      </w:r>
      <w:r w:rsidR="000742B8" w:rsidRPr="00DE44A3">
        <w:t>X</w:t>
      </w:r>
      <w:r w:rsidR="000742B8" w:rsidRPr="00DE44A3">
        <w:t>和</w:t>
      </w:r>
      <w:r w:rsidR="000742B8" w:rsidRPr="00DE44A3">
        <w:t>Y</w:t>
      </w:r>
      <w:r w:rsidR="000742B8" w:rsidRPr="00DE44A3">
        <w:t>測混合溶液，</w:t>
      </w:r>
      <w:r w:rsidR="00C65B78">
        <w:rPr>
          <w:rFonts w:hint="eastAsia"/>
        </w:rPr>
        <w:t>其</w:t>
      </w:r>
      <w:r w:rsidR="000742B8" w:rsidRPr="00DE44A3">
        <w:t>結果如</w:t>
      </w:r>
      <w:r w:rsidR="000742B8" w:rsidRPr="00420336">
        <w:t>表</w:t>
      </w:r>
      <w:r w:rsidR="000742B8" w:rsidRPr="00420336">
        <w:t>1</w:t>
      </w:r>
      <w:r w:rsidR="000742B8" w:rsidRPr="00DE44A3">
        <w:t>所示</w:t>
      </w:r>
      <w:r w:rsidR="001103C1">
        <w:rPr>
          <w:rFonts w:hint="eastAsia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14"/>
        <w:gridCol w:w="2126"/>
        <w:gridCol w:w="2108"/>
      </w:tblGrid>
      <w:tr w:rsidR="000742B8" w:rsidRPr="00ED3B2B" w14:paraId="6EF1573C" w14:textId="77777777" w:rsidTr="00ED3B2B">
        <w:trPr>
          <w:trHeight w:val="369"/>
          <w:jc w:val="center"/>
        </w:trPr>
        <w:tc>
          <w:tcPr>
            <w:tcW w:w="68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30F345" w14:textId="77777777" w:rsidR="000742B8" w:rsidRPr="00ED3B2B" w:rsidRDefault="000742B8" w:rsidP="006B59FB">
            <w:pPr>
              <w:spacing w:line="240" w:lineRule="atLeast"/>
              <w:jc w:val="center"/>
              <w:rPr>
                <w:rFonts w:eastAsiaTheme="minorEastAsia"/>
                <w:sz w:val="22"/>
                <w:szCs w:val="22"/>
              </w:rPr>
            </w:pPr>
            <w:r w:rsidRPr="00ED3B2B">
              <w:rPr>
                <w:rFonts w:eastAsiaTheme="minorEastAsia"/>
                <w:color w:val="000000" w:themeColor="text1"/>
                <w:sz w:val="22"/>
                <w:szCs w:val="22"/>
              </w:rPr>
              <w:t>表</w:t>
            </w:r>
            <w:r w:rsidRPr="00ED3B2B">
              <w:rPr>
                <w:rFonts w:eastAsiaTheme="minorEastAsia"/>
                <w:color w:val="000000" w:themeColor="text1"/>
                <w:sz w:val="22"/>
                <w:szCs w:val="22"/>
              </w:rPr>
              <w:t>1</w:t>
            </w:r>
          </w:p>
        </w:tc>
      </w:tr>
      <w:tr w:rsidR="000742B8" w:rsidRPr="00ED3B2B" w14:paraId="1E539201" w14:textId="77777777" w:rsidTr="00ED3B2B">
        <w:trPr>
          <w:trHeight w:val="369"/>
          <w:jc w:val="center"/>
        </w:trPr>
        <w:tc>
          <w:tcPr>
            <w:tcW w:w="2614" w:type="dxa"/>
            <w:tcBorders>
              <w:top w:val="single" w:sz="4" w:space="0" w:color="auto"/>
            </w:tcBorders>
            <w:vAlign w:val="center"/>
          </w:tcPr>
          <w:p w14:paraId="3BAC8957" w14:textId="77777777" w:rsidR="000742B8" w:rsidRPr="00ED3B2B" w:rsidRDefault="000742B8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rFonts w:eastAsiaTheme="minorEastAsia"/>
                <w:spacing w:val="10"/>
                <w:sz w:val="22"/>
                <w:szCs w:val="22"/>
              </w:rPr>
              <w:t>溶液體積比</w:t>
            </w:r>
            <w:proofErr w:type="gramStart"/>
            <w:r w:rsidRPr="00ED3B2B">
              <w:rPr>
                <w:rFonts w:eastAsiaTheme="minorEastAsia"/>
                <w:spacing w:val="10"/>
                <w:sz w:val="22"/>
                <w:szCs w:val="22"/>
              </w:rPr>
              <w:t>（</w:t>
            </w:r>
            <w:proofErr w:type="gramEnd"/>
            <w:r w:rsidRPr="00ED3B2B">
              <w:rPr>
                <w:rFonts w:eastAsiaTheme="minorEastAsia"/>
                <w:spacing w:val="10"/>
                <w:sz w:val="22"/>
                <w:szCs w:val="22"/>
              </w:rPr>
              <w:t>甲：乙</w:t>
            </w:r>
            <w:proofErr w:type="gramStart"/>
            <w:r w:rsidRPr="00ED3B2B">
              <w:rPr>
                <w:rFonts w:eastAsiaTheme="minorEastAsia"/>
                <w:spacing w:val="10"/>
                <w:sz w:val="22"/>
                <w:szCs w:val="22"/>
              </w:rPr>
              <w:t>）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651DA1D9" w14:textId="77777777" w:rsidR="000742B8" w:rsidRPr="00ED3B2B" w:rsidRDefault="000742B8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rFonts w:eastAsiaTheme="minorEastAsia"/>
                <w:spacing w:val="10"/>
                <w:sz w:val="22"/>
                <w:szCs w:val="22"/>
              </w:rPr>
              <w:t>指示劑</w:t>
            </w:r>
            <w:r w:rsidRPr="00ED3B2B">
              <w:rPr>
                <w:rFonts w:eastAsiaTheme="minorEastAsia"/>
                <w:spacing w:val="10"/>
                <w:sz w:val="22"/>
                <w:szCs w:val="22"/>
              </w:rPr>
              <w:t>X</w:t>
            </w:r>
          </w:p>
        </w:tc>
        <w:tc>
          <w:tcPr>
            <w:tcW w:w="2108" w:type="dxa"/>
            <w:tcBorders>
              <w:top w:val="single" w:sz="4" w:space="0" w:color="auto"/>
            </w:tcBorders>
            <w:vAlign w:val="center"/>
          </w:tcPr>
          <w:p w14:paraId="3CD6FA78" w14:textId="77777777" w:rsidR="000742B8" w:rsidRPr="00ED3B2B" w:rsidRDefault="000742B8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rFonts w:eastAsiaTheme="minorEastAsia"/>
                <w:spacing w:val="10"/>
                <w:sz w:val="22"/>
                <w:szCs w:val="22"/>
              </w:rPr>
              <w:t>指示劑</w:t>
            </w:r>
            <w:r w:rsidRPr="00ED3B2B">
              <w:rPr>
                <w:rFonts w:eastAsiaTheme="minorEastAsia"/>
                <w:spacing w:val="10"/>
                <w:sz w:val="22"/>
                <w:szCs w:val="22"/>
              </w:rPr>
              <w:t>Y</w:t>
            </w:r>
          </w:p>
        </w:tc>
      </w:tr>
      <w:tr w:rsidR="000742B8" w:rsidRPr="00ED3B2B" w14:paraId="30AD0DCA" w14:textId="77777777" w:rsidTr="00ED3B2B">
        <w:trPr>
          <w:trHeight w:val="369"/>
          <w:jc w:val="center"/>
        </w:trPr>
        <w:tc>
          <w:tcPr>
            <w:tcW w:w="2614" w:type="dxa"/>
            <w:vAlign w:val="center"/>
          </w:tcPr>
          <w:p w14:paraId="071503FD" w14:textId="0EC23255" w:rsidR="000742B8" w:rsidRPr="00ED3B2B" w:rsidRDefault="006B59FB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spacing w:val="10"/>
                <w:position w:val="-6"/>
                <w:sz w:val="22"/>
                <w:szCs w:val="22"/>
              </w:rPr>
              <w:object w:dxaOrig="380" w:dyaOrig="260" w14:anchorId="0149FED7">
                <v:shape id="_x0000_i1089" type="#_x0000_t75" style="width:18.8pt;height:12.5pt" o:ole="">
                  <v:imagedata r:id="rId133" o:title=""/>
                </v:shape>
                <o:OLEObject Type="Embed" ProgID="Equation.DSMT4" ShapeID="_x0000_i1089" DrawAspect="Content" ObjectID="_1703744259" r:id="rId139"/>
              </w:object>
            </w:r>
          </w:p>
        </w:tc>
        <w:tc>
          <w:tcPr>
            <w:tcW w:w="2126" w:type="dxa"/>
            <w:vAlign w:val="center"/>
          </w:tcPr>
          <w:p w14:paraId="4C46A94C" w14:textId="77777777" w:rsidR="000742B8" w:rsidRPr="00ED3B2B" w:rsidRDefault="000742B8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rFonts w:eastAsiaTheme="minorEastAsia"/>
                <w:spacing w:val="10"/>
                <w:sz w:val="22"/>
                <w:szCs w:val="22"/>
              </w:rPr>
              <w:t>粉紅色</w:t>
            </w:r>
          </w:p>
        </w:tc>
        <w:tc>
          <w:tcPr>
            <w:tcW w:w="2108" w:type="dxa"/>
            <w:vAlign w:val="center"/>
          </w:tcPr>
          <w:p w14:paraId="4DD99EC7" w14:textId="77777777" w:rsidR="000742B8" w:rsidRPr="00ED3B2B" w:rsidRDefault="000742B8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rFonts w:eastAsiaTheme="minorEastAsia"/>
                <w:spacing w:val="10"/>
                <w:sz w:val="22"/>
                <w:szCs w:val="22"/>
              </w:rPr>
              <w:t>藍色</w:t>
            </w:r>
          </w:p>
        </w:tc>
      </w:tr>
      <w:tr w:rsidR="000742B8" w:rsidRPr="00ED3B2B" w14:paraId="04BDDEEE" w14:textId="77777777" w:rsidTr="00ED3B2B">
        <w:trPr>
          <w:trHeight w:val="369"/>
          <w:jc w:val="center"/>
        </w:trPr>
        <w:tc>
          <w:tcPr>
            <w:tcW w:w="2614" w:type="dxa"/>
            <w:vAlign w:val="center"/>
          </w:tcPr>
          <w:p w14:paraId="79F6BB85" w14:textId="0AB2264A" w:rsidR="000742B8" w:rsidRPr="00ED3B2B" w:rsidRDefault="006B59FB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spacing w:val="10"/>
                <w:position w:val="-6"/>
                <w:sz w:val="22"/>
                <w:szCs w:val="22"/>
              </w:rPr>
              <w:object w:dxaOrig="340" w:dyaOrig="260" w14:anchorId="352FED5F">
                <v:shape id="_x0000_i1090" type="#_x0000_t75" style="width:16.9pt;height:12.5pt" o:ole="">
                  <v:imagedata r:id="rId135" o:title=""/>
                </v:shape>
                <o:OLEObject Type="Embed" ProgID="Equation.DSMT4" ShapeID="_x0000_i1090" DrawAspect="Content" ObjectID="_1703744260" r:id="rId140"/>
              </w:object>
            </w:r>
          </w:p>
        </w:tc>
        <w:tc>
          <w:tcPr>
            <w:tcW w:w="2126" w:type="dxa"/>
            <w:vAlign w:val="center"/>
          </w:tcPr>
          <w:p w14:paraId="0984E5EA" w14:textId="77777777" w:rsidR="000742B8" w:rsidRPr="00ED3B2B" w:rsidRDefault="000742B8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rFonts w:eastAsiaTheme="minorEastAsia"/>
                <w:spacing w:val="10"/>
                <w:sz w:val="22"/>
                <w:szCs w:val="22"/>
              </w:rPr>
              <w:t>無色</w:t>
            </w:r>
          </w:p>
        </w:tc>
        <w:tc>
          <w:tcPr>
            <w:tcW w:w="2108" w:type="dxa"/>
            <w:vAlign w:val="center"/>
          </w:tcPr>
          <w:p w14:paraId="4A74FA94" w14:textId="77777777" w:rsidR="000742B8" w:rsidRPr="00ED3B2B" w:rsidRDefault="000742B8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rFonts w:eastAsiaTheme="minorEastAsia"/>
                <w:spacing w:val="10"/>
                <w:sz w:val="22"/>
                <w:szCs w:val="22"/>
              </w:rPr>
              <w:t>綠色</w:t>
            </w:r>
          </w:p>
        </w:tc>
      </w:tr>
      <w:tr w:rsidR="000742B8" w:rsidRPr="00ED3B2B" w14:paraId="415C2571" w14:textId="77777777" w:rsidTr="00ED3B2B">
        <w:trPr>
          <w:trHeight w:val="369"/>
          <w:jc w:val="center"/>
        </w:trPr>
        <w:tc>
          <w:tcPr>
            <w:tcW w:w="2614" w:type="dxa"/>
            <w:vAlign w:val="center"/>
          </w:tcPr>
          <w:p w14:paraId="031DF7CD" w14:textId="558BA6ED" w:rsidR="000742B8" w:rsidRPr="00ED3B2B" w:rsidRDefault="006B59FB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spacing w:val="10"/>
                <w:position w:val="-6"/>
                <w:sz w:val="22"/>
                <w:szCs w:val="22"/>
              </w:rPr>
              <w:object w:dxaOrig="380" w:dyaOrig="260" w14:anchorId="4D51C8A8">
                <v:shape id="_x0000_i1091" type="#_x0000_t75" style="width:18.8pt;height:12.5pt" o:ole="">
                  <v:imagedata r:id="rId137" o:title=""/>
                </v:shape>
                <o:OLEObject Type="Embed" ProgID="Equation.DSMT4" ShapeID="_x0000_i1091" DrawAspect="Content" ObjectID="_1703744261" r:id="rId141"/>
              </w:object>
            </w:r>
          </w:p>
        </w:tc>
        <w:tc>
          <w:tcPr>
            <w:tcW w:w="2126" w:type="dxa"/>
            <w:vAlign w:val="center"/>
          </w:tcPr>
          <w:p w14:paraId="2FB834D0" w14:textId="77777777" w:rsidR="000742B8" w:rsidRPr="00ED3B2B" w:rsidRDefault="000742B8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rFonts w:eastAsiaTheme="minorEastAsia"/>
                <w:spacing w:val="10"/>
                <w:sz w:val="22"/>
                <w:szCs w:val="22"/>
              </w:rPr>
              <w:t>無色</w:t>
            </w:r>
          </w:p>
        </w:tc>
        <w:tc>
          <w:tcPr>
            <w:tcW w:w="2108" w:type="dxa"/>
            <w:vAlign w:val="center"/>
          </w:tcPr>
          <w:p w14:paraId="48CED207" w14:textId="77777777" w:rsidR="000742B8" w:rsidRPr="00ED3B2B" w:rsidRDefault="000742B8" w:rsidP="002A0FA8">
            <w:pPr>
              <w:jc w:val="center"/>
              <w:rPr>
                <w:rFonts w:eastAsiaTheme="minorEastAsia"/>
                <w:spacing w:val="10"/>
                <w:sz w:val="22"/>
                <w:szCs w:val="22"/>
              </w:rPr>
            </w:pPr>
            <w:r w:rsidRPr="00ED3B2B">
              <w:rPr>
                <w:rFonts w:eastAsiaTheme="minorEastAsia"/>
                <w:spacing w:val="10"/>
                <w:sz w:val="22"/>
                <w:szCs w:val="22"/>
              </w:rPr>
              <w:t>綠色</w:t>
            </w:r>
          </w:p>
        </w:tc>
      </w:tr>
    </w:tbl>
    <w:p w14:paraId="07154429" w14:textId="5445828F" w:rsidR="006075E0" w:rsidRPr="0013437F" w:rsidRDefault="00681B07" w:rsidP="00ED3B2B">
      <w:pPr>
        <w:pStyle w:val="tit2"/>
        <w:spacing w:beforeLines="25" w:before="60" w:afterLines="25" w:after="60"/>
        <w:ind w:leftChars="150" w:left="360"/>
        <w:rPr>
          <w:rFonts w:eastAsia="新細明體"/>
          <w:szCs w:val="22"/>
        </w:rPr>
      </w:pPr>
      <w:r w:rsidRPr="0013437F">
        <w:rPr>
          <w:rFonts w:eastAsia="新細明體" w:hint="eastAsia"/>
          <w:szCs w:val="22"/>
        </w:rPr>
        <w:t>根據上述實驗結果，下列何者最有可能為</w:t>
      </w:r>
      <w:proofErr w:type="gramStart"/>
      <w:r w:rsidRPr="0013437F">
        <w:rPr>
          <w:rFonts w:eastAsia="新細明體" w:hint="eastAsia"/>
          <w:szCs w:val="22"/>
        </w:rPr>
        <w:t>溶液甲和乙</w:t>
      </w:r>
      <w:proofErr w:type="gramEnd"/>
      <w:r w:rsidRPr="0013437F">
        <w:rPr>
          <w:rFonts w:eastAsia="新細明體" w:hint="eastAsia"/>
          <w:szCs w:val="22"/>
        </w:rPr>
        <w:t>的組合</w:t>
      </w:r>
      <w:r w:rsidR="006B59FB">
        <w:rPr>
          <w:rFonts w:eastAsia="新細明體" w:hint="eastAsia"/>
          <w:szCs w:val="22"/>
        </w:rPr>
        <w:t>？</w:t>
      </w:r>
    </w:p>
    <w:tbl>
      <w:tblPr>
        <w:tblStyle w:val="af7"/>
        <w:tblW w:w="0" w:type="auto"/>
        <w:tblInd w:w="369" w:type="dxa"/>
        <w:tblLook w:val="04A0" w:firstRow="1" w:lastRow="0" w:firstColumn="1" w:lastColumn="0" w:noHBand="0" w:noVBand="1"/>
      </w:tblPr>
      <w:tblGrid>
        <w:gridCol w:w="902"/>
        <w:gridCol w:w="3402"/>
        <w:gridCol w:w="3402"/>
      </w:tblGrid>
      <w:tr w:rsidR="00681B07" w14:paraId="0D868F65" w14:textId="77777777" w:rsidTr="00ED3B2B">
        <w:trPr>
          <w:trHeight w:val="369"/>
        </w:trPr>
        <w:tc>
          <w:tcPr>
            <w:tcW w:w="902" w:type="dxa"/>
            <w:tcBorders>
              <w:tl2br w:val="single" w:sz="4" w:space="0" w:color="auto"/>
            </w:tcBorders>
            <w:vAlign w:val="center"/>
          </w:tcPr>
          <w:p w14:paraId="55E47FC8" w14:textId="77777777" w:rsidR="00681B07" w:rsidRDefault="00681B07" w:rsidP="006B59FB">
            <w:pPr>
              <w:pStyle w:val="TIT1"/>
              <w:spacing w:beforeLines="0" w:before="0" w:line="240" w:lineRule="atLeast"/>
              <w:ind w:firstLine="0"/>
              <w:rPr>
                <w:rFonts w:eastAsiaTheme="majorEastAsia"/>
              </w:rPr>
            </w:pPr>
          </w:p>
        </w:tc>
        <w:tc>
          <w:tcPr>
            <w:tcW w:w="3402" w:type="dxa"/>
            <w:vAlign w:val="center"/>
          </w:tcPr>
          <w:p w14:paraId="3A06FFE9" w14:textId="77777777" w:rsidR="00681B07" w:rsidRDefault="00681B07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>
              <w:rPr>
                <w:rFonts w:eastAsiaTheme="majorEastAsia"/>
              </w:rPr>
              <w:t>甲</w:t>
            </w:r>
          </w:p>
        </w:tc>
        <w:tc>
          <w:tcPr>
            <w:tcW w:w="3402" w:type="dxa"/>
            <w:vAlign w:val="center"/>
          </w:tcPr>
          <w:p w14:paraId="399468D5" w14:textId="77777777" w:rsidR="00681B07" w:rsidRDefault="00681B07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>
              <w:rPr>
                <w:rFonts w:eastAsiaTheme="majorEastAsia"/>
              </w:rPr>
              <w:t>乙</w:t>
            </w:r>
          </w:p>
        </w:tc>
      </w:tr>
      <w:tr w:rsidR="00681B07" w14:paraId="113D46DD" w14:textId="77777777" w:rsidTr="00ED3B2B">
        <w:trPr>
          <w:trHeight w:val="369"/>
        </w:trPr>
        <w:tc>
          <w:tcPr>
            <w:tcW w:w="902" w:type="dxa"/>
            <w:vAlign w:val="center"/>
          </w:tcPr>
          <w:p w14:paraId="7E37CB43" w14:textId="77777777" w:rsidR="00681B07" w:rsidRDefault="00681B07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(A)</w:t>
            </w:r>
          </w:p>
        </w:tc>
        <w:tc>
          <w:tcPr>
            <w:tcW w:w="3402" w:type="dxa"/>
            <w:vAlign w:val="center"/>
          </w:tcPr>
          <w:p w14:paraId="3D7DC4AC" w14:textId="40422817" w:rsidR="00681B07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859" w:dyaOrig="300" w14:anchorId="7D69F9EE">
                <v:shape id="_x0000_i1092" type="#_x0000_t75" style="width:42.55pt;height:15.05pt" o:ole="">
                  <v:imagedata r:id="rId142" o:title=""/>
                </v:shape>
                <o:OLEObject Type="Embed" ProgID="Equation.DSMT4" ShapeID="_x0000_i1092" DrawAspect="Content" ObjectID="_1703744262" r:id="rId143"/>
              </w:object>
            </w:r>
          </w:p>
        </w:tc>
        <w:tc>
          <w:tcPr>
            <w:tcW w:w="3402" w:type="dxa"/>
            <w:vAlign w:val="center"/>
          </w:tcPr>
          <w:p w14:paraId="1CEED3BA" w14:textId="5DB03DCB" w:rsidR="00681B07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900" w:dyaOrig="320" w14:anchorId="60A88071">
                <v:shape id="_x0000_i1093" type="#_x0000_t75" style="width:45.1pt;height:16.9pt" o:ole="">
                  <v:imagedata r:id="rId144" o:title=""/>
                </v:shape>
                <o:OLEObject Type="Embed" ProgID="Equation.DSMT4" ShapeID="_x0000_i1093" DrawAspect="Content" ObjectID="_1703744263" r:id="rId145"/>
              </w:object>
            </w:r>
          </w:p>
        </w:tc>
      </w:tr>
      <w:tr w:rsidR="00681B07" w14:paraId="2A9B6298" w14:textId="77777777" w:rsidTr="00ED3B2B">
        <w:trPr>
          <w:trHeight w:val="369"/>
        </w:trPr>
        <w:tc>
          <w:tcPr>
            <w:tcW w:w="902" w:type="dxa"/>
            <w:vAlign w:val="center"/>
          </w:tcPr>
          <w:p w14:paraId="76D439EA" w14:textId="77777777" w:rsidR="00681B07" w:rsidRDefault="00681B07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(B)</w:t>
            </w:r>
          </w:p>
        </w:tc>
        <w:tc>
          <w:tcPr>
            <w:tcW w:w="3402" w:type="dxa"/>
            <w:vAlign w:val="center"/>
          </w:tcPr>
          <w:p w14:paraId="46BEB799" w14:textId="587B236A" w:rsidR="00681B07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900" w:dyaOrig="320" w14:anchorId="790E210D">
                <v:shape id="_x0000_i1094" type="#_x0000_t75" style="width:45.1pt;height:16.9pt" o:ole="">
                  <v:imagedata r:id="rId146" o:title=""/>
                </v:shape>
                <o:OLEObject Type="Embed" ProgID="Equation.DSMT4" ShapeID="_x0000_i1094" DrawAspect="Content" ObjectID="_1703744264" r:id="rId147"/>
              </w:object>
            </w:r>
          </w:p>
        </w:tc>
        <w:tc>
          <w:tcPr>
            <w:tcW w:w="3402" w:type="dxa"/>
            <w:vAlign w:val="center"/>
          </w:tcPr>
          <w:p w14:paraId="1D965083" w14:textId="018D3D62" w:rsidR="00681B07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859" w:dyaOrig="300" w14:anchorId="7C3A8D10">
                <v:shape id="_x0000_i1095" type="#_x0000_t75" style="width:42.55pt;height:15.05pt" o:ole="">
                  <v:imagedata r:id="rId148" o:title=""/>
                </v:shape>
                <o:OLEObject Type="Embed" ProgID="Equation.DSMT4" ShapeID="_x0000_i1095" DrawAspect="Content" ObjectID="_1703744265" r:id="rId149"/>
              </w:object>
            </w:r>
          </w:p>
        </w:tc>
      </w:tr>
      <w:tr w:rsidR="00681B07" w14:paraId="56BFE566" w14:textId="77777777" w:rsidTr="00ED3B2B">
        <w:trPr>
          <w:trHeight w:val="369"/>
        </w:trPr>
        <w:tc>
          <w:tcPr>
            <w:tcW w:w="902" w:type="dxa"/>
            <w:vAlign w:val="center"/>
          </w:tcPr>
          <w:p w14:paraId="2622331E" w14:textId="77777777" w:rsidR="00681B07" w:rsidRDefault="00681B07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(C)</w:t>
            </w:r>
          </w:p>
        </w:tc>
        <w:tc>
          <w:tcPr>
            <w:tcW w:w="3402" w:type="dxa"/>
            <w:vAlign w:val="center"/>
          </w:tcPr>
          <w:p w14:paraId="090FCDD5" w14:textId="2170C804" w:rsidR="00681B07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980" w:dyaOrig="300" w14:anchorId="7E817411">
                <v:shape id="_x0000_i1096" type="#_x0000_t75" style="width:48.85pt;height:15.05pt" o:ole="">
                  <v:imagedata r:id="rId150" o:title=""/>
                </v:shape>
                <o:OLEObject Type="Embed" ProgID="Equation.DSMT4" ShapeID="_x0000_i1096" DrawAspect="Content" ObjectID="_1703744266" r:id="rId151"/>
              </w:object>
            </w:r>
          </w:p>
        </w:tc>
        <w:tc>
          <w:tcPr>
            <w:tcW w:w="3402" w:type="dxa"/>
            <w:vAlign w:val="center"/>
          </w:tcPr>
          <w:p w14:paraId="3E58263E" w14:textId="738C413C" w:rsidR="00681B07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900" w:dyaOrig="320" w14:anchorId="689EE545">
                <v:shape id="_x0000_i1097" type="#_x0000_t75" style="width:45.1pt;height:16.9pt" o:ole="">
                  <v:imagedata r:id="rId152" o:title=""/>
                </v:shape>
                <o:OLEObject Type="Embed" ProgID="Equation.DSMT4" ShapeID="_x0000_i1097" DrawAspect="Content" ObjectID="_1703744267" r:id="rId153"/>
              </w:object>
            </w:r>
          </w:p>
        </w:tc>
      </w:tr>
      <w:tr w:rsidR="00681B07" w14:paraId="64FB0CC9" w14:textId="77777777" w:rsidTr="00ED3B2B">
        <w:trPr>
          <w:trHeight w:val="369"/>
        </w:trPr>
        <w:tc>
          <w:tcPr>
            <w:tcW w:w="902" w:type="dxa"/>
            <w:vAlign w:val="center"/>
          </w:tcPr>
          <w:p w14:paraId="1AD061D5" w14:textId="77777777" w:rsidR="00681B07" w:rsidRDefault="00681B07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(D)</w:t>
            </w:r>
          </w:p>
        </w:tc>
        <w:tc>
          <w:tcPr>
            <w:tcW w:w="3402" w:type="dxa"/>
            <w:vAlign w:val="center"/>
          </w:tcPr>
          <w:p w14:paraId="4745F1CF" w14:textId="4CD96081" w:rsidR="00681B07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900" w:dyaOrig="320" w14:anchorId="18E6CEDE">
                <v:shape id="_x0000_i1098" type="#_x0000_t75" style="width:45.1pt;height:16.9pt" o:ole="">
                  <v:imagedata r:id="rId154" o:title=""/>
                </v:shape>
                <o:OLEObject Type="Embed" ProgID="Equation.DSMT4" ShapeID="_x0000_i1098" DrawAspect="Content" ObjectID="_1703744268" r:id="rId155"/>
              </w:object>
            </w:r>
          </w:p>
        </w:tc>
        <w:tc>
          <w:tcPr>
            <w:tcW w:w="3402" w:type="dxa"/>
            <w:vAlign w:val="center"/>
          </w:tcPr>
          <w:p w14:paraId="615A6C56" w14:textId="4D366273" w:rsidR="00681B07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1520" w:dyaOrig="320" w14:anchorId="0DCA85CC">
                <v:shape id="_x0000_i1099" type="#_x0000_t75" style="width:75.75pt;height:16.9pt" o:ole="">
                  <v:imagedata r:id="rId156" o:title=""/>
                </v:shape>
                <o:OLEObject Type="Embed" ProgID="Equation.DSMT4" ShapeID="_x0000_i1099" DrawAspect="Content" ObjectID="_1703744269" r:id="rId157"/>
              </w:object>
            </w:r>
          </w:p>
        </w:tc>
      </w:tr>
      <w:tr w:rsidR="00681B07" w14:paraId="7FCE5DF6" w14:textId="77777777" w:rsidTr="00ED3B2B">
        <w:trPr>
          <w:trHeight w:val="369"/>
        </w:trPr>
        <w:tc>
          <w:tcPr>
            <w:tcW w:w="902" w:type="dxa"/>
            <w:vAlign w:val="center"/>
          </w:tcPr>
          <w:p w14:paraId="0E266A4B" w14:textId="77777777" w:rsidR="00681B07" w:rsidRPr="00C65CD1" w:rsidRDefault="00681B07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C65CD1">
              <w:rPr>
                <w:rFonts w:eastAsiaTheme="majorEastAsia"/>
              </w:rPr>
              <w:t>(E)</w:t>
            </w:r>
          </w:p>
        </w:tc>
        <w:tc>
          <w:tcPr>
            <w:tcW w:w="3402" w:type="dxa"/>
            <w:vAlign w:val="center"/>
          </w:tcPr>
          <w:p w14:paraId="72C8689B" w14:textId="58EA49E3" w:rsidR="00681B07" w:rsidRPr="00C65CD1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1520" w:dyaOrig="320" w14:anchorId="45203063">
                <v:shape id="_x0000_i1100" type="#_x0000_t75" style="width:75.75pt;height:16.9pt" o:ole="">
                  <v:imagedata r:id="rId158" o:title=""/>
                </v:shape>
                <o:OLEObject Type="Embed" ProgID="Equation.DSMT4" ShapeID="_x0000_i1100" DrawAspect="Content" ObjectID="_1703744270" r:id="rId159"/>
              </w:object>
            </w:r>
          </w:p>
        </w:tc>
        <w:tc>
          <w:tcPr>
            <w:tcW w:w="3402" w:type="dxa"/>
            <w:vAlign w:val="center"/>
          </w:tcPr>
          <w:p w14:paraId="0D61E657" w14:textId="52E7F7B6" w:rsidR="00681B07" w:rsidRPr="00C65CD1" w:rsidRDefault="00556B1E" w:rsidP="006B59FB">
            <w:pPr>
              <w:pStyle w:val="TIT1"/>
              <w:spacing w:beforeLines="0" w:before="0" w:line="240" w:lineRule="atLeast"/>
              <w:ind w:firstLine="0"/>
              <w:jc w:val="center"/>
              <w:rPr>
                <w:rFonts w:eastAsiaTheme="majorEastAsia"/>
              </w:rPr>
            </w:pPr>
            <w:r w:rsidRPr="00556B1E">
              <w:rPr>
                <w:rFonts w:eastAsiaTheme="majorEastAsia"/>
                <w:position w:val="-10"/>
              </w:rPr>
              <w:object w:dxaOrig="900" w:dyaOrig="320" w14:anchorId="5614FF61">
                <v:shape id="_x0000_i1101" type="#_x0000_t75" style="width:45.1pt;height:16.9pt" o:ole="">
                  <v:imagedata r:id="rId160" o:title=""/>
                </v:shape>
                <o:OLEObject Type="Embed" ProgID="Equation.DSMT4" ShapeID="_x0000_i1101" DrawAspect="Content" ObjectID="_1703744271" r:id="rId161"/>
              </w:object>
            </w:r>
          </w:p>
        </w:tc>
      </w:tr>
    </w:tbl>
    <w:p w14:paraId="412B7A76" w14:textId="77777777" w:rsidR="0029264C" w:rsidRDefault="0029264C" w:rsidP="00B24886">
      <w:pPr>
        <w:pStyle w:val="TIT1"/>
        <w:tabs>
          <w:tab w:val="clear" w:pos="2160"/>
          <w:tab w:val="left" w:pos="1920"/>
        </w:tabs>
        <w:spacing w:before="60"/>
        <w:ind w:left="357" w:hanging="357"/>
      </w:pPr>
    </w:p>
    <w:p w14:paraId="45795C63" w14:textId="77777777" w:rsidR="0029264C" w:rsidRDefault="0029264C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2AF795B6" w14:textId="1F3798A0" w:rsidR="00B5231C" w:rsidRDefault="00D65D84" w:rsidP="00B24886">
      <w:pPr>
        <w:pStyle w:val="TIT1"/>
        <w:tabs>
          <w:tab w:val="clear" w:pos="2160"/>
          <w:tab w:val="left" w:pos="1920"/>
        </w:tabs>
        <w:spacing w:before="60"/>
        <w:ind w:left="357" w:hanging="357"/>
      </w:pPr>
      <w:r>
        <w:rPr>
          <w:rFonts w:hint="eastAsia"/>
        </w:rPr>
        <w:lastRenderedPageBreak/>
        <w:t>14</w:t>
      </w:r>
      <w:r w:rsidRPr="00D15ABF">
        <w:rPr>
          <w:rFonts w:hint="eastAsia"/>
        </w:rPr>
        <w:t>.</w:t>
      </w:r>
      <w:r w:rsidR="001103C1">
        <w:tab/>
      </w:r>
      <w:r w:rsidR="00B5231C">
        <w:rPr>
          <w:rFonts w:hint="eastAsia"/>
        </w:rPr>
        <w:t>汽油是含有</w:t>
      </w:r>
      <w:proofErr w:type="gramStart"/>
      <w:r w:rsidR="00B5231C">
        <w:rPr>
          <w:rFonts w:hint="eastAsia"/>
        </w:rPr>
        <w:t>5</w:t>
      </w:r>
      <w:r w:rsidR="00B5231C">
        <w:rPr>
          <w:rFonts w:hint="eastAsia"/>
        </w:rPr>
        <w:t>至</w:t>
      </w:r>
      <w:r w:rsidR="00B5231C">
        <w:rPr>
          <w:rFonts w:hint="eastAsia"/>
        </w:rPr>
        <w:t>12</w:t>
      </w:r>
      <w:r w:rsidR="00B5231C">
        <w:rPr>
          <w:rFonts w:hint="eastAsia"/>
        </w:rPr>
        <w:t>個碳</w:t>
      </w:r>
      <w:proofErr w:type="gramEnd"/>
      <w:r w:rsidR="00B5231C">
        <w:rPr>
          <w:rFonts w:hint="eastAsia"/>
        </w:rPr>
        <w:t>原子的碳氫化合物，燃燒時會排放</w:t>
      </w:r>
      <w:r w:rsidR="006B59FB" w:rsidRPr="005A4603">
        <w:rPr>
          <w:position w:val="-10"/>
        </w:rPr>
        <w:object w:dxaOrig="460" w:dyaOrig="320" w14:anchorId="7589B4F7">
          <v:shape id="_x0000_i1102" type="#_x0000_t75" style="width:23.1pt;height:17pt" o:ole="">
            <v:imagedata r:id="rId162" o:title=""/>
          </v:shape>
          <o:OLEObject Type="Embed" ProgID="Equation.DSMT4" ShapeID="_x0000_i1102" DrawAspect="Content" ObjectID="_1703744272" r:id="rId163"/>
        </w:object>
      </w:r>
      <w:r w:rsidR="00B5231C">
        <w:rPr>
          <w:rFonts w:hint="eastAsia"/>
        </w:rPr>
        <w:t>，是造成空氣中</w:t>
      </w:r>
      <w:r w:rsidR="006B59FB" w:rsidRPr="005A4603">
        <w:rPr>
          <w:position w:val="-10"/>
        </w:rPr>
        <w:object w:dxaOrig="460" w:dyaOrig="320" w14:anchorId="1BCD2248">
          <v:shape id="_x0000_i1103" type="#_x0000_t75" style="width:23.1pt;height:17pt" o:ole="">
            <v:imagedata r:id="rId164" o:title=""/>
          </v:shape>
          <o:OLEObject Type="Embed" ProgID="Equation.DSMT4" ShapeID="_x0000_i1103" DrawAspect="Content" ObjectID="_1703744273" r:id="rId165"/>
        </w:object>
      </w:r>
      <w:r w:rsidR="00B5231C">
        <w:rPr>
          <w:rFonts w:hint="eastAsia"/>
        </w:rPr>
        <w:t>增加的原因之一。</w:t>
      </w:r>
      <w:proofErr w:type="gramStart"/>
      <w:r w:rsidR="00B5231C">
        <w:rPr>
          <w:rFonts w:hint="eastAsia"/>
        </w:rPr>
        <w:t>假如以辛烷</w:t>
      </w:r>
      <w:proofErr w:type="gramEnd"/>
      <w:r w:rsidR="001103C1">
        <w:rPr>
          <w:rFonts w:hint="eastAsia"/>
        </w:rPr>
        <w:t>（</w:t>
      </w:r>
      <w:r w:rsidR="006B59FB" w:rsidRPr="006B59FB">
        <w:rPr>
          <w:position w:val="-10"/>
        </w:rPr>
        <w:object w:dxaOrig="580" w:dyaOrig="320" w14:anchorId="13305153">
          <v:shape id="_x0000_i1104" type="#_x0000_t75" style="width:29.2pt;height:17pt" o:ole="">
            <v:imagedata r:id="rId166" o:title=""/>
          </v:shape>
          <o:OLEObject Type="Embed" ProgID="Equation.DSMT4" ShapeID="_x0000_i1104" DrawAspect="Content" ObjectID="_1703744274" r:id="rId167"/>
        </w:object>
      </w:r>
      <w:r w:rsidR="001103C1" w:rsidRPr="001103C1">
        <w:rPr>
          <w:rFonts w:hint="eastAsia"/>
        </w:rPr>
        <w:t>）</w:t>
      </w:r>
      <w:r w:rsidR="00B5231C">
        <w:rPr>
          <w:rFonts w:hint="eastAsia"/>
        </w:rPr>
        <w:t>代表汽油的成分，而且</w:t>
      </w:r>
      <w:proofErr w:type="gramStart"/>
      <w:r w:rsidR="00B5231C">
        <w:rPr>
          <w:rFonts w:hint="eastAsia"/>
        </w:rPr>
        <w:t>辛烷在引</w:t>
      </w:r>
      <w:proofErr w:type="gramEnd"/>
      <w:r w:rsidR="00B5231C">
        <w:rPr>
          <w:rFonts w:hint="eastAsia"/>
        </w:rPr>
        <w:t>擎運轉時，可完全燃燒，其反應式如下：</w:t>
      </w:r>
    </w:p>
    <w:p w14:paraId="77373DF5" w14:textId="6E0E4B5A" w:rsidR="00B5231C" w:rsidRPr="00290916" w:rsidRDefault="00ED3B2B" w:rsidP="006B59FB">
      <w:pPr>
        <w:pStyle w:val="tit2"/>
        <w:tabs>
          <w:tab w:val="left" w:pos="7088"/>
        </w:tabs>
        <w:spacing w:beforeLines="25" w:before="60" w:afterLines="25" w:after="60"/>
        <w:ind w:leftChars="1000" w:left="2400"/>
        <w:rPr>
          <w:rFonts w:eastAsia="新細明體"/>
          <w:szCs w:val="22"/>
        </w:rPr>
      </w:pPr>
      <w:r w:rsidRPr="006B59FB">
        <w:rPr>
          <w:rFonts w:eastAsia="新細明體"/>
          <w:position w:val="-10"/>
          <w:szCs w:val="22"/>
        </w:rPr>
        <w:object w:dxaOrig="3640" w:dyaOrig="320" w14:anchorId="1744B9F6">
          <v:shape id="_x0000_i1105" type="#_x0000_t75" style="width:182pt;height:17pt" o:ole="">
            <v:imagedata r:id="rId168" o:title=""/>
          </v:shape>
          <o:OLEObject Type="Embed" ProgID="Equation.DSMT4" ShapeID="_x0000_i1105" DrawAspect="Content" ObjectID="_1703744275" r:id="rId169"/>
        </w:object>
      </w:r>
      <w:r w:rsidR="006B59FB">
        <w:rPr>
          <w:rFonts w:eastAsia="新細明體"/>
          <w:szCs w:val="22"/>
        </w:rPr>
        <w:tab/>
      </w:r>
      <w:r w:rsidR="00C452AD" w:rsidRPr="00290916">
        <w:rPr>
          <w:rFonts w:eastAsia="新細明體" w:hint="eastAsia"/>
          <w:szCs w:val="22"/>
        </w:rPr>
        <w:t>（</w:t>
      </w:r>
      <w:r w:rsidR="00B5231C" w:rsidRPr="00290916">
        <w:rPr>
          <w:rFonts w:eastAsia="新細明體" w:hint="eastAsia"/>
          <w:szCs w:val="22"/>
        </w:rPr>
        <w:t>係數尚未平衡</w:t>
      </w:r>
      <w:r w:rsidR="00C452AD" w:rsidRPr="00290916">
        <w:rPr>
          <w:rFonts w:eastAsia="新細明體" w:hint="eastAsia"/>
          <w:szCs w:val="22"/>
        </w:rPr>
        <w:t>）</w:t>
      </w:r>
    </w:p>
    <w:p w14:paraId="1D50CDDA" w14:textId="30A60D16" w:rsidR="00B5231C" w:rsidRPr="00290916" w:rsidRDefault="00472E2F" w:rsidP="00290916">
      <w:pPr>
        <w:pStyle w:val="tit2"/>
        <w:ind w:leftChars="150" w:left="360"/>
        <w:rPr>
          <w:rFonts w:eastAsia="新細明體"/>
          <w:szCs w:val="22"/>
        </w:rPr>
      </w:pPr>
      <w:r>
        <w:rPr>
          <w:rFonts w:hint="eastAsia"/>
        </w:rPr>
        <w:t>若一公畝的森林平均每天可吸收</w:t>
      </w:r>
      <w:r>
        <w:rPr>
          <w:rFonts w:hint="eastAsia"/>
        </w:rPr>
        <w:t>16</w:t>
      </w:r>
      <w:r>
        <w:rPr>
          <w:rFonts w:hint="eastAsia"/>
        </w:rPr>
        <w:t>公斤的</w:t>
      </w:r>
      <w:r w:rsidRPr="006B59FB">
        <w:rPr>
          <w:position w:val="-10"/>
        </w:rPr>
        <w:object w:dxaOrig="460" w:dyaOrig="320" w14:anchorId="32E6FEDA">
          <v:shape id="_x0000_i1106" type="#_x0000_t75" style="width:23.1pt;height:17pt" o:ole="">
            <v:imagedata r:id="rId170" o:title=""/>
          </v:shape>
          <o:OLEObject Type="Embed" ProgID="Equation.DSMT4" ShapeID="_x0000_i1106" DrawAspect="Content" ObjectID="_1703744276" r:id="rId171"/>
        </w:object>
      </w:r>
      <w:r>
        <w:rPr>
          <w:rFonts w:hint="eastAsia"/>
        </w:rPr>
        <w:t>，當</w:t>
      </w:r>
      <w:r w:rsidR="00B5231C" w:rsidRPr="00290916">
        <w:rPr>
          <w:rFonts w:eastAsia="新細明體" w:hint="eastAsia"/>
          <w:szCs w:val="22"/>
        </w:rPr>
        <w:t>汽車油箱中</w:t>
      </w:r>
      <w:r w:rsidR="00B5231C" w:rsidRPr="00290916">
        <w:rPr>
          <w:rFonts w:eastAsia="新細明體" w:hint="eastAsia"/>
          <w:szCs w:val="22"/>
        </w:rPr>
        <w:t>50</w:t>
      </w:r>
      <w:r w:rsidR="00B5231C" w:rsidRPr="00290916">
        <w:rPr>
          <w:rFonts w:eastAsia="新細明體" w:hint="eastAsia"/>
          <w:szCs w:val="22"/>
        </w:rPr>
        <w:t>公升的辛烷完全燃燒，</w:t>
      </w:r>
      <w:r w:rsidR="00201AB1" w:rsidRPr="00290916">
        <w:rPr>
          <w:rFonts w:eastAsia="新細明體" w:hint="eastAsia"/>
          <w:szCs w:val="22"/>
        </w:rPr>
        <w:t>則</w:t>
      </w:r>
      <w:r w:rsidR="00B5231C" w:rsidRPr="00290916">
        <w:rPr>
          <w:rFonts w:eastAsia="新細明體" w:hint="eastAsia"/>
          <w:szCs w:val="22"/>
        </w:rPr>
        <w:t>所產生的</w:t>
      </w:r>
      <w:r w:rsidR="006B59FB" w:rsidRPr="006B59FB">
        <w:rPr>
          <w:position w:val="-10"/>
        </w:rPr>
        <w:object w:dxaOrig="460" w:dyaOrig="320" w14:anchorId="04070C14">
          <v:shape id="_x0000_i1107" type="#_x0000_t75" style="width:23.1pt;height:17pt" o:ole="">
            <v:imagedata r:id="rId172" o:title=""/>
          </v:shape>
          <o:OLEObject Type="Embed" ProgID="Equation.DSMT4" ShapeID="_x0000_i1107" DrawAspect="Content" ObjectID="_1703744277" r:id="rId173"/>
        </w:object>
      </w:r>
      <w:r w:rsidR="00B5231C" w:rsidRPr="00290916">
        <w:rPr>
          <w:rFonts w:eastAsia="新細明體" w:hint="eastAsia"/>
          <w:szCs w:val="22"/>
        </w:rPr>
        <w:t>約為一公</w:t>
      </w:r>
      <w:r w:rsidR="0011422E" w:rsidRPr="00290916">
        <w:rPr>
          <w:rFonts w:eastAsia="新細明體" w:hint="eastAsia"/>
          <w:szCs w:val="22"/>
        </w:rPr>
        <w:t>畝</w:t>
      </w:r>
      <w:r w:rsidR="00B5231C" w:rsidRPr="00290916">
        <w:rPr>
          <w:rFonts w:eastAsia="新細明體" w:hint="eastAsia"/>
          <w:szCs w:val="22"/>
        </w:rPr>
        <w:t>森林多少天的吸收量？</w:t>
      </w:r>
      <w:proofErr w:type="gramStart"/>
      <w:r w:rsidR="00C452AD" w:rsidRPr="00290916">
        <w:rPr>
          <w:rFonts w:eastAsia="新細明體" w:hint="eastAsia"/>
          <w:szCs w:val="22"/>
        </w:rPr>
        <w:t>（</w:t>
      </w:r>
      <w:proofErr w:type="gramEnd"/>
      <w:r w:rsidR="006B59FB" w:rsidRPr="006B59FB">
        <w:rPr>
          <w:rFonts w:eastAsia="新細明體"/>
          <w:position w:val="-10"/>
          <w:szCs w:val="22"/>
        </w:rPr>
        <w:object w:dxaOrig="580" w:dyaOrig="320" w14:anchorId="48B0F3E3">
          <v:shape id="_x0000_i1108" type="#_x0000_t75" style="width:29.2pt;height:17pt" o:ole="">
            <v:imagedata r:id="rId174" o:title=""/>
          </v:shape>
          <o:OLEObject Type="Embed" ProgID="Equation.DSMT4" ShapeID="_x0000_i1108" DrawAspect="Content" ObjectID="_1703744278" r:id="rId175"/>
        </w:object>
      </w:r>
      <w:r w:rsidR="00B5231C" w:rsidRPr="00290916">
        <w:rPr>
          <w:rFonts w:eastAsia="新細明體" w:hint="eastAsia"/>
          <w:szCs w:val="22"/>
        </w:rPr>
        <w:t>：密度</w:t>
      </w:r>
      <w:r w:rsidR="00C452AD" w:rsidRPr="00290916">
        <w:rPr>
          <w:rFonts w:eastAsia="新細明體" w:hint="eastAsia"/>
          <w:szCs w:val="22"/>
        </w:rPr>
        <w:t>＝</w:t>
      </w:r>
      <w:r w:rsidR="00ED3B2B" w:rsidRPr="00ED3B2B">
        <w:rPr>
          <w:rFonts w:eastAsia="新細明體"/>
          <w:position w:val="-6"/>
          <w:szCs w:val="22"/>
        </w:rPr>
        <w:object w:dxaOrig="1180" w:dyaOrig="340" w14:anchorId="5C991B94">
          <v:shape id="_x0000_i1109" type="#_x0000_t75" style="width:59.75pt;height:17pt" o:ole="">
            <v:imagedata r:id="rId176" o:title=""/>
          </v:shape>
          <o:OLEObject Type="Embed" ProgID="Equation.DSMT4" ShapeID="_x0000_i1109" DrawAspect="Content" ObjectID="_1703744279" r:id="rId177"/>
        </w:object>
      </w:r>
      <w:r w:rsidR="009F7724">
        <w:rPr>
          <w:rFonts w:eastAsia="新細明體" w:hint="eastAsia"/>
          <w:szCs w:val="22"/>
        </w:rPr>
        <w:t>、</w:t>
      </w:r>
      <w:r w:rsidR="00B5231C" w:rsidRPr="00290916">
        <w:rPr>
          <w:rFonts w:eastAsia="新細明體" w:hint="eastAsia"/>
          <w:szCs w:val="22"/>
        </w:rPr>
        <w:t>分子量</w:t>
      </w:r>
      <w:r w:rsidR="00C452AD" w:rsidRPr="00290916">
        <w:rPr>
          <w:rFonts w:eastAsia="新細明體" w:hint="eastAsia"/>
          <w:szCs w:val="22"/>
        </w:rPr>
        <w:t>＝</w:t>
      </w:r>
      <w:r w:rsidR="00B5231C" w:rsidRPr="00290916">
        <w:rPr>
          <w:rFonts w:eastAsia="新細明體" w:hint="eastAsia"/>
          <w:szCs w:val="22"/>
        </w:rPr>
        <w:t>114</w:t>
      </w:r>
      <w:proofErr w:type="gramStart"/>
      <w:r w:rsidR="00C452AD" w:rsidRPr="00290916">
        <w:rPr>
          <w:rFonts w:eastAsia="新細明體" w:hint="eastAsia"/>
          <w:szCs w:val="22"/>
        </w:rPr>
        <w:t>）</w:t>
      </w:r>
      <w:proofErr w:type="gramEnd"/>
    </w:p>
    <w:p w14:paraId="3FF5E2C3" w14:textId="140D4A37" w:rsidR="0006460F" w:rsidRDefault="00B5231C" w:rsidP="0067355B">
      <w:pPr>
        <w:pStyle w:val="ABCDE"/>
        <w:ind w:left="360"/>
      </w:pPr>
      <w:r>
        <w:t>(A) 0.84</w:t>
      </w:r>
      <w:r w:rsidR="00C452AD">
        <w:tab/>
      </w:r>
      <w:r>
        <w:t>(B) 2.2</w:t>
      </w:r>
      <w:r w:rsidR="00C452AD">
        <w:tab/>
      </w:r>
      <w:r>
        <w:t>(C)</w:t>
      </w:r>
      <w:r w:rsidRPr="00C65CD1">
        <w:t xml:space="preserve"> 6.8</w:t>
      </w:r>
      <w:r w:rsidR="00C452AD">
        <w:tab/>
      </w:r>
      <w:r>
        <w:t>(D) 14</w:t>
      </w:r>
      <w:r w:rsidR="00C452AD">
        <w:tab/>
      </w:r>
      <w:r>
        <w:t>(E) 54</w:t>
      </w:r>
    </w:p>
    <w:p w14:paraId="57092004" w14:textId="4247F551" w:rsidR="0093304D" w:rsidRDefault="00D65D84" w:rsidP="00420336">
      <w:pPr>
        <w:pStyle w:val="TIT1"/>
        <w:spacing w:before="60"/>
        <w:ind w:left="357" w:hanging="357"/>
      </w:pPr>
      <w:r>
        <w:rPr>
          <w:rFonts w:hint="eastAsia"/>
        </w:rPr>
        <w:t>15</w:t>
      </w:r>
      <w:r w:rsidRPr="00742E24">
        <w:rPr>
          <w:rFonts w:hint="eastAsia"/>
        </w:rPr>
        <w:t>.</w:t>
      </w:r>
      <w:r w:rsidR="00C452AD">
        <w:tab/>
      </w:r>
      <w:r w:rsidR="0093304D">
        <w:rPr>
          <w:rFonts w:hint="eastAsia"/>
        </w:rPr>
        <w:t>某離子化合物</w:t>
      </w:r>
      <w:r w:rsidR="0093304D">
        <w:rPr>
          <w:rFonts w:hint="eastAsia"/>
        </w:rPr>
        <w:t>X</w:t>
      </w:r>
      <w:r w:rsidR="00201AB1">
        <w:rPr>
          <w:rFonts w:hint="eastAsia"/>
        </w:rPr>
        <w:t>之</w:t>
      </w:r>
      <w:r w:rsidR="0093304D">
        <w:rPr>
          <w:rFonts w:hint="eastAsia"/>
        </w:rPr>
        <w:t>溶解度與溫度關係如</w:t>
      </w:r>
      <w:r w:rsidR="0093304D" w:rsidRPr="00420336">
        <w:rPr>
          <w:rFonts w:hint="eastAsia"/>
        </w:rPr>
        <w:t>圖</w:t>
      </w:r>
      <w:r w:rsidR="000F7FED">
        <w:t>7</w:t>
      </w:r>
      <w:r w:rsidR="0093304D">
        <w:rPr>
          <w:rFonts w:hint="eastAsia"/>
        </w:rPr>
        <w:t>。林</w:t>
      </w:r>
      <w:r w:rsidR="00201AB1">
        <w:rPr>
          <w:rFonts w:hint="eastAsia"/>
        </w:rPr>
        <w:t>生</w:t>
      </w:r>
      <w:r w:rsidR="0093304D">
        <w:rPr>
          <w:rFonts w:hint="eastAsia"/>
        </w:rPr>
        <w:t>利用</w:t>
      </w:r>
      <w:r w:rsidR="0093304D" w:rsidRPr="00420336">
        <w:rPr>
          <w:rFonts w:hint="eastAsia"/>
        </w:rPr>
        <w:t>圖</w:t>
      </w:r>
      <w:r w:rsidR="000F7FED">
        <w:t>8</w:t>
      </w:r>
      <w:r w:rsidR="0093304D">
        <w:rPr>
          <w:rFonts w:hint="eastAsia"/>
        </w:rPr>
        <w:t>裝置測試</w:t>
      </w:r>
      <w:r w:rsidR="00201AB1">
        <w:rPr>
          <w:rFonts w:hint="eastAsia"/>
        </w:rPr>
        <w:t>體積為</w:t>
      </w:r>
      <w:r w:rsidR="0049562E" w:rsidRPr="0049562E">
        <w:rPr>
          <w:position w:val="-6"/>
        </w:rPr>
        <w:object w:dxaOrig="820" w:dyaOrig="300" w14:anchorId="4F2F7B0C">
          <v:shape id="_x0000_i1110" type="#_x0000_t75" style="width:41.45pt;height:14.95pt" o:ole="">
            <v:imagedata r:id="rId178" o:title=""/>
          </v:shape>
          <o:OLEObject Type="Embed" ProgID="Equation.DSMT4" ShapeID="_x0000_i1110" DrawAspect="Content" ObjectID="_1703744280" r:id="rId179"/>
        </w:object>
      </w:r>
      <w:r w:rsidR="0093304D">
        <w:rPr>
          <w:rFonts w:hint="eastAsia"/>
        </w:rPr>
        <w:t>金屬塊的浮力，且可忽略溫度對其影響。在</w:t>
      </w:r>
      <w:r w:rsidR="0093304D">
        <w:rPr>
          <w:rFonts w:hint="eastAsia"/>
        </w:rPr>
        <w:t>45</w:t>
      </w:r>
      <w:r w:rsidR="0093304D" w:rsidRPr="00C452AD">
        <w:t>℃</w:t>
      </w:r>
      <w:r w:rsidR="0093304D">
        <w:rPr>
          <w:rFonts w:hint="eastAsia"/>
        </w:rPr>
        <w:t>已達</w:t>
      </w:r>
      <w:r w:rsidR="009D23E5">
        <w:rPr>
          <w:rFonts w:hint="eastAsia"/>
        </w:rPr>
        <w:t>溶解</w:t>
      </w:r>
      <w:r w:rsidR="0093304D">
        <w:rPr>
          <w:rFonts w:hint="eastAsia"/>
        </w:rPr>
        <w:t>平衡的</w:t>
      </w:r>
      <w:r w:rsidR="0093304D">
        <w:rPr>
          <w:rFonts w:hint="eastAsia"/>
        </w:rPr>
        <w:t>X</w:t>
      </w:r>
      <w:r w:rsidR="0093304D">
        <w:rPr>
          <w:rFonts w:hint="eastAsia"/>
        </w:rPr>
        <w:t>水溶液中，尚有</w:t>
      </w:r>
      <w:r w:rsidR="009D23E5">
        <w:rPr>
          <w:rFonts w:hint="eastAsia"/>
        </w:rPr>
        <w:t>未</w:t>
      </w:r>
      <w:r w:rsidR="0093304D">
        <w:rPr>
          <w:rFonts w:hint="eastAsia"/>
        </w:rPr>
        <w:t>溶解的</w:t>
      </w:r>
      <w:r w:rsidR="00064569">
        <w:rPr>
          <w:rFonts w:hint="eastAsia"/>
        </w:rPr>
        <w:t>X</w:t>
      </w:r>
      <w:r w:rsidR="0093304D">
        <w:rPr>
          <w:rFonts w:hint="eastAsia"/>
        </w:rPr>
        <w:t>固體</w:t>
      </w:r>
      <w:r w:rsidR="00064569">
        <w:rPr>
          <w:rFonts w:hint="eastAsia"/>
        </w:rPr>
        <w:t>。</w:t>
      </w:r>
      <w:r w:rsidR="0093304D">
        <w:rPr>
          <w:rFonts w:hint="eastAsia"/>
        </w:rPr>
        <w:t>將金屬塊完全</w:t>
      </w:r>
      <w:r w:rsidR="00472E2F">
        <w:rPr>
          <w:rFonts w:hint="eastAsia"/>
        </w:rPr>
        <w:t>沒</w:t>
      </w:r>
      <w:r w:rsidR="0093304D">
        <w:rPr>
          <w:rFonts w:hint="eastAsia"/>
        </w:rPr>
        <w:t>入該溶液中，發現</w:t>
      </w:r>
      <w:r w:rsidR="00FE1EF7">
        <w:rPr>
          <w:rFonts w:hint="eastAsia"/>
        </w:rPr>
        <w:t>金屬塊</w:t>
      </w:r>
      <w:r w:rsidR="0093304D">
        <w:rPr>
          <w:rFonts w:hint="eastAsia"/>
        </w:rPr>
        <w:t>重量減輕</w:t>
      </w:r>
      <w:r w:rsidR="0093304D">
        <w:rPr>
          <w:rFonts w:hint="eastAsia"/>
        </w:rPr>
        <w:t>120</w:t>
      </w:r>
      <w:r w:rsidR="0093304D">
        <w:rPr>
          <w:rFonts w:hint="eastAsia"/>
        </w:rPr>
        <w:t>克</w:t>
      </w:r>
      <w:r w:rsidR="00FE1EF7">
        <w:rPr>
          <w:rFonts w:hint="eastAsia"/>
        </w:rPr>
        <w:t>重</w:t>
      </w:r>
      <w:r w:rsidR="0093304D">
        <w:rPr>
          <w:rFonts w:hint="eastAsia"/>
        </w:rPr>
        <w:t>，若</w:t>
      </w:r>
      <w:r w:rsidR="0093304D">
        <w:rPr>
          <w:rFonts w:hint="eastAsia"/>
        </w:rPr>
        <w:t>X</w:t>
      </w:r>
      <w:proofErr w:type="gramStart"/>
      <w:r w:rsidR="0093304D">
        <w:rPr>
          <w:rFonts w:hint="eastAsia"/>
        </w:rPr>
        <w:t>式量為</w:t>
      </w:r>
      <w:proofErr w:type="gramEnd"/>
      <w:r w:rsidR="0093304D">
        <w:rPr>
          <w:rFonts w:hint="eastAsia"/>
        </w:rPr>
        <w:t>75</w:t>
      </w:r>
      <w:r w:rsidR="0093304D">
        <w:rPr>
          <w:rFonts w:hint="eastAsia"/>
        </w:rPr>
        <w:t>，則此</w:t>
      </w:r>
      <w:r w:rsidR="00472E2F">
        <w:rPr>
          <w:rFonts w:hint="eastAsia"/>
        </w:rPr>
        <w:t>X</w:t>
      </w:r>
      <w:r w:rsidR="0093304D">
        <w:rPr>
          <w:rFonts w:hint="eastAsia"/>
        </w:rPr>
        <w:t>飽和溶液的體積莫耳濃度（</w:t>
      </w:r>
      <w:r w:rsidR="0093304D">
        <w:rPr>
          <w:rFonts w:hint="eastAsia"/>
        </w:rPr>
        <w:t>M</w:t>
      </w:r>
      <w:r w:rsidR="0093304D">
        <w:rPr>
          <w:rFonts w:hint="eastAsia"/>
        </w:rPr>
        <w:t>）為何</w:t>
      </w:r>
      <w:r w:rsidR="00C452AD">
        <w:rPr>
          <w:rFonts w:hint="eastAsia"/>
        </w:rPr>
        <w:t>？</w:t>
      </w:r>
    </w:p>
    <w:p w14:paraId="6446F5A7" w14:textId="092D49CE" w:rsidR="00F04C7A" w:rsidRDefault="00F119C0" w:rsidP="003C1C96">
      <w:pPr>
        <w:pStyle w:val="ABCDE"/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0" layoutInCell="1" allowOverlap="1" wp14:anchorId="093F0101" wp14:editId="7025C3AC">
                <wp:simplePos x="0" y="0"/>
                <wp:positionH relativeFrom="column">
                  <wp:posOffset>3657600</wp:posOffset>
                </wp:positionH>
                <wp:positionV relativeFrom="paragraph">
                  <wp:posOffset>180340</wp:posOffset>
                </wp:positionV>
                <wp:extent cx="1308100" cy="2075180"/>
                <wp:effectExtent l="0" t="0" r="6350" b="1270"/>
                <wp:wrapNone/>
                <wp:docPr id="376" name="群組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0" cy="2075180"/>
                          <a:chOff x="33" y="26004"/>
                          <a:chExt cx="1309112" cy="2075559"/>
                        </a:xfrm>
                      </wpg:grpSpPr>
                      <wps:wsp>
                        <wps:cNvPr id="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90029" y="1889473"/>
                            <a:ext cx="497840" cy="212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A9347C" w14:textId="67DD6FDC" w:rsidR="00396E09" w:rsidRPr="00882519" w:rsidRDefault="00396E09" w:rsidP="00882519">
                              <w:pPr>
                                <w:spacing w:line="320" w:lineRule="atLeast"/>
                                <w:jc w:val="center"/>
                                <w:rPr>
                                  <w:color w:val="000000" w:themeColor="text1"/>
                                  <w:sz w:val="22"/>
                                </w:rPr>
                              </w:pPr>
                              <w:r w:rsidRPr="0088251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375" name="群組 375"/>
                        <wpg:cNvGrpSpPr/>
                        <wpg:grpSpPr>
                          <a:xfrm>
                            <a:off x="33" y="26004"/>
                            <a:ext cx="1309112" cy="1799590"/>
                            <a:chOff x="33" y="26004"/>
                            <a:chExt cx="1309112" cy="1799590"/>
                          </a:xfrm>
                        </wpg:grpSpPr>
                        <pic:pic xmlns:pic="http://schemas.openxmlformats.org/drawingml/2006/picture">
                          <pic:nvPicPr>
                            <pic:cNvPr id="34" name="圖片 3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0">
                              <a:grayscl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" y="26004"/>
                              <a:ext cx="1277554" cy="17995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7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2780" y="345759"/>
                              <a:ext cx="446365" cy="2120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D9D2D3" w14:textId="07CFEF03" w:rsidR="00396E09" w:rsidRPr="00EA645C" w:rsidRDefault="00396E09" w:rsidP="00882519">
                                <w:pPr>
                                  <w:spacing w:line="32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 w:rsidRPr="00EA645C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吊秤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7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9757" y="966407"/>
                              <a:ext cx="212155" cy="3334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7DB0DB" w14:textId="6995768C" w:rsidR="00396E09" w:rsidRPr="00B24886" w:rsidRDefault="00396E09" w:rsidP="004E15F3">
                                <w:pPr>
                                  <w:snapToGrid w:val="0"/>
                                  <w:spacing w:line="170" w:lineRule="exact"/>
                                  <w:jc w:val="center"/>
                                  <w:rPr>
                                    <w:color w:val="000000" w:themeColor="text1"/>
                                    <w:sz w:val="17"/>
                                    <w:szCs w:val="17"/>
                                  </w:rPr>
                                </w:pPr>
                                <w:r w:rsidRPr="00B24886">
                                  <w:rPr>
                                    <w:rFonts w:hint="eastAsia"/>
                                    <w:color w:val="000000" w:themeColor="text1"/>
                                    <w:sz w:val="17"/>
                                    <w:szCs w:val="17"/>
                                  </w:rPr>
                                  <w:t>金屬塊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3F0101" id="群組 376" o:spid="_x0000_s1124" style="position:absolute;left:0;text-align:left;margin-left:4in;margin-top:14.2pt;width:103pt;height:163.4pt;z-index:-251681280;mso-width-relative:margin" coordorigin=",260" coordsize="13091,20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">
                <v:shape id="_x0000_s1125" type="#_x0000_t202" style="position:absolute;left:3900;top:18894;width:4978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" filled="f" stroked="f">
                  <v:textbox style="mso-fit-shape-to-text:t" inset="0,0,0,0">
                    <w:txbxContent>
                      <w:p w14:paraId="48A9347C" w14:textId="67DD6FDC" w:rsidR="00396E09" w:rsidRPr="00882519" w:rsidRDefault="00396E09" w:rsidP="00882519">
                        <w:pPr>
                          <w:spacing w:line="320" w:lineRule="atLeast"/>
                          <w:jc w:val="center"/>
                          <w:rPr>
                            <w:color w:val="000000" w:themeColor="text1"/>
                            <w:sz w:val="22"/>
                          </w:rPr>
                        </w:pPr>
                        <w:r w:rsidRPr="0088251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>圖</w:t>
                        </w:r>
                        <w:r>
                          <w:rPr>
                            <w:color w:val="000000" w:themeColor="text1"/>
                            <w:sz w:val="22"/>
                          </w:rPr>
                          <w:t>8</w:t>
                        </w:r>
                      </w:p>
                    </w:txbxContent>
                  </v:textbox>
                </v:shape>
                <v:group id="群組 375" o:spid="_x0000_s1126" style="position:absolute;top:260;width:13091;height:17995" coordorigin=",260" coordsize="13091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RY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+pPB7JhwBuf4BAAD//wMAUEsBAi0AFAAGAAgAAAAhANvh9svuAAAAhQEAABMAAAAAAAAA&#10;AAAAAAAAAAAAAFtDb250ZW50X1R5cGVzXS54bWxQSwECLQAUAAYACAAAACEAWvQsW78AAAAVAQAA&#10;CwAAAAAAAAAAAAAAAAAfAQAAX3JlbHMvLnJlbHNQSwECLQAUAAYACAAAACEArnEkWMYAAADcAAAA&#10;DwAAAAAAAAAAAAAAAAAHAgAAZHJzL2Rvd25yZXYueG1sUEsFBgAAAAADAAMAtwAAAPoCAAAAAA==&#10;">
                  <v:shape id="圖片 34" o:spid="_x0000_s1127" type="#_x0000_t75" style="position:absolute;top:260;width:12775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">
                    <v:imagedata r:id="rId181" o:title="" grayscale="t"/>
                  </v:shape>
                  <v:shape id="_x0000_s1128" type="#_x0000_t202" style="position:absolute;left:8627;top:3457;width:4464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2D9D2D3" w14:textId="07CFEF03" w:rsidR="00396E09" w:rsidRPr="00EA645C" w:rsidRDefault="00396E09" w:rsidP="00882519">
                          <w:pPr>
                            <w:spacing w:line="32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 w:rsidRPr="00EA645C"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吊秤</w:t>
                          </w:r>
                        </w:p>
                      </w:txbxContent>
                    </v:textbox>
                  </v:shape>
                  <v:shape id="_x0000_s1129" type="#_x0000_t202" style="position:absolute;left:6797;top:9664;width:2122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97DB0DB" w14:textId="6995768C" w:rsidR="00396E09" w:rsidRPr="00B24886" w:rsidRDefault="00396E09" w:rsidP="004E15F3">
                          <w:pPr>
                            <w:snapToGrid w:val="0"/>
                            <w:spacing w:line="170" w:lineRule="exact"/>
                            <w:jc w:val="center"/>
                            <w:rPr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 w:rsidRPr="00B24886">
                            <w:rPr>
                              <w:rFonts w:hint="eastAsia"/>
                              <w:color w:val="000000" w:themeColor="text1"/>
                              <w:sz w:val="17"/>
                              <w:szCs w:val="17"/>
                            </w:rPr>
                            <w:t>金屬塊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176" behindDoc="1" locked="0" layoutInCell="1" allowOverlap="1" wp14:anchorId="7BCC3226" wp14:editId="73D082A2">
                <wp:simplePos x="0" y="0"/>
                <wp:positionH relativeFrom="column">
                  <wp:posOffset>414020</wp:posOffset>
                </wp:positionH>
                <wp:positionV relativeFrom="paragraph">
                  <wp:posOffset>88570</wp:posOffset>
                </wp:positionV>
                <wp:extent cx="2534285" cy="2152015"/>
                <wp:effectExtent l="0" t="0" r="0" b="635"/>
                <wp:wrapNone/>
                <wp:docPr id="372" name="群組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285" cy="2152015"/>
                          <a:chOff x="-519773" y="6579"/>
                          <a:chExt cx="2534957" cy="2152724"/>
                        </a:xfrm>
                      </wpg:grpSpPr>
                      <wps:wsp>
                        <wps:cNvPr id="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59812" y="1947213"/>
                            <a:ext cx="497840" cy="212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55C666" w14:textId="01A6D0DC" w:rsidR="00396E09" w:rsidRPr="00882519" w:rsidRDefault="00396E09" w:rsidP="00882519">
                              <w:pPr>
                                <w:spacing w:line="320" w:lineRule="atLeast"/>
                                <w:jc w:val="center"/>
                                <w:rPr>
                                  <w:color w:val="000000" w:themeColor="text1"/>
                                  <w:sz w:val="22"/>
                                </w:rPr>
                              </w:pPr>
                              <w:r w:rsidRPr="0088251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371" name="群組 371"/>
                        <wpg:cNvGrpSpPr/>
                        <wpg:grpSpPr>
                          <a:xfrm>
                            <a:off x="-519773" y="6579"/>
                            <a:ext cx="2534957" cy="1888265"/>
                            <a:chOff x="-519773" y="6579"/>
                            <a:chExt cx="2534957" cy="1888265"/>
                          </a:xfrm>
                        </wpg:grpSpPr>
                        <pic:pic xmlns:pic="http://schemas.openxmlformats.org/drawingml/2006/picture">
                          <pic:nvPicPr>
                            <pic:cNvPr id="33" name="圖片 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2">
                              <a:grayscl/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83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049" y="6579"/>
                              <a:ext cx="1969135" cy="17995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5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2436" y="1720220"/>
                              <a:ext cx="831849" cy="1746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337C50" w14:textId="2FC87A50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溫度（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℃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5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9878" y="1496587"/>
                              <a:ext cx="23621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7CFA1A" w14:textId="04502490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5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7065" y="1499876"/>
                              <a:ext cx="23621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243264" w14:textId="47C1ACB5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7271" y="1499876"/>
                              <a:ext cx="23621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AC483A" w14:textId="5B4540E1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60900" y="1496587"/>
                              <a:ext cx="23621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0DA6D7" w14:textId="0AD6CC56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6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81241" y="1499876"/>
                              <a:ext cx="23621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C65CE0" w14:textId="0B6469BC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8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1582" y="1499876"/>
                              <a:ext cx="23621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E5BDE4" w14:textId="510CC976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10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6516" y="1187402"/>
                              <a:ext cx="236854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6D4D22" w14:textId="10581AAD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6516" y="990050"/>
                              <a:ext cx="236854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51F9B1" w14:textId="70D68D01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6516" y="782830"/>
                              <a:ext cx="23621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7F26A1" w14:textId="6785F0EF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5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3228" y="588768"/>
                              <a:ext cx="23621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4D103E" w14:textId="721C0266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6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6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3228" y="378258"/>
                              <a:ext cx="23621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82C787" w14:textId="3638EE13" w:rsidR="00396E09" w:rsidRPr="008071C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</w:rPr>
                                  <w:t>7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37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19773" y="443037"/>
                              <a:ext cx="776286" cy="7342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80E2CC" w14:textId="77777777" w:rsidR="00396E0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溶</w:t>
                                </w:r>
                                <w:proofErr w:type="gramEnd"/>
                              </w:p>
                              <w:p w14:paraId="5360D56D" w14:textId="77777777" w:rsidR="00396E0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解</w:t>
                                </w:r>
                              </w:p>
                              <w:p w14:paraId="22731388" w14:textId="77777777" w:rsidR="00396E09" w:rsidRDefault="00396E09" w:rsidP="006D1078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</w:rPr>
                                  <w:t>度</w:t>
                                </w:r>
                              </w:p>
                              <w:p w14:paraId="0904ADF3" w14:textId="13E3BA69" w:rsidR="00396E09" w:rsidRPr="00FE0C41" w:rsidRDefault="00396E09" w:rsidP="009F7724">
                                <w:pPr>
                                  <w:spacing w:line="240" w:lineRule="atLeast"/>
                                  <w:ind w:leftChars="-25" w:left="-60" w:rightChars="-25" w:right="-60"/>
                                  <w:jc w:val="center"/>
                                  <w:rPr>
                                    <w:color w:val="000000" w:themeColor="text1"/>
                                    <w:spacing w:val="-4"/>
                                    <w:sz w:val="20"/>
                                  </w:rPr>
                                </w:pPr>
                                <w:r w:rsidRPr="00FE0C41">
                                  <w:rPr>
                                    <w:rFonts w:hint="eastAsia"/>
                                    <w:color w:val="000000" w:themeColor="text1"/>
                                    <w:spacing w:val="-4"/>
                                    <w:sz w:val="20"/>
                                  </w:rPr>
                                  <w:t>（</w:t>
                                </w:r>
                                <w:r w:rsidRPr="00FE0C41">
                                  <w:rPr>
                                    <w:rFonts w:hint="eastAsia"/>
                                    <w:color w:val="000000" w:themeColor="text1"/>
                                    <w:spacing w:val="-4"/>
                                    <w:sz w:val="20"/>
                                  </w:rPr>
                                  <w:t>g</w:t>
                                </w:r>
                                <w:r w:rsidRPr="00FE0C41">
                                  <w:rPr>
                                    <w:color w:val="000000" w:themeColor="text1"/>
                                    <w:spacing w:val="-4"/>
                                    <w:sz w:val="20"/>
                                  </w:rPr>
                                  <w:t>/100g H</w:t>
                                </w:r>
                                <w:r w:rsidRPr="00FE0C41">
                                  <w:rPr>
                                    <w:color w:val="000000" w:themeColor="text1"/>
                                    <w:spacing w:val="-4"/>
                                    <w:sz w:val="20"/>
                                    <w:vertAlign w:val="subscript"/>
                                  </w:rPr>
                                  <w:t>2</w:t>
                                </w:r>
                                <w:r w:rsidRPr="00FE0C41">
                                  <w:rPr>
                                    <w:color w:val="000000" w:themeColor="text1"/>
                                    <w:spacing w:val="-4"/>
                                    <w:sz w:val="20"/>
                                  </w:rPr>
                                  <w:t>O</w:t>
                                </w:r>
                                <w:r w:rsidRPr="00FE0C41">
                                  <w:rPr>
                                    <w:rFonts w:hint="eastAsia"/>
                                    <w:color w:val="000000" w:themeColor="text1"/>
                                    <w:spacing w:val="-4"/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CC3226" id="群組 372" o:spid="_x0000_s1130" style="position:absolute;left:0;text-align:left;margin-left:32.6pt;margin-top:6.95pt;width:199.55pt;height:169.45pt;z-index:-251682304;mso-width-relative:margin;mso-height-relative:margin" coordorigin="-5197,65" coordsize="25349,21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">
                <v:shape id="_x0000_s1131" type="#_x0000_t202" style="position:absolute;left:7598;top:19472;width:4978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" filled="f" stroked="f">
                  <v:textbox style="mso-fit-shape-to-text:t" inset="0,0,0,0">
                    <w:txbxContent>
                      <w:p w14:paraId="6F55C666" w14:textId="01A6D0DC" w:rsidR="00396E09" w:rsidRPr="00882519" w:rsidRDefault="00396E09" w:rsidP="00882519">
                        <w:pPr>
                          <w:spacing w:line="320" w:lineRule="atLeast"/>
                          <w:jc w:val="center"/>
                          <w:rPr>
                            <w:color w:val="000000" w:themeColor="text1"/>
                            <w:sz w:val="22"/>
                          </w:rPr>
                        </w:pPr>
                        <w:r w:rsidRPr="0088251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>圖</w:t>
                        </w:r>
                        <w:r>
                          <w:rPr>
                            <w:color w:val="000000" w:themeColor="text1"/>
                            <w:sz w:val="22"/>
                          </w:rPr>
                          <w:t>7</w:t>
                        </w:r>
                      </w:p>
                    </w:txbxContent>
                  </v:textbox>
                </v:shape>
                <v:group id="群組 371" o:spid="_x0000_s1132" style="position:absolute;left:-5197;top:65;width:25348;height:18883" coordorigin="-5197,65" coordsize="25349,18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  <v:shape id="圖片 33" o:spid="_x0000_s1133" type="#_x0000_t75" style="position:absolute;left:460;top:65;width:19691;height:17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">
                    <v:imagedata r:id="rId184" o:title="" grayscale="t"/>
                  </v:shape>
                  <v:shape id="_x0000_s1134" type="#_x0000_t202" style="position:absolute;left:8024;top:17202;width:83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" filled="f" stroked="f">
                    <v:textbox style="mso-fit-shape-to-text:t" inset="0,0,0,0">
                      <w:txbxContent>
                        <w:p w14:paraId="05337C50" w14:textId="2FC87A50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溫度（</w:t>
                          </w:r>
                          <w:r>
                            <w:rPr>
                              <w:color w:val="000000" w:themeColor="text1"/>
                              <w:sz w:val="20"/>
                            </w:rPr>
                            <w:t>℃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_x0000_s1135" type="#_x0000_t202" style="position:absolute;left:4998;top:14965;width:2362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2B7CFA1A" w14:textId="04502490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36" type="#_x0000_t202" style="position:absolute;left:7070;top:14998;width:2362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" filled="f" stroked="f">
                    <v:textbox style="mso-fit-shape-to-text:t" inset="0,0,0,0">
                      <w:txbxContent>
                        <w:p w14:paraId="01243264" w14:textId="47C1ACB5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2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37" type="#_x0000_t202" style="position:absolute;left:9372;top:14998;width:2362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AAC483A" w14:textId="5B4540E1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4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38" type="#_x0000_t202" style="position:absolute;left:11609;top:14965;width:2362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50DA6D7" w14:textId="0AD6CC56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6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39" type="#_x0000_t202" style="position:absolute;left:13812;top:14998;width:2362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17C65CE0" w14:textId="0B6469BC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8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40" type="#_x0000_t202" style="position:absolute;left:16015;top:14998;width:2363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" filled="f" stroked="f">
                    <v:textbox style="mso-fit-shape-to-text:t" inset="0,0,0,0">
                      <w:txbxContent>
                        <w:p w14:paraId="2FE5BDE4" w14:textId="510CC976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10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41" type="#_x0000_t202" style="position:absolute;left:2565;top:11874;width:236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" filled="f" stroked="f">
                    <v:textbox style="mso-fit-shape-to-text:t" inset="0,0,0,0">
                      <w:txbxContent>
                        <w:p w14:paraId="516D4D22" w14:textId="10581AAD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3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42" type="#_x0000_t202" style="position:absolute;left:2565;top:9900;width:236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7E51F9B1" w14:textId="70D68D01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4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43" type="#_x0000_t202" style="position:absolute;left:2565;top:7828;width:236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" filled="f" stroked="f">
                    <v:textbox style="mso-fit-shape-to-text:t" inset="0,0,0,0">
                      <w:txbxContent>
                        <w:p w14:paraId="447F26A1" w14:textId="6785F0EF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5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44" type="#_x0000_t202" style="position:absolute;left:2532;top:5887;width:236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" filled="f" stroked="f">
                    <v:textbox style="mso-fit-shape-to-text:t" inset="0,0,0,0">
                      <w:txbxContent>
                        <w:p w14:paraId="784D103E" w14:textId="721C0266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6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45" type="#_x0000_t202" style="position:absolute;left:2532;top:3782;width:236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5782C787" w14:textId="3638EE13" w:rsidR="00396E09" w:rsidRPr="008071C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</w:rPr>
                            <w:t>7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146" type="#_x0000_t202" style="position:absolute;left:-5197;top:4430;width:7762;height:7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  <v:textbox inset="0,0,0,0">
                      <w:txbxContent>
                        <w:p w14:paraId="3980E2CC" w14:textId="77777777" w:rsidR="00396E0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溶</w:t>
                          </w:r>
                          <w:proofErr w:type="gramEnd"/>
                        </w:p>
                        <w:p w14:paraId="5360D56D" w14:textId="77777777" w:rsidR="00396E0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解</w:t>
                          </w:r>
                        </w:p>
                        <w:p w14:paraId="22731388" w14:textId="77777777" w:rsidR="00396E09" w:rsidRDefault="00396E09" w:rsidP="006D1078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20"/>
                            </w:rPr>
                            <w:t>度</w:t>
                          </w:r>
                        </w:p>
                        <w:p w14:paraId="0904ADF3" w14:textId="13E3BA69" w:rsidR="00396E09" w:rsidRPr="00FE0C41" w:rsidRDefault="00396E09" w:rsidP="009F7724">
                          <w:pPr>
                            <w:spacing w:line="240" w:lineRule="atLeast"/>
                            <w:ind w:leftChars="-25" w:left="-60" w:rightChars="-25" w:right="-60"/>
                            <w:jc w:val="center"/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</w:pPr>
                          <w:r w:rsidRPr="00FE0C41">
                            <w:rPr>
                              <w:rFonts w:hint="eastAsia"/>
                              <w:color w:val="000000" w:themeColor="text1"/>
                              <w:spacing w:val="-4"/>
                              <w:sz w:val="20"/>
                            </w:rPr>
                            <w:t>（</w:t>
                          </w:r>
                          <w:r w:rsidRPr="00FE0C41">
                            <w:rPr>
                              <w:rFonts w:hint="eastAsia"/>
                              <w:color w:val="000000" w:themeColor="text1"/>
                              <w:spacing w:val="-4"/>
                              <w:sz w:val="20"/>
                            </w:rPr>
                            <w:t>g</w:t>
                          </w:r>
                          <w:r w:rsidRPr="00FE0C41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>/100g H</w:t>
                          </w:r>
                          <w:r w:rsidRPr="00FE0C41">
                            <w:rPr>
                              <w:color w:val="000000" w:themeColor="text1"/>
                              <w:spacing w:val="-4"/>
                              <w:sz w:val="20"/>
                              <w:vertAlign w:val="subscript"/>
                            </w:rPr>
                            <w:t>2</w:t>
                          </w:r>
                          <w:r w:rsidRPr="00FE0C41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>O</w:t>
                          </w:r>
                          <w:r w:rsidRPr="00FE0C41">
                            <w:rPr>
                              <w:rFonts w:hint="eastAsia"/>
                              <w:color w:val="000000" w:themeColor="text1"/>
                              <w:spacing w:val="-4"/>
                              <w:sz w:val="20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2D67197" w14:textId="01834E63" w:rsidR="00F04C7A" w:rsidRDefault="00F04C7A" w:rsidP="003C1C96">
      <w:pPr>
        <w:pStyle w:val="ABCDE"/>
        <w:ind w:left="360"/>
      </w:pPr>
    </w:p>
    <w:p w14:paraId="0F021944" w14:textId="2AF8BB10" w:rsidR="00F04C7A" w:rsidRDefault="00F04C7A" w:rsidP="003C1C96">
      <w:pPr>
        <w:pStyle w:val="ABCDE"/>
        <w:ind w:left="360"/>
      </w:pPr>
    </w:p>
    <w:p w14:paraId="5434ACEF" w14:textId="4AC5943A" w:rsidR="00F04C7A" w:rsidRDefault="00F04C7A" w:rsidP="003C1C96">
      <w:pPr>
        <w:pStyle w:val="ABCDE"/>
        <w:ind w:left="360"/>
      </w:pPr>
    </w:p>
    <w:p w14:paraId="0AFF4712" w14:textId="77777777" w:rsidR="00F04C7A" w:rsidRDefault="00F04C7A" w:rsidP="003C1C96">
      <w:pPr>
        <w:pStyle w:val="ABCDE"/>
        <w:ind w:left="360"/>
      </w:pPr>
    </w:p>
    <w:p w14:paraId="4A1C49B7" w14:textId="4B6CA385" w:rsidR="00F04C7A" w:rsidRDefault="00F04C7A" w:rsidP="003C1C96">
      <w:pPr>
        <w:pStyle w:val="ABCDE"/>
        <w:ind w:left="360"/>
      </w:pPr>
    </w:p>
    <w:p w14:paraId="69BCD5E6" w14:textId="77777777" w:rsidR="00F04C7A" w:rsidRDefault="00F04C7A" w:rsidP="003C1C96">
      <w:pPr>
        <w:pStyle w:val="ABCDE"/>
        <w:ind w:left="360"/>
      </w:pPr>
    </w:p>
    <w:p w14:paraId="5EC4B119" w14:textId="77777777" w:rsidR="00F04C7A" w:rsidRDefault="00F04C7A" w:rsidP="003C1C96">
      <w:pPr>
        <w:pStyle w:val="ABCDE"/>
        <w:ind w:left="360"/>
      </w:pPr>
    </w:p>
    <w:p w14:paraId="1722468B" w14:textId="77777777" w:rsidR="00F04C7A" w:rsidRDefault="00F04C7A" w:rsidP="003C1C96">
      <w:pPr>
        <w:pStyle w:val="ABCDE"/>
        <w:ind w:left="360"/>
      </w:pPr>
    </w:p>
    <w:p w14:paraId="24E6C1C4" w14:textId="77777777" w:rsidR="00F04C7A" w:rsidRDefault="00F04C7A" w:rsidP="003C1C96">
      <w:pPr>
        <w:pStyle w:val="ABCDE"/>
        <w:ind w:left="360"/>
      </w:pPr>
    </w:p>
    <w:p w14:paraId="141E16BE" w14:textId="41EC01A4" w:rsidR="00882519" w:rsidRDefault="0093304D" w:rsidP="003C1C96">
      <w:pPr>
        <w:pStyle w:val="ABCDE"/>
        <w:ind w:left="360"/>
      </w:pPr>
      <w:r>
        <w:t xml:space="preserve">(A) </w:t>
      </w:r>
      <w:r w:rsidR="00064569">
        <w:rPr>
          <w:rFonts w:hint="eastAsia"/>
        </w:rPr>
        <w:t>2</w:t>
      </w:r>
      <w:r w:rsidR="00064569">
        <w:t>.8</w:t>
      </w:r>
      <w:r w:rsidR="00C452AD">
        <w:tab/>
      </w:r>
      <w:r>
        <w:t xml:space="preserve">(B) </w:t>
      </w:r>
      <w:r w:rsidR="00064569">
        <w:t>3.</w:t>
      </w:r>
      <w:r w:rsidR="002A3E20">
        <w:t>4</w:t>
      </w:r>
      <w:r w:rsidR="00C452AD">
        <w:tab/>
      </w:r>
      <w:r>
        <w:t xml:space="preserve">(C) </w:t>
      </w:r>
      <w:r w:rsidR="00064569">
        <w:t>4.0</w:t>
      </w:r>
      <w:r w:rsidR="00C452AD">
        <w:tab/>
      </w:r>
      <w:r>
        <w:t xml:space="preserve">(D) </w:t>
      </w:r>
      <w:r w:rsidRPr="00C65CD1">
        <w:t>4.6</w:t>
      </w:r>
      <w:r w:rsidR="00C452AD">
        <w:tab/>
      </w:r>
      <w:r>
        <w:t>(E) 5.</w:t>
      </w:r>
      <w:r w:rsidR="00064569">
        <w:t>3</w:t>
      </w:r>
    </w:p>
    <w:p w14:paraId="3C5D9D65" w14:textId="30B8C1E5" w:rsidR="00202407" w:rsidRDefault="00D65D84" w:rsidP="00420336">
      <w:pPr>
        <w:pStyle w:val="TIT1"/>
        <w:spacing w:before="60"/>
        <w:ind w:left="357" w:hanging="357"/>
      </w:pPr>
      <w:r>
        <w:rPr>
          <w:rFonts w:hint="eastAsia"/>
        </w:rPr>
        <w:t>16</w:t>
      </w:r>
      <w:r w:rsidRPr="00742E24">
        <w:rPr>
          <w:rFonts w:hint="eastAsia"/>
        </w:rPr>
        <w:t>.</w:t>
      </w:r>
      <w:r w:rsidR="00C452AD">
        <w:tab/>
      </w:r>
      <w:r w:rsidR="00CC4D27" w:rsidRPr="009F7724">
        <w:rPr>
          <w:rFonts w:hint="eastAsia"/>
          <w:spacing w:val="12"/>
        </w:rPr>
        <w:t>圖</w:t>
      </w:r>
      <w:r w:rsidR="000F7FED" w:rsidRPr="009F7724">
        <w:rPr>
          <w:spacing w:val="12"/>
        </w:rPr>
        <w:t>9</w:t>
      </w:r>
      <w:r w:rsidR="00CC4D27" w:rsidRPr="009F7724">
        <w:rPr>
          <w:rFonts w:hint="eastAsia"/>
          <w:spacing w:val="12"/>
        </w:rPr>
        <w:t>是</w:t>
      </w:r>
      <w:proofErr w:type="gramStart"/>
      <w:r w:rsidR="00CC4D27" w:rsidRPr="009F7724">
        <w:rPr>
          <w:rFonts w:hint="eastAsia"/>
          <w:spacing w:val="12"/>
        </w:rPr>
        <w:t>殺蟲劑</w:t>
      </w:r>
      <w:r w:rsidR="00202407" w:rsidRPr="009F7724">
        <w:rPr>
          <w:rFonts w:hint="eastAsia"/>
          <w:spacing w:val="12"/>
        </w:rPr>
        <w:t>芬普尼</w:t>
      </w:r>
      <w:proofErr w:type="gramEnd"/>
      <w:r w:rsidR="00CC4D27" w:rsidRPr="009F7724">
        <w:rPr>
          <w:rFonts w:hint="eastAsia"/>
          <w:spacing w:val="12"/>
        </w:rPr>
        <w:t>的</w:t>
      </w:r>
      <w:r w:rsidR="00202407" w:rsidRPr="009F7724">
        <w:rPr>
          <w:rFonts w:hint="eastAsia"/>
          <w:spacing w:val="12"/>
        </w:rPr>
        <w:t>結構</w:t>
      </w:r>
      <w:r w:rsidR="00CC4D27" w:rsidRPr="009F7724">
        <w:rPr>
          <w:rFonts w:hint="eastAsia"/>
          <w:spacing w:val="12"/>
        </w:rPr>
        <w:t>；</w:t>
      </w:r>
      <w:r w:rsidR="00202407" w:rsidRPr="009F7724">
        <w:rPr>
          <w:rFonts w:hint="eastAsia"/>
          <w:spacing w:val="12"/>
        </w:rPr>
        <w:t>據</w:t>
      </w:r>
      <w:r w:rsidR="00CC4D27" w:rsidRPr="009F7724">
        <w:rPr>
          <w:rFonts w:hint="eastAsia"/>
          <w:spacing w:val="12"/>
        </w:rPr>
        <w:t>此，</w:t>
      </w:r>
      <w:proofErr w:type="gramStart"/>
      <w:r w:rsidR="00202407" w:rsidRPr="009F7724">
        <w:rPr>
          <w:rFonts w:hint="eastAsia"/>
          <w:spacing w:val="12"/>
        </w:rPr>
        <w:t>一個芬普</w:t>
      </w:r>
      <w:proofErr w:type="gramEnd"/>
      <w:r w:rsidR="00202407" w:rsidRPr="009F7724">
        <w:rPr>
          <w:rFonts w:hint="eastAsia"/>
          <w:spacing w:val="12"/>
        </w:rPr>
        <w:t>尼</w:t>
      </w:r>
      <w:r w:rsidR="00524510" w:rsidRPr="009F7724">
        <w:rPr>
          <w:rFonts w:hint="eastAsia"/>
          <w:spacing w:val="12"/>
        </w:rPr>
        <w:t>分子</w:t>
      </w:r>
      <w:r w:rsidR="00202407" w:rsidRPr="009F7724">
        <w:rPr>
          <w:rFonts w:hint="eastAsia"/>
          <w:spacing w:val="12"/>
        </w:rPr>
        <w:t>所含的</w:t>
      </w:r>
      <w:r w:rsidR="009F7724" w:rsidRPr="009F7724">
        <w:rPr>
          <w:rFonts w:hint="eastAsia"/>
          <w:spacing w:val="12"/>
        </w:rPr>
        <w:t>所有</w:t>
      </w:r>
      <w:r w:rsidR="00202407" w:rsidRPr="009F7724">
        <w:rPr>
          <w:rFonts w:hint="eastAsia"/>
          <w:spacing w:val="12"/>
        </w:rPr>
        <w:t>氮原子共有</w:t>
      </w:r>
      <w:proofErr w:type="gramStart"/>
      <w:r w:rsidR="00202407" w:rsidRPr="009F7724">
        <w:rPr>
          <w:rFonts w:hint="eastAsia"/>
          <w:spacing w:val="12"/>
        </w:rPr>
        <w:t>幾對孤對電</w:t>
      </w:r>
      <w:proofErr w:type="gramEnd"/>
      <w:r w:rsidR="00202407" w:rsidRPr="009F7724">
        <w:rPr>
          <w:rFonts w:hint="eastAsia"/>
          <w:spacing w:val="12"/>
        </w:rPr>
        <w:t>子？</w:t>
      </w:r>
    </w:p>
    <w:p w14:paraId="4C6797F7" w14:textId="77777777" w:rsidR="0057188A" w:rsidRDefault="00521DC5" w:rsidP="0067355B">
      <w:pPr>
        <w:pStyle w:val="ABCDE"/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1" locked="0" layoutInCell="1" allowOverlap="1" wp14:anchorId="57C495F9" wp14:editId="21308973">
                <wp:simplePos x="0" y="0"/>
                <wp:positionH relativeFrom="column">
                  <wp:posOffset>3506470</wp:posOffset>
                </wp:positionH>
                <wp:positionV relativeFrom="paragraph">
                  <wp:posOffset>129120</wp:posOffset>
                </wp:positionV>
                <wp:extent cx="1440000" cy="1452953"/>
                <wp:effectExtent l="0" t="0" r="8255" b="13970"/>
                <wp:wrapSquare wrapText="bothSides"/>
                <wp:docPr id="42" name="群組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440000" cy="1452953"/>
                          <a:chOff x="0" y="0"/>
                          <a:chExt cx="1534795" cy="1550205"/>
                        </a:xfrm>
                      </wpg:grpSpPr>
                      <pic:pic xmlns:pic="http://schemas.openxmlformats.org/drawingml/2006/picture">
                        <pic:nvPicPr>
                          <pic:cNvPr id="36" name="圖片 36"/>
                          <pic:cNvPicPr>
                            <a:picLocks noChangeAspect="1"/>
                          </pic:cNvPicPr>
                        </pic:nvPicPr>
                        <pic:blipFill>
                          <a:blip r:embed="rId1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6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183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18449" y="1323243"/>
                            <a:ext cx="497448" cy="226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4F5596" w14:textId="43ED5EF3" w:rsidR="00396E09" w:rsidRPr="00882519" w:rsidRDefault="00396E09" w:rsidP="00882519">
                              <w:pPr>
                                <w:spacing w:line="320" w:lineRule="atLeast"/>
                                <w:jc w:val="center"/>
                                <w:rPr>
                                  <w:color w:val="000000" w:themeColor="text1"/>
                                  <w:sz w:val="22"/>
                                </w:rPr>
                              </w:pPr>
                              <w:r w:rsidRPr="0088251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color w:val="000000" w:themeColor="text1"/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495F9" id="群組 42" o:spid="_x0000_s1147" style="position:absolute;left:0;text-align:left;margin-left:276.1pt;margin-top:10.15pt;width:113.4pt;height:114.4pt;z-index:-251687424;mso-width-relative:margin;mso-height-relative:margin" coordsize="15347,15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">
                <o:lock v:ext="edit" aspectratio="t"/>
                <v:shape id="圖片 36" o:spid="_x0000_s1148" type="#_x0000_t75" style="position:absolute;width:15347;height:1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">
                  <v:imagedata r:id="rId187" o:title=""/>
                </v:shape>
                <v:shape id="_x0000_s1149" type="#_x0000_t202" style="position:absolute;left:5184;top:13232;width:4974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" filled="f" stroked="f">
                  <v:textbox style="mso-fit-shape-to-text:t" inset="0,0,0,0">
                    <w:txbxContent>
                      <w:p w14:paraId="1E4F5596" w14:textId="43ED5EF3" w:rsidR="00396E09" w:rsidRPr="00882519" w:rsidRDefault="00396E09" w:rsidP="00882519">
                        <w:pPr>
                          <w:spacing w:line="320" w:lineRule="atLeast"/>
                          <w:jc w:val="center"/>
                          <w:rPr>
                            <w:color w:val="000000" w:themeColor="text1"/>
                            <w:sz w:val="22"/>
                          </w:rPr>
                        </w:pPr>
                        <w:r w:rsidRPr="0088251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>圖</w:t>
                        </w:r>
                        <w:r>
                          <w:rPr>
                            <w:color w:val="000000" w:themeColor="text1"/>
                            <w:sz w:val="22"/>
                          </w:rPr>
                          <w:t>9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02407">
        <w:t>(A) 2</w:t>
      </w:r>
      <w:r w:rsidR="00C452AD">
        <w:tab/>
      </w:r>
    </w:p>
    <w:p w14:paraId="06D288B4" w14:textId="77777777" w:rsidR="0057188A" w:rsidRDefault="00202407" w:rsidP="0067355B">
      <w:pPr>
        <w:pStyle w:val="ABCDE"/>
        <w:ind w:left="360"/>
      </w:pPr>
      <w:r w:rsidRPr="00C65CD1">
        <w:t>(B) 4</w:t>
      </w:r>
      <w:r w:rsidR="00C452AD">
        <w:tab/>
      </w:r>
    </w:p>
    <w:p w14:paraId="1C504BC8" w14:textId="77777777" w:rsidR="0057188A" w:rsidRDefault="00202407" w:rsidP="0067355B">
      <w:pPr>
        <w:pStyle w:val="ABCDE"/>
        <w:ind w:left="360"/>
      </w:pPr>
      <w:r>
        <w:t>(C) 6</w:t>
      </w:r>
      <w:r w:rsidR="00C452AD">
        <w:tab/>
      </w:r>
    </w:p>
    <w:p w14:paraId="4955C890" w14:textId="77777777" w:rsidR="0057188A" w:rsidRDefault="00202407" w:rsidP="0067355B">
      <w:pPr>
        <w:pStyle w:val="ABCDE"/>
        <w:ind w:left="360"/>
      </w:pPr>
      <w:r>
        <w:t>(D) 8</w:t>
      </w:r>
      <w:r w:rsidR="00C452AD">
        <w:tab/>
      </w:r>
    </w:p>
    <w:p w14:paraId="6E6BEEE7" w14:textId="4F77FDF0" w:rsidR="0006460F" w:rsidRDefault="00202407" w:rsidP="0067355B">
      <w:pPr>
        <w:pStyle w:val="ABCDE"/>
        <w:ind w:left="360"/>
      </w:pPr>
      <w:r>
        <w:t>(E) 10</w:t>
      </w:r>
      <w:r w:rsidR="0006460F">
        <w:rPr>
          <w:rFonts w:hint="eastAsia"/>
        </w:rPr>
        <w:t xml:space="preserve"> </w:t>
      </w:r>
    </w:p>
    <w:p w14:paraId="6FB61A6A" w14:textId="77777777" w:rsidR="00521DC5" w:rsidRDefault="00521DC5" w:rsidP="00420336">
      <w:pPr>
        <w:pStyle w:val="TIT1"/>
        <w:spacing w:before="60"/>
        <w:ind w:left="357" w:hanging="357"/>
      </w:pPr>
    </w:p>
    <w:p w14:paraId="066C1655" w14:textId="77777777" w:rsidR="00521DC5" w:rsidRDefault="00521DC5" w:rsidP="00420336">
      <w:pPr>
        <w:pStyle w:val="TIT1"/>
        <w:spacing w:before="60"/>
        <w:ind w:left="357" w:hanging="357"/>
      </w:pPr>
    </w:p>
    <w:p w14:paraId="49D9D95E" w14:textId="77777777" w:rsidR="0029264C" w:rsidRDefault="0029264C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3DB90223" w14:textId="0F4D50EF" w:rsidR="00B44FAE" w:rsidRPr="00420336" w:rsidRDefault="00D65D84" w:rsidP="00420336">
      <w:pPr>
        <w:pStyle w:val="TIT1"/>
        <w:spacing w:before="60"/>
        <w:ind w:left="357" w:hanging="357"/>
      </w:pPr>
      <w:r w:rsidRPr="00D15ABF">
        <w:rPr>
          <w:rFonts w:hint="eastAsia"/>
        </w:rPr>
        <w:lastRenderedPageBreak/>
        <w:t>1</w:t>
      </w:r>
      <w:r>
        <w:t>7</w:t>
      </w:r>
      <w:r w:rsidRPr="00D15ABF">
        <w:rPr>
          <w:rFonts w:hint="eastAsia"/>
        </w:rPr>
        <w:t>.</w:t>
      </w:r>
      <w:r w:rsidR="00C452AD">
        <w:tab/>
      </w:r>
      <w:r w:rsidR="00B44FAE" w:rsidRPr="00420336">
        <w:rPr>
          <w:rFonts w:hint="eastAsia"/>
        </w:rPr>
        <w:t>圖</w:t>
      </w:r>
      <w:r w:rsidR="004014E9" w:rsidRPr="00420336">
        <w:rPr>
          <w:rFonts w:hint="eastAsia"/>
        </w:rPr>
        <w:t>1</w:t>
      </w:r>
      <w:r w:rsidR="000F7FED">
        <w:t>0</w:t>
      </w:r>
      <w:r w:rsidR="00B44FAE" w:rsidRPr="00420336">
        <w:rPr>
          <w:rFonts w:hint="eastAsia"/>
        </w:rPr>
        <w:t>是某些元素</w:t>
      </w:r>
      <w:r w:rsidR="00C452AD" w:rsidRPr="00420336">
        <w:rPr>
          <w:rFonts w:hint="eastAsia"/>
        </w:rPr>
        <w:t>（</w:t>
      </w:r>
      <w:r w:rsidR="00B44FAE" w:rsidRPr="00420336">
        <w:rPr>
          <w:rFonts w:hint="eastAsia"/>
        </w:rPr>
        <w:t>以代號</w:t>
      </w:r>
      <w:r w:rsidR="00B44FAE" w:rsidRPr="00420336">
        <w:rPr>
          <w:rFonts w:hint="eastAsia"/>
        </w:rPr>
        <w:t>a</w:t>
      </w:r>
      <w:r w:rsidR="00C452AD" w:rsidRPr="00420336">
        <w:rPr>
          <w:rFonts w:hint="eastAsia"/>
        </w:rPr>
        <w:t>～</w:t>
      </w:r>
      <w:r w:rsidR="009F7724">
        <w:t>h</w:t>
      </w:r>
      <w:r w:rsidR="00B44FAE" w:rsidRPr="00420336">
        <w:rPr>
          <w:rFonts w:hint="eastAsia"/>
        </w:rPr>
        <w:t>表示</w:t>
      </w:r>
      <w:r w:rsidR="00C452AD" w:rsidRPr="00420336">
        <w:rPr>
          <w:rFonts w:hint="eastAsia"/>
        </w:rPr>
        <w:t>）</w:t>
      </w:r>
      <w:r w:rsidR="00FE1EF7">
        <w:rPr>
          <w:rFonts w:hint="eastAsia"/>
        </w:rPr>
        <w:t>其原子</w:t>
      </w:r>
      <w:r w:rsidR="00B44FAE" w:rsidRPr="00420336">
        <w:rPr>
          <w:rFonts w:hint="eastAsia"/>
        </w:rPr>
        <w:t>的質量數與質子數關係圖。根據此圖，下列敘述哪些正確？</w:t>
      </w:r>
      <w:r w:rsidR="00C452AD" w:rsidRPr="00420336">
        <w:rPr>
          <w:rFonts w:hint="eastAsia"/>
        </w:rPr>
        <w:t>（</w:t>
      </w:r>
      <w:r w:rsidR="00B44FAE" w:rsidRPr="00420336">
        <w:rPr>
          <w:rFonts w:hint="eastAsia"/>
        </w:rPr>
        <w:t>應選</w:t>
      </w:r>
      <w:r w:rsidR="00B44FAE" w:rsidRPr="00420336">
        <w:rPr>
          <w:rFonts w:hint="eastAsia"/>
        </w:rPr>
        <w:t>2</w:t>
      </w:r>
      <w:r w:rsidR="00B44FAE" w:rsidRPr="00420336">
        <w:rPr>
          <w:rFonts w:hint="eastAsia"/>
        </w:rPr>
        <w:t>項</w:t>
      </w:r>
      <w:r w:rsidR="00C452AD" w:rsidRPr="00420336">
        <w:rPr>
          <w:rFonts w:hint="eastAsia"/>
        </w:rPr>
        <w:t>）</w:t>
      </w:r>
    </w:p>
    <w:p w14:paraId="338F5535" w14:textId="39D6B9E9" w:rsidR="00450153" w:rsidRDefault="009F7724" w:rsidP="003C1C96">
      <w:pPr>
        <w:pStyle w:val="AA"/>
        <w:ind w:left="657" w:hangingChars="135" w:hanging="297"/>
      </w:pPr>
      <w:r>
        <w:rPr>
          <w:noProof/>
        </w:rPr>
        <w:drawing>
          <wp:anchor distT="0" distB="0" distL="114300" distR="114300" simplePos="0" relativeHeight="251636224" behindDoc="0" locked="0" layoutInCell="1" allowOverlap="1" wp14:anchorId="7DA6F8CE" wp14:editId="5E15B959">
            <wp:simplePos x="0" y="0"/>
            <wp:positionH relativeFrom="column">
              <wp:posOffset>1828800</wp:posOffset>
            </wp:positionH>
            <wp:positionV relativeFrom="paragraph">
              <wp:posOffset>105410</wp:posOffset>
            </wp:positionV>
            <wp:extent cx="2701925" cy="1980565"/>
            <wp:effectExtent l="0" t="0" r="3175" b="635"/>
            <wp:wrapSquare wrapText="bothSides"/>
            <wp:docPr id="382" name="圖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圖片 382"/>
                    <pic:cNvPicPr preferRelativeResize="0"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665E0" w14:textId="2C5378C1" w:rsidR="00450153" w:rsidRDefault="00450153" w:rsidP="003C1C96">
      <w:pPr>
        <w:pStyle w:val="AA"/>
        <w:ind w:left="684" w:hangingChars="135" w:hanging="324"/>
      </w:pPr>
    </w:p>
    <w:p w14:paraId="117098E2" w14:textId="77777777" w:rsidR="00450153" w:rsidRDefault="00450153" w:rsidP="003C1C96">
      <w:pPr>
        <w:pStyle w:val="AA"/>
        <w:ind w:left="684" w:hangingChars="135" w:hanging="324"/>
      </w:pPr>
    </w:p>
    <w:p w14:paraId="1FB9F2DA" w14:textId="77777777" w:rsidR="00450153" w:rsidRDefault="00450153" w:rsidP="003C1C96">
      <w:pPr>
        <w:pStyle w:val="AA"/>
        <w:ind w:left="684" w:hangingChars="135" w:hanging="324"/>
      </w:pPr>
    </w:p>
    <w:p w14:paraId="776C6710" w14:textId="77777777" w:rsidR="00450153" w:rsidRDefault="00450153" w:rsidP="003C1C96">
      <w:pPr>
        <w:pStyle w:val="AA"/>
        <w:ind w:left="684" w:hangingChars="135" w:hanging="324"/>
      </w:pPr>
    </w:p>
    <w:p w14:paraId="5ECBCE5F" w14:textId="77777777" w:rsidR="00450153" w:rsidRDefault="00450153" w:rsidP="003C1C96">
      <w:pPr>
        <w:pStyle w:val="AA"/>
        <w:ind w:left="684" w:hangingChars="135" w:hanging="324"/>
      </w:pPr>
    </w:p>
    <w:p w14:paraId="1058A9FB" w14:textId="77777777" w:rsidR="00450153" w:rsidRDefault="00450153" w:rsidP="003C1C96">
      <w:pPr>
        <w:pStyle w:val="AA"/>
        <w:ind w:left="684" w:hangingChars="135" w:hanging="324"/>
      </w:pPr>
    </w:p>
    <w:p w14:paraId="598319F7" w14:textId="77777777" w:rsidR="00450153" w:rsidRDefault="00450153" w:rsidP="003C1C96">
      <w:pPr>
        <w:pStyle w:val="AA"/>
        <w:ind w:left="684" w:hangingChars="135" w:hanging="324"/>
      </w:pPr>
    </w:p>
    <w:p w14:paraId="1D7FA50C" w14:textId="77777777" w:rsidR="00450153" w:rsidRDefault="00450153" w:rsidP="003C1C96">
      <w:pPr>
        <w:pStyle w:val="AA"/>
        <w:ind w:left="684" w:hangingChars="135" w:hanging="324"/>
      </w:pPr>
    </w:p>
    <w:p w14:paraId="193A5D90" w14:textId="34387C89" w:rsidR="00450153" w:rsidRDefault="009F7724" w:rsidP="003C1C96">
      <w:pPr>
        <w:pStyle w:val="AA"/>
        <w:ind w:left="657" w:hangingChars="135" w:hanging="29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60E661D" wp14:editId="02746A7F">
                <wp:simplePos x="0" y="0"/>
                <wp:positionH relativeFrom="column">
                  <wp:posOffset>2883745</wp:posOffset>
                </wp:positionH>
                <wp:positionV relativeFrom="paragraph">
                  <wp:posOffset>99581</wp:posOffset>
                </wp:positionV>
                <wp:extent cx="527606" cy="212028"/>
                <wp:effectExtent l="0" t="0" r="6350" b="0"/>
                <wp:wrapSquare wrapText="bothSides"/>
                <wp:docPr id="19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06" cy="2120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33697" w14:textId="6112AAB8" w:rsidR="00396E09" w:rsidRPr="0057188A" w:rsidRDefault="00396E09" w:rsidP="0057188A">
                            <w:pPr>
                              <w:spacing w:line="320" w:lineRule="atLeast"/>
                              <w:jc w:val="center"/>
                              <w:rPr>
                                <w:color w:val="000000" w:themeColor="text1"/>
                                <w:sz w:val="22"/>
                              </w:rPr>
                            </w:pPr>
                            <w:r w:rsidRPr="0057188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圖</w:t>
                            </w:r>
                            <w:r w:rsidRPr="0057188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E661D" id="文字方塊 2" o:spid="_x0000_s1150" type="#_x0000_t202" style="position:absolute;left:0;text-align:left;margin-left:227.05pt;margin-top:7.85pt;width:41.55pt;height:16.7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" stroked="f">
                <v:textbox style="mso-fit-shape-to-text:t" inset="0,0,0,0">
                  <w:txbxContent>
                    <w:p w14:paraId="4B533697" w14:textId="6112AAB8" w:rsidR="00396E09" w:rsidRPr="0057188A" w:rsidRDefault="00396E09" w:rsidP="0057188A">
                      <w:pPr>
                        <w:spacing w:line="320" w:lineRule="atLeast"/>
                        <w:jc w:val="center"/>
                        <w:rPr>
                          <w:color w:val="000000" w:themeColor="text1"/>
                          <w:sz w:val="22"/>
                        </w:rPr>
                      </w:pPr>
                      <w:r w:rsidRPr="0057188A">
                        <w:rPr>
                          <w:rFonts w:hint="eastAsia"/>
                          <w:color w:val="000000" w:themeColor="text1"/>
                          <w:sz w:val="22"/>
                        </w:rPr>
                        <w:t>圖</w:t>
                      </w:r>
                      <w:r w:rsidRPr="0057188A">
                        <w:rPr>
                          <w:rFonts w:hint="eastAsia"/>
                          <w:color w:val="000000" w:themeColor="text1"/>
                          <w:sz w:val="22"/>
                        </w:rPr>
                        <w:t>1</w:t>
                      </w:r>
                      <w:r>
                        <w:rPr>
                          <w:color w:val="000000" w:themeColor="text1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B0920C" w14:textId="77777777" w:rsidR="00450153" w:rsidRDefault="00450153" w:rsidP="003C1C96">
      <w:pPr>
        <w:pStyle w:val="AA"/>
        <w:ind w:left="684" w:hangingChars="135" w:hanging="324"/>
      </w:pPr>
    </w:p>
    <w:p w14:paraId="7D93DA0B" w14:textId="6F240A6B" w:rsidR="00B44FAE" w:rsidRPr="003C1C96" w:rsidRDefault="00B44FAE" w:rsidP="003C1C96">
      <w:pPr>
        <w:pStyle w:val="AA"/>
        <w:ind w:left="684" w:hangingChars="135" w:hanging="324"/>
      </w:pPr>
      <w:r w:rsidRPr="003C1C96">
        <w:rPr>
          <w:rFonts w:hint="eastAsia"/>
        </w:rPr>
        <w:t>(A) a</w:t>
      </w:r>
      <w:r w:rsidRPr="003C1C96">
        <w:rPr>
          <w:rFonts w:hint="eastAsia"/>
        </w:rPr>
        <w:t>的原子半徑比</w:t>
      </w:r>
      <w:r w:rsidRPr="003C1C96">
        <w:rPr>
          <w:rFonts w:hint="eastAsia"/>
        </w:rPr>
        <w:t>b</w:t>
      </w:r>
      <w:r w:rsidRPr="003C1C96">
        <w:rPr>
          <w:rFonts w:hint="eastAsia"/>
        </w:rPr>
        <w:t>的原子半徑大</w:t>
      </w:r>
    </w:p>
    <w:p w14:paraId="2C20D654" w14:textId="68FE58CD" w:rsidR="00B44FAE" w:rsidRPr="003C1C96" w:rsidRDefault="00B44FAE" w:rsidP="003C1C96">
      <w:pPr>
        <w:pStyle w:val="AA"/>
        <w:ind w:left="684" w:hangingChars="135" w:hanging="324"/>
      </w:pPr>
      <w:r w:rsidRPr="003C1C96">
        <w:rPr>
          <w:rFonts w:hint="eastAsia"/>
        </w:rPr>
        <w:t>(B) d</w:t>
      </w:r>
      <w:r w:rsidRPr="003C1C96">
        <w:rPr>
          <w:rFonts w:hint="eastAsia"/>
        </w:rPr>
        <w:t>與</w:t>
      </w:r>
      <w:r w:rsidRPr="003C1C96">
        <w:rPr>
          <w:rFonts w:hint="eastAsia"/>
        </w:rPr>
        <w:t>e</w:t>
      </w:r>
      <w:r w:rsidRPr="003C1C96">
        <w:rPr>
          <w:rFonts w:hint="eastAsia"/>
        </w:rPr>
        <w:t>為同位素</w:t>
      </w:r>
    </w:p>
    <w:p w14:paraId="02CB1196" w14:textId="3F3AF2AF" w:rsidR="00B44FAE" w:rsidRPr="003C1C96" w:rsidRDefault="00B44FAE" w:rsidP="003C1C96">
      <w:pPr>
        <w:pStyle w:val="AA"/>
        <w:ind w:left="684" w:hangingChars="135" w:hanging="324"/>
      </w:pPr>
      <w:r w:rsidRPr="003C1C96">
        <w:rPr>
          <w:rFonts w:hint="eastAsia"/>
        </w:rPr>
        <w:t>(C) c</w:t>
      </w:r>
      <w:r w:rsidRPr="003C1C96">
        <w:rPr>
          <w:rFonts w:hint="eastAsia"/>
        </w:rPr>
        <w:t>的氧化物水溶液之鹼性比</w:t>
      </w:r>
      <w:r w:rsidRPr="003C1C96">
        <w:rPr>
          <w:rFonts w:hint="eastAsia"/>
        </w:rPr>
        <w:t>d</w:t>
      </w:r>
      <w:r w:rsidRPr="003C1C96">
        <w:rPr>
          <w:rFonts w:hint="eastAsia"/>
        </w:rPr>
        <w:t>的氧化物水溶液弱</w:t>
      </w:r>
    </w:p>
    <w:p w14:paraId="436E5C64" w14:textId="566CA29A" w:rsidR="00B44FAE" w:rsidRPr="003C1C96" w:rsidRDefault="00B44FAE" w:rsidP="003C1C96">
      <w:pPr>
        <w:pStyle w:val="AA"/>
        <w:ind w:left="684" w:hangingChars="135" w:hanging="324"/>
      </w:pPr>
      <w:r w:rsidRPr="003C1C96">
        <w:rPr>
          <w:rFonts w:hint="eastAsia"/>
        </w:rPr>
        <w:t>(D) h</w:t>
      </w:r>
      <w:r w:rsidRPr="003C1C96">
        <w:rPr>
          <w:rFonts w:hint="eastAsia"/>
        </w:rPr>
        <w:t>的價電子數比</w:t>
      </w:r>
      <w:r w:rsidRPr="003C1C96">
        <w:rPr>
          <w:rFonts w:hint="eastAsia"/>
        </w:rPr>
        <w:t>f</w:t>
      </w:r>
      <w:r w:rsidRPr="003C1C96">
        <w:rPr>
          <w:rFonts w:hint="eastAsia"/>
        </w:rPr>
        <w:t>多</w:t>
      </w:r>
    </w:p>
    <w:p w14:paraId="7BDB4B4F" w14:textId="211810EB" w:rsidR="00B44FAE" w:rsidRPr="003C1C96" w:rsidRDefault="00B44FAE" w:rsidP="003C1C96">
      <w:pPr>
        <w:pStyle w:val="AA"/>
        <w:ind w:left="684" w:hangingChars="135" w:hanging="324"/>
      </w:pPr>
      <w:r w:rsidRPr="003C1C96">
        <w:rPr>
          <w:rFonts w:hint="eastAsia"/>
        </w:rPr>
        <w:t>(E)</w:t>
      </w:r>
      <w:r w:rsidRPr="003E556A">
        <w:rPr>
          <w:rFonts w:hint="eastAsia"/>
          <w:spacing w:val="50"/>
        </w:rPr>
        <w:t xml:space="preserve"> f</w:t>
      </w:r>
      <w:r w:rsidRPr="003E556A">
        <w:rPr>
          <w:rFonts w:hint="eastAsia"/>
        </w:rPr>
        <w:t>的</w:t>
      </w:r>
      <w:r w:rsidRPr="003C1C96">
        <w:rPr>
          <w:rFonts w:hint="eastAsia"/>
        </w:rPr>
        <w:t>中子數比</w:t>
      </w:r>
      <w:r w:rsidRPr="003C1C96">
        <w:rPr>
          <w:rFonts w:hint="eastAsia"/>
        </w:rPr>
        <w:t>e</w:t>
      </w:r>
      <w:r w:rsidRPr="003C1C96">
        <w:rPr>
          <w:rFonts w:hint="eastAsia"/>
        </w:rPr>
        <w:t>多</w:t>
      </w:r>
    </w:p>
    <w:p w14:paraId="26E50485" w14:textId="297A53DE" w:rsidR="00C26451" w:rsidRDefault="00130F75" w:rsidP="00420336">
      <w:pPr>
        <w:pStyle w:val="TIT1"/>
        <w:spacing w:before="60"/>
        <w:ind w:left="357" w:hanging="357"/>
      </w:pPr>
      <w:r>
        <w:rPr>
          <w:rFonts w:hint="eastAsia"/>
        </w:rPr>
        <w:t>1</w:t>
      </w:r>
      <w:r>
        <w:t>8.</w:t>
      </w:r>
      <w:r w:rsidR="00C452AD">
        <w:tab/>
      </w:r>
      <w:r w:rsidR="00C26451">
        <w:t>2021</w:t>
      </w:r>
      <w:r w:rsidR="00C26451">
        <w:rPr>
          <w:rFonts w:hint="eastAsia"/>
        </w:rPr>
        <w:t>年諾貝爾化學獎頒給研究催化劑的學者</w:t>
      </w:r>
      <w:r w:rsidR="00DC7D4D">
        <w:rPr>
          <w:rFonts w:hint="eastAsia"/>
        </w:rPr>
        <w:t>。</w:t>
      </w:r>
      <w:r w:rsidR="00C26451">
        <w:rPr>
          <w:rFonts w:hint="eastAsia"/>
        </w:rPr>
        <w:t>人體中的酵素</w:t>
      </w:r>
      <w:proofErr w:type="gramStart"/>
      <w:r w:rsidR="00ED3B2B">
        <w:rPr>
          <w:rFonts w:hint="eastAsia"/>
        </w:rPr>
        <w:t>（</w:t>
      </w:r>
      <w:proofErr w:type="gramEnd"/>
      <w:r w:rsidR="00C26451">
        <w:rPr>
          <w:rFonts w:hint="eastAsia"/>
        </w:rPr>
        <w:t>或稱酶</w:t>
      </w:r>
      <w:r w:rsidR="00ED3B2B">
        <w:rPr>
          <w:rFonts w:hint="eastAsia"/>
        </w:rPr>
        <w:t>）</w:t>
      </w:r>
      <w:r w:rsidR="00C26451">
        <w:rPr>
          <w:rFonts w:hint="eastAsia"/>
        </w:rPr>
        <w:t>，即是</w:t>
      </w:r>
      <w:r w:rsidR="00CC69ED">
        <w:rPr>
          <w:rFonts w:hint="eastAsia"/>
        </w:rPr>
        <w:t>生化</w:t>
      </w:r>
      <w:r w:rsidR="00C26451">
        <w:rPr>
          <w:rFonts w:hint="eastAsia"/>
        </w:rPr>
        <w:t>反應的催化劑，如胃</w:t>
      </w:r>
      <w:r w:rsidR="00CC69ED">
        <w:rPr>
          <w:rFonts w:hint="eastAsia"/>
        </w:rPr>
        <w:t>液</w:t>
      </w:r>
      <w:r w:rsidR="00C26451">
        <w:rPr>
          <w:rFonts w:hint="eastAsia"/>
        </w:rPr>
        <w:t>中的胃蛋白酶可將蛋白質分解為小的分子片段。酵素的</w:t>
      </w:r>
      <w:r w:rsidR="00FE1EF7">
        <w:rPr>
          <w:rFonts w:hint="eastAsia"/>
        </w:rPr>
        <w:t>催化能力</w:t>
      </w:r>
      <w:r w:rsidR="00C26451">
        <w:rPr>
          <w:rFonts w:hint="eastAsia"/>
        </w:rPr>
        <w:t>受環境的溫度、酸鹼性、</w:t>
      </w:r>
      <w:proofErr w:type="gramStart"/>
      <w:r w:rsidR="00C26451">
        <w:rPr>
          <w:rFonts w:hint="eastAsia"/>
        </w:rPr>
        <w:t>受</w:t>
      </w:r>
      <w:r w:rsidR="00DC7D4D">
        <w:rPr>
          <w:rFonts w:hint="eastAsia"/>
        </w:rPr>
        <w:t>質</w:t>
      </w:r>
      <w:r w:rsidR="00C26451">
        <w:rPr>
          <w:rFonts w:hint="eastAsia"/>
        </w:rPr>
        <w:t>濃度</w:t>
      </w:r>
      <w:proofErr w:type="gramEnd"/>
      <w:r w:rsidR="00C26451">
        <w:rPr>
          <w:rFonts w:hint="eastAsia"/>
        </w:rPr>
        <w:t>和</w:t>
      </w:r>
      <w:r w:rsidR="00FE1EF7">
        <w:rPr>
          <w:rFonts w:hint="eastAsia"/>
        </w:rPr>
        <w:t>專一性</w:t>
      </w:r>
      <w:r w:rsidR="00C26451">
        <w:rPr>
          <w:rFonts w:hint="eastAsia"/>
        </w:rPr>
        <w:t>等影響。下列敘述哪些正確</w:t>
      </w:r>
      <w:r w:rsidR="00C452AD">
        <w:rPr>
          <w:rFonts w:hint="eastAsia"/>
        </w:rPr>
        <w:t>？（</w:t>
      </w:r>
      <w:r w:rsidR="00C26451">
        <w:rPr>
          <w:rFonts w:hint="eastAsia"/>
        </w:rPr>
        <w:t>應選</w:t>
      </w:r>
      <w:r w:rsidR="00C26451">
        <w:t>2</w:t>
      </w:r>
      <w:r w:rsidR="00C26451">
        <w:rPr>
          <w:rFonts w:hint="eastAsia"/>
        </w:rPr>
        <w:t>項</w:t>
      </w:r>
      <w:r w:rsidR="00C452AD">
        <w:rPr>
          <w:rFonts w:hint="eastAsia"/>
        </w:rPr>
        <w:t>）</w:t>
      </w:r>
    </w:p>
    <w:p w14:paraId="3AEB2EAB" w14:textId="5C54061D" w:rsidR="00C26451" w:rsidRDefault="00C26451" w:rsidP="003C1C96">
      <w:pPr>
        <w:pStyle w:val="AA"/>
        <w:ind w:left="684" w:hangingChars="135" w:hanging="324"/>
      </w:pPr>
      <w:r>
        <w:rPr>
          <w:rFonts w:hint="eastAsia"/>
        </w:rPr>
        <w:t>(A)</w:t>
      </w:r>
      <w:r w:rsidRPr="00C65CD1">
        <w:rPr>
          <w:rFonts w:hint="eastAsia"/>
        </w:rPr>
        <w:t>酵素通常是胺基酸的聚合物</w:t>
      </w:r>
    </w:p>
    <w:p w14:paraId="6B6A337B" w14:textId="6C84746E" w:rsidR="00C26451" w:rsidRDefault="00C26451" w:rsidP="003C1C96">
      <w:pPr>
        <w:pStyle w:val="AA"/>
        <w:ind w:left="684" w:hangingChars="135" w:hanging="324"/>
      </w:pPr>
      <w:r>
        <w:t>(B)</w:t>
      </w:r>
      <w:r>
        <w:rPr>
          <w:rFonts w:hint="eastAsia"/>
        </w:rPr>
        <w:t>胃蛋白酶在</w:t>
      </w:r>
      <w:r>
        <w:t>pH</w:t>
      </w:r>
      <w:r w:rsidR="00C452AD">
        <w:rPr>
          <w:rFonts w:hint="eastAsia"/>
        </w:rPr>
        <w:t>＝</w:t>
      </w:r>
      <w:r>
        <w:t>7.4</w:t>
      </w:r>
      <w:r>
        <w:rPr>
          <w:rFonts w:hint="eastAsia"/>
        </w:rPr>
        <w:t>的環境有最佳活性</w:t>
      </w:r>
    </w:p>
    <w:p w14:paraId="6445DBF5" w14:textId="5B69A77F" w:rsidR="00C26451" w:rsidRDefault="00C26451" w:rsidP="003C1C96">
      <w:pPr>
        <w:pStyle w:val="AA"/>
        <w:ind w:left="684" w:hangingChars="135" w:hanging="324"/>
      </w:pPr>
      <w:r>
        <w:t>(C)</w:t>
      </w:r>
      <w:r>
        <w:rPr>
          <w:rFonts w:hint="eastAsia"/>
        </w:rPr>
        <w:t>溫度越高時，胃蛋白酶的催化能力越強</w:t>
      </w:r>
    </w:p>
    <w:p w14:paraId="671443F5" w14:textId="4F93FC1B" w:rsidR="00C26451" w:rsidRDefault="00C26451" w:rsidP="003C1C96">
      <w:pPr>
        <w:pStyle w:val="AA"/>
        <w:ind w:left="684" w:hangingChars="135" w:hanging="324"/>
      </w:pPr>
      <w:r>
        <w:t>(D)</w:t>
      </w:r>
      <w:r w:rsidRPr="00C65CD1">
        <w:rPr>
          <w:rFonts w:hint="eastAsia"/>
        </w:rPr>
        <w:t>食用大量制酸劑會降低胃蛋白酶的催化能力</w:t>
      </w:r>
    </w:p>
    <w:p w14:paraId="0F7FF4CF" w14:textId="3D2084B2" w:rsidR="00130F75" w:rsidRDefault="00C26451" w:rsidP="003C1C96">
      <w:pPr>
        <w:pStyle w:val="AA"/>
        <w:ind w:left="684" w:hangingChars="135" w:hanging="324"/>
      </w:pPr>
      <w:r>
        <w:t>(E)</w:t>
      </w:r>
      <w:r>
        <w:rPr>
          <w:rFonts w:hint="eastAsia"/>
        </w:rPr>
        <w:t>胃蛋白酶</w:t>
      </w:r>
      <w:r w:rsidR="00FE1EF7">
        <w:rPr>
          <w:rFonts w:hint="eastAsia"/>
        </w:rPr>
        <w:t>亦可將澱粉分解產生葡萄糖</w:t>
      </w:r>
    </w:p>
    <w:p w14:paraId="3ADF64C5" w14:textId="77780DD3" w:rsidR="00A87384" w:rsidRDefault="00A87384" w:rsidP="005D05C4">
      <w:pPr>
        <w:pStyle w:val="-05618"/>
      </w:pPr>
      <w:r w:rsidRPr="009D7DBF">
        <w:rPr>
          <w:rFonts w:hint="eastAsia"/>
        </w:rPr>
        <w:t>19-20</w:t>
      </w:r>
      <w:proofErr w:type="gramStart"/>
      <w:r w:rsidR="007340C1">
        <w:rPr>
          <w:rFonts w:hint="eastAsia"/>
        </w:rPr>
        <w:t>題</w:t>
      </w:r>
      <w:r w:rsidRPr="009D7DBF">
        <w:rPr>
          <w:rFonts w:hint="eastAsia"/>
        </w:rPr>
        <w:t>為題</w:t>
      </w:r>
      <w:proofErr w:type="gramEnd"/>
      <w:r w:rsidRPr="009D7DBF">
        <w:rPr>
          <w:rFonts w:hint="eastAsia"/>
        </w:rPr>
        <w:t>組</w:t>
      </w:r>
    </w:p>
    <w:p w14:paraId="27299C8E" w14:textId="61EF5C28" w:rsidR="00A87384" w:rsidRPr="00290916" w:rsidRDefault="00A87384" w:rsidP="00290916">
      <w:pPr>
        <w:pStyle w:val="tit2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分析細胞的</w:t>
      </w:r>
      <w:r w:rsidRPr="00290916">
        <w:rPr>
          <w:rFonts w:eastAsia="新細明體" w:hint="eastAsia"/>
          <w:szCs w:val="22"/>
        </w:rPr>
        <w:t>DNA</w:t>
      </w:r>
      <w:r w:rsidRPr="00290916">
        <w:rPr>
          <w:rFonts w:eastAsia="新細明體" w:hint="eastAsia"/>
          <w:szCs w:val="22"/>
        </w:rPr>
        <w:t>含量可</w:t>
      </w:r>
      <w:r w:rsidR="00BF06A7" w:rsidRPr="00290916">
        <w:rPr>
          <w:rFonts w:eastAsia="新細明體" w:hint="eastAsia"/>
          <w:szCs w:val="22"/>
        </w:rPr>
        <w:t>瞭</w:t>
      </w:r>
      <w:r w:rsidRPr="00290916">
        <w:rPr>
          <w:rFonts w:eastAsia="新細明體" w:hint="eastAsia"/>
          <w:szCs w:val="22"/>
        </w:rPr>
        <w:t>解組織中細胞的染色體套數或細胞所處之時期。研究者</w:t>
      </w:r>
      <w:r w:rsidR="00EA7250">
        <w:rPr>
          <w:rFonts w:eastAsia="新細明體" w:hint="eastAsia"/>
          <w:szCs w:val="22"/>
        </w:rPr>
        <w:t>對</w:t>
      </w:r>
      <w:proofErr w:type="gramStart"/>
      <w:r w:rsidR="00EA7250">
        <w:rPr>
          <w:rFonts w:eastAsia="新細明體" w:hint="eastAsia"/>
          <w:szCs w:val="22"/>
        </w:rPr>
        <w:t>某一</w:t>
      </w:r>
      <w:r w:rsidR="006020EC">
        <w:rPr>
          <w:rFonts w:eastAsia="新細明體" w:hint="eastAsia"/>
          <w:szCs w:val="22"/>
        </w:rPr>
        <w:t>具</w:t>
      </w:r>
      <w:r w:rsidR="00EA7250">
        <w:rPr>
          <w:rFonts w:eastAsia="新細明體" w:hint="eastAsia"/>
          <w:szCs w:val="22"/>
        </w:rPr>
        <w:t>雙套</w:t>
      </w:r>
      <w:proofErr w:type="gramEnd"/>
      <w:r w:rsidR="00EA7250">
        <w:rPr>
          <w:rFonts w:eastAsia="新細明體" w:hint="eastAsia"/>
          <w:szCs w:val="22"/>
        </w:rPr>
        <w:t>染色體之生物，將其</w:t>
      </w:r>
      <w:r w:rsidR="00EA7250">
        <w:rPr>
          <w:rFonts w:eastAsia="新細明體" w:hint="eastAsia"/>
          <w:szCs w:val="22"/>
        </w:rPr>
        <w:t>DNA</w:t>
      </w:r>
      <w:r w:rsidR="000F7FED">
        <w:rPr>
          <w:rFonts w:eastAsia="新細明體" w:hint="eastAsia"/>
          <w:szCs w:val="22"/>
        </w:rPr>
        <w:t>以</w:t>
      </w:r>
      <w:r w:rsidR="00EA7250">
        <w:rPr>
          <w:rFonts w:eastAsia="新細明體" w:hint="eastAsia"/>
          <w:szCs w:val="22"/>
        </w:rPr>
        <w:t>螢光物質染色</w:t>
      </w:r>
      <w:r w:rsidRPr="00290916">
        <w:rPr>
          <w:rFonts w:eastAsia="新細明體" w:hint="eastAsia"/>
          <w:szCs w:val="22"/>
        </w:rPr>
        <w:t>，</w:t>
      </w:r>
      <w:r w:rsidR="006031BA" w:rsidRPr="00290916">
        <w:rPr>
          <w:rFonts w:eastAsia="新細明體" w:hint="eastAsia"/>
          <w:szCs w:val="22"/>
        </w:rPr>
        <w:t>利用</w:t>
      </w:r>
      <w:r w:rsidR="007B46FB" w:rsidRPr="00290916">
        <w:rPr>
          <w:rFonts w:eastAsia="新細明體"/>
          <w:szCs w:val="22"/>
        </w:rPr>
        <w:t>DN</w:t>
      </w:r>
      <w:r w:rsidR="007B46FB" w:rsidRPr="00290916">
        <w:rPr>
          <w:rFonts w:eastAsia="新細明體" w:hint="eastAsia"/>
          <w:szCs w:val="22"/>
        </w:rPr>
        <w:t>A</w:t>
      </w:r>
      <w:r w:rsidR="007B46FB" w:rsidRPr="00290916">
        <w:rPr>
          <w:rFonts w:eastAsia="新細明體" w:hint="eastAsia"/>
          <w:szCs w:val="22"/>
        </w:rPr>
        <w:t>含量</w:t>
      </w:r>
      <w:r w:rsidR="006031BA" w:rsidRPr="00290916">
        <w:rPr>
          <w:rFonts w:eastAsia="新細明體" w:hint="eastAsia"/>
          <w:szCs w:val="22"/>
        </w:rPr>
        <w:t>與</w:t>
      </w:r>
      <w:r w:rsidR="007B46FB" w:rsidRPr="00290916">
        <w:rPr>
          <w:rFonts w:eastAsia="新細明體" w:hint="eastAsia"/>
          <w:szCs w:val="22"/>
        </w:rPr>
        <w:t>螢光強度</w:t>
      </w:r>
      <w:r w:rsidR="006031BA" w:rsidRPr="00290916">
        <w:rPr>
          <w:rFonts w:eastAsia="新細明體" w:hint="eastAsia"/>
          <w:szCs w:val="22"/>
        </w:rPr>
        <w:t>成正比的原理，</w:t>
      </w:r>
      <w:r w:rsidR="003939EA" w:rsidRPr="00290916">
        <w:rPr>
          <w:rFonts w:eastAsia="新細明體" w:hint="eastAsia"/>
          <w:szCs w:val="22"/>
        </w:rPr>
        <w:t>統計組織中不同</w:t>
      </w:r>
      <w:r w:rsidRPr="00290916">
        <w:rPr>
          <w:rFonts w:eastAsia="新細明體" w:hint="eastAsia"/>
          <w:szCs w:val="22"/>
        </w:rPr>
        <w:t>螢光強度</w:t>
      </w:r>
      <w:r w:rsidR="003939EA" w:rsidRPr="00290916">
        <w:rPr>
          <w:rFonts w:eastAsia="新細明體" w:hint="eastAsia"/>
          <w:szCs w:val="22"/>
        </w:rPr>
        <w:t>的細胞個數</w:t>
      </w:r>
      <w:r w:rsidR="006020EC">
        <w:rPr>
          <w:rFonts w:eastAsia="新細明體" w:hint="eastAsia"/>
          <w:szCs w:val="22"/>
        </w:rPr>
        <w:t>。</w:t>
      </w:r>
    </w:p>
    <w:p w14:paraId="0267B5E7" w14:textId="02AB82D2" w:rsidR="00AE60E1" w:rsidRPr="00420336" w:rsidRDefault="00D65D84" w:rsidP="00420336">
      <w:pPr>
        <w:pStyle w:val="TIT1"/>
        <w:spacing w:before="60"/>
        <w:ind w:left="357" w:hanging="357"/>
      </w:pPr>
      <w:r w:rsidRPr="00420336">
        <w:t>19</w:t>
      </w:r>
      <w:r w:rsidRPr="00420336">
        <w:rPr>
          <w:rFonts w:hint="eastAsia"/>
        </w:rPr>
        <w:t>.</w:t>
      </w:r>
      <w:r w:rsidR="00C452AD" w:rsidRPr="00420336">
        <w:tab/>
      </w:r>
      <w:r w:rsidR="00EA7250">
        <w:rPr>
          <w:rFonts w:hint="eastAsia"/>
        </w:rPr>
        <w:t>依據上文</w:t>
      </w:r>
      <w:r w:rsidR="00AE60E1" w:rsidRPr="00420336">
        <w:rPr>
          <w:rFonts w:hint="eastAsia"/>
        </w:rPr>
        <w:t>，下列對</w:t>
      </w:r>
      <w:r w:rsidR="00EA7250">
        <w:rPr>
          <w:rFonts w:hint="eastAsia"/>
        </w:rPr>
        <w:t>於</w:t>
      </w:r>
      <w:r w:rsidR="006A7785" w:rsidRPr="00420336">
        <w:rPr>
          <w:rFonts w:hint="eastAsia"/>
        </w:rPr>
        <w:t>細胞</w:t>
      </w:r>
      <w:r w:rsidR="00EA7250">
        <w:rPr>
          <w:rFonts w:hint="eastAsia"/>
        </w:rPr>
        <w:t>有絲分裂</w:t>
      </w:r>
      <w:r w:rsidR="00AE60E1" w:rsidRPr="00420336">
        <w:rPr>
          <w:rFonts w:hint="eastAsia"/>
        </w:rPr>
        <w:t>的</w:t>
      </w:r>
      <w:r w:rsidR="00EA7250">
        <w:rPr>
          <w:rFonts w:hint="eastAsia"/>
        </w:rPr>
        <w:t>敘</w:t>
      </w:r>
      <w:r w:rsidR="00AE60E1" w:rsidRPr="00420336">
        <w:rPr>
          <w:rFonts w:hint="eastAsia"/>
        </w:rPr>
        <w:t>述，何者正確？</w:t>
      </w:r>
    </w:p>
    <w:p w14:paraId="1CF81F47" w14:textId="67265B0D" w:rsidR="00EA7250" w:rsidRDefault="00EA7250" w:rsidP="00EA7250">
      <w:pPr>
        <w:pStyle w:val="AA"/>
        <w:ind w:left="684" w:hangingChars="135" w:hanging="324"/>
      </w:pPr>
      <w:r>
        <w:rPr>
          <w:rFonts w:hint="eastAsia"/>
        </w:rPr>
        <w:t>(A)</w:t>
      </w:r>
      <w:r>
        <w:rPr>
          <w:rFonts w:hint="eastAsia"/>
        </w:rPr>
        <w:t>細胞分裂過程中，細胞</w:t>
      </w:r>
      <w:proofErr w:type="gramStart"/>
      <w:r>
        <w:rPr>
          <w:rFonts w:hint="eastAsia"/>
        </w:rPr>
        <w:t>因具單套</w:t>
      </w:r>
      <w:proofErr w:type="gramEnd"/>
      <w:r>
        <w:rPr>
          <w:rFonts w:hint="eastAsia"/>
        </w:rPr>
        <w:t>染色體</w:t>
      </w:r>
      <w:r w:rsidR="008933D4">
        <w:rPr>
          <w:rFonts w:hint="eastAsia"/>
        </w:rPr>
        <w:t>，</w:t>
      </w:r>
      <w:r>
        <w:rPr>
          <w:rFonts w:hint="eastAsia"/>
        </w:rPr>
        <w:t>螢光強度最弱</w:t>
      </w:r>
    </w:p>
    <w:p w14:paraId="75D49E3D" w14:textId="457FF2DD" w:rsidR="00EA7250" w:rsidRDefault="00EA7250" w:rsidP="00EA7250">
      <w:pPr>
        <w:pStyle w:val="AA"/>
        <w:ind w:left="684" w:hangingChars="135" w:hanging="324"/>
      </w:pPr>
      <w:r>
        <w:rPr>
          <w:rFonts w:hint="eastAsia"/>
        </w:rPr>
        <w:t>(B)</w:t>
      </w:r>
      <w:r>
        <w:rPr>
          <w:rFonts w:hint="eastAsia"/>
        </w:rPr>
        <w:t>細胞分裂完成時，</w:t>
      </w:r>
      <w:proofErr w:type="gramStart"/>
      <w:r>
        <w:rPr>
          <w:rFonts w:hint="eastAsia"/>
        </w:rPr>
        <w:t>細胞具雙套</w:t>
      </w:r>
      <w:proofErr w:type="gramEnd"/>
      <w:r>
        <w:rPr>
          <w:rFonts w:hint="eastAsia"/>
        </w:rPr>
        <w:t>染色體，螢光強度</w:t>
      </w:r>
      <w:proofErr w:type="gramStart"/>
      <w:r>
        <w:rPr>
          <w:rFonts w:hint="eastAsia"/>
        </w:rPr>
        <w:t>較間期</w:t>
      </w:r>
      <w:proofErr w:type="gramEnd"/>
      <w:r>
        <w:rPr>
          <w:rFonts w:hint="eastAsia"/>
        </w:rPr>
        <w:t>時弱</w:t>
      </w:r>
    </w:p>
    <w:p w14:paraId="78C773E1" w14:textId="5894ECC3" w:rsidR="00EA7250" w:rsidRDefault="00EA7250" w:rsidP="00EA7250">
      <w:pPr>
        <w:pStyle w:val="AA"/>
        <w:ind w:left="684" w:hangingChars="135" w:hanging="324"/>
      </w:pPr>
      <w:r>
        <w:rPr>
          <w:rFonts w:hint="eastAsia"/>
        </w:rPr>
        <w:t>(C)</w:t>
      </w:r>
      <w:r>
        <w:rPr>
          <w:rFonts w:hint="eastAsia"/>
        </w:rPr>
        <w:t>細胞完成</w:t>
      </w:r>
      <w:r>
        <w:rPr>
          <w:rFonts w:hint="eastAsia"/>
        </w:rPr>
        <w:t>DNA</w:t>
      </w:r>
      <w:r>
        <w:rPr>
          <w:rFonts w:hint="eastAsia"/>
        </w:rPr>
        <w:t>複製時，細胞具三套染色體，螢光強度最強</w:t>
      </w:r>
    </w:p>
    <w:p w14:paraId="16B58A55" w14:textId="3D15B66A" w:rsidR="00EA7250" w:rsidRDefault="00EA7250" w:rsidP="00EA7250">
      <w:pPr>
        <w:pStyle w:val="AA"/>
        <w:ind w:left="684" w:hangingChars="135" w:hanging="324"/>
      </w:pPr>
      <w:r>
        <w:rPr>
          <w:rFonts w:hint="eastAsia"/>
        </w:rPr>
        <w:t>(D)</w:t>
      </w:r>
      <w:r>
        <w:rPr>
          <w:rFonts w:hint="eastAsia"/>
        </w:rPr>
        <w:t>細胞</w:t>
      </w:r>
      <w:r>
        <w:rPr>
          <w:rFonts w:hint="eastAsia"/>
        </w:rPr>
        <w:t>DNA</w:t>
      </w:r>
      <w:r>
        <w:rPr>
          <w:rFonts w:hint="eastAsia"/>
        </w:rPr>
        <w:t>複製時，是處於細胞分裂期</w:t>
      </w:r>
    </w:p>
    <w:p w14:paraId="106CFA9A" w14:textId="4D88A1A4" w:rsidR="0006460F" w:rsidRDefault="00EA7250" w:rsidP="00EA7250">
      <w:pPr>
        <w:pStyle w:val="AA"/>
        <w:ind w:left="684" w:hangingChars="135" w:hanging="324"/>
      </w:pPr>
      <w:r>
        <w:rPr>
          <w:rFonts w:hint="eastAsia"/>
        </w:rPr>
        <w:t>(E)</w:t>
      </w:r>
      <w:r>
        <w:rPr>
          <w:rFonts w:hint="eastAsia"/>
        </w:rPr>
        <w:t>細胞完成</w:t>
      </w:r>
      <w:r>
        <w:rPr>
          <w:rFonts w:hint="eastAsia"/>
        </w:rPr>
        <w:t>DNA</w:t>
      </w:r>
      <w:r>
        <w:rPr>
          <w:rFonts w:hint="eastAsia"/>
        </w:rPr>
        <w:t>複製後</w:t>
      </w:r>
      <w:proofErr w:type="gramStart"/>
      <w:r>
        <w:rPr>
          <w:rFonts w:hint="eastAsia"/>
        </w:rPr>
        <w:t>進入間期</w:t>
      </w:r>
      <w:proofErr w:type="gramEnd"/>
      <w:r>
        <w:rPr>
          <w:rFonts w:hint="eastAsia"/>
        </w:rPr>
        <w:t>，此時螢光強度最強</w:t>
      </w:r>
    </w:p>
    <w:p w14:paraId="78477B21" w14:textId="77777777" w:rsidR="00116E35" w:rsidRDefault="00116E35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3FD68F88" w14:textId="3492A16C" w:rsidR="00AE60E1" w:rsidRDefault="00D65D84" w:rsidP="00420336">
      <w:pPr>
        <w:pStyle w:val="TIT1"/>
        <w:spacing w:before="60"/>
        <w:ind w:left="357" w:hanging="357"/>
      </w:pPr>
      <w:r>
        <w:lastRenderedPageBreak/>
        <w:t>20</w:t>
      </w:r>
      <w:r w:rsidRPr="00742E24">
        <w:rPr>
          <w:rFonts w:hint="eastAsia"/>
        </w:rPr>
        <w:t>.</w:t>
      </w:r>
      <w:r w:rsidR="00C452AD">
        <w:tab/>
      </w:r>
      <w:proofErr w:type="gramStart"/>
      <w:r w:rsidR="00AE60E1">
        <w:rPr>
          <w:rFonts w:hint="eastAsia"/>
        </w:rPr>
        <w:t>取下列哪些</w:t>
      </w:r>
      <w:proofErr w:type="gramEnd"/>
      <w:r w:rsidR="00EA7250">
        <w:rPr>
          <w:rFonts w:hint="eastAsia"/>
        </w:rPr>
        <w:t>部位的</w:t>
      </w:r>
      <w:r w:rsidR="003242B6">
        <w:rPr>
          <w:rFonts w:hint="eastAsia"/>
        </w:rPr>
        <w:t>細胞</w:t>
      </w:r>
      <w:r w:rsidR="00AE60E1">
        <w:rPr>
          <w:rFonts w:hint="eastAsia"/>
        </w:rPr>
        <w:t>進行</w:t>
      </w:r>
      <w:r w:rsidR="00AE60E1">
        <w:rPr>
          <w:rFonts w:hint="eastAsia"/>
        </w:rPr>
        <w:t>DNA</w:t>
      </w:r>
      <w:r w:rsidR="00AE60E1">
        <w:rPr>
          <w:rFonts w:hint="eastAsia"/>
        </w:rPr>
        <w:t>含量分析，較可能得</w:t>
      </w:r>
      <w:r w:rsidR="00EA7250">
        <w:rPr>
          <w:rFonts w:hint="eastAsia"/>
        </w:rPr>
        <w:t>到細胞分裂進行中</w:t>
      </w:r>
      <w:r w:rsidR="00AE60E1">
        <w:rPr>
          <w:rFonts w:hint="eastAsia"/>
        </w:rPr>
        <w:t>的結果？</w:t>
      </w:r>
      <w:r w:rsidR="00C452AD">
        <w:rPr>
          <w:rFonts w:hint="eastAsia"/>
        </w:rPr>
        <w:t>（</w:t>
      </w:r>
      <w:r w:rsidR="00AE60E1">
        <w:rPr>
          <w:rFonts w:hint="eastAsia"/>
        </w:rPr>
        <w:t>應選</w:t>
      </w:r>
      <w:r w:rsidR="00AE60E1">
        <w:rPr>
          <w:rFonts w:hint="eastAsia"/>
        </w:rPr>
        <w:t>2</w:t>
      </w:r>
      <w:r w:rsidR="00AE60E1">
        <w:rPr>
          <w:rFonts w:hint="eastAsia"/>
        </w:rPr>
        <w:t>項</w:t>
      </w:r>
      <w:r w:rsidR="00C452AD">
        <w:rPr>
          <w:rFonts w:hint="eastAsia"/>
        </w:rPr>
        <w:t>）</w:t>
      </w:r>
    </w:p>
    <w:p w14:paraId="63ADBC3E" w14:textId="77777777" w:rsidR="007F1040" w:rsidRDefault="00AE60E1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(A)</w:t>
      </w:r>
      <w:r w:rsidRPr="003C1C96">
        <w:rPr>
          <w:rFonts w:hint="eastAsia"/>
          <w:spacing w:val="10"/>
          <w:sz w:val="22"/>
        </w:rPr>
        <w:t>植物木質部</w:t>
      </w:r>
      <w:r w:rsidR="00C452AD" w:rsidRPr="003C1C96">
        <w:rPr>
          <w:spacing w:val="10"/>
          <w:sz w:val="22"/>
        </w:rPr>
        <w:tab/>
      </w:r>
    </w:p>
    <w:p w14:paraId="0BC2D722" w14:textId="77777777" w:rsidR="007F1040" w:rsidRDefault="00AE60E1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(B)</w:t>
      </w:r>
      <w:r w:rsidRPr="003C1C96">
        <w:rPr>
          <w:rFonts w:hint="eastAsia"/>
          <w:spacing w:val="10"/>
          <w:sz w:val="22"/>
        </w:rPr>
        <w:t>植物根尖</w:t>
      </w:r>
      <w:r w:rsidR="00C452AD" w:rsidRPr="003C1C96">
        <w:rPr>
          <w:spacing w:val="10"/>
          <w:sz w:val="22"/>
        </w:rPr>
        <w:tab/>
      </w:r>
    </w:p>
    <w:p w14:paraId="254D26FB" w14:textId="1B1B9228" w:rsidR="00CE2A79" w:rsidRPr="003C1C96" w:rsidRDefault="00AE60E1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(C)</w:t>
      </w:r>
      <w:r w:rsidRPr="003C1C96">
        <w:rPr>
          <w:rFonts w:hint="eastAsia"/>
          <w:spacing w:val="10"/>
          <w:sz w:val="22"/>
        </w:rPr>
        <w:t>受傷</w:t>
      </w:r>
      <w:r w:rsidR="00C04AA9" w:rsidRPr="003C1C96">
        <w:rPr>
          <w:rFonts w:hint="eastAsia"/>
          <w:spacing w:val="10"/>
          <w:sz w:val="22"/>
        </w:rPr>
        <w:t>後修復中</w:t>
      </w:r>
      <w:r w:rsidRPr="003C1C96">
        <w:rPr>
          <w:rFonts w:hint="eastAsia"/>
          <w:spacing w:val="10"/>
          <w:sz w:val="22"/>
        </w:rPr>
        <w:t>的皮膚</w:t>
      </w:r>
    </w:p>
    <w:p w14:paraId="159760DE" w14:textId="77777777" w:rsidR="007F1040" w:rsidRDefault="00AE60E1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(D)</w:t>
      </w:r>
      <w:r w:rsidR="00CE2A79" w:rsidRPr="003C1C96">
        <w:rPr>
          <w:rFonts w:hint="eastAsia"/>
          <w:spacing w:val="10"/>
          <w:sz w:val="22"/>
        </w:rPr>
        <w:t>成熟生殖細胞</w:t>
      </w:r>
      <w:r w:rsidR="00C452AD" w:rsidRPr="003C1C96">
        <w:rPr>
          <w:spacing w:val="10"/>
          <w:sz w:val="22"/>
        </w:rPr>
        <w:tab/>
      </w:r>
    </w:p>
    <w:p w14:paraId="1BDD251B" w14:textId="4CC3FB95" w:rsidR="0006460F" w:rsidRPr="003C1C96" w:rsidRDefault="00AE60E1" w:rsidP="003C1C96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3C1C96">
        <w:rPr>
          <w:rFonts w:hint="eastAsia"/>
          <w:spacing w:val="10"/>
          <w:sz w:val="22"/>
        </w:rPr>
        <w:t>(E)</w:t>
      </w:r>
      <w:r w:rsidR="00CE2A79" w:rsidRPr="003C1C96">
        <w:rPr>
          <w:rFonts w:hint="eastAsia"/>
          <w:spacing w:val="10"/>
          <w:sz w:val="22"/>
        </w:rPr>
        <w:t>成熟神經細胞</w:t>
      </w:r>
    </w:p>
    <w:p w14:paraId="0DE53FF3" w14:textId="4BC12DD4" w:rsidR="008B2001" w:rsidRPr="00420336" w:rsidRDefault="008B2001" w:rsidP="00420336">
      <w:pPr>
        <w:pStyle w:val="TIT1"/>
        <w:spacing w:before="60"/>
        <w:ind w:left="357" w:hanging="357"/>
      </w:pPr>
      <w:r w:rsidRPr="00420336">
        <w:t>21.</w:t>
      </w:r>
      <w:r w:rsidR="00C452AD" w:rsidRPr="00420336">
        <w:tab/>
      </w:r>
      <w:r w:rsidR="00EA7250" w:rsidRPr="00EA7250">
        <w:rPr>
          <w:rFonts w:hint="eastAsia"/>
        </w:rPr>
        <w:t>有關真核生物的光合作用和呼吸作用，下列</w:t>
      </w:r>
      <w:r w:rsidR="00D83210">
        <w:rPr>
          <w:rFonts w:hint="eastAsia"/>
        </w:rPr>
        <w:t>哪些</w:t>
      </w:r>
      <w:r w:rsidR="00EA7250" w:rsidRPr="00EA7250">
        <w:rPr>
          <w:rFonts w:hint="eastAsia"/>
        </w:rPr>
        <w:t>正確？</w:t>
      </w:r>
      <w:r w:rsidR="000F7FED">
        <w:rPr>
          <w:rFonts w:hint="eastAsia"/>
        </w:rPr>
        <w:t>（應選</w:t>
      </w:r>
      <w:r w:rsidR="000F7FED">
        <w:t>3</w:t>
      </w:r>
      <w:r w:rsidR="000F7FED">
        <w:rPr>
          <w:rFonts w:hint="eastAsia"/>
        </w:rPr>
        <w:t>項）</w:t>
      </w:r>
    </w:p>
    <w:p w14:paraId="27EB8C91" w14:textId="4F012F6B" w:rsidR="00EA7250" w:rsidRDefault="00EA7250" w:rsidP="00EA7250">
      <w:pPr>
        <w:pStyle w:val="AA"/>
        <w:ind w:left="684" w:hangingChars="135" w:hanging="324"/>
      </w:pPr>
      <w:r>
        <w:rPr>
          <w:rFonts w:hint="eastAsia"/>
        </w:rPr>
        <w:t>(A)</w:t>
      </w:r>
      <w:r>
        <w:rPr>
          <w:rFonts w:hint="eastAsia"/>
        </w:rPr>
        <w:t>光合作用在葉綠體中進行</w:t>
      </w:r>
    </w:p>
    <w:p w14:paraId="127C52EC" w14:textId="7B850717" w:rsidR="00EA7250" w:rsidRDefault="00EA7250" w:rsidP="00EA7250">
      <w:pPr>
        <w:pStyle w:val="AA"/>
        <w:ind w:left="684" w:hangingChars="135" w:hanging="324"/>
      </w:pPr>
      <w:r>
        <w:rPr>
          <w:rFonts w:hint="eastAsia"/>
        </w:rPr>
        <w:t>(B)</w:t>
      </w:r>
      <w:r>
        <w:rPr>
          <w:rFonts w:hint="eastAsia"/>
        </w:rPr>
        <w:t>發酵作用</w:t>
      </w:r>
      <w:proofErr w:type="gramStart"/>
      <w:r>
        <w:rPr>
          <w:rFonts w:hint="eastAsia"/>
        </w:rPr>
        <w:t>在粒線體</w:t>
      </w:r>
      <w:proofErr w:type="gramEnd"/>
      <w:r>
        <w:rPr>
          <w:rFonts w:hint="eastAsia"/>
        </w:rPr>
        <w:t>中進行</w:t>
      </w:r>
    </w:p>
    <w:p w14:paraId="4685DCB5" w14:textId="76CD23AB" w:rsidR="00EA7250" w:rsidRDefault="00EA7250" w:rsidP="00EA7250">
      <w:pPr>
        <w:pStyle w:val="AA"/>
        <w:ind w:left="684" w:hangingChars="135" w:hanging="324"/>
      </w:pPr>
      <w:r>
        <w:rPr>
          <w:rFonts w:hint="eastAsia"/>
        </w:rPr>
        <w:t>(C)</w:t>
      </w:r>
      <w:r w:rsidR="00A80B29">
        <w:rPr>
          <w:rFonts w:hint="eastAsia"/>
        </w:rPr>
        <w:t>光合作用的過程中會產生</w:t>
      </w:r>
      <w:r w:rsidR="00A80B29">
        <w:rPr>
          <w:rFonts w:hint="eastAsia"/>
        </w:rPr>
        <w:t>ATP</w:t>
      </w:r>
    </w:p>
    <w:p w14:paraId="1870F5B5" w14:textId="36DE5933" w:rsidR="00EA7250" w:rsidRDefault="00EA7250" w:rsidP="00EA7250">
      <w:pPr>
        <w:pStyle w:val="AA"/>
        <w:ind w:left="684" w:hangingChars="135" w:hanging="324"/>
      </w:pPr>
      <w:r>
        <w:rPr>
          <w:rFonts w:hint="eastAsia"/>
        </w:rPr>
        <w:t>(D)</w:t>
      </w:r>
      <w:r>
        <w:rPr>
          <w:rFonts w:hint="eastAsia"/>
        </w:rPr>
        <w:t>有氧呼吸產生</w:t>
      </w:r>
      <w:r>
        <w:rPr>
          <w:rFonts w:hint="eastAsia"/>
        </w:rPr>
        <w:t>ATP</w:t>
      </w:r>
      <w:r>
        <w:rPr>
          <w:rFonts w:hint="eastAsia"/>
        </w:rPr>
        <w:t>的過程在細胞質中進行</w:t>
      </w:r>
    </w:p>
    <w:p w14:paraId="001CC3E8" w14:textId="72ACB7D8" w:rsidR="008B2001" w:rsidRPr="003C1C96" w:rsidRDefault="00EA7250" w:rsidP="00EA7250">
      <w:pPr>
        <w:pStyle w:val="AA"/>
        <w:ind w:left="684" w:hangingChars="135" w:hanging="324"/>
      </w:pPr>
      <w:r>
        <w:rPr>
          <w:rFonts w:hint="eastAsia"/>
        </w:rPr>
        <w:t>(E)</w:t>
      </w:r>
      <w:r w:rsidR="000F7FED">
        <w:rPr>
          <w:rFonts w:hint="eastAsia"/>
        </w:rPr>
        <w:t>有些</w:t>
      </w:r>
      <w:r>
        <w:rPr>
          <w:rFonts w:hint="eastAsia"/>
        </w:rPr>
        <w:t>植物細胞內</w:t>
      </w:r>
      <w:r w:rsidR="000F7FED">
        <w:rPr>
          <w:rFonts w:hint="eastAsia"/>
        </w:rPr>
        <w:t>可</w:t>
      </w:r>
      <w:r>
        <w:rPr>
          <w:rFonts w:hint="eastAsia"/>
        </w:rPr>
        <w:t>同時進行光合作用和有氧呼吸</w:t>
      </w:r>
    </w:p>
    <w:p w14:paraId="6A94598B" w14:textId="7671E9DC" w:rsidR="0006460F" w:rsidRDefault="00D65D84" w:rsidP="00420336">
      <w:pPr>
        <w:pStyle w:val="TIT1"/>
        <w:spacing w:before="60"/>
        <w:ind w:left="357" w:hanging="357"/>
      </w:pPr>
      <w:r w:rsidRPr="00D15ABF">
        <w:rPr>
          <w:rFonts w:hint="eastAsia"/>
        </w:rPr>
        <w:t>2</w:t>
      </w:r>
      <w:r>
        <w:t>2</w:t>
      </w:r>
      <w:r w:rsidRPr="00D15ABF">
        <w:rPr>
          <w:rFonts w:hint="eastAsia"/>
        </w:rPr>
        <w:t>.</w:t>
      </w:r>
      <w:r w:rsidR="00C452AD">
        <w:tab/>
      </w:r>
      <w:r w:rsidR="00A80B29">
        <w:rPr>
          <w:rFonts w:hint="eastAsia"/>
        </w:rPr>
        <w:t>從孟德爾的</w:t>
      </w:r>
      <w:r w:rsidR="0020130E" w:rsidRPr="0020130E">
        <w:rPr>
          <w:rFonts w:hint="eastAsia"/>
        </w:rPr>
        <w:t>遺傳</w:t>
      </w:r>
      <w:r w:rsidR="00A80B29">
        <w:rPr>
          <w:rFonts w:hint="eastAsia"/>
        </w:rPr>
        <w:t>實驗</w:t>
      </w:r>
      <w:r w:rsidR="0020130E" w:rsidRPr="0020130E">
        <w:rPr>
          <w:rFonts w:hint="eastAsia"/>
        </w:rPr>
        <w:t>中</w:t>
      </w:r>
      <w:r w:rsidR="00A80B29">
        <w:rPr>
          <w:rFonts w:hint="eastAsia"/>
        </w:rPr>
        <w:t>，延續到目前的遺傳學，</w:t>
      </w:r>
      <w:r w:rsidR="0020130E" w:rsidRPr="0020130E">
        <w:rPr>
          <w:rFonts w:hint="eastAsia"/>
        </w:rPr>
        <w:t>有關基因的概念及其物質基礎的敘述，下列哪些正確？</w:t>
      </w:r>
      <w:r w:rsidR="00C452AD">
        <w:rPr>
          <w:rFonts w:hint="eastAsia"/>
        </w:rPr>
        <w:t>（</w:t>
      </w:r>
      <w:r w:rsidR="0020130E" w:rsidRPr="0020130E">
        <w:rPr>
          <w:rFonts w:hint="eastAsia"/>
        </w:rPr>
        <w:t>應選</w:t>
      </w:r>
      <w:r w:rsidR="00A80B29">
        <w:rPr>
          <w:rFonts w:hint="eastAsia"/>
        </w:rPr>
        <w:t>2</w:t>
      </w:r>
      <w:r w:rsidR="0020130E" w:rsidRPr="0020130E">
        <w:rPr>
          <w:rFonts w:hint="eastAsia"/>
        </w:rPr>
        <w:t>項</w:t>
      </w:r>
      <w:r w:rsidR="00C452AD">
        <w:rPr>
          <w:rFonts w:hint="eastAsia"/>
        </w:rPr>
        <w:t>）</w:t>
      </w:r>
    </w:p>
    <w:p w14:paraId="583C2787" w14:textId="07A396A4" w:rsidR="000D0040" w:rsidRDefault="000D0040" w:rsidP="003C1C96">
      <w:pPr>
        <w:pStyle w:val="AA"/>
        <w:ind w:left="684" w:hangingChars="135" w:hanging="324"/>
      </w:pPr>
      <w:r>
        <w:rPr>
          <w:rFonts w:hint="eastAsia"/>
        </w:rPr>
        <w:t>(A)</w:t>
      </w:r>
      <w:r w:rsidR="00247901">
        <w:rPr>
          <w:rFonts w:hint="eastAsia"/>
        </w:rPr>
        <w:t>描述豌豆遺傳</w:t>
      </w:r>
      <w:proofErr w:type="gramStart"/>
      <w:r w:rsidR="00247901">
        <w:rPr>
          <w:rFonts w:hint="eastAsia"/>
        </w:rPr>
        <w:t>所說的一對</w:t>
      </w:r>
      <w:proofErr w:type="gramEnd"/>
      <w:r w:rsidR="00247901">
        <w:rPr>
          <w:rFonts w:hint="eastAsia"/>
        </w:rPr>
        <w:t>遺傳因子等同現代遺傳學的兩</w:t>
      </w:r>
      <w:r>
        <w:rPr>
          <w:rFonts w:hint="eastAsia"/>
        </w:rPr>
        <w:t>個基因型</w:t>
      </w:r>
      <w:r w:rsidR="00A80B29">
        <w:rPr>
          <w:rFonts w:hint="eastAsia"/>
        </w:rPr>
        <w:t>之概念</w:t>
      </w:r>
    </w:p>
    <w:p w14:paraId="16C53BD7" w14:textId="607D5A8A" w:rsidR="000D0040" w:rsidRDefault="000D0040" w:rsidP="003C1C96">
      <w:pPr>
        <w:pStyle w:val="AA"/>
        <w:ind w:left="684" w:hangingChars="135" w:hanging="324"/>
      </w:pPr>
      <w:r>
        <w:rPr>
          <w:rFonts w:hint="eastAsia"/>
        </w:rPr>
        <w:t>(B)</w:t>
      </w:r>
      <w:r w:rsidRPr="001322D2">
        <w:rPr>
          <w:rFonts w:hint="eastAsia"/>
        </w:rPr>
        <w:t>用遺傳因子描述豌豆的遺傳現象時，遺傳因子</w:t>
      </w:r>
      <w:r w:rsidR="00A80B29">
        <w:rPr>
          <w:rFonts w:hint="eastAsia"/>
        </w:rPr>
        <w:t>假說</w:t>
      </w:r>
      <w:r w:rsidRPr="001322D2">
        <w:rPr>
          <w:rFonts w:hint="eastAsia"/>
        </w:rPr>
        <w:t>是</w:t>
      </w:r>
      <w:r w:rsidR="00A80B29">
        <w:rPr>
          <w:rFonts w:hint="eastAsia"/>
        </w:rPr>
        <w:t>一種</w:t>
      </w:r>
      <w:r w:rsidRPr="001322D2">
        <w:rPr>
          <w:rFonts w:hint="eastAsia"/>
        </w:rPr>
        <w:t>具符號的抽象概念</w:t>
      </w:r>
    </w:p>
    <w:p w14:paraId="279559C2" w14:textId="76F318FB" w:rsidR="000D0040" w:rsidRDefault="000D0040" w:rsidP="003C1C96">
      <w:pPr>
        <w:pStyle w:val="AA"/>
        <w:ind w:left="684" w:hangingChars="135" w:hanging="324"/>
      </w:pPr>
      <w:r>
        <w:rPr>
          <w:rFonts w:hint="eastAsia"/>
        </w:rPr>
        <w:t>(C)</w:t>
      </w:r>
      <w:r w:rsidRPr="001322D2">
        <w:rPr>
          <w:rFonts w:hint="eastAsia"/>
        </w:rPr>
        <w:t>分子生物學的中心法</w:t>
      </w:r>
      <w:r w:rsidR="000707C7" w:rsidRPr="001322D2">
        <w:rPr>
          <w:rFonts w:hint="eastAsia"/>
        </w:rPr>
        <w:t>則</w:t>
      </w:r>
      <w:r w:rsidR="00A80B29">
        <w:rPr>
          <w:rFonts w:hint="eastAsia"/>
        </w:rPr>
        <w:t>說明了</w:t>
      </w:r>
      <w:r w:rsidRPr="001322D2">
        <w:rPr>
          <w:rFonts w:hint="eastAsia"/>
        </w:rPr>
        <w:t>孟德爾實驗中性狀和遺傳因子</w:t>
      </w:r>
      <w:r w:rsidR="00A80B29">
        <w:rPr>
          <w:rFonts w:hint="eastAsia"/>
        </w:rPr>
        <w:t>之間</w:t>
      </w:r>
      <w:r w:rsidRPr="001322D2">
        <w:rPr>
          <w:rFonts w:hint="eastAsia"/>
        </w:rPr>
        <w:t>的關連性</w:t>
      </w:r>
    </w:p>
    <w:p w14:paraId="27A1393A" w14:textId="7871FDE2" w:rsidR="000D0040" w:rsidRDefault="000D0040" w:rsidP="003C1C96">
      <w:pPr>
        <w:pStyle w:val="AA"/>
        <w:ind w:left="684" w:hangingChars="135" w:hanging="324"/>
      </w:pPr>
      <w:r>
        <w:rPr>
          <w:rFonts w:hint="eastAsia"/>
        </w:rPr>
        <w:t>(D)</w:t>
      </w:r>
      <w:r w:rsidRPr="001322D2">
        <w:rPr>
          <w:rFonts w:hint="eastAsia"/>
        </w:rPr>
        <w:t>位於同一條染色體上的基因，</w:t>
      </w:r>
      <w:r w:rsidR="00A80B29">
        <w:rPr>
          <w:rFonts w:hint="eastAsia"/>
        </w:rPr>
        <w:t>還是</w:t>
      </w:r>
      <w:r w:rsidRPr="001322D2">
        <w:rPr>
          <w:rFonts w:hint="eastAsia"/>
        </w:rPr>
        <w:t>有很高的機會</w:t>
      </w:r>
      <w:r w:rsidR="00A80B29">
        <w:rPr>
          <w:rFonts w:hint="eastAsia"/>
        </w:rPr>
        <w:t>遵循</w:t>
      </w:r>
      <w:r w:rsidRPr="001322D2">
        <w:rPr>
          <w:rFonts w:hint="eastAsia"/>
        </w:rPr>
        <w:t>孟德爾的獨立分配</w:t>
      </w:r>
      <w:r w:rsidR="003E0339" w:rsidRPr="001322D2">
        <w:rPr>
          <w:rFonts w:hint="eastAsia"/>
        </w:rPr>
        <w:t>律</w:t>
      </w:r>
    </w:p>
    <w:p w14:paraId="6F1D2010" w14:textId="4825C74E" w:rsidR="0020130E" w:rsidRDefault="000D0040" w:rsidP="003C1C96">
      <w:pPr>
        <w:pStyle w:val="AA"/>
        <w:ind w:left="684" w:hangingChars="135" w:hanging="324"/>
      </w:pPr>
      <w:r>
        <w:rPr>
          <w:rFonts w:hint="eastAsia"/>
        </w:rPr>
        <w:t>(E)</w:t>
      </w:r>
      <w:r>
        <w:rPr>
          <w:rFonts w:hint="eastAsia"/>
        </w:rPr>
        <w:t>孟德爾的第一及第二遺傳法則適用於含</w:t>
      </w:r>
      <w:r>
        <w:rPr>
          <w:rFonts w:hint="eastAsia"/>
        </w:rPr>
        <w:t>DNA</w:t>
      </w:r>
      <w:r>
        <w:rPr>
          <w:rFonts w:hint="eastAsia"/>
        </w:rPr>
        <w:t>之生物，也適</w:t>
      </w:r>
      <w:r w:rsidR="00A2138B">
        <w:rPr>
          <w:rFonts w:hint="eastAsia"/>
        </w:rPr>
        <w:t>用於</w:t>
      </w:r>
      <w:r>
        <w:rPr>
          <w:rFonts w:hint="eastAsia"/>
        </w:rPr>
        <w:t>病毒</w:t>
      </w:r>
    </w:p>
    <w:p w14:paraId="4B63F648" w14:textId="7F3CF466" w:rsidR="0006460F" w:rsidRDefault="00D65D84" w:rsidP="007F1040">
      <w:pPr>
        <w:pStyle w:val="TIT1"/>
        <w:spacing w:before="60" w:afterLines="25" w:after="60"/>
        <w:ind w:left="357" w:hanging="357"/>
      </w:pPr>
      <w:r>
        <w:t>2</w:t>
      </w:r>
      <w:r w:rsidRPr="00742E24">
        <w:rPr>
          <w:rFonts w:hint="eastAsia"/>
        </w:rPr>
        <w:t>3.</w:t>
      </w:r>
      <w:r w:rsidR="00C452AD">
        <w:tab/>
      </w:r>
      <w:r w:rsidR="007340C1">
        <w:rPr>
          <w:rFonts w:hint="eastAsia"/>
        </w:rPr>
        <w:t>小芳</w:t>
      </w:r>
      <w:r w:rsidR="000D0040" w:rsidRPr="000D0040">
        <w:rPr>
          <w:rFonts w:hint="eastAsia"/>
        </w:rPr>
        <w:t>在實驗室學習基因轉</w:t>
      </w:r>
      <w:proofErr w:type="gramStart"/>
      <w:r w:rsidR="000D0040" w:rsidRPr="000D0040">
        <w:rPr>
          <w:rFonts w:hint="eastAsia"/>
        </w:rPr>
        <w:t>殖</w:t>
      </w:r>
      <w:proofErr w:type="gramEnd"/>
      <w:r w:rsidR="000D0040" w:rsidRPr="000D0040">
        <w:rPr>
          <w:rFonts w:hint="eastAsia"/>
        </w:rPr>
        <w:t>的技術，他將生長激素基因</w:t>
      </w:r>
      <w:r w:rsidR="00C452AD">
        <w:rPr>
          <w:rFonts w:hint="eastAsia"/>
        </w:rPr>
        <w:t>（</w:t>
      </w:r>
      <w:r w:rsidR="000D0040" w:rsidRPr="000D0040">
        <w:rPr>
          <w:rFonts w:hint="eastAsia"/>
        </w:rPr>
        <w:t>GH</w:t>
      </w:r>
      <w:r w:rsidR="00C452AD">
        <w:rPr>
          <w:rFonts w:hint="eastAsia"/>
        </w:rPr>
        <w:t>）</w:t>
      </w:r>
      <w:r w:rsidR="00E063FF">
        <w:rPr>
          <w:rFonts w:hint="eastAsia"/>
        </w:rPr>
        <w:t>殖</w:t>
      </w:r>
      <w:r w:rsidR="002A0FA8">
        <w:rPr>
          <w:rFonts w:hint="eastAsia"/>
        </w:rPr>
        <w:t>入大西洋鮭之受精卵後，與控制組分別在試驗場之養殖池養成</w:t>
      </w:r>
      <w:r w:rsidR="000D0040" w:rsidRPr="000D0040">
        <w:rPr>
          <w:rFonts w:hint="eastAsia"/>
        </w:rPr>
        <w:t>。另外，亦將轉</w:t>
      </w:r>
      <w:proofErr w:type="gramStart"/>
      <w:r w:rsidR="000D0040" w:rsidRPr="000D0040">
        <w:rPr>
          <w:rFonts w:hint="eastAsia"/>
        </w:rPr>
        <w:t>殖</w:t>
      </w:r>
      <w:proofErr w:type="gramEnd"/>
      <w:r w:rsidR="000D0040" w:rsidRPr="000D0040">
        <w:rPr>
          <w:rFonts w:hint="eastAsia"/>
        </w:rPr>
        <w:t>組和控制組之魚分別飼養在由附近河流取水的養殖池中</w:t>
      </w:r>
      <w:r w:rsidR="00181516">
        <w:rPr>
          <w:rFonts w:hint="eastAsia"/>
        </w:rPr>
        <w:t>，以比較</w:t>
      </w:r>
      <w:r w:rsidR="00E10909">
        <w:rPr>
          <w:rFonts w:hint="eastAsia"/>
        </w:rPr>
        <w:t>使用不同</w:t>
      </w:r>
      <w:r w:rsidR="00181516">
        <w:rPr>
          <w:rFonts w:hint="eastAsia"/>
        </w:rPr>
        <w:t>水質</w:t>
      </w:r>
      <w:r w:rsidR="00E10909">
        <w:rPr>
          <w:rFonts w:hint="eastAsia"/>
        </w:rPr>
        <w:t>養殖</w:t>
      </w:r>
      <w:r w:rsidR="00181516">
        <w:rPr>
          <w:rFonts w:hint="eastAsia"/>
        </w:rPr>
        <w:t>的差別</w:t>
      </w:r>
      <w:r w:rsidR="002A0FA8">
        <w:rPr>
          <w:rFonts w:hint="eastAsia"/>
        </w:rPr>
        <w:t>。</w:t>
      </w:r>
      <w:proofErr w:type="gramStart"/>
      <w:r w:rsidR="00A2138B" w:rsidRPr="000D0040">
        <w:rPr>
          <w:rFonts w:hint="eastAsia"/>
        </w:rPr>
        <w:t>三</w:t>
      </w:r>
      <w:proofErr w:type="gramEnd"/>
      <w:r w:rsidR="00A2138B" w:rsidRPr="000D0040">
        <w:rPr>
          <w:rFonts w:hint="eastAsia"/>
        </w:rPr>
        <w:t>年後得成魚之體長如</w:t>
      </w:r>
      <w:r w:rsidR="00A2138B" w:rsidRPr="00420336">
        <w:rPr>
          <w:rFonts w:hint="eastAsia"/>
        </w:rPr>
        <w:t>表</w:t>
      </w:r>
      <w:r w:rsidR="006358BB" w:rsidRPr="00420336">
        <w:rPr>
          <w:rFonts w:hint="eastAsia"/>
        </w:rPr>
        <w:t>2</w:t>
      </w:r>
      <w:r w:rsidR="000D0040" w:rsidRPr="000D0040">
        <w:rPr>
          <w:rFonts w:hint="eastAsia"/>
        </w:rPr>
        <w:t>。</w:t>
      </w:r>
    </w:p>
    <w:tbl>
      <w:tblPr>
        <w:tblStyle w:val="af7"/>
        <w:tblW w:w="0" w:type="auto"/>
        <w:tblInd w:w="1701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7F1040" w:rsidRPr="007F1040" w14:paraId="05DCE2F9" w14:textId="77777777" w:rsidTr="009C6A94">
        <w:trPr>
          <w:trHeight w:val="369"/>
        </w:trPr>
        <w:tc>
          <w:tcPr>
            <w:tcW w:w="5103" w:type="dxa"/>
            <w:gridSpan w:val="3"/>
            <w:tcBorders>
              <w:top w:val="nil"/>
              <w:left w:val="nil"/>
              <w:right w:val="nil"/>
            </w:tcBorders>
          </w:tcPr>
          <w:p w14:paraId="721E0CC5" w14:textId="0621648B" w:rsidR="007F1040" w:rsidRPr="009C6A94" w:rsidRDefault="007F1040" w:rsidP="009C6A94">
            <w:pPr>
              <w:ind w:leftChars="12" w:left="29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009C6A94">
              <w:rPr>
                <w:rFonts w:eastAsiaTheme="minorEastAsia"/>
                <w:color w:val="000000" w:themeColor="text1"/>
                <w:sz w:val="22"/>
                <w:szCs w:val="22"/>
              </w:rPr>
              <w:t>表</w:t>
            </w:r>
            <w:r w:rsidRPr="009C6A94">
              <w:rPr>
                <w:rFonts w:eastAsiaTheme="minorEastAsia"/>
                <w:color w:val="000000" w:themeColor="text1"/>
                <w:sz w:val="22"/>
                <w:szCs w:val="22"/>
              </w:rPr>
              <w:t>2</w:t>
            </w:r>
          </w:p>
        </w:tc>
      </w:tr>
      <w:tr w:rsidR="007F1040" w:rsidRPr="007F1040" w14:paraId="5AD94B98" w14:textId="77777777" w:rsidTr="009C6A94">
        <w:trPr>
          <w:trHeight w:val="369"/>
        </w:trPr>
        <w:tc>
          <w:tcPr>
            <w:tcW w:w="1701" w:type="dxa"/>
          </w:tcPr>
          <w:p w14:paraId="7B0A3CD8" w14:textId="77777777" w:rsidR="000D0040" w:rsidRPr="007F1040" w:rsidRDefault="000D0040" w:rsidP="009C6A94">
            <w:pPr>
              <w:ind w:leftChars="12" w:left="29"/>
              <w:jc w:val="center"/>
              <w:rPr>
                <w:rFonts w:eastAsiaTheme="minorEastAsia"/>
                <w:color w:val="000000" w:themeColor="text1"/>
                <w:spacing w:val="10"/>
                <w:sz w:val="22"/>
                <w:szCs w:val="22"/>
                <w:highlight w:val="yellow"/>
              </w:rPr>
            </w:pPr>
          </w:p>
        </w:tc>
        <w:tc>
          <w:tcPr>
            <w:tcW w:w="1701" w:type="dxa"/>
          </w:tcPr>
          <w:p w14:paraId="52CD18FD" w14:textId="77777777" w:rsidR="000D0040" w:rsidRPr="007F1040" w:rsidRDefault="002A0FA8" w:rsidP="009C6A94">
            <w:pPr>
              <w:ind w:leftChars="12" w:left="29"/>
              <w:jc w:val="center"/>
              <w:rPr>
                <w:rFonts w:eastAsiaTheme="minorEastAsia"/>
                <w:color w:val="000000" w:themeColor="text1"/>
                <w:spacing w:val="10"/>
                <w:sz w:val="22"/>
                <w:szCs w:val="22"/>
                <w:highlight w:val="yellow"/>
              </w:rPr>
            </w:pPr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試驗場</w:t>
            </w:r>
            <w:r w:rsidR="00A2138B"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池水</w:t>
            </w:r>
          </w:p>
        </w:tc>
        <w:tc>
          <w:tcPr>
            <w:tcW w:w="1701" w:type="dxa"/>
          </w:tcPr>
          <w:p w14:paraId="214478C1" w14:textId="77777777" w:rsidR="000D0040" w:rsidRPr="007F1040" w:rsidRDefault="000D0040" w:rsidP="009C6A94">
            <w:pPr>
              <w:ind w:leftChars="12" w:left="29"/>
              <w:jc w:val="center"/>
              <w:rPr>
                <w:rFonts w:eastAsiaTheme="minorEastAsia"/>
                <w:color w:val="000000" w:themeColor="text1"/>
                <w:spacing w:val="10"/>
                <w:sz w:val="22"/>
                <w:szCs w:val="22"/>
                <w:highlight w:val="yellow"/>
              </w:rPr>
            </w:pPr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河水</w:t>
            </w:r>
          </w:p>
        </w:tc>
      </w:tr>
      <w:tr w:rsidR="007F1040" w:rsidRPr="007F1040" w14:paraId="01291193" w14:textId="77777777" w:rsidTr="009C6A94">
        <w:trPr>
          <w:trHeight w:val="369"/>
        </w:trPr>
        <w:tc>
          <w:tcPr>
            <w:tcW w:w="1701" w:type="dxa"/>
          </w:tcPr>
          <w:p w14:paraId="5D35EAFF" w14:textId="77777777" w:rsidR="000D0040" w:rsidRPr="007F1040" w:rsidRDefault="000D0040" w:rsidP="009C6A94">
            <w:pPr>
              <w:ind w:leftChars="12" w:left="29"/>
              <w:jc w:val="center"/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</w:pPr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控制組</w:t>
            </w:r>
          </w:p>
        </w:tc>
        <w:tc>
          <w:tcPr>
            <w:tcW w:w="1701" w:type="dxa"/>
          </w:tcPr>
          <w:p w14:paraId="78851E3D" w14:textId="77777777" w:rsidR="000D0040" w:rsidRPr="007F1040" w:rsidRDefault="000D0040" w:rsidP="009C6A94">
            <w:pPr>
              <w:ind w:rightChars="150" w:right="360"/>
              <w:jc w:val="right"/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</w:pPr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82 cm</w:t>
            </w:r>
          </w:p>
        </w:tc>
        <w:tc>
          <w:tcPr>
            <w:tcW w:w="1701" w:type="dxa"/>
          </w:tcPr>
          <w:p w14:paraId="25E5EFB1" w14:textId="77777777" w:rsidR="000D0040" w:rsidRPr="007F1040" w:rsidRDefault="000D0040" w:rsidP="009C6A94">
            <w:pPr>
              <w:ind w:rightChars="150" w:right="360"/>
              <w:jc w:val="right"/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</w:pPr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53 cm</w:t>
            </w:r>
          </w:p>
        </w:tc>
      </w:tr>
      <w:tr w:rsidR="007F1040" w:rsidRPr="007F1040" w14:paraId="654AE1ED" w14:textId="77777777" w:rsidTr="009C6A94">
        <w:trPr>
          <w:trHeight w:val="369"/>
        </w:trPr>
        <w:tc>
          <w:tcPr>
            <w:tcW w:w="1701" w:type="dxa"/>
          </w:tcPr>
          <w:p w14:paraId="1F93F7B1" w14:textId="77777777" w:rsidR="000D0040" w:rsidRPr="007F1040" w:rsidRDefault="000D0040" w:rsidP="009C6A94">
            <w:pPr>
              <w:ind w:leftChars="12" w:left="29"/>
              <w:jc w:val="center"/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</w:pPr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GH</w:t>
            </w:r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轉</w:t>
            </w:r>
            <w:proofErr w:type="gramStart"/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殖</w:t>
            </w:r>
            <w:proofErr w:type="gramEnd"/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組</w:t>
            </w:r>
          </w:p>
        </w:tc>
        <w:tc>
          <w:tcPr>
            <w:tcW w:w="1701" w:type="dxa"/>
          </w:tcPr>
          <w:p w14:paraId="0A91F921" w14:textId="77777777" w:rsidR="000D0040" w:rsidRPr="007F1040" w:rsidRDefault="000D0040" w:rsidP="009C6A94">
            <w:pPr>
              <w:ind w:rightChars="150" w:right="360"/>
              <w:jc w:val="right"/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</w:pPr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166 cm</w:t>
            </w:r>
          </w:p>
        </w:tc>
        <w:tc>
          <w:tcPr>
            <w:tcW w:w="1701" w:type="dxa"/>
          </w:tcPr>
          <w:p w14:paraId="1D0F0BF8" w14:textId="77777777" w:rsidR="000D0040" w:rsidRPr="007F1040" w:rsidRDefault="000D0040" w:rsidP="009C6A94">
            <w:pPr>
              <w:ind w:rightChars="150" w:right="360"/>
              <w:jc w:val="right"/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</w:pPr>
            <w:r w:rsidRPr="007F1040">
              <w:rPr>
                <w:rFonts w:eastAsiaTheme="minorEastAsia"/>
                <w:color w:val="000000" w:themeColor="text1"/>
                <w:spacing w:val="10"/>
                <w:sz w:val="22"/>
                <w:szCs w:val="22"/>
              </w:rPr>
              <w:t>152 cm</w:t>
            </w:r>
          </w:p>
        </w:tc>
      </w:tr>
    </w:tbl>
    <w:p w14:paraId="04CA2578" w14:textId="1CA3B093" w:rsidR="00A2138B" w:rsidRPr="00290916" w:rsidRDefault="00A2138B" w:rsidP="007F1040">
      <w:pPr>
        <w:pStyle w:val="tit2"/>
        <w:spacing w:beforeLines="25" w:before="60"/>
        <w:ind w:leftChars="150" w:left="360"/>
        <w:rPr>
          <w:rFonts w:eastAsia="新細明體"/>
          <w:szCs w:val="22"/>
        </w:rPr>
      </w:pPr>
      <w:r w:rsidRPr="00290916">
        <w:rPr>
          <w:rFonts w:eastAsia="新細明體"/>
          <w:szCs w:val="22"/>
        </w:rPr>
        <w:t>根據</w:t>
      </w:r>
      <w:r w:rsidRPr="00290916">
        <w:rPr>
          <w:rFonts w:eastAsia="新細明體" w:hint="eastAsia"/>
          <w:szCs w:val="22"/>
        </w:rPr>
        <w:t>表</w:t>
      </w:r>
      <w:r w:rsidR="0010693D" w:rsidRPr="00290916">
        <w:rPr>
          <w:rFonts w:eastAsia="新細明體" w:hint="eastAsia"/>
          <w:szCs w:val="22"/>
        </w:rPr>
        <w:t>2</w:t>
      </w:r>
      <w:r w:rsidRPr="00290916">
        <w:rPr>
          <w:rFonts w:eastAsia="新細明體"/>
          <w:szCs w:val="22"/>
        </w:rPr>
        <w:t>，下列敘述哪些</w:t>
      </w:r>
      <w:r w:rsidRPr="00290916">
        <w:rPr>
          <w:rFonts w:eastAsia="新細明體" w:hint="eastAsia"/>
          <w:szCs w:val="22"/>
        </w:rPr>
        <w:t>正確</w:t>
      </w:r>
      <w:r w:rsidRPr="00290916">
        <w:rPr>
          <w:rFonts w:eastAsia="新細明體"/>
          <w:szCs w:val="22"/>
        </w:rPr>
        <w:t>？</w:t>
      </w:r>
      <w:r w:rsidR="00C452AD" w:rsidRPr="00290916">
        <w:rPr>
          <w:rFonts w:eastAsia="新細明體" w:hint="eastAsia"/>
          <w:szCs w:val="22"/>
        </w:rPr>
        <w:t>（</w:t>
      </w:r>
      <w:r w:rsidRPr="00290916">
        <w:rPr>
          <w:rFonts w:eastAsia="新細明體"/>
          <w:szCs w:val="22"/>
        </w:rPr>
        <w:t>應選</w:t>
      </w:r>
      <w:r w:rsidRPr="00290916">
        <w:rPr>
          <w:rFonts w:eastAsia="新細明體"/>
          <w:szCs w:val="22"/>
        </w:rPr>
        <w:t>2</w:t>
      </w:r>
      <w:r w:rsidRPr="00290916">
        <w:rPr>
          <w:rFonts w:eastAsia="新細明體"/>
          <w:szCs w:val="22"/>
        </w:rPr>
        <w:t>項</w:t>
      </w:r>
      <w:r w:rsidR="00C452AD" w:rsidRPr="00290916">
        <w:rPr>
          <w:rFonts w:eastAsia="新細明體" w:hint="eastAsia"/>
          <w:szCs w:val="22"/>
        </w:rPr>
        <w:t>）</w:t>
      </w:r>
    </w:p>
    <w:p w14:paraId="5A0C18A6" w14:textId="456CD96F" w:rsidR="00A2138B" w:rsidRPr="003C1C96" w:rsidRDefault="00A2138B" w:rsidP="003C1C96">
      <w:pPr>
        <w:pStyle w:val="AA"/>
        <w:ind w:left="684" w:hangingChars="135" w:hanging="324"/>
      </w:pPr>
      <w:r w:rsidRPr="003C1C96">
        <w:t>(A)</w:t>
      </w:r>
      <w:r w:rsidRPr="003C1C96">
        <w:t>控制組</w:t>
      </w:r>
      <w:r w:rsidRPr="003C1C96">
        <w:rPr>
          <w:rFonts w:hint="eastAsia"/>
        </w:rPr>
        <w:t>的魚，其</w:t>
      </w:r>
      <w:r w:rsidRPr="003C1C96">
        <w:t>體內並未有生長激素的分泌</w:t>
      </w:r>
    </w:p>
    <w:p w14:paraId="1D1A9104" w14:textId="438593E2" w:rsidR="00A2138B" w:rsidRPr="003C1C96" w:rsidRDefault="00A2138B" w:rsidP="003C1C96">
      <w:pPr>
        <w:pStyle w:val="AA"/>
        <w:ind w:left="684" w:hangingChars="135" w:hanging="324"/>
      </w:pPr>
      <w:r w:rsidRPr="003C1C96">
        <w:t>(B)GH</w:t>
      </w:r>
      <w:r w:rsidRPr="003C1C96">
        <w:t>轉</w:t>
      </w:r>
      <w:proofErr w:type="gramStart"/>
      <w:r w:rsidRPr="003C1C96">
        <w:t>殖</w:t>
      </w:r>
      <w:proofErr w:type="gramEnd"/>
      <w:r w:rsidRPr="003C1C96">
        <w:t>組</w:t>
      </w:r>
      <w:r w:rsidRPr="003C1C96">
        <w:rPr>
          <w:rFonts w:hint="eastAsia"/>
        </w:rPr>
        <w:t>的</w:t>
      </w:r>
      <w:r w:rsidRPr="003C1C96">
        <w:t>魚</w:t>
      </w:r>
      <w:r w:rsidRPr="003C1C96">
        <w:rPr>
          <w:rFonts w:hint="eastAsia"/>
        </w:rPr>
        <w:t>，其肌</w:t>
      </w:r>
      <w:r w:rsidRPr="003C1C96">
        <w:t>肉</w:t>
      </w:r>
      <w:r w:rsidRPr="003C1C96">
        <w:rPr>
          <w:rFonts w:hint="eastAsia"/>
        </w:rPr>
        <w:t>之密度較</w:t>
      </w:r>
      <w:r w:rsidR="00E10909" w:rsidRPr="00E10909">
        <w:rPr>
          <w:rFonts w:hint="eastAsia"/>
        </w:rPr>
        <w:t>控制組</w:t>
      </w:r>
      <w:r w:rsidR="00E10909">
        <w:rPr>
          <w:rFonts w:hint="eastAsia"/>
        </w:rPr>
        <w:t>的</w:t>
      </w:r>
      <w:r w:rsidRPr="003C1C96">
        <w:rPr>
          <w:rFonts w:hint="eastAsia"/>
        </w:rPr>
        <w:t>魚為低</w:t>
      </w:r>
    </w:p>
    <w:p w14:paraId="1F3A11D5" w14:textId="2E33972C" w:rsidR="00A2138B" w:rsidRPr="003C1C96" w:rsidRDefault="00A2138B" w:rsidP="003C1C96">
      <w:pPr>
        <w:pStyle w:val="AA"/>
        <w:ind w:left="684" w:hangingChars="135" w:hanging="324"/>
      </w:pPr>
      <w:r w:rsidRPr="003C1C96">
        <w:t>(C)</w:t>
      </w:r>
      <w:r w:rsidRPr="003C1C96">
        <w:rPr>
          <w:rFonts w:hint="eastAsia"/>
        </w:rPr>
        <w:t>在</w:t>
      </w:r>
      <w:r w:rsidRPr="003C1C96">
        <w:t>河水</w:t>
      </w:r>
      <w:r w:rsidRPr="003C1C96">
        <w:rPr>
          <w:rFonts w:hint="eastAsia"/>
        </w:rPr>
        <w:t>中，可能較缺乏</w:t>
      </w:r>
      <w:r w:rsidRPr="003C1C96">
        <w:t>大西洋</w:t>
      </w:r>
      <w:proofErr w:type="gramStart"/>
      <w:r w:rsidRPr="003C1C96">
        <w:t>鮭</w:t>
      </w:r>
      <w:proofErr w:type="gramEnd"/>
      <w:r w:rsidRPr="003C1C96">
        <w:t>生長</w:t>
      </w:r>
      <w:r w:rsidRPr="003C1C96">
        <w:rPr>
          <w:rFonts w:hint="eastAsia"/>
        </w:rPr>
        <w:t>所需的物質</w:t>
      </w:r>
    </w:p>
    <w:p w14:paraId="11CAE7E2" w14:textId="5935D560" w:rsidR="00A2138B" w:rsidRPr="003C1C96" w:rsidRDefault="00A2138B" w:rsidP="003C1C96">
      <w:pPr>
        <w:pStyle w:val="AA"/>
        <w:ind w:left="684" w:hangingChars="135" w:hanging="324"/>
      </w:pPr>
      <w:r w:rsidRPr="003C1C96">
        <w:t>(D)</w:t>
      </w:r>
      <w:r w:rsidRPr="003C1C96">
        <w:t>在河水</w:t>
      </w:r>
      <w:r w:rsidRPr="003C1C96">
        <w:rPr>
          <w:rFonts w:hint="eastAsia"/>
        </w:rPr>
        <w:t>中，</w:t>
      </w:r>
      <w:r w:rsidRPr="003C1C96">
        <w:t>GH</w:t>
      </w:r>
      <w:r w:rsidRPr="003C1C96">
        <w:t>轉</w:t>
      </w:r>
      <w:proofErr w:type="gramStart"/>
      <w:r w:rsidRPr="003C1C96">
        <w:t>殖</w:t>
      </w:r>
      <w:proofErr w:type="gramEnd"/>
      <w:r w:rsidRPr="003C1C96">
        <w:rPr>
          <w:rFonts w:hint="eastAsia"/>
        </w:rPr>
        <w:t>的</w:t>
      </w:r>
      <w:r w:rsidRPr="003C1C96">
        <w:t>大西洋鮭仍然會分泌高量生長激素</w:t>
      </w:r>
    </w:p>
    <w:p w14:paraId="302E71DD" w14:textId="3665A587" w:rsidR="00A2138B" w:rsidRPr="003C1C96" w:rsidRDefault="00A2138B" w:rsidP="003C1C96">
      <w:pPr>
        <w:pStyle w:val="AA"/>
        <w:ind w:left="684" w:hangingChars="135" w:hanging="324"/>
      </w:pPr>
      <w:r w:rsidRPr="003C1C96">
        <w:t>(E)GH</w:t>
      </w:r>
      <w:r w:rsidRPr="003C1C96">
        <w:t>轉</w:t>
      </w:r>
      <w:proofErr w:type="gramStart"/>
      <w:r w:rsidRPr="003C1C96">
        <w:t>殖</w:t>
      </w:r>
      <w:proofErr w:type="gramEnd"/>
      <w:r w:rsidRPr="003C1C96">
        <w:rPr>
          <w:rFonts w:hint="eastAsia"/>
        </w:rPr>
        <w:t>的</w:t>
      </w:r>
      <w:r w:rsidRPr="003C1C96">
        <w:t>大西洋鮭</w:t>
      </w:r>
      <w:r w:rsidRPr="003C1C96">
        <w:rPr>
          <w:rFonts w:hint="eastAsia"/>
        </w:rPr>
        <w:t>，</w:t>
      </w:r>
      <w:r w:rsidRPr="003C1C96">
        <w:t>在河水中分泌生長激素的量高於在</w:t>
      </w:r>
      <w:r w:rsidRPr="003C1C96">
        <w:rPr>
          <w:rFonts w:hint="eastAsia"/>
        </w:rPr>
        <w:t>試驗場池</w:t>
      </w:r>
      <w:r w:rsidRPr="003C1C96">
        <w:t>水中</w:t>
      </w:r>
    </w:p>
    <w:p w14:paraId="19315B5D" w14:textId="77777777" w:rsidR="0029264C" w:rsidRDefault="0029264C">
      <w:pPr>
        <w:widowControl/>
        <w:adjustRightInd/>
        <w:spacing w:line="240" w:lineRule="auto"/>
        <w:textAlignment w:val="auto"/>
        <w:rPr>
          <w:rFonts w:eastAsia="新細明體" w:cs="新細明體"/>
          <w:color w:val="000000"/>
          <w:spacing w:val="10"/>
          <w:sz w:val="22"/>
          <w:u w:val="single"/>
        </w:rPr>
      </w:pPr>
      <w:r>
        <w:br w:type="page"/>
      </w:r>
    </w:p>
    <w:p w14:paraId="00D2FDEF" w14:textId="5E5D8F7E" w:rsidR="006D28D6" w:rsidRPr="009D7DBF" w:rsidRDefault="006D28D6" w:rsidP="00CC2848">
      <w:pPr>
        <w:pStyle w:val="-05"/>
      </w:pPr>
      <w:r w:rsidRPr="009D7DBF">
        <w:lastRenderedPageBreak/>
        <w:t>24-25</w:t>
      </w:r>
      <w:proofErr w:type="gramStart"/>
      <w:r w:rsidR="007340C1">
        <w:rPr>
          <w:rFonts w:hint="eastAsia"/>
        </w:rPr>
        <w:t>題</w:t>
      </w:r>
      <w:r w:rsidRPr="009D7DBF">
        <w:t>為題</w:t>
      </w:r>
      <w:proofErr w:type="gramEnd"/>
      <w:r w:rsidRPr="009D7DBF">
        <w:t>組</w:t>
      </w:r>
    </w:p>
    <w:p w14:paraId="03954CE4" w14:textId="77777777" w:rsidR="00A1790E" w:rsidRPr="00A1790E" w:rsidRDefault="006D28D6" w:rsidP="00A1790E">
      <w:pPr>
        <w:pStyle w:val="tit2"/>
        <w:ind w:leftChars="150" w:left="360"/>
        <w:rPr>
          <w:rFonts w:eastAsia="新細明體"/>
          <w:szCs w:val="22"/>
        </w:rPr>
      </w:pPr>
      <w:r w:rsidRPr="00A1790E">
        <w:rPr>
          <w:rFonts w:eastAsia="新細明體"/>
          <w:szCs w:val="22"/>
        </w:rPr>
        <w:t>注射疫苗可透過免疫的過程達到防疫的目的</w:t>
      </w:r>
      <w:r w:rsidR="009D45CC" w:rsidRPr="00A1790E">
        <w:rPr>
          <w:rFonts w:eastAsia="新細明體" w:hint="eastAsia"/>
          <w:szCs w:val="22"/>
        </w:rPr>
        <w:t>，</w:t>
      </w:r>
      <w:proofErr w:type="gramStart"/>
      <w:r w:rsidR="00E10909" w:rsidRPr="00A1790E">
        <w:rPr>
          <w:rFonts w:eastAsia="新細明體" w:hint="eastAsia"/>
          <w:szCs w:val="22"/>
        </w:rPr>
        <w:t>新冠肺炎</w:t>
      </w:r>
      <w:proofErr w:type="gramEnd"/>
      <w:r w:rsidR="00E10909" w:rsidRPr="00A1790E">
        <w:rPr>
          <w:rFonts w:eastAsia="新細明體" w:hint="eastAsia"/>
          <w:szCs w:val="22"/>
        </w:rPr>
        <w:t>（</w:t>
      </w:r>
      <w:r w:rsidR="00E10909" w:rsidRPr="00A1790E">
        <w:rPr>
          <w:rFonts w:eastAsia="新細明體"/>
          <w:szCs w:val="22"/>
        </w:rPr>
        <w:t>Coronavirus Disease 2019, COVID-19</w:t>
      </w:r>
      <w:r w:rsidR="00E10909" w:rsidRPr="00A1790E">
        <w:rPr>
          <w:rFonts w:eastAsia="新細明體" w:hint="eastAsia"/>
          <w:szCs w:val="22"/>
        </w:rPr>
        <w:t>）之</w:t>
      </w:r>
      <w:r w:rsidR="009D45CC" w:rsidRPr="00A1790E">
        <w:rPr>
          <w:rFonts w:eastAsia="新細明體"/>
          <w:szCs w:val="22"/>
        </w:rPr>
        <w:t>RNA</w:t>
      </w:r>
      <w:r w:rsidR="009D45CC" w:rsidRPr="00A1790E">
        <w:rPr>
          <w:rFonts w:eastAsia="新細明體"/>
          <w:szCs w:val="22"/>
        </w:rPr>
        <w:t>疫苗</w:t>
      </w:r>
      <w:r w:rsidR="00331157" w:rsidRPr="00A1790E">
        <w:rPr>
          <w:rFonts w:eastAsia="新細明體" w:hint="eastAsia"/>
          <w:szCs w:val="22"/>
        </w:rPr>
        <w:t>即</w:t>
      </w:r>
      <w:r w:rsidR="009D45CC" w:rsidRPr="00A1790E">
        <w:rPr>
          <w:rFonts w:eastAsia="新細明體" w:hint="eastAsia"/>
          <w:szCs w:val="22"/>
        </w:rPr>
        <w:t>為</w:t>
      </w:r>
      <w:r w:rsidRPr="00A1790E">
        <w:rPr>
          <w:rFonts w:eastAsia="新細明體"/>
          <w:szCs w:val="22"/>
        </w:rPr>
        <w:t>對抗</w:t>
      </w:r>
      <w:r w:rsidR="00E10909" w:rsidRPr="00A1790E">
        <w:rPr>
          <w:rFonts w:eastAsia="新細明體" w:hint="eastAsia"/>
          <w:szCs w:val="22"/>
        </w:rPr>
        <w:t>嚴重急性呼吸道症候群冠狀病毒</w:t>
      </w:r>
      <w:r w:rsidR="00E10909" w:rsidRPr="00A1790E">
        <w:rPr>
          <w:rFonts w:eastAsia="新細明體" w:hint="eastAsia"/>
          <w:szCs w:val="22"/>
        </w:rPr>
        <w:t>2</w:t>
      </w:r>
      <w:r w:rsidR="00E10909" w:rsidRPr="00A1790E">
        <w:rPr>
          <w:rFonts w:eastAsia="新細明體" w:hint="eastAsia"/>
          <w:szCs w:val="22"/>
        </w:rPr>
        <w:t>型（</w:t>
      </w:r>
      <w:r w:rsidR="006B3FB4" w:rsidRPr="00A1790E">
        <w:rPr>
          <w:rFonts w:eastAsia="新細明體" w:hint="eastAsia"/>
          <w:szCs w:val="22"/>
        </w:rPr>
        <w:t>SARS</w:t>
      </w:r>
      <w:r w:rsidR="006B3FB4" w:rsidRPr="00A1790E">
        <w:rPr>
          <w:rFonts w:eastAsia="新細明體"/>
          <w:szCs w:val="22"/>
        </w:rPr>
        <w:t>-CoV-2</w:t>
      </w:r>
      <w:r w:rsidR="00E10909" w:rsidRPr="00A1790E">
        <w:rPr>
          <w:rFonts w:eastAsia="新細明體" w:hint="eastAsia"/>
          <w:szCs w:val="22"/>
        </w:rPr>
        <w:t>）</w:t>
      </w:r>
      <w:r w:rsidRPr="00A1790E">
        <w:rPr>
          <w:rFonts w:eastAsia="新細明體"/>
          <w:szCs w:val="22"/>
        </w:rPr>
        <w:t>的疫苗</w:t>
      </w:r>
      <w:r w:rsidR="009D45CC" w:rsidRPr="00A1790E">
        <w:rPr>
          <w:rFonts w:eastAsia="新細明體" w:hint="eastAsia"/>
          <w:szCs w:val="22"/>
        </w:rPr>
        <w:t>之一。</w:t>
      </w:r>
    </w:p>
    <w:p w14:paraId="7106C7E7" w14:textId="66D1396F" w:rsidR="00331157" w:rsidRPr="00420336" w:rsidRDefault="00A1790E" w:rsidP="00420336">
      <w:pPr>
        <w:pStyle w:val="TIT1"/>
        <w:spacing w:before="60"/>
        <w:ind w:left="357" w:hanging="357"/>
      </w:pPr>
      <w:r w:rsidRPr="00420336">
        <w:rPr>
          <w:rFonts w:hint="eastAsia"/>
        </w:rPr>
        <w:t>2</w:t>
      </w:r>
      <w:r w:rsidRPr="00420336">
        <w:t>4.</w:t>
      </w:r>
      <w:r w:rsidRPr="00420336">
        <w:tab/>
      </w:r>
      <w:r w:rsidR="006D28D6" w:rsidRPr="00420336">
        <w:t>有關</w:t>
      </w:r>
      <w:r w:rsidR="006D28D6" w:rsidRPr="00420336">
        <w:t>RNA</w:t>
      </w:r>
      <w:r w:rsidR="006D28D6" w:rsidRPr="00420336">
        <w:t>的敘述，下列哪些正確？</w:t>
      </w:r>
      <w:r w:rsidR="00C452AD" w:rsidRPr="00420336">
        <w:rPr>
          <w:rFonts w:hint="eastAsia"/>
        </w:rPr>
        <w:t>（</w:t>
      </w:r>
      <w:r w:rsidR="006D28D6" w:rsidRPr="00420336">
        <w:t>應選</w:t>
      </w:r>
      <w:r w:rsidR="006D28D6" w:rsidRPr="00420336">
        <w:t>2</w:t>
      </w:r>
      <w:r w:rsidR="006D28D6" w:rsidRPr="00420336">
        <w:t>項</w:t>
      </w:r>
      <w:r w:rsidR="00C452AD" w:rsidRPr="00420336">
        <w:rPr>
          <w:rFonts w:hint="eastAsia"/>
        </w:rPr>
        <w:t>）</w:t>
      </w:r>
    </w:p>
    <w:p w14:paraId="5EC47D7F" w14:textId="21689DF7" w:rsidR="006D28D6" w:rsidRPr="003C1C96" w:rsidRDefault="006D28D6" w:rsidP="003C1C96">
      <w:pPr>
        <w:pStyle w:val="AA"/>
        <w:ind w:left="684" w:hangingChars="135" w:hanging="324"/>
      </w:pPr>
      <w:r w:rsidRPr="003C1C96">
        <w:t>(A)</w:t>
      </w:r>
      <w:r w:rsidR="00484E73" w:rsidRPr="003C1C96">
        <w:rPr>
          <w:rFonts w:hint="eastAsia"/>
        </w:rPr>
        <w:t xml:space="preserve"> </w:t>
      </w:r>
      <w:r w:rsidRPr="003C1C96">
        <w:t>RNA</w:t>
      </w:r>
      <w:r w:rsidRPr="003C1C96">
        <w:t>分子為短片段的雙股螺旋結構</w:t>
      </w:r>
    </w:p>
    <w:p w14:paraId="330F4D3A" w14:textId="3A0C1698" w:rsidR="006D28D6" w:rsidRPr="003C1C96" w:rsidRDefault="006D28D6" w:rsidP="003C1C96">
      <w:pPr>
        <w:pStyle w:val="AA"/>
        <w:ind w:left="684" w:hangingChars="135" w:hanging="324"/>
      </w:pPr>
      <w:r w:rsidRPr="003C1C96">
        <w:t>(B)</w:t>
      </w:r>
      <w:r w:rsidR="008933D4">
        <w:rPr>
          <w:rFonts w:hint="eastAsia"/>
        </w:rPr>
        <w:t>構成</w:t>
      </w:r>
      <w:r w:rsidRPr="003C1C96">
        <w:t>RNA</w:t>
      </w:r>
      <w:r w:rsidRPr="003C1C96">
        <w:t>分子的</w:t>
      </w:r>
      <w:r w:rsidR="008933D4">
        <w:rPr>
          <w:rFonts w:hint="eastAsia"/>
        </w:rPr>
        <w:t>四種基本</w:t>
      </w:r>
      <w:r w:rsidRPr="003C1C96">
        <w:t>鹼基</w:t>
      </w:r>
      <w:r w:rsidR="00E10909">
        <w:rPr>
          <w:rFonts w:hint="eastAsia"/>
        </w:rPr>
        <w:t>與</w:t>
      </w:r>
      <w:r w:rsidR="008933D4">
        <w:rPr>
          <w:rFonts w:hint="eastAsia"/>
        </w:rPr>
        <w:t>構成</w:t>
      </w:r>
      <w:r w:rsidR="00E10909">
        <w:rPr>
          <w:rFonts w:hint="eastAsia"/>
        </w:rPr>
        <w:t>DNA</w:t>
      </w:r>
      <w:r w:rsidR="00E10909">
        <w:rPr>
          <w:rFonts w:hint="eastAsia"/>
        </w:rPr>
        <w:t>的一樣</w:t>
      </w:r>
    </w:p>
    <w:p w14:paraId="6D12669C" w14:textId="2BE6A31C" w:rsidR="006D28D6" w:rsidRPr="003C1C96" w:rsidRDefault="006D28D6" w:rsidP="003C1C96">
      <w:pPr>
        <w:pStyle w:val="AA"/>
        <w:ind w:left="684" w:hangingChars="135" w:hanging="324"/>
      </w:pPr>
      <w:r w:rsidRPr="003C1C96">
        <w:t>(C)</w:t>
      </w:r>
      <w:r w:rsidR="00500D8E" w:rsidRPr="003C1C96">
        <w:rPr>
          <w:rFonts w:hint="eastAsia"/>
        </w:rPr>
        <w:t>細胞的</w:t>
      </w:r>
      <w:r w:rsidRPr="003C1C96">
        <w:t>基因</w:t>
      </w:r>
      <w:r w:rsidRPr="003C1C96">
        <w:rPr>
          <w:rFonts w:hint="eastAsia"/>
        </w:rPr>
        <w:t>被</w:t>
      </w:r>
      <w:r w:rsidRPr="003C1C96">
        <w:t>表現時，</w:t>
      </w:r>
      <w:r w:rsidR="00500D8E" w:rsidRPr="003C1C96">
        <w:t>RNA</w:t>
      </w:r>
      <w:r w:rsidRPr="003C1C96">
        <w:t>經由轉錄產生</w:t>
      </w:r>
    </w:p>
    <w:p w14:paraId="75F765E1" w14:textId="6FBC6E2D" w:rsidR="006D28D6" w:rsidRPr="003C1C96" w:rsidRDefault="006D28D6" w:rsidP="003C1C96">
      <w:pPr>
        <w:pStyle w:val="AA"/>
        <w:ind w:left="684" w:hangingChars="135" w:hanging="324"/>
      </w:pPr>
      <w:r w:rsidRPr="003C1C96">
        <w:t>(D)</w:t>
      </w:r>
      <w:r w:rsidR="00484E73" w:rsidRPr="003C1C96">
        <w:rPr>
          <w:rFonts w:hint="eastAsia"/>
        </w:rPr>
        <w:t xml:space="preserve"> </w:t>
      </w:r>
      <w:r w:rsidRPr="003C1C96">
        <w:t>COVID-19</w:t>
      </w:r>
      <w:r w:rsidRPr="003C1C96">
        <w:t>疫苗的</w:t>
      </w:r>
      <w:r w:rsidRPr="003C1C96">
        <w:t>RNA</w:t>
      </w:r>
      <w:r w:rsidR="00500D8E" w:rsidRPr="003C1C96">
        <w:t>轉譯後會產生</w:t>
      </w:r>
      <w:r w:rsidRPr="003C1C96">
        <w:t>蛋白</w:t>
      </w:r>
      <w:r w:rsidR="00500D8E" w:rsidRPr="003C1C96">
        <w:rPr>
          <w:rFonts w:hint="eastAsia"/>
        </w:rPr>
        <w:t>質</w:t>
      </w:r>
    </w:p>
    <w:p w14:paraId="2F0C68A4" w14:textId="5902B5FE" w:rsidR="006D28D6" w:rsidRPr="003C1C96" w:rsidRDefault="006D28D6" w:rsidP="003C1C96">
      <w:pPr>
        <w:pStyle w:val="AA"/>
        <w:ind w:left="684" w:hangingChars="135" w:hanging="324"/>
      </w:pPr>
      <w:r w:rsidRPr="003C1C96">
        <w:rPr>
          <w:rFonts w:hint="eastAsia"/>
        </w:rPr>
        <w:t>(</w:t>
      </w:r>
      <w:r w:rsidRPr="003C1C96">
        <w:t>E)</w:t>
      </w:r>
      <w:r w:rsidRPr="003C1C96">
        <w:t>注射</w:t>
      </w:r>
      <w:r w:rsidRPr="003C1C96">
        <w:t>RNA</w:t>
      </w:r>
      <w:r w:rsidRPr="003C1C96">
        <w:t>疫苗後，</w:t>
      </w:r>
      <w:r w:rsidRPr="003C1C96">
        <w:rPr>
          <w:rFonts w:hint="eastAsia"/>
        </w:rPr>
        <w:t>其中的</w:t>
      </w:r>
      <w:r w:rsidRPr="003C1C96">
        <w:t>RNA</w:t>
      </w:r>
      <w:r w:rsidR="00500D8E" w:rsidRPr="003C1C96">
        <w:rPr>
          <w:rFonts w:hint="eastAsia"/>
        </w:rPr>
        <w:t>必先插</w:t>
      </w:r>
      <w:r w:rsidRPr="003C1C96">
        <w:t>入基因體中</w:t>
      </w:r>
      <w:r w:rsidR="00500D8E" w:rsidRPr="003C1C96">
        <w:rPr>
          <w:rFonts w:hint="eastAsia"/>
        </w:rPr>
        <w:t>才能產生蛋白質</w:t>
      </w:r>
    </w:p>
    <w:p w14:paraId="0A1737D2" w14:textId="4B667794" w:rsidR="006D28D6" w:rsidRPr="00420336" w:rsidRDefault="006D28D6" w:rsidP="00420336">
      <w:pPr>
        <w:pStyle w:val="TIT1"/>
        <w:spacing w:before="60"/>
        <w:ind w:left="357" w:hanging="357"/>
      </w:pPr>
      <w:r w:rsidRPr="00420336">
        <w:t>25.</w:t>
      </w:r>
      <w:r w:rsidR="00C452AD" w:rsidRPr="00420336">
        <w:tab/>
      </w:r>
      <w:r w:rsidRPr="00420336">
        <w:t>圖</w:t>
      </w:r>
      <w:r w:rsidR="005838D1" w:rsidRPr="00420336">
        <w:t>1</w:t>
      </w:r>
      <w:r w:rsidR="000F7FED">
        <w:rPr>
          <w:rFonts w:hint="eastAsia"/>
        </w:rPr>
        <w:t>1</w:t>
      </w:r>
      <w:r w:rsidRPr="00420336">
        <w:t>縱軸表示人體試驗</w:t>
      </w:r>
      <w:proofErr w:type="gramStart"/>
      <w:r w:rsidRPr="00420336">
        <w:t>施打某</w:t>
      </w:r>
      <w:proofErr w:type="gramEnd"/>
      <w:r w:rsidRPr="00420336">
        <w:t>RNA</w:t>
      </w:r>
      <w:r w:rsidRPr="00420336">
        <w:t>疫苗後</w:t>
      </w:r>
      <w:r w:rsidR="00E46FE2" w:rsidRPr="00420336">
        <w:rPr>
          <w:rFonts w:hint="eastAsia"/>
        </w:rPr>
        <w:t>，</w:t>
      </w:r>
      <w:r w:rsidRPr="00420336">
        <w:rPr>
          <w:rFonts w:hint="eastAsia"/>
        </w:rPr>
        <w:t>中和抗體產生之數量</w:t>
      </w:r>
      <w:r w:rsidR="00E063FF" w:rsidRPr="00420336">
        <w:rPr>
          <w:rFonts w:hint="eastAsia"/>
        </w:rPr>
        <w:t>，</w:t>
      </w:r>
      <w:r w:rsidR="00E46FE2" w:rsidRPr="00420336">
        <w:rPr>
          <w:rFonts w:hint="eastAsia"/>
        </w:rPr>
        <w:t>以</w:t>
      </w:r>
      <w:r w:rsidRPr="00420336">
        <w:t>顯示所誘導</w:t>
      </w:r>
      <w:r w:rsidR="00E46FE2" w:rsidRPr="00420336">
        <w:rPr>
          <w:rFonts w:hint="eastAsia"/>
        </w:rPr>
        <w:t>出</w:t>
      </w:r>
      <w:r w:rsidRPr="00420336">
        <w:t>免疫反應能力的大小</w:t>
      </w:r>
      <w:r w:rsidR="00C452AD" w:rsidRPr="00420336">
        <w:rPr>
          <w:rFonts w:hint="eastAsia"/>
        </w:rPr>
        <w:t>（</w:t>
      </w:r>
      <w:r w:rsidR="00F1576A" w:rsidRPr="00420336">
        <w:t>免疫原性</w:t>
      </w:r>
      <w:r w:rsidR="00C452AD" w:rsidRPr="00420336">
        <w:rPr>
          <w:rFonts w:hint="eastAsia"/>
        </w:rPr>
        <w:t>）</w:t>
      </w:r>
      <w:r w:rsidRPr="00420336">
        <w:t>。橫軸表示施打之策略及時間。此試驗</w:t>
      </w:r>
      <w:r w:rsidR="00E10909">
        <w:rPr>
          <w:rFonts w:hint="eastAsia"/>
        </w:rPr>
        <w:t>設定的</w:t>
      </w:r>
      <w:r w:rsidRPr="00420336">
        <w:t>劑量</w:t>
      </w:r>
      <w:r w:rsidR="00E10909">
        <w:rPr>
          <w:rFonts w:hint="eastAsia"/>
        </w:rPr>
        <w:t>有五種</w:t>
      </w:r>
      <w:r w:rsidR="00C452AD" w:rsidRPr="00420336">
        <w:rPr>
          <w:rFonts w:hint="eastAsia"/>
        </w:rPr>
        <w:t>（</w:t>
      </w:r>
      <w:r w:rsidRPr="00420336">
        <w:t>1 µ</w:t>
      </w:r>
      <w:r w:rsidR="002A0FA8" w:rsidRPr="00420336">
        <w:rPr>
          <w:rFonts w:hint="eastAsia"/>
        </w:rPr>
        <w:t>g</w:t>
      </w:r>
      <w:r w:rsidRPr="00420336">
        <w:t>、</w:t>
      </w:r>
      <w:r w:rsidRPr="00420336">
        <w:t>10 µ</w:t>
      </w:r>
      <w:r w:rsidR="002A0FA8" w:rsidRPr="00420336">
        <w:t>g</w:t>
      </w:r>
      <w:r w:rsidRPr="00420336">
        <w:t>、</w:t>
      </w:r>
      <w:r w:rsidRPr="00420336">
        <w:t>30 µ</w:t>
      </w:r>
      <w:r w:rsidR="002A0FA8" w:rsidRPr="00420336">
        <w:t>g</w:t>
      </w:r>
      <w:r w:rsidRPr="00420336">
        <w:t>、</w:t>
      </w:r>
      <w:r w:rsidRPr="00420336">
        <w:t>50 µ</w:t>
      </w:r>
      <w:r w:rsidR="002A0FA8" w:rsidRPr="00420336">
        <w:t>g</w:t>
      </w:r>
      <w:r w:rsidRPr="00420336">
        <w:t>及</w:t>
      </w:r>
      <w:r w:rsidRPr="00420336">
        <w:t>60 µ</w:t>
      </w:r>
      <w:r w:rsidR="002A0FA8" w:rsidRPr="00420336">
        <w:t>g</w:t>
      </w:r>
      <w:r w:rsidR="00C452AD" w:rsidRPr="00420336">
        <w:rPr>
          <w:rFonts w:hint="eastAsia"/>
        </w:rPr>
        <w:t>）</w:t>
      </w:r>
      <w:r w:rsidRPr="00420336">
        <w:t>，第</w:t>
      </w:r>
      <w:r w:rsidRPr="00420336">
        <w:t>1</w:t>
      </w:r>
      <w:r w:rsidRPr="00420336">
        <w:t>次施打日定為第</w:t>
      </w:r>
      <w:r w:rsidRPr="00420336">
        <w:t>1</w:t>
      </w:r>
      <w:r w:rsidRPr="00420336">
        <w:t>日；施打後</w:t>
      </w:r>
      <w:r w:rsidRPr="00420336">
        <w:t>7</w:t>
      </w:r>
      <w:r w:rsidRPr="00420336">
        <w:t>天，定為第</w:t>
      </w:r>
      <w:r w:rsidRPr="00420336">
        <w:t>8</w:t>
      </w:r>
      <w:r w:rsidRPr="00420336">
        <w:t>日；第</w:t>
      </w:r>
      <w:r w:rsidRPr="00420336">
        <w:t>22</w:t>
      </w:r>
      <w:r w:rsidRPr="00420336">
        <w:t>日執行追加之第</w:t>
      </w:r>
      <w:r w:rsidRPr="00420336">
        <w:t>2</w:t>
      </w:r>
      <w:r w:rsidRPr="00420336">
        <w:t>次施打，劑量與第</w:t>
      </w:r>
      <w:r w:rsidRPr="00420336">
        <w:t>1</w:t>
      </w:r>
      <w:r w:rsidRPr="00420336">
        <w:t>次相同，但</w:t>
      </w:r>
      <w:r w:rsidRPr="00420336">
        <w:t>60 µ</w:t>
      </w:r>
      <w:r w:rsidR="002A0FA8" w:rsidRPr="00420336">
        <w:t>g</w:t>
      </w:r>
      <w:r w:rsidRPr="00420336">
        <w:t>組未實施第</w:t>
      </w:r>
      <w:r w:rsidRPr="00420336">
        <w:t>2</w:t>
      </w:r>
      <w:r w:rsidRPr="00420336">
        <w:t>次注射。圖中之</w:t>
      </w:r>
      <w:r w:rsidR="00E10909">
        <w:rPr>
          <w:rFonts w:hint="eastAsia"/>
        </w:rPr>
        <w:t>虛</w:t>
      </w:r>
      <w:r w:rsidRPr="00420336">
        <w:t>線為檢測極限值</w:t>
      </w:r>
      <w:r w:rsidR="00C04AA9" w:rsidRPr="00420336">
        <w:rPr>
          <w:rFonts w:hint="eastAsia"/>
        </w:rPr>
        <w:t>，即此值以下不具檢測參考之意義</w:t>
      </w:r>
      <w:r w:rsidRPr="00420336">
        <w:t>。下列敘述哪些正確？</w:t>
      </w:r>
      <w:r w:rsidR="00C452AD" w:rsidRPr="00420336">
        <w:rPr>
          <w:rFonts w:hint="eastAsia"/>
        </w:rPr>
        <w:t>（</w:t>
      </w:r>
      <w:r w:rsidRPr="00420336">
        <w:t>應選</w:t>
      </w:r>
      <w:r w:rsidRPr="00420336">
        <w:t>3</w:t>
      </w:r>
      <w:r w:rsidRPr="00420336">
        <w:t>項</w:t>
      </w:r>
      <w:r w:rsidR="00C452AD" w:rsidRPr="00420336">
        <w:rPr>
          <w:rFonts w:hint="eastAsia"/>
        </w:rPr>
        <w:t>）</w:t>
      </w:r>
    </w:p>
    <w:p w14:paraId="61ABF696" w14:textId="7BEC5861" w:rsidR="00E60282" w:rsidRDefault="0029264C" w:rsidP="003C1C96">
      <w:pPr>
        <w:pStyle w:val="AA"/>
        <w:ind w:left="657" w:hangingChars="135" w:hanging="2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4AE2E19F" wp14:editId="47263179">
                <wp:simplePos x="0" y="0"/>
                <wp:positionH relativeFrom="column">
                  <wp:posOffset>527685</wp:posOffset>
                </wp:positionH>
                <wp:positionV relativeFrom="paragraph">
                  <wp:posOffset>226695</wp:posOffset>
                </wp:positionV>
                <wp:extent cx="5039995" cy="3094355"/>
                <wp:effectExtent l="0" t="0" r="8255" b="0"/>
                <wp:wrapSquare wrapText="bothSides"/>
                <wp:docPr id="446" name="群組 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9995" cy="3094355"/>
                          <a:chOff x="0" y="0"/>
                          <a:chExt cx="5039995" cy="3104126"/>
                        </a:xfrm>
                      </wpg:grpSpPr>
                      <wps:wsp>
                        <wps:cNvPr id="20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5617" y="2900291"/>
                            <a:ext cx="502920" cy="203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3820B2" w14:textId="4ADA35A1" w:rsidR="00396E09" w:rsidRPr="00260A4A" w:rsidRDefault="00396E09" w:rsidP="00260A4A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91440" bIns="0" anchor="t" anchorCtr="0">
                          <a:noAutofit/>
                        </wps:bodyPr>
                      </wps:wsp>
                      <wpg:grpSp>
                        <wpg:cNvPr id="445" name="群組 445"/>
                        <wpg:cNvGrpSpPr/>
                        <wpg:grpSpPr>
                          <a:xfrm>
                            <a:off x="0" y="0"/>
                            <a:ext cx="5039995" cy="2837754"/>
                            <a:chOff x="0" y="0"/>
                            <a:chExt cx="5039995" cy="2837754"/>
                          </a:xfrm>
                        </wpg:grpSpPr>
                        <wpg:grpSp>
                          <wpg:cNvPr id="429" name="群組 429"/>
                          <wpg:cNvGrpSpPr/>
                          <wpg:grpSpPr>
                            <a:xfrm>
                              <a:off x="0" y="0"/>
                              <a:ext cx="5039995" cy="2800350"/>
                              <a:chOff x="0" y="0"/>
                              <a:chExt cx="5039995" cy="2800350"/>
                            </a:xfrm>
                          </wpg:grpSpPr>
                          <pic:pic xmlns:pic="http://schemas.openxmlformats.org/drawingml/2006/picture">
                            <pic:nvPicPr>
                              <pic:cNvPr id="200" name="圖片 20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9">
                                <a:grayscl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39995" cy="28003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9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65200" y="2397125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868914" w14:textId="1F8948DD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rFonts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9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95375" y="2397125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DD504E" w14:textId="19BF4918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9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31900" y="2397125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40F6DA" w14:textId="0C0CD312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0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62075" y="2397125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FA61AE" w14:textId="0CFFEFAA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0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04950" y="2397125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1C87AE" w14:textId="5AA53425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43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403" name="群組 403"/>
                          <wpg:cNvGrpSpPr/>
                          <wpg:grpSpPr>
                            <a:xfrm>
                              <a:off x="1782207" y="2399572"/>
                              <a:ext cx="716280" cy="136525"/>
                              <a:chOff x="0" y="0"/>
                              <a:chExt cx="716280" cy="136525"/>
                            </a:xfrm>
                          </wpg:grpSpPr>
                          <wps:wsp>
                            <wps:cNvPr id="40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6AA929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rFonts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0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175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05DD01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0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670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8B8D55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0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6875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06DE2C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0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975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1D1E17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43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409" name="群組 409"/>
                          <wpg:cNvGrpSpPr/>
                          <wpg:grpSpPr>
                            <a:xfrm>
                              <a:off x="2580123" y="2399572"/>
                              <a:ext cx="716280" cy="136525"/>
                              <a:chOff x="0" y="0"/>
                              <a:chExt cx="716280" cy="136525"/>
                            </a:xfrm>
                          </wpg:grpSpPr>
                          <wps:wsp>
                            <wps:cNvPr id="41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6422E8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rFonts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1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175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00EC2A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1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670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3F7E61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1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6875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C25CD9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1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975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F67053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43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415" name="群組 415"/>
                          <wpg:cNvGrpSpPr/>
                          <wpg:grpSpPr>
                            <a:xfrm>
                              <a:off x="3401335" y="2399572"/>
                              <a:ext cx="716280" cy="136525"/>
                              <a:chOff x="0" y="0"/>
                              <a:chExt cx="716280" cy="136525"/>
                            </a:xfrm>
                          </wpg:grpSpPr>
                          <wps:wsp>
                            <wps:cNvPr id="41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29202F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rFonts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1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175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C0CD6C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1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670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D094DA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1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6875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6038CB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2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975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9BC512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43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421" name="群組 421"/>
                          <wpg:cNvGrpSpPr/>
                          <wpg:grpSpPr>
                            <a:xfrm>
                              <a:off x="4216724" y="2399572"/>
                              <a:ext cx="716280" cy="136525"/>
                              <a:chOff x="0" y="0"/>
                              <a:chExt cx="716280" cy="136525"/>
                            </a:xfrm>
                          </wpg:grpSpPr>
                          <wps:wsp>
                            <wps:cNvPr id="42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54B357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rFonts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2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175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A670BB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2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670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5B4F92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2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6875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865845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2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9750" y="0"/>
                                <a:ext cx="1765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4136BA" w14:textId="77777777" w:rsidR="00396E09" w:rsidRPr="004A2ACA" w:rsidRDefault="00396E09" w:rsidP="00E60282">
                                  <w:pPr>
                                    <w:snapToGrid w:val="0"/>
                                    <w:spacing w:line="200" w:lineRule="exact"/>
                                    <w:jc w:val="center"/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4A2ACA">
                                    <w:rPr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43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444" name="群組 444"/>
                          <wpg:cNvGrpSpPr/>
                          <wpg:grpSpPr>
                            <a:xfrm>
                              <a:off x="327136" y="87363"/>
                              <a:ext cx="503331" cy="2057706"/>
                              <a:chOff x="47574" y="0"/>
                              <a:chExt cx="503331" cy="2057706"/>
                            </a:xfrm>
                          </wpg:grpSpPr>
                          <wps:wsp>
                            <wps:cNvPr id="42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574" y="1857921"/>
                                <a:ext cx="503331" cy="1997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931B30" w14:textId="462F5973" w:rsidR="00396E09" w:rsidRPr="007C5413" w:rsidRDefault="00396E09" w:rsidP="004A2ACA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  <w:vertAlign w:val="superscript"/>
                                    </w:rPr>
                                  </w:pPr>
                                  <w:r w:rsidRPr="007C5413">
                                    <w:rPr>
                                      <w:rFonts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1</w:t>
                                  </w:r>
                                  <w:r w:rsidRPr="007C5413">
                                    <w:rPr>
                                      <w:rFonts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×</w:t>
                                  </w:r>
                                  <w:r w:rsidRPr="007C5413"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10</w:t>
                                  </w:r>
                                  <w:r w:rsidRPr="007C5413"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  <w:vertAlign w:val="super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3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574" y="926048"/>
                                <a:ext cx="503331" cy="1997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A55AA0" w14:textId="460AA6BC" w:rsidR="00396E09" w:rsidRPr="007C5413" w:rsidRDefault="00396E09" w:rsidP="004A2ACA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  <w:vertAlign w:val="superscript"/>
                                    </w:rPr>
                                  </w:pPr>
                                  <w:r w:rsidRPr="007C5413">
                                    <w:rPr>
                                      <w:rFonts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1</w:t>
                                  </w:r>
                                  <w:r w:rsidRPr="007C5413">
                                    <w:rPr>
                                      <w:rFonts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×</w:t>
                                  </w:r>
                                  <w:r w:rsidRPr="007C5413"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10</w:t>
                                  </w:r>
                                  <w:r w:rsidRPr="007C5413"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3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574" y="0"/>
                                <a:ext cx="503331" cy="1997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3AE691" w14:textId="076C1095" w:rsidR="00396E09" w:rsidRPr="007C5413" w:rsidRDefault="00396E09" w:rsidP="004A2ACA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  <w:vertAlign w:val="superscript"/>
                                    </w:rPr>
                                  </w:pPr>
                                  <w:r w:rsidRPr="007C5413">
                                    <w:rPr>
                                      <w:rFonts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1</w:t>
                                  </w:r>
                                  <w:r w:rsidRPr="007C5413">
                                    <w:rPr>
                                      <w:rFonts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×</w:t>
                                  </w:r>
                                  <w:r w:rsidRPr="007C5413"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10</w:t>
                                  </w:r>
                                  <w:r w:rsidRPr="007C5413">
                                    <w:rPr>
                                      <w:color w:val="000000" w:themeColor="text1"/>
                                      <w:sz w:val="20"/>
                                      <w:szCs w:val="22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43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21" y="500881"/>
                              <a:ext cx="214630" cy="1167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F72340" w14:textId="1D9573DB" w:rsidR="00396E09" w:rsidRPr="006E6C58" w:rsidRDefault="00396E09" w:rsidP="00E60282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  <w:vertAlign w:val="superscript"/>
                                  </w:rPr>
                                </w:pP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中和抗體之數量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noAutofit/>
                          </wps:bodyPr>
                        </wps:wsp>
                        <wps:wsp>
                          <wps:cNvPr id="43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8252" y="2638364"/>
                              <a:ext cx="1085215" cy="1993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9D8A90" w14:textId="131DB604" w:rsidR="00396E09" w:rsidRPr="006E6C58" w:rsidRDefault="00396E09" w:rsidP="004A2ACA">
                                <w:pPr>
                                  <w:spacing w:line="240" w:lineRule="atLeast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2"/>
                                    <w:vertAlign w:val="superscript"/>
                                  </w:rPr>
                                </w:pP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注射後之第</w:t>
                                </w: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N</w:t>
                                </w:r>
                                <w:r w:rsidRPr="006E6C58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天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443" name="群組 443"/>
                          <wpg:cNvGrpSpPr/>
                          <wpg:grpSpPr>
                            <a:xfrm>
                              <a:off x="896928" y="93187"/>
                              <a:ext cx="4010765" cy="199390"/>
                              <a:chOff x="0" y="0"/>
                              <a:chExt cx="4010765" cy="199390"/>
                            </a:xfrm>
                          </wpg:grpSpPr>
                          <wps:wsp>
                            <wps:cNvPr id="43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83195" y="0"/>
                                <a:ext cx="720090" cy="199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65EBD8" w14:textId="6B89E80E" w:rsidR="00396E09" w:rsidRPr="007C5413" w:rsidRDefault="00396E09" w:rsidP="004A2ACA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22"/>
                                      <w:vertAlign w:val="superscript"/>
                                    </w:rPr>
                                  </w:pPr>
                                  <w:r w:rsidRPr="007C5413">
                                    <w:rPr>
                                      <w:sz w:val="20"/>
                                    </w:rPr>
                                    <w:t>30 µ</w:t>
                                  </w:r>
                                  <w:r w:rsidRPr="007C5413">
                                    <w:rPr>
                                      <w:rFonts w:hint="eastAsia"/>
                                      <w:sz w:val="20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3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04407" y="0"/>
                                <a:ext cx="720090" cy="199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6A5579" w14:textId="3B71F131" w:rsidR="00396E09" w:rsidRPr="007C5413" w:rsidRDefault="00396E09" w:rsidP="004A2ACA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22"/>
                                      <w:vertAlign w:val="superscript"/>
                                    </w:rPr>
                                  </w:pPr>
                                  <w:r w:rsidRPr="007C5413">
                                    <w:rPr>
                                      <w:sz w:val="20"/>
                                    </w:rPr>
                                    <w:t>50 µ</w:t>
                                  </w:r>
                                  <w:r w:rsidRPr="007C5413">
                                    <w:rPr>
                                      <w:rFonts w:hint="eastAsia"/>
                                      <w:sz w:val="20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4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90" cy="199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F805F0" w14:textId="77777777" w:rsidR="00396E09" w:rsidRPr="007C5413" w:rsidRDefault="00396E09" w:rsidP="004A2ACA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22"/>
                                      <w:vertAlign w:val="superscript"/>
                                    </w:rPr>
                                  </w:pPr>
                                  <w:r w:rsidRPr="007C5413">
                                    <w:rPr>
                                      <w:sz w:val="20"/>
                                    </w:rPr>
                                    <w:t>1 µ</w:t>
                                  </w:r>
                                  <w:r w:rsidRPr="007C5413">
                                    <w:rPr>
                                      <w:rFonts w:hint="eastAsia"/>
                                      <w:sz w:val="20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4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1212" y="0"/>
                                <a:ext cx="720090" cy="199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88A92" w14:textId="0428A446" w:rsidR="00396E09" w:rsidRPr="007C5413" w:rsidRDefault="00396E09" w:rsidP="004A2ACA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22"/>
                                      <w:vertAlign w:val="superscript"/>
                                    </w:rPr>
                                  </w:pPr>
                                  <w:r w:rsidRPr="007C5413">
                                    <w:rPr>
                                      <w:sz w:val="20"/>
                                    </w:rPr>
                                    <w:t>10 µ</w:t>
                                  </w:r>
                                  <w:r w:rsidRPr="007C5413">
                                    <w:rPr>
                                      <w:rFonts w:hint="eastAsia"/>
                                      <w:sz w:val="20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4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90675" y="0"/>
                                <a:ext cx="720090" cy="199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C2A31A" w14:textId="3BCDA059" w:rsidR="00396E09" w:rsidRPr="007C5413" w:rsidRDefault="00396E09" w:rsidP="004A2ACA">
                                  <w:pPr>
                                    <w:spacing w:line="240" w:lineRule="atLeast"/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22"/>
                                      <w:vertAlign w:val="superscript"/>
                                    </w:rPr>
                                  </w:pPr>
                                  <w:r w:rsidRPr="007C5413">
                                    <w:rPr>
                                      <w:sz w:val="20"/>
                                    </w:rPr>
                                    <w:t>60 µ</w:t>
                                  </w:r>
                                  <w:r w:rsidRPr="007C5413">
                                    <w:rPr>
                                      <w:rFonts w:hint="eastAsia"/>
                                      <w:sz w:val="20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E2E19F" id="群組 446" o:spid="_x0000_s1151" style="position:absolute;left:0;text-align:left;margin-left:41.55pt;margin-top:17.85pt;width:396.85pt;height:243.65pt;z-index:251638272;mso-width-relative:margin;mso-height-relative:margin" coordsize="50399,3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">
                <v:shape id="_x0000_s1152" type="#_x0000_t202" style="position:absolute;left:22656;top:29002;width:5029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" stroked="f">
                  <v:textbox inset="0,0,,0">
                    <w:txbxContent>
                      <w:p w14:paraId="3F3820B2" w14:textId="4ADA35A1" w:rsidR="00396E09" w:rsidRPr="00260A4A" w:rsidRDefault="00396E09" w:rsidP="00260A4A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group id="群組 445" o:spid="_x0000_s1153" style="position:absolute;width:50399;height:28377" coordsize="50399,2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  <v:group id="群組 429" o:spid="_x0000_s1154" style="position:absolute;width:50399;height:28003" coordsize="50399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cwl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">
                    <v:shape id="圖片 200" o:spid="_x0000_s1155" type="#_x0000_t75" style="position:absolute;width:50399;height:28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">
                      <v:imagedata r:id="rId190" o:title="" grayscale="t"/>
                    </v:shape>
                    <v:shape id="_x0000_s1156" type="#_x0000_t202" style="position:absolute;left:9652;top:23971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    <v:textbox inset="0,0,0,0">
                        <w:txbxContent>
                          <w:p w14:paraId="43868914" w14:textId="1F8948DD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rFonts w:hint="eastAsia"/>
                                <w:color w:val="000000" w:themeColor="text1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157" type="#_x0000_t202" style="position:absolute;left:10953;top:23971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aP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2mamj8MAAADcAAAADwAA&#10;AAAAAAAAAAAAAAAHAgAAZHJzL2Rvd25yZXYueG1sUEsFBgAAAAADAAMAtwAAAPcCAAAAAA==&#10;" filled="f" stroked="f">
                      <v:textbox inset="0,0,0,0">
                        <w:txbxContent>
                          <w:p w14:paraId="7ADD504E" w14:textId="19BF4918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_x0000_s1158" type="#_x0000_t202" style="position:absolute;left:12319;top:23971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    <v:textbox inset="0,0,0,0">
                        <w:txbxContent>
                          <w:p w14:paraId="4640F6DA" w14:textId="0C0CD312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  <v:shape id="_x0000_s1159" type="#_x0000_t202" style="position:absolute;left:13620;top:23971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    <v:textbox inset="0,0,0,0">
                        <w:txbxContent>
                          <w:p w14:paraId="64FA61AE" w14:textId="0CFFEFAA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29</w:t>
                            </w:r>
                          </w:p>
                        </w:txbxContent>
                      </v:textbox>
                    </v:shape>
                    <v:shape id="_x0000_s1160" type="#_x0000_t202" style="position:absolute;left:15049;top:23971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    <v:textbox inset="0,0,0,0">
                        <w:txbxContent>
                          <w:p w14:paraId="191C87AE" w14:textId="5AA53425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43</w:t>
                            </w:r>
                          </w:p>
                        </w:txbxContent>
                      </v:textbox>
                    </v:shape>
                  </v:group>
                  <v:group id="群組 403" o:spid="_x0000_s1161" style="position:absolute;left:17822;top:23995;width:7162;height:1365" coordsize="7162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ev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">
                    <v:shape id="_x0000_s1162" type="#_x0000_t202" style="position:absolute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/RoxQAAANwAAAAPAAAAZHJzL2Rvd25yZXYueG1sRI9BawIx&#10;FITvQv9DeIXeNKmI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zi/RoxQAAANwAAAAP&#10;AAAAAAAAAAAAAAAAAAcCAABkcnMvZG93bnJldi54bWxQSwUGAAAAAAMAAwC3AAAA+QIAAAAA&#10;" filled="f" stroked="f">
                      <v:textbox inset="0,0,0,0">
                        <w:txbxContent>
                          <w:p w14:paraId="186AA929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rFonts w:hint="eastAsia"/>
                                <w:color w:val="000000" w:themeColor="text1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163" type="#_x0000_t202" style="position:absolute;left:1301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1Hz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Acx1HzxQAAANwAAAAP&#10;AAAAAAAAAAAAAAAAAAcCAABkcnMvZG93bnJldi54bWxQSwUGAAAAAAMAAwC3AAAA+QIAAAAA&#10;" filled="f" stroked="f">
                      <v:textbox inset="0,0,0,0">
                        <w:txbxContent>
                          <w:p w14:paraId="3E05DD01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_x0000_s1164" type="#_x0000_t202" style="position:absolute;left:2667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+E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DsFc+ExQAAANwAAAAP&#10;AAAAAAAAAAAAAAAAAAcCAABkcnMvZG93bnJldi54bWxQSwUGAAAAAAMAAwC3AAAA+QIAAAAA&#10;" filled="f" stroked="f">
                      <v:textbox inset="0,0,0,0">
                        <w:txbxContent>
                          <w:p w14:paraId="458B8D55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  <v:shape id="_x0000_s1165" type="#_x0000_t202" style="position:absolute;left:3968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    <v:textbox inset="0,0,0,0">
                        <w:txbxContent>
                          <w:p w14:paraId="1306DE2C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29</w:t>
                            </w:r>
                          </w:p>
                        </w:txbxContent>
                      </v:textbox>
                    </v:shape>
                    <v:shape id="_x0000_s1166" type="#_x0000_t202" style="position:absolute;left:5397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5t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PLG/m3BAAAA3AAAAA8AAAAA&#10;AAAAAAAAAAAABwIAAGRycy9kb3ducmV2LnhtbFBLBQYAAAAAAwADALcAAAD1AgAAAAA=&#10;" filled="f" stroked="f">
                      <v:textbox inset="0,0,0,0">
                        <w:txbxContent>
                          <w:p w14:paraId="711D1E17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43</w:t>
                            </w:r>
                          </w:p>
                        </w:txbxContent>
                      </v:textbox>
                    </v:shape>
                  </v:group>
                  <v:group id="群組 409" o:spid="_x0000_s1167" style="position:absolute;left:25801;top:23995;width:7163;height:1365" coordsize="7162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      <v:shape id="_x0000_s1168" type="#_x0000_t202" style="position:absolute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    <v:textbox inset="0,0,0,0">
                        <w:txbxContent>
                          <w:p w14:paraId="416422E8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rFonts w:hint="eastAsia"/>
                                <w:color w:val="000000" w:themeColor="text1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169" type="#_x0000_t202" style="position:absolute;left:1301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    <v:textbox inset="0,0,0,0">
                        <w:txbxContent>
                          <w:p w14:paraId="2D00EC2A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_x0000_s1170" type="#_x0000_t202" style="position:absolute;left:2667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    <v:textbox inset="0,0,0,0">
                        <w:txbxContent>
                          <w:p w14:paraId="5C3F7E61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  <v:shape id="_x0000_s1171" type="#_x0000_t202" style="position:absolute;left:3968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    <v:textbox inset="0,0,0,0">
                        <w:txbxContent>
                          <w:p w14:paraId="56C25CD9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29</w:t>
                            </w:r>
                          </w:p>
                        </w:txbxContent>
                      </v:textbox>
                    </v:shape>
                    <v:shape id="_x0000_s1172" type="#_x0000_t202" style="position:absolute;left:5397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    <v:textbox inset="0,0,0,0">
                        <w:txbxContent>
                          <w:p w14:paraId="77F67053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43</w:t>
                            </w:r>
                          </w:p>
                        </w:txbxContent>
                      </v:textbox>
                    </v:shape>
                  </v:group>
                  <v:group id="群組 415" o:spid="_x0000_s1173" style="position:absolute;left:34013;top:23995;width:7163;height:1365" coordsize="7162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  <v:shape id="_x0000_s1174" type="#_x0000_t202" style="position:absolute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    <v:textbox inset="0,0,0,0">
                        <w:txbxContent>
                          <w:p w14:paraId="6A29202F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rFonts w:hint="eastAsia"/>
                                <w:color w:val="000000" w:themeColor="text1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175" type="#_x0000_t202" style="position:absolute;left:1301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    <v:textbox inset="0,0,0,0">
                        <w:txbxContent>
                          <w:p w14:paraId="7FC0CD6C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_x0000_s1176" type="#_x0000_t202" style="position:absolute;left:2667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iw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dx9osMMAAADcAAAADwAA&#10;AAAAAAAAAAAAAAAHAgAAZHJzL2Rvd25yZXYueG1sUEsFBgAAAAADAAMAtwAAAPcCAAAAAA==&#10;" filled="f" stroked="f">
                      <v:textbox inset="0,0,0,0">
                        <w:txbxContent>
                          <w:p w14:paraId="60D094DA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  <v:shape id="_x0000_s1177" type="#_x0000_t202" style="position:absolute;left:3968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80r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AYU80rxQAAANwAAAAP&#10;AAAAAAAAAAAAAAAAAAcCAABkcnMvZG93bnJldi54bWxQSwUGAAAAAAMAAwC3AAAA+QIAAAAA&#10;" filled="f" stroked="f">
                      <v:textbox inset="0,0,0,0">
                        <w:txbxContent>
                          <w:p w14:paraId="2B6038CB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29</w:t>
                            </w:r>
                          </w:p>
                        </w:txbxContent>
                      </v:textbox>
                    </v:shape>
                    <v:shape id="_x0000_s1178" type="#_x0000_t202" style="position:absolute;left:5397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4L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EcFrgvBAAAA3AAAAA8AAAAA&#10;AAAAAAAAAAAABwIAAGRycy9kb3ducmV2LnhtbFBLBQYAAAAAAwADALcAAAD1AgAAAAA=&#10;" filled="f" stroked="f">
                      <v:textbox inset="0,0,0,0">
                        <w:txbxContent>
                          <w:p w14:paraId="449BC512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43</w:t>
                            </w:r>
                          </w:p>
                        </w:txbxContent>
                      </v:textbox>
                    </v:shape>
                  </v:group>
                  <v:group id="群組 421" o:spid="_x0000_s1179" style="position:absolute;left:42167;top:23995;width:7163;height:1365" coordsize="7162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  <v:shape id="_x0000_s1180" type="#_x0000_t202" style="position:absolute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    <v:textbox inset="0,0,0,0">
                        <w:txbxContent>
                          <w:p w14:paraId="0A54B357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rFonts w:hint="eastAsia"/>
                                <w:color w:val="000000" w:themeColor="text1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181" type="#_x0000_t202" style="position:absolute;left:1301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    <v:textbox inset="0,0,0,0">
                        <w:txbxContent>
                          <w:p w14:paraId="76A670BB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_x0000_s1182" type="#_x0000_t202" style="position:absolute;left:2667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    <v:textbox inset="0,0,0,0">
                        <w:txbxContent>
                          <w:p w14:paraId="265B4F92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  <v:shape id="_x0000_s1183" type="#_x0000_t202" style="position:absolute;left:3968;width:17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g2T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V3INk8YAAADcAAAA&#10;DwAAAAAAAAAAAAAAAAAHAgAAZHJzL2Rvd25yZXYueG1sUEsFBgAAAAADAAMAtwAAAPoCAAAAAA==&#10;" filled="f" stroked="f">
                      <v:textbox inset="0,0,0,0">
                        <w:txbxContent>
                          <w:p w14:paraId="14865845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29</w:t>
                            </w:r>
                          </w:p>
                        </w:txbxContent>
                      </v:textbox>
                    </v:shape>
                    <v:shape id="_x0000_s1184" type="#_x0000_t202" style="position:absolute;left:5397;width:176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Pk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CnoJPkxQAAANwAAAAP&#10;AAAAAAAAAAAAAAAAAAcCAABkcnMvZG93bnJldi54bWxQSwUGAAAAAAMAAwC3AAAA+QIAAAAA&#10;" filled="f" stroked="f">
                      <v:textbox inset="0,0,0,0">
                        <w:txbxContent>
                          <w:p w14:paraId="534136BA" w14:textId="77777777" w:rsidR="00396E09" w:rsidRPr="004A2ACA" w:rsidRDefault="00396E09" w:rsidP="00E60282">
                            <w:pPr>
                              <w:snapToGrid w:val="0"/>
                              <w:spacing w:line="200" w:lineRule="exact"/>
                              <w:jc w:val="center"/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A2ACA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43</w:t>
                            </w:r>
                          </w:p>
                        </w:txbxContent>
                      </v:textbox>
                    </v:shape>
                  </v:group>
                  <v:group id="群組 444" o:spid="_x0000_s1185" style="position:absolute;left:3271;top:873;width:5033;height:20577" coordorigin="475" coordsize="5033,20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  <v:shape id="_x0000_s1186" type="#_x0000_t202" style="position:absolute;left:475;top:18579;width:5034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    <v:textbox inset="0,0,0,0">
                        <w:txbxContent>
                          <w:p w14:paraId="5E931B30" w14:textId="462F5973" w:rsidR="00396E09" w:rsidRPr="007C5413" w:rsidRDefault="00396E09" w:rsidP="004A2ACA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0"/>
                                <w:szCs w:val="22"/>
                                <w:vertAlign w:val="superscript"/>
                              </w:rPr>
                            </w:pPr>
                            <w:r w:rsidRPr="007C541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1</w:t>
                            </w:r>
                            <w:r w:rsidRPr="007C541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×</w:t>
                            </w:r>
                            <w:r w:rsidRPr="007C5413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>10</w:t>
                            </w:r>
                            <w:r w:rsidRPr="007C5413">
                              <w:rPr>
                                <w:color w:val="000000" w:themeColor="text1"/>
                                <w:sz w:val="20"/>
                                <w:szCs w:val="22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187" type="#_x0000_t202" style="position:absolute;left:475;top:9260;width:5034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      <v:textbox inset="0,0,0,0">
                        <w:txbxContent>
                          <w:p w14:paraId="26A55AA0" w14:textId="460AA6BC" w:rsidR="00396E09" w:rsidRPr="007C5413" w:rsidRDefault="00396E09" w:rsidP="004A2ACA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0"/>
                                <w:szCs w:val="22"/>
                                <w:vertAlign w:val="superscript"/>
                              </w:rPr>
                            </w:pPr>
                            <w:r w:rsidRPr="007C541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1</w:t>
                            </w:r>
                            <w:r w:rsidRPr="007C541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×</w:t>
                            </w:r>
                            <w:r w:rsidRPr="007C5413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>10</w:t>
                            </w:r>
                            <w:r w:rsidRPr="007C5413">
                              <w:rPr>
                                <w:color w:val="000000" w:themeColor="text1"/>
                                <w:sz w:val="20"/>
                                <w:szCs w:val="22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188" type="#_x0000_t202" style="position:absolute;left:475;width:5034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    <v:textbox inset="0,0,0,0">
                        <w:txbxContent>
                          <w:p w14:paraId="7E3AE691" w14:textId="076C1095" w:rsidR="00396E09" w:rsidRPr="007C5413" w:rsidRDefault="00396E09" w:rsidP="004A2ACA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20"/>
                                <w:szCs w:val="22"/>
                                <w:vertAlign w:val="superscript"/>
                              </w:rPr>
                            </w:pPr>
                            <w:r w:rsidRPr="007C541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1</w:t>
                            </w:r>
                            <w:r w:rsidRPr="007C5413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×</w:t>
                            </w:r>
                            <w:r w:rsidRPr="007C5413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>10</w:t>
                            </w:r>
                            <w:r w:rsidRPr="007C5413">
                              <w:rPr>
                                <w:color w:val="000000" w:themeColor="text1"/>
                                <w:sz w:val="20"/>
                                <w:szCs w:val="22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shape id="_x0000_s1189" type="#_x0000_t202" style="position:absolute;left:291;top:5008;width:2146;height:1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" filled="f" stroked="f">
                    <v:textbox style="layout-flow:vertical-ideographic" inset="0,0,0,0">
                      <w:txbxContent>
                        <w:p w14:paraId="75F72340" w14:textId="1D9573DB" w:rsidR="00396E09" w:rsidRPr="006E6C58" w:rsidRDefault="00396E09" w:rsidP="00E60282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  <w:vertAlign w:val="superscript"/>
                            </w:rPr>
                          </w:pP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中和抗體之數量</w:t>
                          </w:r>
                        </w:p>
                      </w:txbxContent>
                    </v:textbox>
                  </v:shape>
                  <v:shape id="_x0000_s1190" type="#_x0000_t202" style="position:absolute;left:21782;top:26383;width:1085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  <v:textbox inset="0,0,0,0">
                      <w:txbxContent>
                        <w:p w14:paraId="689D8A90" w14:textId="131DB604" w:rsidR="00396E09" w:rsidRPr="006E6C58" w:rsidRDefault="00396E09" w:rsidP="004A2ACA">
                          <w:pPr>
                            <w:spacing w:line="240" w:lineRule="atLeast"/>
                            <w:jc w:val="center"/>
                            <w:rPr>
                              <w:color w:val="000000" w:themeColor="text1"/>
                              <w:sz w:val="20"/>
                              <w:szCs w:val="22"/>
                              <w:vertAlign w:val="superscript"/>
                            </w:rPr>
                          </w:pP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注射後之第</w:t>
                          </w: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N</w:t>
                          </w:r>
                          <w:r w:rsidRPr="006E6C58">
                            <w:rPr>
                              <w:rFonts w:hint="eastAsia"/>
                              <w:color w:val="000000" w:themeColor="text1"/>
                              <w:sz w:val="20"/>
                              <w:szCs w:val="22"/>
                            </w:rPr>
                            <w:t>天</w:t>
                          </w:r>
                        </w:p>
                      </w:txbxContent>
                    </v:textbox>
                  </v:shape>
                  <v:group id="群組 443" o:spid="_x0000_s1191" style="position:absolute;left:8969;top:931;width:40107;height:1994" coordsize="40107,1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    <v:shape id="_x0000_s1192" type="#_x0000_t202" style="position:absolute;left:16831;width:720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    <v:textbox inset="0,0,0,0">
                        <w:txbxContent>
                          <w:p w14:paraId="5865EBD8" w14:textId="6B89E80E" w:rsidR="00396E09" w:rsidRPr="007C5413" w:rsidRDefault="00396E09" w:rsidP="004A2ACA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18"/>
                                <w:szCs w:val="22"/>
                                <w:vertAlign w:val="superscript"/>
                              </w:rPr>
                            </w:pPr>
                            <w:r w:rsidRPr="007C5413">
                              <w:rPr>
                                <w:sz w:val="20"/>
                              </w:rPr>
                              <w:t>30 µ</w:t>
                            </w:r>
                            <w:r w:rsidRPr="007C5413">
                              <w:rPr>
                                <w:rFonts w:hint="eastAsia"/>
                                <w:sz w:val="20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_x0000_s1193" type="#_x0000_t202" style="position:absolute;left:25044;width:720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    <v:textbox inset="0,0,0,0">
                        <w:txbxContent>
                          <w:p w14:paraId="046A5579" w14:textId="3B71F131" w:rsidR="00396E09" w:rsidRPr="007C5413" w:rsidRDefault="00396E09" w:rsidP="004A2ACA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18"/>
                                <w:szCs w:val="22"/>
                                <w:vertAlign w:val="superscript"/>
                              </w:rPr>
                            </w:pPr>
                            <w:r w:rsidRPr="007C5413">
                              <w:rPr>
                                <w:sz w:val="20"/>
                              </w:rPr>
                              <w:t>50 µ</w:t>
                            </w:r>
                            <w:r w:rsidRPr="007C5413">
                              <w:rPr>
                                <w:rFonts w:hint="eastAsia"/>
                                <w:sz w:val="20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_x0000_s1194" type="#_x0000_t202" style="position:absolute;width:720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    <v:textbox inset="0,0,0,0">
                        <w:txbxContent>
                          <w:p w14:paraId="3DF805F0" w14:textId="77777777" w:rsidR="00396E09" w:rsidRPr="007C5413" w:rsidRDefault="00396E09" w:rsidP="004A2ACA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18"/>
                                <w:szCs w:val="22"/>
                                <w:vertAlign w:val="superscript"/>
                              </w:rPr>
                            </w:pPr>
                            <w:r w:rsidRPr="007C5413">
                              <w:rPr>
                                <w:sz w:val="20"/>
                              </w:rPr>
                              <w:t>1 µ</w:t>
                            </w:r>
                            <w:r w:rsidRPr="007C5413">
                              <w:rPr>
                                <w:rFonts w:hint="eastAsia"/>
                                <w:sz w:val="20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_x0000_s1195" type="#_x0000_t202" style="position:absolute;left:8212;width:720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    <v:textbox inset="0,0,0,0">
                        <w:txbxContent>
                          <w:p w14:paraId="6F088A92" w14:textId="0428A446" w:rsidR="00396E09" w:rsidRPr="007C5413" w:rsidRDefault="00396E09" w:rsidP="004A2ACA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18"/>
                                <w:szCs w:val="22"/>
                                <w:vertAlign w:val="superscript"/>
                              </w:rPr>
                            </w:pPr>
                            <w:r w:rsidRPr="007C5413">
                              <w:rPr>
                                <w:sz w:val="20"/>
                              </w:rPr>
                              <w:t>10 µ</w:t>
                            </w:r>
                            <w:r w:rsidRPr="007C5413">
                              <w:rPr>
                                <w:rFonts w:hint="eastAsia"/>
                                <w:sz w:val="20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_x0000_s1196" type="#_x0000_t202" style="position:absolute;left:32906;width:720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BH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AFRHBHxQAAANwAAAAP&#10;AAAAAAAAAAAAAAAAAAcCAABkcnMvZG93bnJldi54bWxQSwUGAAAAAAMAAwC3AAAA+QIAAAAA&#10;" filled="f" stroked="f">
                      <v:textbox inset="0,0,0,0">
                        <w:txbxContent>
                          <w:p w14:paraId="38C2A31A" w14:textId="3BCDA059" w:rsidR="00396E09" w:rsidRPr="007C5413" w:rsidRDefault="00396E09" w:rsidP="004A2ACA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18"/>
                                <w:szCs w:val="22"/>
                                <w:vertAlign w:val="superscript"/>
                              </w:rPr>
                            </w:pPr>
                            <w:r w:rsidRPr="007C5413">
                              <w:rPr>
                                <w:sz w:val="20"/>
                              </w:rPr>
                              <w:t>60 µ</w:t>
                            </w:r>
                            <w:r w:rsidRPr="007C5413">
                              <w:rPr>
                                <w:rFonts w:hint="eastAsia"/>
                                <w:sz w:val="20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</v:group>
                <w10:wrap type="square"/>
              </v:group>
            </w:pict>
          </mc:Fallback>
        </mc:AlternateContent>
      </w:r>
    </w:p>
    <w:p w14:paraId="6747F32C" w14:textId="0FB5E7A3" w:rsidR="00E60282" w:rsidRDefault="00E60282" w:rsidP="003C1C96">
      <w:pPr>
        <w:pStyle w:val="AA"/>
        <w:ind w:left="684" w:hangingChars="135" w:hanging="324"/>
      </w:pPr>
    </w:p>
    <w:p w14:paraId="5C53A9DC" w14:textId="77777777" w:rsidR="00E60282" w:rsidRDefault="00E60282" w:rsidP="003C1C96">
      <w:pPr>
        <w:pStyle w:val="AA"/>
        <w:ind w:left="684" w:hangingChars="135" w:hanging="324"/>
      </w:pPr>
    </w:p>
    <w:p w14:paraId="20E201A9" w14:textId="006348CC" w:rsidR="00E60282" w:rsidRDefault="00E60282" w:rsidP="003C1C96">
      <w:pPr>
        <w:pStyle w:val="AA"/>
        <w:ind w:left="684" w:hangingChars="135" w:hanging="324"/>
      </w:pPr>
    </w:p>
    <w:p w14:paraId="09C44029" w14:textId="19C0DC2B" w:rsidR="00E60282" w:rsidRDefault="00E60282" w:rsidP="003C1C96">
      <w:pPr>
        <w:pStyle w:val="AA"/>
        <w:ind w:left="684" w:hangingChars="135" w:hanging="324"/>
      </w:pPr>
    </w:p>
    <w:p w14:paraId="0A03B594" w14:textId="3A3B5585" w:rsidR="00E60282" w:rsidRDefault="00E60282" w:rsidP="003C1C96">
      <w:pPr>
        <w:pStyle w:val="AA"/>
        <w:ind w:left="684" w:hangingChars="135" w:hanging="324"/>
      </w:pPr>
    </w:p>
    <w:p w14:paraId="4761A554" w14:textId="32264C05" w:rsidR="00E60282" w:rsidRDefault="00E60282" w:rsidP="003C1C96">
      <w:pPr>
        <w:pStyle w:val="AA"/>
        <w:ind w:left="684" w:hangingChars="135" w:hanging="324"/>
      </w:pPr>
    </w:p>
    <w:p w14:paraId="74E72F16" w14:textId="24D6BB45" w:rsidR="00E60282" w:rsidRDefault="00E60282" w:rsidP="003C1C96">
      <w:pPr>
        <w:pStyle w:val="AA"/>
        <w:ind w:left="684" w:hangingChars="135" w:hanging="324"/>
      </w:pPr>
    </w:p>
    <w:p w14:paraId="5FE41C7F" w14:textId="375FC649" w:rsidR="00E60282" w:rsidRDefault="00E60282" w:rsidP="003C1C96">
      <w:pPr>
        <w:pStyle w:val="AA"/>
        <w:ind w:left="684" w:hangingChars="135" w:hanging="324"/>
      </w:pPr>
    </w:p>
    <w:p w14:paraId="4CBE6A45" w14:textId="4F5DCAD0" w:rsidR="00E60282" w:rsidRDefault="00E60282" w:rsidP="003C1C96">
      <w:pPr>
        <w:pStyle w:val="AA"/>
        <w:ind w:left="684" w:hangingChars="135" w:hanging="324"/>
      </w:pPr>
    </w:p>
    <w:p w14:paraId="502E9810" w14:textId="425E6439" w:rsidR="00E60282" w:rsidRDefault="00E60282" w:rsidP="003C1C96">
      <w:pPr>
        <w:pStyle w:val="AA"/>
        <w:ind w:left="684" w:hangingChars="135" w:hanging="324"/>
      </w:pPr>
    </w:p>
    <w:p w14:paraId="7858167F" w14:textId="0555CD85" w:rsidR="00E60282" w:rsidRDefault="00E60282" w:rsidP="003C1C96">
      <w:pPr>
        <w:pStyle w:val="AA"/>
        <w:ind w:left="684" w:hangingChars="135" w:hanging="324"/>
      </w:pPr>
    </w:p>
    <w:p w14:paraId="7C1A7433" w14:textId="7B2E807B" w:rsidR="00E60282" w:rsidRDefault="00E60282" w:rsidP="003C1C96">
      <w:pPr>
        <w:pStyle w:val="AA"/>
        <w:ind w:left="684" w:hangingChars="135" w:hanging="324"/>
      </w:pPr>
    </w:p>
    <w:p w14:paraId="03952046" w14:textId="03BEB5CC" w:rsidR="00E60282" w:rsidRDefault="00E60282" w:rsidP="003C1C96">
      <w:pPr>
        <w:pStyle w:val="AA"/>
        <w:ind w:left="684" w:hangingChars="135" w:hanging="324"/>
      </w:pPr>
    </w:p>
    <w:p w14:paraId="2DD3B60C" w14:textId="1AC3F72F" w:rsidR="00E60282" w:rsidRDefault="00E60282" w:rsidP="003C1C96">
      <w:pPr>
        <w:pStyle w:val="AA"/>
        <w:ind w:left="684" w:hangingChars="135" w:hanging="324"/>
      </w:pPr>
    </w:p>
    <w:p w14:paraId="37C51768" w14:textId="78F638AD" w:rsidR="006D28D6" w:rsidRPr="003C1C96" w:rsidRDefault="006D28D6" w:rsidP="003C1C96">
      <w:pPr>
        <w:pStyle w:val="AA"/>
        <w:ind w:left="684" w:hangingChars="135" w:hanging="324"/>
      </w:pPr>
      <w:r w:rsidRPr="003C1C96">
        <w:t>(A)</w:t>
      </w:r>
      <w:r w:rsidRPr="003C1C96">
        <w:t>注射</w:t>
      </w:r>
      <w:r w:rsidRPr="003C1C96">
        <w:t>1 µ</w:t>
      </w:r>
      <w:r w:rsidR="002A0FA8" w:rsidRPr="003C1C96">
        <w:t>g</w:t>
      </w:r>
      <w:r w:rsidR="00571E95" w:rsidRPr="003C1C96">
        <w:t>組為本試驗之</w:t>
      </w:r>
      <w:r w:rsidR="00571E95" w:rsidRPr="003C1C96">
        <w:rPr>
          <w:rFonts w:hint="eastAsia"/>
        </w:rPr>
        <w:t>控制</w:t>
      </w:r>
      <w:r w:rsidRPr="003C1C96">
        <w:t>組</w:t>
      </w:r>
    </w:p>
    <w:p w14:paraId="1F1FB964" w14:textId="6236895D" w:rsidR="006D28D6" w:rsidRPr="003C1C96" w:rsidRDefault="006D28D6" w:rsidP="003C1C96">
      <w:pPr>
        <w:pStyle w:val="AA"/>
        <w:ind w:left="684" w:hangingChars="135" w:hanging="324"/>
      </w:pPr>
      <w:r w:rsidRPr="003C1C96">
        <w:t>(B)</w:t>
      </w:r>
      <w:r w:rsidRPr="003C1C96">
        <w:t>試驗</w:t>
      </w:r>
      <w:proofErr w:type="gramStart"/>
      <w:r w:rsidRPr="003C1C96">
        <w:t>值均被校正</w:t>
      </w:r>
      <w:proofErr w:type="gramEnd"/>
      <w:r w:rsidRPr="003C1C96">
        <w:t>，使第</w:t>
      </w:r>
      <w:r w:rsidRPr="003C1C96">
        <w:t>1</w:t>
      </w:r>
      <w:r w:rsidRPr="003C1C96">
        <w:t>劑施打前之注射當天之免疫</w:t>
      </w:r>
      <w:proofErr w:type="gramStart"/>
      <w:r w:rsidRPr="003C1C96">
        <w:t>原性</w:t>
      </w:r>
      <w:proofErr w:type="gramEnd"/>
      <w:r w:rsidRPr="003C1C96">
        <w:t>值為</w:t>
      </w:r>
      <w:r w:rsidRPr="003C1C96">
        <w:t>1</w:t>
      </w:r>
    </w:p>
    <w:p w14:paraId="1F17E52E" w14:textId="4C98F87A" w:rsidR="006D28D6" w:rsidRPr="003C1C96" w:rsidRDefault="006D28D6" w:rsidP="003C1C96">
      <w:pPr>
        <w:pStyle w:val="AA"/>
        <w:ind w:left="684" w:hangingChars="135" w:hanging="324"/>
      </w:pPr>
      <w:r w:rsidRPr="003C1C96">
        <w:t>(C)</w:t>
      </w:r>
      <w:bookmarkStart w:id="1" w:name="_Hlk82610663"/>
      <w:r w:rsidRPr="003C1C96">
        <w:t>注射後第</w:t>
      </w:r>
      <w:r w:rsidRPr="003C1C96">
        <w:t>22</w:t>
      </w:r>
      <w:r w:rsidRPr="003C1C96">
        <w:t>天，</w:t>
      </w:r>
      <w:bookmarkEnd w:id="1"/>
      <w:r w:rsidRPr="003C1C96">
        <w:t>顯示</w:t>
      </w:r>
      <w:r w:rsidR="00E10909">
        <w:rPr>
          <w:rFonts w:hint="eastAsia"/>
        </w:rPr>
        <w:t>適當的</w:t>
      </w:r>
      <w:proofErr w:type="gramStart"/>
      <w:r w:rsidRPr="003C1C96">
        <w:t>第一劑</w:t>
      </w:r>
      <w:r w:rsidR="00C51F23">
        <w:rPr>
          <w:rFonts w:hint="eastAsia"/>
        </w:rPr>
        <w:t>就有</w:t>
      </w:r>
      <w:proofErr w:type="gramEnd"/>
      <w:r w:rsidR="00C51F23">
        <w:rPr>
          <w:rFonts w:hint="eastAsia"/>
        </w:rPr>
        <w:t>有意義的</w:t>
      </w:r>
      <w:r w:rsidRPr="003C1C96">
        <w:t>免疫原性</w:t>
      </w:r>
    </w:p>
    <w:p w14:paraId="72BFE3DC" w14:textId="475D2010" w:rsidR="006D28D6" w:rsidRPr="003C1C96" w:rsidRDefault="006D28D6" w:rsidP="003C1C96">
      <w:pPr>
        <w:pStyle w:val="AA"/>
        <w:ind w:left="684" w:hangingChars="135" w:hanging="324"/>
      </w:pPr>
      <w:r w:rsidRPr="003C1C96">
        <w:t>(D)</w:t>
      </w:r>
      <w:r w:rsidRPr="003C1C96">
        <w:t>注射後第</w:t>
      </w:r>
      <w:r w:rsidRPr="003C1C96">
        <w:t>29</w:t>
      </w:r>
      <w:r w:rsidRPr="003C1C96">
        <w:t>天，顯示第二劑對</w:t>
      </w:r>
      <w:proofErr w:type="gramStart"/>
      <w:r w:rsidRPr="003C1C96">
        <w:t>免疫原性有</w:t>
      </w:r>
      <w:proofErr w:type="gramEnd"/>
      <w:r w:rsidRPr="003C1C96">
        <w:t>提升的效果</w:t>
      </w:r>
    </w:p>
    <w:p w14:paraId="46955A12" w14:textId="5B530181" w:rsidR="006D28D6" w:rsidRPr="003C1C96" w:rsidRDefault="006D28D6" w:rsidP="003C1C96">
      <w:pPr>
        <w:pStyle w:val="AA"/>
        <w:ind w:left="684" w:hangingChars="135" w:hanging="324"/>
      </w:pPr>
      <w:r w:rsidRPr="003C1C96">
        <w:t>(E)</w:t>
      </w:r>
      <w:r w:rsidRPr="003C1C96">
        <w:t>對照注射</w:t>
      </w:r>
      <w:r w:rsidRPr="003C1C96">
        <w:t>60 µ</w:t>
      </w:r>
      <w:r w:rsidR="002A0FA8" w:rsidRPr="003C1C96">
        <w:t>g</w:t>
      </w:r>
      <w:r w:rsidRPr="003C1C96">
        <w:t>組的結果，可顯示第二劑對增強免疫</w:t>
      </w:r>
      <w:proofErr w:type="gramStart"/>
      <w:r w:rsidRPr="003C1C96">
        <w:t>原性值</w:t>
      </w:r>
      <w:proofErr w:type="gramEnd"/>
      <w:r w:rsidRPr="003C1C96">
        <w:t>有其必要性</w:t>
      </w:r>
    </w:p>
    <w:p w14:paraId="7871550C" w14:textId="77777777" w:rsidR="0029264C" w:rsidRDefault="0029264C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6AAD34C9" w14:textId="350769C4" w:rsidR="006D28D6" w:rsidRPr="00420336" w:rsidRDefault="006D28D6" w:rsidP="00420336">
      <w:pPr>
        <w:pStyle w:val="TIT1"/>
        <w:spacing w:before="60"/>
        <w:ind w:left="357" w:hanging="357"/>
      </w:pPr>
      <w:r w:rsidRPr="00420336">
        <w:lastRenderedPageBreak/>
        <w:t>26.</w:t>
      </w:r>
      <w:r w:rsidR="00C452AD" w:rsidRPr="00420336">
        <w:tab/>
      </w:r>
      <w:r w:rsidRPr="00420336">
        <w:t>共同祖先之後代所呈現的</w:t>
      </w:r>
      <w:r w:rsidRPr="00C51F23">
        <w:rPr>
          <w:u w:val="single"/>
        </w:rPr>
        <w:t>同源結構</w:t>
      </w:r>
      <w:r w:rsidRPr="00420336">
        <w:t>是</w:t>
      </w:r>
      <w:r w:rsidR="00331157" w:rsidRPr="00420336">
        <w:t>衡量</w:t>
      </w:r>
      <w:r w:rsidRPr="00420336">
        <w:t>後代物種</w:t>
      </w:r>
      <w:r w:rsidR="00E97B9C" w:rsidRPr="00420336">
        <w:rPr>
          <w:rFonts w:hint="eastAsia"/>
        </w:rPr>
        <w:t>間組成</w:t>
      </w:r>
      <w:proofErr w:type="gramStart"/>
      <w:r w:rsidR="00E97B9C" w:rsidRPr="00420336">
        <w:t>自然</w:t>
      </w:r>
      <w:r w:rsidRPr="00420336">
        <w:t>類群之</w:t>
      </w:r>
      <w:proofErr w:type="gramEnd"/>
      <w:r w:rsidRPr="00420336">
        <w:t>準則。有關相對</w:t>
      </w:r>
      <w:proofErr w:type="gramStart"/>
      <w:r w:rsidRPr="00420336">
        <w:t>自然類群</w:t>
      </w:r>
      <w:r w:rsidRPr="00420336">
        <w:rPr>
          <w:rFonts w:hint="eastAsia"/>
        </w:rPr>
        <w:t>形成</w:t>
      </w:r>
      <w:proofErr w:type="gramEnd"/>
      <w:r w:rsidRPr="00420336">
        <w:t>之推論</w:t>
      </w:r>
      <w:r w:rsidR="00C51F23">
        <w:rPr>
          <w:rFonts w:hint="eastAsia"/>
        </w:rPr>
        <w:t>，下列</w:t>
      </w:r>
      <w:r w:rsidRPr="00420336">
        <w:t>哪些正確</w:t>
      </w:r>
      <w:r w:rsidR="00C452AD" w:rsidRPr="00420336">
        <w:rPr>
          <w:rFonts w:hint="eastAsia"/>
        </w:rPr>
        <w:t>？（</w:t>
      </w:r>
      <w:r w:rsidR="00392492" w:rsidRPr="00420336">
        <w:t>應選</w:t>
      </w:r>
      <w:r w:rsidR="00392492" w:rsidRPr="00420336">
        <w:rPr>
          <w:rFonts w:hint="eastAsia"/>
        </w:rPr>
        <w:t>2</w:t>
      </w:r>
      <w:r w:rsidR="00392492" w:rsidRPr="00420336">
        <w:t>項</w:t>
      </w:r>
      <w:r w:rsidR="00C452AD" w:rsidRPr="00420336">
        <w:rPr>
          <w:rFonts w:hint="eastAsia"/>
        </w:rPr>
        <w:t>）</w:t>
      </w:r>
    </w:p>
    <w:p w14:paraId="11CEF178" w14:textId="723951A0" w:rsidR="006D28D6" w:rsidRPr="003C1C96" w:rsidRDefault="006D28D6" w:rsidP="003C1C96">
      <w:pPr>
        <w:pStyle w:val="AA"/>
        <w:ind w:left="684" w:hangingChars="135" w:hanging="324"/>
      </w:pPr>
      <w:r w:rsidRPr="003C1C96">
        <w:rPr>
          <w:rFonts w:hint="eastAsia"/>
        </w:rPr>
        <w:t>(</w:t>
      </w:r>
      <w:r w:rsidRPr="003C1C96">
        <w:t>A)</w:t>
      </w:r>
      <w:r w:rsidRPr="003C1C96">
        <w:t>雞和人因體溫恆定而</w:t>
      </w:r>
      <w:r w:rsidR="00C51F23">
        <w:rPr>
          <w:rFonts w:hint="eastAsia"/>
        </w:rPr>
        <w:t>歸為</w:t>
      </w:r>
      <w:proofErr w:type="gramStart"/>
      <w:r w:rsidR="00C51F23">
        <w:rPr>
          <w:rFonts w:hint="eastAsia"/>
        </w:rPr>
        <w:t>同一類</w:t>
      </w:r>
      <w:r w:rsidRPr="003C1C96">
        <w:t>群</w:t>
      </w:r>
      <w:proofErr w:type="gramEnd"/>
      <w:r w:rsidRPr="003C1C96">
        <w:t>，</w:t>
      </w:r>
      <w:proofErr w:type="gramStart"/>
      <w:r w:rsidRPr="003C1C96">
        <w:t>而非雞</w:t>
      </w:r>
      <w:proofErr w:type="gramEnd"/>
      <w:r w:rsidRPr="003C1C96">
        <w:t>與鱷魚</w:t>
      </w:r>
    </w:p>
    <w:p w14:paraId="4B123207" w14:textId="1C0C4CD6" w:rsidR="006D28D6" w:rsidRPr="003C1C96" w:rsidRDefault="006D28D6" w:rsidP="003C1C96">
      <w:pPr>
        <w:pStyle w:val="AA"/>
        <w:ind w:left="684" w:hangingChars="135" w:hanging="324"/>
      </w:pPr>
      <w:r w:rsidRPr="003C1C96">
        <w:rPr>
          <w:rFonts w:hint="eastAsia"/>
        </w:rPr>
        <w:t>(</w:t>
      </w:r>
      <w:r w:rsidRPr="003C1C96">
        <w:t>B)</w:t>
      </w:r>
      <w:r w:rsidRPr="003C1C96">
        <w:t>烏龜與蝙蝠因具有後肢而</w:t>
      </w:r>
      <w:r w:rsidR="00C51F23">
        <w:rPr>
          <w:rFonts w:hint="eastAsia"/>
        </w:rPr>
        <w:t>歸為</w:t>
      </w:r>
      <w:proofErr w:type="gramStart"/>
      <w:r w:rsidR="00C51F23">
        <w:rPr>
          <w:rFonts w:hint="eastAsia"/>
        </w:rPr>
        <w:t>同一類</w:t>
      </w:r>
      <w:r w:rsidR="00C51F23" w:rsidRPr="003C1C96">
        <w:t>群</w:t>
      </w:r>
      <w:proofErr w:type="gramEnd"/>
      <w:r w:rsidRPr="003C1C96">
        <w:t>，而非烏龜與海豚</w:t>
      </w:r>
    </w:p>
    <w:p w14:paraId="1416218B" w14:textId="5BAA4EAA" w:rsidR="006D28D6" w:rsidRPr="003C1C96" w:rsidRDefault="006D28D6" w:rsidP="003C1C96">
      <w:pPr>
        <w:pStyle w:val="AA"/>
        <w:ind w:left="684" w:hangingChars="135" w:hanging="324"/>
      </w:pPr>
      <w:r w:rsidRPr="003C1C96">
        <w:rPr>
          <w:rFonts w:hint="eastAsia"/>
        </w:rPr>
        <w:t>(</w:t>
      </w:r>
      <w:r w:rsidRPr="003C1C96">
        <w:t>C)</w:t>
      </w:r>
      <w:r w:rsidRPr="003C1C96">
        <w:t>吳郭魚和鮭魚因</w:t>
      </w:r>
      <w:proofErr w:type="gramStart"/>
      <w:r w:rsidRPr="003C1C96">
        <w:t>具硬骨</w:t>
      </w:r>
      <w:proofErr w:type="gramEnd"/>
      <w:r w:rsidRPr="003C1C96">
        <w:t>結構而</w:t>
      </w:r>
      <w:r w:rsidR="00A97F1E">
        <w:rPr>
          <w:rFonts w:hint="eastAsia"/>
        </w:rPr>
        <w:t>歸為</w:t>
      </w:r>
      <w:proofErr w:type="gramStart"/>
      <w:r w:rsidR="00C51F23">
        <w:rPr>
          <w:rFonts w:hint="eastAsia"/>
        </w:rPr>
        <w:t>同一類</w:t>
      </w:r>
      <w:proofErr w:type="gramEnd"/>
      <w:r w:rsidR="00C51F23" w:rsidRPr="003C1C96">
        <w:t>群</w:t>
      </w:r>
      <w:r w:rsidRPr="003C1C96">
        <w:t>，而非吳郭魚與鯊魚</w:t>
      </w:r>
    </w:p>
    <w:p w14:paraId="301193A9" w14:textId="085E2A9E" w:rsidR="006D28D6" w:rsidRPr="003C1C96" w:rsidRDefault="006D28D6" w:rsidP="003C1C96">
      <w:pPr>
        <w:pStyle w:val="AA"/>
        <w:ind w:left="684" w:hangingChars="135" w:hanging="324"/>
      </w:pPr>
      <w:r w:rsidRPr="003C1C96">
        <w:rPr>
          <w:rFonts w:hint="eastAsia"/>
        </w:rPr>
        <w:t>(</w:t>
      </w:r>
      <w:r w:rsidRPr="003C1C96">
        <w:t>D)</w:t>
      </w:r>
      <w:r w:rsidRPr="003C1C96">
        <w:t>植</w:t>
      </w:r>
      <w:r w:rsidRPr="003C1C96">
        <w:rPr>
          <w:rFonts w:hint="eastAsia"/>
        </w:rPr>
        <w:t>物</w:t>
      </w:r>
      <w:r w:rsidRPr="003C1C96">
        <w:t>和動物因其細胞具有細胞核而</w:t>
      </w:r>
      <w:r w:rsidR="00A97F1E">
        <w:rPr>
          <w:rFonts w:hint="eastAsia"/>
        </w:rPr>
        <w:t>歸為</w:t>
      </w:r>
      <w:proofErr w:type="gramStart"/>
      <w:r w:rsidR="00C51F23">
        <w:rPr>
          <w:rFonts w:hint="eastAsia"/>
        </w:rPr>
        <w:t>同一類</w:t>
      </w:r>
      <w:r w:rsidR="00C51F23" w:rsidRPr="003C1C96">
        <w:t>群</w:t>
      </w:r>
      <w:proofErr w:type="gramEnd"/>
      <w:r w:rsidRPr="003C1C96">
        <w:t>，而非植物與細菌</w:t>
      </w:r>
    </w:p>
    <w:p w14:paraId="2D5A7CC8" w14:textId="100254FF" w:rsidR="006D28D6" w:rsidRPr="003C1C96" w:rsidRDefault="006D28D6" w:rsidP="003C1C96">
      <w:pPr>
        <w:pStyle w:val="AA"/>
        <w:ind w:left="684" w:hangingChars="135" w:hanging="324"/>
      </w:pPr>
      <w:r w:rsidRPr="003C1C96">
        <w:rPr>
          <w:rFonts w:hint="eastAsia"/>
        </w:rPr>
        <w:t>(</w:t>
      </w:r>
      <w:r w:rsidRPr="003C1C96">
        <w:t>E)</w:t>
      </w:r>
      <w:r w:rsidRPr="003C1C96">
        <w:t>無尾熊和貓熊因生態習性相似而</w:t>
      </w:r>
      <w:r w:rsidR="00A97F1E">
        <w:rPr>
          <w:rFonts w:hint="eastAsia"/>
        </w:rPr>
        <w:t>歸為</w:t>
      </w:r>
      <w:proofErr w:type="gramStart"/>
      <w:r w:rsidR="00C51F23">
        <w:rPr>
          <w:rFonts w:hint="eastAsia"/>
        </w:rPr>
        <w:t>同一類</w:t>
      </w:r>
      <w:r w:rsidR="00C51F23" w:rsidRPr="003C1C96">
        <w:t>群</w:t>
      </w:r>
      <w:proofErr w:type="gramEnd"/>
      <w:r w:rsidRPr="003C1C96">
        <w:t>，而非無尾熊與袋鼠</w:t>
      </w:r>
    </w:p>
    <w:p w14:paraId="0371DBF4" w14:textId="70E44AD6" w:rsidR="00962622" w:rsidRPr="00420336" w:rsidRDefault="00962622" w:rsidP="00260A4A">
      <w:pPr>
        <w:pStyle w:val="TIT1"/>
        <w:spacing w:before="60" w:afterLines="25" w:after="60"/>
        <w:ind w:left="357" w:hanging="357"/>
      </w:pPr>
      <w:r w:rsidRPr="00420336">
        <w:t>27.</w:t>
      </w:r>
      <w:r w:rsidR="00C452AD" w:rsidRPr="00420336">
        <w:tab/>
      </w:r>
      <w:r w:rsidR="007340C1">
        <w:rPr>
          <w:rFonts w:hint="eastAsia"/>
        </w:rPr>
        <w:t>姊姊</w:t>
      </w:r>
      <w:r w:rsidRPr="00420336">
        <w:t>和</w:t>
      </w:r>
      <w:r w:rsidR="007340C1">
        <w:rPr>
          <w:rFonts w:hint="eastAsia"/>
        </w:rPr>
        <w:t>弟弟</w:t>
      </w:r>
      <w:proofErr w:type="gramStart"/>
      <w:r w:rsidRPr="00420336">
        <w:t>唸</w:t>
      </w:r>
      <w:proofErr w:type="gramEnd"/>
      <w:r w:rsidRPr="00420336">
        <w:t>過演化</w:t>
      </w:r>
      <w:r w:rsidRPr="00420336">
        <w:rPr>
          <w:rFonts w:hint="eastAsia"/>
        </w:rPr>
        <w:t>的主題</w:t>
      </w:r>
      <w:r w:rsidRPr="00420336">
        <w:t>後，</w:t>
      </w:r>
      <w:r w:rsidR="007340C1">
        <w:rPr>
          <w:rFonts w:hint="eastAsia"/>
        </w:rPr>
        <w:t>姊姊</w:t>
      </w:r>
      <w:r w:rsidRPr="00420336">
        <w:t>做小結</w:t>
      </w:r>
      <w:r w:rsidRPr="00420336">
        <w:rPr>
          <w:rFonts w:hint="eastAsia"/>
        </w:rPr>
        <w:t>：</w:t>
      </w:r>
      <w:r w:rsidRPr="00420336">
        <w:t>「達爾文的天擇理論說明了族群會改變的原理」。</w:t>
      </w:r>
      <w:r w:rsidR="00331157" w:rsidRPr="00420336">
        <w:t>下列</w:t>
      </w:r>
      <w:r w:rsidRPr="00420336">
        <w:t>他們</w:t>
      </w:r>
      <w:r w:rsidR="007340C1">
        <w:rPr>
          <w:rFonts w:hint="eastAsia"/>
        </w:rPr>
        <w:t>兩</w:t>
      </w:r>
      <w:r w:rsidRPr="00420336">
        <w:t>人</w:t>
      </w:r>
      <w:r w:rsidR="00145F61" w:rsidRPr="00420336">
        <w:rPr>
          <w:rFonts w:hint="eastAsia"/>
        </w:rPr>
        <w:t>一來</w:t>
      </w:r>
      <w:proofErr w:type="gramStart"/>
      <w:r w:rsidR="00145F61" w:rsidRPr="00420336">
        <w:rPr>
          <w:rFonts w:hint="eastAsia"/>
        </w:rPr>
        <w:t>一</w:t>
      </w:r>
      <w:proofErr w:type="gramEnd"/>
      <w:r w:rsidR="00145F61" w:rsidRPr="00420336">
        <w:rPr>
          <w:rFonts w:hint="eastAsia"/>
        </w:rPr>
        <w:t>往</w:t>
      </w:r>
      <w:r w:rsidRPr="00420336">
        <w:t>的</w:t>
      </w:r>
      <w:r w:rsidRPr="00420336">
        <w:rPr>
          <w:rFonts w:hint="eastAsia"/>
        </w:rPr>
        <w:t>後續</w:t>
      </w:r>
      <w:r w:rsidRPr="00420336">
        <w:t>對話</w:t>
      </w:r>
      <w:r w:rsidRPr="00420336">
        <w:rPr>
          <w:rFonts w:hint="eastAsia"/>
        </w:rPr>
        <w:t>，哪些</w:t>
      </w:r>
      <w:r w:rsidRPr="00420336">
        <w:t>正確</w:t>
      </w:r>
      <w:r w:rsidR="00C452AD" w:rsidRPr="00420336">
        <w:rPr>
          <w:rFonts w:hint="eastAsia"/>
        </w:rPr>
        <w:t>？（</w:t>
      </w:r>
      <w:r w:rsidRPr="00420336">
        <w:t>應選</w:t>
      </w:r>
      <w:r w:rsidRPr="00420336">
        <w:rPr>
          <w:rFonts w:hint="eastAsia"/>
        </w:rPr>
        <w:t>3</w:t>
      </w:r>
      <w:r w:rsidRPr="00420336">
        <w:t>項</w:t>
      </w:r>
      <w:r w:rsidR="00C452AD" w:rsidRPr="00420336">
        <w:rPr>
          <w:rFonts w:hint="eastAsia"/>
        </w:rPr>
        <w:t>）</w:t>
      </w:r>
    </w:p>
    <w:tbl>
      <w:tblPr>
        <w:tblStyle w:val="af7"/>
        <w:tblW w:w="8988" w:type="dxa"/>
        <w:tblInd w:w="363" w:type="dxa"/>
        <w:tblLook w:val="04A0" w:firstRow="1" w:lastRow="0" w:firstColumn="1" w:lastColumn="0" w:noHBand="0" w:noVBand="1"/>
      </w:tblPr>
      <w:tblGrid>
        <w:gridCol w:w="552"/>
        <w:gridCol w:w="8436"/>
      </w:tblGrid>
      <w:tr w:rsidR="00962622" w:rsidRPr="00396E09" w14:paraId="43C42530" w14:textId="77777777" w:rsidTr="009C6A94">
        <w:trPr>
          <w:trHeight w:val="369"/>
        </w:trPr>
        <w:tc>
          <w:tcPr>
            <w:tcW w:w="552" w:type="dxa"/>
            <w:vAlign w:val="center"/>
          </w:tcPr>
          <w:p w14:paraId="420FC435" w14:textId="77777777" w:rsidR="00962622" w:rsidRPr="00E60282" w:rsidRDefault="00962622" w:rsidP="009C6A94">
            <w:pPr>
              <w:adjustRightInd/>
              <w:textAlignment w:val="auto"/>
              <w:rPr>
                <w:rFonts w:eastAsia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 w:hint="eastAsia"/>
                <w:spacing w:val="10"/>
                <w:sz w:val="22"/>
                <w:szCs w:val="22"/>
              </w:rPr>
              <w:t>(A)</w:t>
            </w:r>
          </w:p>
        </w:tc>
        <w:tc>
          <w:tcPr>
            <w:tcW w:w="8436" w:type="dxa"/>
            <w:vAlign w:val="center"/>
          </w:tcPr>
          <w:p w14:paraId="71E6F14E" w14:textId="1767918B" w:rsidR="00962622" w:rsidRPr="00E60282" w:rsidRDefault="00962622" w:rsidP="009C6A94">
            <w:pPr>
              <w:adjustRightInd/>
              <w:textAlignment w:val="auto"/>
              <w:rPr>
                <w:rFonts w:asciiTheme="minorEastAsia" w:eastAsiaTheme="minorEastAsia" w:hAnsi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/>
                <w:spacing w:val="10"/>
                <w:sz w:val="22"/>
                <w:szCs w:val="22"/>
              </w:rPr>
              <w:t>「那麼</w:t>
            </w:r>
            <w:r w:rsidR="00C452AD" w:rsidRPr="00E60282">
              <w:rPr>
                <w:rFonts w:eastAsiaTheme="minorEastAsia" w:hint="eastAsia"/>
                <w:spacing w:val="10"/>
                <w:sz w:val="22"/>
                <w:szCs w:val="22"/>
              </w:rPr>
              <w:t>！</w:t>
            </w:r>
            <w:proofErr w:type="gramStart"/>
            <w:r w:rsidRPr="00E60282">
              <w:rPr>
                <w:rFonts w:eastAsiaTheme="minorEastAsia"/>
                <w:spacing w:val="10"/>
                <w:sz w:val="22"/>
                <w:szCs w:val="22"/>
              </w:rPr>
              <w:t>天擇對</w:t>
            </w:r>
            <w:proofErr w:type="gramEnd"/>
            <w:r w:rsidRPr="00E60282">
              <w:rPr>
                <w:rFonts w:eastAsiaTheme="minorEastAsia"/>
                <w:spacing w:val="10"/>
                <w:sz w:val="22"/>
                <w:szCs w:val="22"/>
              </w:rPr>
              <w:t>DNA</w:t>
            </w:r>
            <w:r w:rsidR="00110A2C">
              <w:rPr>
                <w:rFonts w:eastAsiaTheme="minorEastAsia" w:hint="eastAsia"/>
                <w:spacing w:val="10"/>
                <w:sz w:val="22"/>
                <w:szCs w:val="22"/>
              </w:rPr>
              <w:t>的改變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就不管用了</w:t>
            </w:r>
            <w:r w:rsidR="00C452AD" w:rsidRPr="00E60282">
              <w:rPr>
                <w:rFonts w:eastAsiaTheme="minorEastAsia" w:hint="eastAsia"/>
                <w:spacing w:val="10"/>
                <w:sz w:val="22"/>
                <w:szCs w:val="22"/>
              </w:rPr>
              <w:t>！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」。</w:t>
            </w:r>
          </w:p>
        </w:tc>
      </w:tr>
      <w:tr w:rsidR="00962622" w:rsidRPr="00E60282" w14:paraId="567F412D" w14:textId="77777777" w:rsidTr="009C6A94">
        <w:trPr>
          <w:trHeight w:val="369"/>
        </w:trPr>
        <w:tc>
          <w:tcPr>
            <w:tcW w:w="552" w:type="dxa"/>
            <w:vAlign w:val="center"/>
          </w:tcPr>
          <w:p w14:paraId="56D372FC" w14:textId="77777777" w:rsidR="00962622" w:rsidRPr="00E60282" w:rsidRDefault="00962622" w:rsidP="009C6A94">
            <w:pPr>
              <w:adjustRightInd/>
              <w:textAlignment w:val="auto"/>
              <w:rPr>
                <w:rFonts w:eastAsia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 w:hint="eastAsia"/>
                <w:spacing w:val="10"/>
                <w:sz w:val="22"/>
                <w:szCs w:val="22"/>
              </w:rPr>
              <w:t>(B)</w:t>
            </w:r>
          </w:p>
        </w:tc>
        <w:tc>
          <w:tcPr>
            <w:tcW w:w="8436" w:type="dxa"/>
            <w:vAlign w:val="center"/>
          </w:tcPr>
          <w:p w14:paraId="08EF1181" w14:textId="021C97B8" w:rsidR="00962622" w:rsidRPr="00E60282" w:rsidRDefault="00962622" w:rsidP="009C6A94">
            <w:pPr>
              <w:widowControl/>
              <w:tabs>
                <w:tab w:val="left" w:pos="2160"/>
                <w:tab w:val="left" w:pos="3960"/>
              </w:tabs>
              <w:adjustRightInd/>
              <w:textAlignment w:val="auto"/>
              <w:rPr>
                <w:rFonts w:eastAsia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/>
                <w:spacing w:val="10"/>
                <w:sz w:val="22"/>
                <w:szCs w:val="22"/>
              </w:rPr>
              <w:t>「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DNA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發生突變後，</w:t>
            </w:r>
            <w:r w:rsidR="00396E09">
              <w:rPr>
                <w:rFonts w:eastAsiaTheme="minorEastAsia" w:hint="eastAsia"/>
                <w:spacing w:val="10"/>
                <w:sz w:val="22"/>
                <w:szCs w:val="22"/>
              </w:rPr>
              <w:t>某些</w:t>
            </w:r>
            <w:r w:rsidR="00C51F23">
              <w:rPr>
                <w:rFonts w:eastAsiaTheme="minorEastAsia" w:hint="eastAsia"/>
                <w:spacing w:val="10"/>
                <w:sz w:val="22"/>
                <w:szCs w:val="22"/>
              </w:rPr>
              <w:t>較適合的性狀，</w:t>
            </w:r>
            <w:proofErr w:type="gramStart"/>
            <w:r w:rsidR="00396E09">
              <w:rPr>
                <w:rFonts w:eastAsiaTheme="minorEastAsia" w:hint="eastAsia"/>
                <w:spacing w:val="10"/>
                <w:sz w:val="22"/>
                <w:szCs w:val="22"/>
              </w:rPr>
              <w:t>天擇後會</w:t>
            </w:r>
            <w:proofErr w:type="gramEnd"/>
            <w:r w:rsidRPr="00E60282">
              <w:rPr>
                <w:rFonts w:eastAsiaTheme="minorEastAsia"/>
                <w:spacing w:val="10"/>
                <w:sz w:val="22"/>
                <w:szCs w:val="22"/>
              </w:rPr>
              <w:t>將它保留下來」。</w:t>
            </w:r>
          </w:p>
        </w:tc>
      </w:tr>
      <w:tr w:rsidR="00962622" w:rsidRPr="00E60282" w14:paraId="7C23BE68" w14:textId="77777777" w:rsidTr="009C6A94">
        <w:trPr>
          <w:trHeight w:val="369"/>
        </w:trPr>
        <w:tc>
          <w:tcPr>
            <w:tcW w:w="552" w:type="dxa"/>
            <w:vAlign w:val="center"/>
          </w:tcPr>
          <w:p w14:paraId="6AF447D7" w14:textId="77777777" w:rsidR="00962622" w:rsidRPr="00E60282" w:rsidRDefault="00962622" w:rsidP="009C6A94">
            <w:pPr>
              <w:adjustRightInd/>
              <w:textAlignment w:val="auto"/>
              <w:rPr>
                <w:rFonts w:eastAsia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 w:hint="eastAsia"/>
                <w:spacing w:val="10"/>
                <w:sz w:val="22"/>
                <w:szCs w:val="22"/>
              </w:rPr>
              <w:t>(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C)</w:t>
            </w:r>
          </w:p>
        </w:tc>
        <w:tc>
          <w:tcPr>
            <w:tcW w:w="8436" w:type="dxa"/>
            <w:vAlign w:val="center"/>
          </w:tcPr>
          <w:p w14:paraId="387503E8" w14:textId="1CD1B9E7" w:rsidR="00962622" w:rsidRPr="00E60282" w:rsidRDefault="00962622" w:rsidP="009C6A94">
            <w:pPr>
              <w:widowControl/>
              <w:tabs>
                <w:tab w:val="left" w:pos="2160"/>
                <w:tab w:val="left" w:pos="3960"/>
              </w:tabs>
              <w:adjustRightInd/>
              <w:textAlignment w:val="auto"/>
              <w:rPr>
                <w:rFonts w:eastAsia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/>
                <w:spacing w:val="10"/>
                <w:sz w:val="22"/>
                <w:szCs w:val="22"/>
              </w:rPr>
              <w:t>「</w:t>
            </w:r>
            <w:proofErr w:type="gramStart"/>
            <w:r w:rsidRPr="00E60282">
              <w:rPr>
                <w:rFonts w:eastAsiaTheme="minorEastAsia"/>
                <w:spacing w:val="10"/>
                <w:sz w:val="22"/>
                <w:szCs w:val="22"/>
              </w:rPr>
              <w:t>反之，</w:t>
            </w:r>
            <w:proofErr w:type="gramEnd"/>
            <w:r w:rsidR="00C51F23">
              <w:rPr>
                <w:rFonts w:eastAsiaTheme="minorEastAsia" w:hint="eastAsia"/>
                <w:spacing w:val="10"/>
                <w:sz w:val="22"/>
                <w:szCs w:val="22"/>
              </w:rPr>
              <w:t>對於有害的</w:t>
            </w:r>
            <w:r w:rsidR="00C51F23">
              <w:rPr>
                <w:rFonts w:eastAsiaTheme="minorEastAsia" w:hint="eastAsia"/>
                <w:spacing w:val="10"/>
                <w:sz w:val="22"/>
                <w:szCs w:val="22"/>
              </w:rPr>
              <w:t>DNA</w:t>
            </w:r>
            <w:r w:rsidR="00C51F23">
              <w:rPr>
                <w:rFonts w:eastAsiaTheme="minorEastAsia" w:hint="eastAsia"/>
                <w:spacing w:val="10"/>
                <w:sz w:val="22"/>
                <w:szCs w:val="22"/>
              </w:rPr>
              <w:t>突變，大部分</w:t>
            </w:r>
            <w:proofErr w:type="gramStart"/>
            <w:r w:rsidR="00396E09">
              <w:rPr>
                <w:rFonts w:eastAsiaTheme="minorEastAsia" w:hint="eastAsia"/>
                <w:spacing w:val="10"/>
                <w:sz w:val="22"/>
                <w:szCs w:val="22"/>
              </w:rPr>
              <w:t>天擇後</w:t>
            </w:r>
            <w:proofErr w:type="gramEnd"/>
            <w:r w:rsidR="00C51F23">
              <w:rPr>
                <w:rFonts w:eastAsiaTheme="minorEastAsia" w:hint="eastAsia"/>
                <w:spacing w:val="10"/>
                <w:sz w:val="22"/>
                <w:szCs w:val="22"/>
              </w:rPr>
              <w:t>會</w:t>
            </w:r>
            <w:r w:rsidR="00EB6E00" w:rsidRPr="00E60282">
              <w:rPr>
                <w:rFonts w:eastAsiaTheme="minorEastAsia"/>
                <w:spacing w:val="10"/>
                <w:sz w:val="22"/>
                <w:szCs w:val="22"/>
              </w:rPr>
              <w:t>將它</w:t>
            </w:r>
            <w:r w:rsidR="00EB6E00" w:rsidRPr="00E60282">
              <w:rPr>
                <w:rFonts w:eastAsiaTheme="minorEastAsia" w:hint="eastAsia"/>
                <w:spacing w:val="10"/>
                <w:sz w:val="22"/>
                <w:szCs w:val="22"/>
              </w:rPr>
              <w:t>們移除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」。</w:t>
            </w:r>
          </w:p>
        </w:tc>
      </w:tr>
      <w:tr w:rsidR="00962622" w:rsidRPr="00E60282" w14:paraId="7DE99617" w14:textId="77777777" w:rsidTr="009C6A94">
        <w:trPr>
          <w:trHeight w:val="369"/>
        </w:trPr>
        <w:tc>
          <w:tcPr>
            <w:tcW w:w="552" w:type="dxa"/>
            <w:vAlign w:val="center"/>
          </w:tcPr>
          <w:p w14:paraId="024CA7E7" w14:textId="77777777" w:rsidR="00962622" w:rsidRPr="00E60282" w:rsidRDefault="00962622" w:rsidP="009C6A94">
            <w:pPr>
              <w:adjustRightInd/>
              <w:textAlignment w:val="auto"/>
              <w:rPr>
                <w:rFonts w:eastAsia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 w:hint="eastAsia"/>
                <w:spacing w:val="10"/>
                <w:sz w:val="22"/>
                <w:szCs w:val="22"/>
              </w:rPr>
              <w:t>(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D)</w:t>
            </w:r>
          </w:p>
        </w:tc>
        <w:tc>
          <w:tcPr>
            <w:tcW w:w="8436" w:type="dxa"/>
            <w:vAlign w:val="center"/>
          </w:tcPr>
          <w:p w14:paraId="51D1EFCE" w14:textId="28E96FEE" w:rsidR="00962622" w:rsidRPr="00E60282" w:rsidRDefault="00962622" w:rsidP="009C6A94">
            <w:pPr>
              <w:widowControl/>
              <w:tabs>
                <w:tab w:val="left" w:pos="2160"/>
                <w:tab w:val="left" w:pos="3960"/>
              </w:tabs>
              <w:adjustRightInd/>
              <w:textAlignment w:val="auto"/>
              <w:rPr>
                <w:rFonts w:eastAsia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/>
                <w:spacing w:val="10"/>
                <w:sz w:val="22"/>
                <w:szCs w:val="22"/>
              </w:rPr>
              <w:t>「有關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DNA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的現代理論已經取代十九世紀達爾文的演化理論了」。</w:t>
            </w:r>
          </w:p>
        </w:tc>
      </w:tr>
      <w:tr w:rsidR="00962622" w:rsidRPr="00E60282" w14:paraId="0553A69A" w14:textId="77777777" w:rsidTr="009C6A94">
        <w:trPr>
          <w:trHeight w:val="369"/>
        </w:trPr>
        <w:tc>
          <w:tcPr>
            <w:tcW w:w="552" w:type="dxa"/>
            <w:vAlign w:val="center"/>
          </w:tcPr>
          <w:p w14:paraId="052FE28D" w14:textId="77777777" w:rsidR="00962622" w:rsidRPr="00E60282" w:rsidRDefault="00962622" w:rsidP="009C6A94">
            <w:pPr>
              <w:adjustRightInd/>
              <w:textAlignment w:val="auto"/>
              <w:rPr>
                <w:rFonts w:eastAsia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 w:hint="eastAsia"/>
                <w:spacing w:val="10"/>
                <w:sz w:val="22"/>
                <w:szCs w:val="22"/>
              </w:rPr>
              <w:t>(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E)</w:t>
            </w:r>
          </w:p>
        </w:tc>
        <w:tc>
          <w:tcPr>
            <w:tcW w:w="8436" w:type="dxa"/>
            <w:vAlign w:val="center"/>
          </w:tcPr>
          <w:p w14:paraId="1912E7CF" w14:textId="19F79A9D" w:rsidR="00962622" w:rsidRPr="00E60282" w:rsidRDefault="00962622" w:rsidP="009C6A94">
            <w:pPr>
              <w:widowControl/>
              <w:tabs>
                <w:tab w:val="left" w:pos="2160"/>
                <w:tab w:val="left" w:pos="3960"/>
              </w:tabs>
              <w:adjustRightInd/>
              <w:textAlignment w:val="auto"/>
              <w:rPr>
                <w:rFonts w:eastAsiaTheme="minorEastAsia"/>
                <w:spacing w:val="10"/>
                <w:sz w:val="22"/>
                <w:szCs w:val="22"/>
              </w:rPr>
            </w:pPr>
            <w:r w:rsidRPr="00E60282">
              <w:rPr>
                <w:rFonts w:eastAsiaTheme="minorEastAsia"/>
                <w:spacing w:val="10"/>
                <w:sz w:val="22"/>
                <w:szCs w:val="22"/>
              </w:rPr>
              <w:t>「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DNA</w:t>
            </w:r>
            <w:r w:rsidR="00C85B64">
              <w:rPr>
                <w:rFonts w:eastAsiaTheme="minorEastAsia" w:hint="eastAsia"/>
                <w:spacing w:val="10"/>
                <w:sz w:val="22"/>
                <w:szCs w:val="22"/>
              </w:rPr>
              <w:t>序列若</w:t>
            </w:r>
            <w:proofErr w:type="gramStart"/>
            <w:r w:rsidR="00C85B64">
              <w:rPr>
                <w:rFonts w:eastAsiaTheme="minorEastAsia" w:hint="eastAsia"/>
                <w:spacing w:val="10"/>
                <w:sz w:val="22"/>
                <w:szCs w:val="22"/>
              </w:rPr>
              <w:t>發生趨同演化</w:t>
            </w:r>
            <w:proofErr w:type="gramEnd"/>
            <w:r w:rsidR="00C85B64">
              <w:rPr>
                <w:rFonts w:eastAsiaTheme="minorEastAsia" w:hint="eastAsia"/>
                <w:spacing w:val="10"/>
                <w:sz w:val="22"/>
                <w:szCs w:val="22"/>
              </w:rPr>
              <w:t>現象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，</w:t>
            </w:r>
            <w:r w:rsidR="00C85B64">
              <w:rPr>
                <w:rFonts w:eastAsiaTheme="minorEastAsia" w:hint="eastAsia"/>
                <w:spacing w:val="10"/>
                <w:sz w:val="22"/>
                <w:szCs w:val="22"/>
              </w:rPr>
              <w:t>則</w:t>
            </w:r>
            <w:r w:rsidRPr="00E60282">
              <w:rPr>
                <w:rFonts w:eastAsiaTheme="minorEastAsia" w:hint="eastAsia"/>
                <w:spacing w:val="10"/>
                <w:sz w:val="22"/>
                <w:szCs w:val="22"/>
              </w:rPr>
              <w:t>較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不容易</w:t>
            </w:r>
            <w:r w:rsidRPr="00E60282">
              <w:rPr>
                <w:rFonts w:eastAsiaTheme="minorEastAsia" w:hint="eastAsia"/>
                <w:spacing w:val="10"/>
                <w:sz w:val="22"/>
                <w:szCs w:val="22"/>
              </w:rPr>
              <w:t>推論長時間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的</w:t>
            </w:r>
            <w:r w:rsidR="000B5B30" w:rsidRPr="00E60282">
              <w:rPr>
                <w:rFonts w:eastAsiaTheme="minorEastAsia" w:hint="eastAsia"/>
                <w:spacing w:val="10"/>
                <w:sz w:val="22"/>
                <w:szCs w:val="22"/>
              </w:rPr>
              <w:t>演化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面貌</w:t>
            </w:r>
            <w:r w:rsidR="00571E95" w:rsidRPr="00E60282">
              <w:rPr>
                <w:rFonts w:eastAsiaTheme="minorEastAsia"/>
                <w:spacing w:val="10"/>
                <w:sz w:val="22"/>
                <w:szCs w:val="22"/>
              </w:rPr>
              <w:t>」</w:t>
            </w:r>
            <w:r w:rsidRPr="00E60282">
              <w:rPr>
                <w:rFonts w:eastAsiaTheme="minorEastAsia"/>
                <w:spacing w:val="10"/>
                <w:sz w:val="22"/>
                <w:szCs w:val="22"/>
              </w:rPr>
              <w:t>。</w:t>
            </w:r>
          </w:p>
        </w:tc>
      </w:tr>
    </w:tbl>
    <w:p w14:paraId="752B1079" w14:textId="2CF64FBA" w:rsidR="0006460F" w:rsidRDefault="009F39D3" w:rsidP="00AA184F">
      <w:pPr>
        <w:pStyle w:val="-05"/>
        <w:spacing w:beforeLines="50" w:before="120" w:line="360" w:lineRule="atLeast"/>
      </w:pPr>
      <w:r w:rsidRPr="009F39D3">
        <w:t>28</w:t>
      </w:r>
      <w:r w:rsidRPr="009F39D3">
        <w:rPr>
          <w:rFonts w:hint="eastAsia"/>
        </w:rPr>
        <w:t>-2</w:t>
      </w:r>
      <w:r w:rsidRPr="009F39D3">
        <w:t>9</w:t>
      </w:r>
      <w:proofErr w:type="gramStart"/>
      <w:r w:rsidRPr="009F39D3">
        <w:rPr>
          <w:rFonts w:hint="eastAsia"/>
        </w:rPr>
        <w:t>題為題</w:t>
      </w:r>
      <w:proofErr w:type="gramEnd"/>
      <w:r w:rsidRPr="009F39D3">
        <w:rPr>
          <w:rFonts w:hint="eastAsia"/>
        </w:rPr>
        <w:t>組</w:t>
      </w:r>
    </w:p>
    <w:p w14:paraId="1023EA72" w14:textId="5E04B817" w:rsidR="009F39D3" w:rsidRPr="00290916" w:rsidRDefault="009F39D3" w:rsidP="00290916">
      <w:pPr>
        <w:pStyle w:val="tit2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2020</w:t>
      </w:r>
      <w:r w:rsidRPr="00290916">
        <w:rPr>
          <w:rFonts w:eastAsia="新細明體" w:hint="eastAsia"/>
          <w:szCs w:val="22"/>
        </w:rPr>
        <w:t>年</w:t>
      </w:r>
      <w:r w:rsidRPr="00290916">
        <w:rPr>
          <w:rFonts w:eastAsia="新細明體" w:hint="eastAsia"/>
          <w:szCs w:val="22"/>
        </w:rPr>
        <w:t>7</w:t>
      </w:r>
      <w:r w:rsidRPr="00290916">
        <w:rPr>
          <w:rFonts w:eastAsia="新細明體" w:hint="eastAsia"/>
          <w:szCs w:val="22"/>
        </w:rPr>
        <w:t>月</w:t>
      </w:r>
      <w:r w:rsidRPr="00290916">
        <w:rPr>
          <w:rFonts w:eastAsia="新細明體" w:hint="eastAsia"/>
          <w:szCs w:val="22"/>
        </w:rPr>
        <w:t>30</w:t>
      </w:r>
      <w:r w:rsidRPr="00290916">
        <w:rPr>
          <w:rFonts w:eastAsia="新細明體" w:hint="eastAsia"/>
          <w:szCs w:val="22"/>
        </w:rPr>
        <w:t>日美國太空總署探測車「毅力號」發射升空，並降落在</w:t>
      </w:r>
      <w:r w:rsidR="000419E0" w:rsidRPr="00290916">
        <w:rPr>
          <w:rFonts w:eastAsia="新細明體" w:hint="eastAsia"/>
          <w:szCs w:val="22"/>
        </w:rPr>
        <w:t>火星表面</w:t>
      </w:r>
      <w:r w:rsidRPr="00290916">
        <w:rPr>
          <w:rFonts w:eastAsia="新細明體" w:hint="eastAsia"/>
          <w:szCs w:val="22"/>
        </w:rPr>
        <w:t>「傑澤羅坑」邊緣</w:t>
      </w:r>
      <w:proofErr w:type="gramStart"/>
      <w:r w:rsidRPr="00290916">
        <w:rPr>
          <w:rFonts w:eastAsia="新細明體" w:hint="eastAsia"/>
          <w:szCs w:val="22"/>
        </w:rPr>
        <w:t>一個富存黏土</w:t>
      </w:r>
      <w:proofErr w:type="gramEnd"/>
      <w:r w:rsidRPr="00290916">
        <w:rPr>
          <w:rFonts w:eastAsia="新細明體" w:hint="eastAsia"/>
          <w:szCs w:val="22"/>
        </w:rPr>
        <w:t>礦物與碳酸鹽的三角洲附近（圖</w:t>
      </w:r>
      <w:r w:rsidRPr="00290916">
        <w:rPr>
          <w:rFonts w:eastAsia="新細明體" w:hint="eastAsia"/>
          <w:szCs w:val="22"/>
        </w:rPr>
        <w:t>1</w:t>
      </w:r>
      <w:r w:rsidR="000F7FED">
        <w:rPr>
          <w:rFonts w:eastAsia="新細明體" w:hint="eastAsia"/>
          <w:szCs w:val="22"/>
        </w:rPr>
        <w:t>2</w:t>
      </w:r>
      <w:r w:rsidR="00647DE2" w:rsidRPr="00290916">
        <w:rPr>
          <w:rFonts w:eastAsia="新細明體" w:hint="eastAsia"/>
          <w:szCs w:val="22"/>
        </w:rPr>
        <w:t>中的</w:t>
      </w:r>
      <w:r w:rsidR="00E36508">
        <w:rPr>
          <w:rFonts w:eastAsia="新細明體" w:hint="eastAsia"/>
          <w:szCs w:val="22"/>
        </w:rPr>
        <w:t>白色</w:t>
      </w:r>
      <w:r w:rsidR="00EB3F2D">
        <w:rPr>
          <w:rFonts w:eastAsia="新細明體" w:hint="eastAsia"/>
          <w:szCs w:val="22"/>
        </w:rPr>
        <w:t>圓圈</w:t>
      </w:r>
      <w:r w:rsidR="00647DE2" w:rsidRPr="00290916">
        <w:rPr>
          <w:rFonts w:eastAsia="新細明體" w:hint="eastAsia"/>
          <w:szCs w:val="22"/>
        </w:rPr>
        <w:t>區域）</w:t>
      </w:r>
      <w:r w:rsidRPr="00290916">
        <w:rPr>
          <w:rFonts w:eastAsia="新細明體" w:hint="eastAsia"/>
          <w:szCs w:val="22"/>
        </w:rPr>
        <w:t>。</w:t>
      </w:r>
    </w:p>
    <w:p w14:paraId="4CE5CDE3" w14:textId="02C9C86F" w:rsidR="007E7822" w:rsidRDefault="008652EC" w:rsidP="00420336">
      <w:pPr>
        <w:pStyle w:val="TIT1"/>
        <w:spacing w:before="60"/>
        <w:ind w:left="357" w:hanging="357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21AF5A3" wp14:editId="1F44D6AA">
                <wp:simplePos x="0" y="0"/>
                <wp:positionH relativeFrom="column">
                  <wp:posOffset>4142740</wp:posOffset>
                </wp:positionH>
                <wp:positionV relativeFrom="paragraph">
                  <wp:posOffset>99060</wp:posOffset>
                </wp:positionV>
                <wp:extent cx="1792605" cy="1442720"/>
                <wp:effectExtent l="0" t="0" r="0" b="5080"/>
                <wp:wrapSquare wrapText="bothSides"/>
                <wp:docPr id="105" name="群組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2605" cy="1442720"/>
                          <a:chOff x="0" y="0"/>
                          <a:chExt cx="1792605" cy="1443179"/>
                        </a:xfrm>
                      </wpg:grpSpPr>
                      <pic:pic xmlns:pic="http://schemas.openxmlformats.org/drawingml/2006/picture">
                        <pic:nvPicPr>
                          <pic:cNvPr id="27" name="圖片 27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605" cy="1254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橢圓 24"/>
                        <wps:cNvSpPr/>
                        <wps:spPr>
                          <a:xfrm>
                            <a:off x="50400" y="43186"/>
                            <a:ext cx="1157370" cy="95884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54400" y="1281600"/>
                            <a:ext cx="684916" cy="161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2DB33E" w14:textId="7515D2D2" w:rsidR="00396E09" w:rsidRPr="00260A4A" w:rsidRDefault="00396E09" w:rsidP="005D334E">
                              <w:pPr>
                                <w:snapToGrid w:val="0"/>
                                <w:spacing w:line="240" w:lineRule="exac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39" name="群組 39"/>
                        <wpg:cNvGrpSpPr/>
                        <wpg:grpSpPr>
                          <a:xfrm>
                            <a:off x="1519200" y="1065600"/>
                            <a:ext cx="226060" cy="154305"/>
                            <a:chOff x="0" y="3083"/>
                            <a:chExt cx="226695" cy="155453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3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083"/>
                              <a:ext cx="226695" cy="155453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FC3CD0" w14:textId="64E193D8" w:rsidR="00396E09" w:rsidRPr="00641605" w:rsidRDefault="00396E09" w:rsidP="005D334E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14"/>
                                    <w:szCs w:val="22"/>
                                  </w:rPr>
                                </w:pPr>
                                <w:r w:rsidRPr="00641605">
                                  <w:rPr>
                                    <w:rFonts w:eastAsiaTheme="minorEastAsia" w:hint="eastAsia"/>
                                    <w:color w:val="000000" w:themeColor="text1"/>
                                    <w:sz w:val="14"/>
                                    <w:szCs w:val="22"/>
                                  </w:rPr>
                                  <w:t>1</w:t>
                                </w:r>
                                <w:r w:rsidRPr="00641605">
                                  <w:rPr>
                                    <w:rFonts w:eastAsiaTheme="minorEastAsia"/>
                                    <w:color w:val="000000" w:themeColor="text1"/>
                                    <w:sz w:val="14"/>
                                    <w:szCs w:val="22"/>
                                  </w:rPr>
                                  <w:t xml:space="preserve"> km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25" name="直線接點 25"/>
                          <wps:cNvCnPr/>
                          <wps:spPr>
                            <a:xfrm>
                              <a:off x="20365" y="124228"/>
                              <a:ext cx="187200" cy="0"/>
                            </a:xfrm>
                            <a:prstGeom prst="line">
                              <a:avLst/>
                            </a:prstGeom>
                            <a:grp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1AF5A3" id="群組 105" o:spid="_x0000_s1197" style="position:absolute;left:0;text-align:left;margin-left:326.2pt;margin-top:7.8pt;width:141.15pt;height:113.6pt;z-index:251656704" coordsize="17926,14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">
                <v:shape id="圖片 27" o:spid="_x0000_s1198" type="#_x0000_t75" style="position:absolute;width:17926;height:12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">
                  <v:imagedata r:id="rId192" o:title=""/>
                </v:shape>
                <v:oval id="橢圓 24" o:spid="_x0000_s1199" style="position:absolute;left:504;top:431;width:11573;height:9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" filled="f" strokecolor="white [3212]" strokeweight="1pt">
                  <v:stroke joinstyle="miter"/>
                </v:oval>
                <v:shape id="_x0000_s1200" type="#_x0000_t202" style="position:absolute;left:5544;top:12816;width:6849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" filled="f" stroked="f">
                  <v:textbox style="mso-fit-shape-to-text:t" inset="0,0,0,0">
                    <w:txbxContent>
                      <w:p w14:paraId="492DB33E" w14:textId="7515D2D2" w:rsidR="00396E09" w:rsidRPr="00260A4A" w:rsidRDefault="00396E09" w:rsidP="005D334E">
                        <w:pPr>
                          <w:snapToGrid w:val="0"/>
                          <w:spacing w:line="240" w:lineRule="exac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group id="群組 39" o:spid="_x0000_s1201" style="position:absolute;left:15192;top:10656;width:2260;height:1543" coordorigin=",3083" coordsize="226695,155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_x0000_s1202" type="#_x0000_t202" style="position:absolute;top:3083;width:226695;height:155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" filled="f" strokecolor="#5a5a5a [2109]" strokeweight=".5pt">
                    <v:textbox inset="0,0,0,0">
                      <w:txbxContent>
                        <w:p w14:paraId="3EFC3CD0" w14:textId="64E193D8" w:rsidR="00396E09" w:rsidRPr="00641605" w:rsidRDefault="00396E09" w:rsidP="005D334E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14"/>
                              <w:szCs w:val="22"/>
                            </w:rPr>
                          </w:pPr>
                          <w:r w:rsidRPr="00641605">
                            <w:rPr>
                              <w:rFonts w:eastAsiaTheme="minorEastAsia" w:hint="eastAsia"/>
                              <w:color w:val="000000" w:themeColor="text1"/>
                              <w:sz w:val="14"/>
                              <w:szCs w:val="22"/>
                            </w:rPr>
                            <w:t>1</w:t>
                          </w:r>
                          <w:r w:rsidRPr="00641605">
                            <w:rPr>
                              <w:rFonts w:eastAsiaTheme="minorEastAsia"/>
                              <w:color w:val="000000" w:themeColor="text1"/>
                              <w:sz w:val="14"/>
                              <w:szCs w:val="22"/>
                            </w:rPr>
                            <w:t xml:space="preserve"> km</w:t>
                          </w:r>
                        </w:p>
                      </w:txbxContent>
                    </v:textbox>
                  </v:shape>
                  <v:line id="直線接點 25" o:spid="_x0000_s1203" style="position:absolute;visibility:visible;mso-wrap-style:square" from="20365,124228" to="207565,124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" strokecolor="black [3213]">
                    <v:stroke joinstyle="miter"/>
                  </v:line>
                </v:group>
                <w10:wrap type="square"/>
              </v:group>
            </w:pict>
          </mc:Fallback>
        </mc:AlternateContent>
      </w:r>
      <w:r w:rsidR="00D65D84">
        <w:rPr>
          <w:rFonts w:hint="eastAsia"/>
        </w:rPr>
        <w:t>28</w:t>
      </w:r>
      <w:r w:rsidR="00D65D84" w:rsidRPr="00D15ABF">
        <w:rPr>
          <w:rFonts w:hint="eastAsia"/>
        </w:rPr>
        <w:t>.</w:t>
      </w:r>
      <w:r w:rsidR="00C452AD">
        <w:tab/>
      </w:r>
      <w:r w:rsidR="007E7822">
        <w:rPr>
          <w:rFonts w:hint="eastAsia"/>
        </w:rPr>
        <w:t>下列關於火星的描述，哪些正確？（應選</w:t>
      </w:r>
      <w:r w:rsidR="007E7822">
        <w:rPr>
          <w:rFonts w:hint="eastAsia"/>
        </w:rPr>
        <w:t>2</w:t>
      </w:r>
      <w:r w:rsidR="007E7822">
        <w:rPr>
          <w:rFonts w:hint="eastAsia"/>
        </w:rPr>
        <w:t>項）</w:t>
      </w:r>
    </w:p>
    <w:p w14:paraId="27185954" w14:textId="0C2707E8" w:rsidR="007E7822" w:rsidRDefault="007E7822" w:rsidP="003C1C96">
      <w:pPr>
        <w:pStyle w:val="AA"/>
        <w:ind w:left="684" w:hangingChars="135" w:hanging="324"/>
      </w:pPr>
      <w:r>
        <w:rPr>
          <w:rFonts w:hint="eastAsia"/>
        </w:rPr>
        <w:t>(A)</w:t>
      </w:r>
      <w:r w:rsidRPr="00391FB5">
        <w:rPr>
          <w:rFonts w:hint="eastAsia"/>
        </w:rPr>
        <w:t>屬於類地行星</w:t>
      </w:r>
    </w:p>
    <w:p w14:paraId="6C27B983" w14:textId="124DE175" w:rsidR="007E7822" w:rsidRDefault="007E7822" w:rsidP="003C1C96">
      <w:pPr>
        <w:pStyle w:val="AA"/>
        <w:ind w:left="684" w:hangingChars="135" w:hanging="324"/>
      </w:pPr>
      <w:r>
        <w:rPr>
          <w:rFonts w:hint="eastAsia"/>
        </w:rPr>
        <w:t>(B)</w:t>
      </w:r>
      <w:r>
        <w:rPr>
          <w:rFonts w:hint="eastAsia"/>
        </w:rPr>
        <w:t>由地球前往火星會通過小行星帶</w:t>
      </w:r>
    </w:p>
    <w:p w14:paraId="4B04DA2A" w14:textId="40AC3DD7" w:rsidR="007E7822" w:rsidRDefault="007E7822" w:rsidP="003C1C96">
      <w:pPr>
        <w:pStyle w:val="AA"/>
        <w:ind w:left="684" w:hangingChars="135" w:hanging="324"/>
      </w:pPr>
      <w:r>
        <w:rPr>
          <w:rFonts w:hint="eastAsia"/>
        </w:rPr>
        <w:t>(C)</w:t>
      </w:r>
      <w:r>
        <w:rPr>
          <w:rFonts w:hint="eastAsia"/>
        </w:rPr>
        <w:t>是與地球體積大小最相近的太陽系行星</w:t>
      </w:r>
    </w:p>
    <w:p w14:paraId="1432559A" w14:textId="6941FAC2" w:rsidR="007E7822" w:rsidRDefault="007E7822" w:rsidP="003C1C96">
      <w:pPr>
        <w:pStyle w:val="AA"/>
        <w:ind w:left="684" w:hangingChars="135" w:hanging="324"/>
      </w:pPr>
      <w:r>
        <w:rPr>
          <w:rFonts w:hint="eastAsia"/>
        </w:rPr>
        <w:t>(D)</w:t>
      </w:r>
      <w:r w:rsidR="006242D1">
        <w:rPr>
          <w:rFonts w:hint="eastAsia"/>
        </w:rPr>
        <w:t>大氣濃密，</w:t>
      </w:r>
      <w:r>
        <w:rPr>
          <w:rFonts w:hint="eastAsia"/>
        </w:rPr>
        <w:t>表面</w:t>
      </w:r>
      <w:r w:rsidR="006242D1">
        <w:rPr>
          <w:rFonts w:hint="eastAsia"/>
        </w:rPr>
        <w:t>主要因</w:t>
      </w:r>
      <w:proofErr w:type="gramStart"/>
      <w:r w:rsidR="006242D1">
        <w:rPr>
          <w:rFonts w:hint="eastAsia"/>
        </w:rPr>
        <w:t>活躍的</w:t>
      </w:r>
      <w:proofErr w:type="gramEnd"/>
      <w:r w:rsidR="006242D1">
        <w:rPr>
          <w:rFonts w:hint="eastAsia"/>
        </w:rPr>
        <w:t>大氣活動而</w:t>
      </w:r>
      <w:r>
        <w:rPr>
          <w:rFonts w:hint="eastAsia"/>
        </w:rPr>
        <w:t>呈現棕紅色，以「大紅斑」最為著名</w:t>
      </w:r>
    </w:p>
    <w:p w14:paraId="6A0AAE57" w14:textId="05717D94" w:rsidR="00D65D84" w:rsidRPr="003C1C96" w:rsidRDefault="007E7822" w:rsidP="003C1C96">
      <w:pPr>
        <w:pStyle w:val="AA"/>
        <w:ind w:left="684" w:hangingChars="135" w:hanging="324"/>
      </w:pPr>
      <w:r>
        <w:rPr>
          <w:rFonts w:hint="eastAsia"/>
        </w:rPr>
        <w:t>(E)</w:t>
      </w:r>
      <w:r w:rsidRPr="00391FB5">
        <w:rPr>
          <w:rFonts w:hint="eastAsia"/>
        </w:rPr>
        <w:t>表面</w:t>
      </w:r>
      <w:r w:rsidR="000419E0" w:rsidRPr="00391FB5">
        <w:rPr>
          <w:rFonts w:hint="eastAsia"/>
        </w:rPr>
        <w:t>曾經</w:t>
      </w:r>
      <w:r w:rsidRPr="00391FB5">
        <w:rPr>
          <w:rFonts w:hint="eastAsia"/>
        </w:rPr>
        <w:t>有流水的痕跡，表示</w:t>
      </w:r>
      <w:r w:rsidR="006242D1">
        <w:rPr>
          <w:rFonts w:hint="eastAsia"/>
        </w:rPr>
        <w:t>火星</w:t>
      </w:r>
      <w:r w:rsidRPr="00391FB5">
        <w:rPr>
          <w:rFonts w:hint="eastAsia"/>
        </w:rPr>
        <w:t>曾</w:t>
      </w:r>
      <w:r w:rsidR="0018131A" w:rsidRPr="00391FB5">
        <w:rPr>
          <w:rFonts w:hint="eastAsia"/>
        </w:rPr>
        <w:t>經可能適合生命發展</w:t>
      </w:r>
    </w:p>
    <w:p w14:paraId="36CF1EB1" w14:textId="1C50F6EE" w:rsidR="00D65D84" w:rsidRPr="00420336" w:rsidRDefault="00722575" w:rsidP="00420336">
      <w:pPr>
        <w:pStyle w:val="TIT1"/>
        <w:spacing w:before="60"/>
        <w:ind w:left="357" w:hanging="357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71EDC40" wp14:editId="2EEBEADC">
                <wp:simplePos x="0" y="0"/>
                <wp:positionH relativeFrom="column">
                  <wp:posOffset>4198620</wp:posOffset>
                </wp:positionH>
                <wp:positionV relativeFrom="paragraph">
                  <wp:posOffset>426300</wp:posOffset>
                </wp:positionV>
                <wp:extent cx="1742400" cy="1763811"/>
                <wp:effectExtent l="0" t="0" r="0" b="8255"/>
                <wp:wrapNone/>
                <wp:docPr id="52" name="群組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2400" cy="1763811"/>
                          <a:chOff x="76091" y="43068"/>
                          <a:chExt cx="1740504" cy="1766389"/>
                        </a:xfrm>
                      </wpg:grpSpPr>
                      <wps:wsp>
                        <wps:cNvPr id="20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49" y="1618762"/>
                            <a:ext cx="420369" cy="190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07E625" w14:textId="383DAFA4" w:rsidR="00396E09" w:rsidRPr="00260A4A" w:rsidRDefault="00396E09" w:rsidP="005816DD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51" name="群組 51"/>
                        <wpg:cNvGrpSpPr/>
                        <wpg:grpSpPr>
                          <a:xfrm>
                            <a:off x="76091" y="43068"/>
                            <a:ext cx="1740504" cy="1557842"/>
                            <a:chOff x="76091" y="43068"/>
                            <a:chExt cx="1740504" cy="1557842"/>
                          </a:xfrm>
                        </wpg:grpSpPr>
                        <wpg:grpSp>
                          <wpg:cNvPr id="48" name="群組 48"/>
                          <wpg:cNvGrpSpPr/>
                          <wpg:grpSpPr>
                            <a:xfrm>
                              <a:off x="76091" y="43068"/>
                              <a:ext cx="1740504" cy="1557842"/>
                              <a:chOff x="116515" y="42684"/>
                              <a:chExt cx="1740504" cy="1557842"/>
                            </a:xfrm>
                          </wpg:grpSpPr>
                          <pic:pic xmlns:pic="http://schemas.openxmlformats.org/drawingml/2006/picture">
                            <pic:nvPicPr>
                              <pic:cNvPr id="624" name="圖片 624"/>
                              <pic:cNvPicPr preferRelativeResize="0">
                                <a:picLocks noChangeAspect="1"/>
                              </pic:cNvPicPr>
                            </pic:nvPicPr>
                            <pic:blipFill rotWithShape="1">
                              <a:blip r:embed="rId193"/>
                              <a:srcRect l="2767" t="7093" r="72111" b="52754"/>
                              <a:stretch/>
                            </pic:blipFill>
                            <pic:spPr bwMode="auto">
                              <a:xfrm>
                                <a:off x="116515" y="42684"/>
                                <a:ext cx="1740504" cy="155784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63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2410" y="166583"/>
                                <a:ext cx="227282" cy="229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0E387E" w14:textId="77777777" w:rsidR="00396E09" w:rsidRPr="00A21C34" w:rsidRDefault="00396E09" w:rsidP="00F8678B">
                                  <w:pPr>
                                    <w:snapToGrid w:val="0"/>
                                    <w:spacing w:line="240" w:lineRule="atLeast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C34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000000" w:themeColor="text1"/>
                                      <w:sz w:val="20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63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5690" y="912521"/>
                                <a:ext cx="227917" cy="229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9A0B5E" w14:textId="77777777" w:rsidR="00396E09" w:rsidRPr="00A21C34" w:rsidRDefault="00396E09" w:rsidP="00F8678B">
                                  <w:pPr>
                                    <w:snapToGrid w:val="0"/>
                                    <w:spacing w:line="240" w:lineRule="atLeast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C34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000000" w:themeColor="text1"/>
                                      <w:sz w:val="20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64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53473" y="395839"/>
                                <a:ext cx="227917" cy="229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B30DEF" w14:textId="77777777" w:rsidR="00396E09" w:rsidRPr="00A21C34" w:rsidRDefault="00396E09" w:rsidP="00F8678B">
                                  <w:pPr>
                                    <w:snapToGrid w:val="0"/>
                                    <w:spacing w:line="240" w:lineRule="atLeast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C34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000000" w:themeColor="text1"/>
                                      <w:sz w:val="20"/>
                                    </w:rPr>
                                    <w:t>丙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497" name="直線單箭頭接點 497"/>
                          <wps:cNvCnPr/>
                          <wps:spPr>
                            <a:xfrm>
                              <a:off x="835217" y="381897"/>
                              <a:ext cx="0" cy="269352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EDC40" id="群組 52" o:spid="_x0000_s1204" style="position:absolute;left:0;text-align:left;margin-left:330.6pt;margin-top:33.55pt;width:137.2pt;height:138.9pt;z-index:251650560;mso-width-relative:margin;mso-height-relative:margin" coordorigin="760,430" coordsize="17405,17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">
                <v:shape id="_x0000_s1205" type="#_x0000_t202" style="position:absolute;left:7338;top:16187;width:4204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" stroked="f">
                  <v:textbox style="mso-fit-shape-to-text:t" inset="0,0,0,0">
                    <w:txbxContent>
                      <w:p w14:paraId="7A07E625" w14:textId="383DAFA4" w:rsidR="00396E09" w:rsidRPr="00260A4A" w:rsidRDefault="00396E09" w:rsidP="005816DD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group id="群組 51" o:spid="_x0000_s1206" style="position:absolute;left:760;top:430;width:17405;height:15579" coordorigin="760,430" coordsize="17405,15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group id="群組 48" o:spid="_x0000_s1207" style="position:absolute;left:760;top:430;width:17405;height:15579" coordorigin="1165,426" coordsize="17405,15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shape id="圖片 624" o:spid="_x0000_s1208" type="#_x0000_t75" style="position:absolute;left:1165;top:426;width:17405;height:1557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">
                      <v:imagedata r:id="rId194" o:title="" croptop="4648f" cropbottom="34573f" cropleft="1813f" cropright="47259f"/>
                    </v:shape>
                    <v:shape id="_x0000_s1209" type="#_x0000_t202" style="position:absolute;left:7624;top:1665;width:2272;height:2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350E387E" w14:textId="77777777" w:rsidR="00396E09" w:rsidRPr="00A21C34" w:rsidRDefault="00396E09" w:rsidP="00F8678B">
                            <w:pPr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A21C34">
                              <w:rPr>
                                <w:rFonts w:ascii="微軟正黑體" w:eastAsia="微軟正黑體" w:hAnsi="微軟正黑體" w:hint="eastAsia"/>
                                <w:b/>
                                <w:color w:val="000000" w:themeColor="text1"/>
                                <w:sz w:val="20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  <v:shape id="_x0000_s1210" type="#_x0000_t202" style="position:absolute;left:8956;top:9125;width:2280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7D9A0B5E" w14:textId="77777777" w:rsidR="00396E09" w:rsidRPr="00A21C34" w:rsidRDefault="00396E09" w:rsidP="00F8678B">
                            <w:pPr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A21C34">
                              <w:rPr>
                                <w:rFonts w:ascii="微軟正黑體" w:eastAsia="微軟正黑體" w:hAnsi="微軟正黑體" w:hint="eastAsia"/>
                                <w:b/>
                                <w:color w:val="000000" w:themeColor="text1"/>
                                <w:sz w:val="20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  <v:shape id="_x0000_s1211" type="#_x0000_t202" style="position:absolute;left:13534;top:3958;width:2279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19B30DEF" w14:textId="77777777" w:rsidR="00396E09" w:rsidRPr="00A21C34" w:rsidRDefault="00396E09" w:rsidP="00F8678B">
                            <w:pPr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A21C34">
                              <w:rPr>
                                <w:rFonts w:ascii="微軟正黑體" w:eastAsia="微軟正黑體" w:hAnsi="微軟正黑體" w:hint="eastAsia"/>
                                <w:b/>
                                <w:color w:val="000000" w:themeColor="text1"/>
                                <w:sz w:val="20"/>
                              </w:rPr>
                              <w:t>丙</w:t>
                            </w:r>
                          </w:p>
                        </w:txbxContent>
                      </v:textbox>
                    </v:shape>
                  </v:group>
                  <v:shape id="直線單箭頭接點 497" o:spid="_x0000_s1212" type="#_x0000_t32" style="position:absolute;left:8352;top:3818;width:0;height:26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" strokecolor="black [3213]" strokeweight="1pt">
                    <v:stroke endarrow="block" joinstyle="miter"/>
                  </v:shape>
                </v:group>
              </v:group>
            </w:pict>
          </mc:Fallback>
        </mc:AlternateContent>
      </w:r>
      <w:r w:rsidR="00D65D84" w:rsidRPr="00420336">
        <w:rPr>
          <w:rFonts w:hint="eastAsia"/>
        </w:rPr>
        <w:t>2</w:t>
      </w:r>
      <w:r w:rsidR="00D65D84" w:rsidRPr="00420336">
        <w:t>9</w:t>
      </w:r>
      <w:r w:rsidR="00D65D84" w:rsidRPr="00420336">
        <w:rPr>
          <w:rFonts w:hint="eastAsia"/>
        </w:rPr>
        <w:t>.</w:t>
      </w:r>
      <w:r w:rsidR="00C452AD" w:rsidRPr="00420336">
        <w:tab/>
      </w:r>
      <w:r w:rsidR="00E70B75" w:rsidRPr="00420336">
        <w:rPr>
          <w:rFonts w:hint="eastAsia"/>
        </w:rPr>
        <w:t>圖</w:t>
      </w:r>
      <w:r w:rsidR="00E70B75" w:rsidRPr="00420336">
        <w:rPr>
          <w:rFonts w:hint="eastAsia"/>
        </w:rPr>
        <w:t>1</w:t>
      </w:r>
      <w:r w:rsidR="000F7FED">
        <w:rPr>
          <w:rFonts w:hint="eastAsia"/>
        </w:rPr>
        <w:t>3</w:t>
      </w:r>
      <w:r w:rsidR="00E70B75" w:rsidRPr="00420336">
        <w:rPr>
          <w:rFonts w:hint="eastAsia"/>
        </w:rPr>
        <w:t>是</w:t>
      </w:r>
      <w:r w:rsidR="006242D1" w:rsidRPr="00420336">
        <w:rPr>
          <w:rFonts w:hint="eastAsia"/>
        </w:rPr>
        <w:t>圖</w:t>
      </w:r>
      <w:r w:rsidR="006242D1" w:rsidRPr="00420336">
        <w:rPr>
          <w:rFonts w:hint="eastAsia"/>
        </w:rPr>
        <w:t>1</w:t>
      </w:r>
      <w:r w:rsidR="000F7FED">
        <w:rPr>
          <w:rFonts w:hint="eastAsia"/>
        </w:rPr>
        <w:t>2</w:t>
      </w:r>
      <w:r w:rsidR="00E70B75" w:rsidRPr="00420336">
        <w:rPr>
          <w:rFonts w:hint="eastAsia"/>
        </w:rPr>
        <w:t>的局部放大影像，當中可見（甲）小隕石坑、（乙）波紋狀的風成沙丘、（丙）三角洲。</w:t>
      </w:r>
      <w:r w:rsidR="00727315" w:rsidRPr="00420336">
        <w:rPr>
          <w:rFonts w:hint="eastAsia"/>
        </w:rPr>
        <w:t>此</w:t>
      </w:r>
      <w:proofErr w:type="gramStart"/>
      <w:r w:rsidR="00727315" w:rsidRPr="00420336">
        <w:rPr>
          <w:rFonts w:hint="eastAsia"/>
        </w:rPr>
        <w:t>地貌</w:t>
      </w:r>
      <w:r w:rsidR="00647DE2" w:rsidRPr="00420336">
        <w:rPr>
          <w:rFonts w:hint="eastAsia"/>
        </w:rPr>
        <w:t>由老</w:t>
      </w:r>
      <w:r w:rsidR="00E70B75" w:rsidRPr="00420336">
        <w:rPr>
          <w:rFonts w:hint="eastAsia"/>
        </w:rPr>
        <w:t>到</w:t>
      </w:r>
      <w:proofErr w:type="gramEnd"/>
      <w:r w:rsidR="00647DE2" w:rsidRPr="00420336">
        <w:rPr>
          <w:rFonts w:hint="eastAsia"/>
        </w:rPr>
        <w:t>新的</w:t>
      </w:r>
      <w:r w:rsidR="00727315" w:rsidRPr="00420336">
        <w:rPr>
          <w:rFonts w:hint="eastAsia"/>
        </w:rPr>
        <w:t>形成</w:t>
      </w:r>
      <w:r w:rsidR="00E70B75" w:rsidRPr="00420336">
        <w:rPr>
          <w:rFonts w:hint="eastAsia"/>
        </w:rPr>
        <w:t>順序為</w:t>
      </w:r>
      <w:r w:rsidR="00647DE2" w:rsidRPr="00420336">
        <w:rPr>
          <w:rFonts w:hint="eastAsia"/>
        </w:rPr>
        <w:t>何</w:t>
      </w:r>
      <w:r w:rsidR="00E70B75" w:rsidRPr="00420336">
        <w:rPr>
          <w:rFonts w:hint="eastAsia"/>
        </w:rPr>
        <w:t>？</w:t>
      </w:r>
    </w:p>
    <w:p w14:paraId="53DA9DE5" w14:textId="4E6FC796" w:rsidR="005816DD" w:rsidRDefault="00E70B75" w:rsidP="0067355B">
      <w:pPr>
        <w:pStyle w:val="ABCDE"/>
        <w:ind w:left="360"/>
      </w:pPr>
      <w:r w:rsidRPr="0067355B">
        <w:rPr>
          <w:rFonts w:hint="eastAsia"/>
        </w:rPr>
        <w:t>(A)</w:t>
      </w:r>
      <w:r w:rsidRPr="0067355B">
        <w:rPr>
          <w:rFonts w:hint="eastAsia"/>
        </w:rPr>
        <w:t>甲</w:t>
      </w:r>
      <w:r w:rsidRPr="0067355B">
        <w:rPr>
          <w:rFonts w:hint="eastAsia"/>
        </w:rPr>
        <w:t>-</w:t>
      </w:r>
      <w:r w:rsidRPr="0067355B">
        <w:rPr>
          <w:rFonts w:hint="eastAsia"/>
        </w:rPr>
        <w:t>乙</w:t>
      </w:r>
      <w:r w:rsidRPr="0067355B">
        <w:rPr>
          <w:rFonts w:hint="eastAsia"/>
        </w:rPr>
        <w:t>-</w:t>
      </w:r>
      <w:r w:rsidRPr="0067355B">
        <w:rPr>
          <w:rFonts w:hint="eastAsia"/>
        </w:rPr>
        <w:t>丙</w:t>
      </w:r>
      <w:r w:rsidR="00C452AD" w:rsidRPr="0067355B">
        <w:tab/>
      </w:r>
    </w:p>
    <w:p w14:paraId="5D26514C" w14:textId="6B9E217E" w:rsidR="005816DD" w:rsidRDefault="00E70B75" w:rsidP="0067355B">
      <w:pPr>
        <w:pStyle w:val="ABCDE"/>
        <w:ind w:left="360"/>
      </w:pPr>
      <w:r w:rsidRPr="0067355B">
        <w:rPr>
          <w:rFonts w:hint="eastAsia"/>
        </w:rPr>
        <w:t>(B)</w:t>
      </w:r>
      <w:r w:rsidRPr="0067355B">
        <w:rPr>
          <w:rFonts w:hint="eastAsia"/>
        </w:rPr>
        <w:t>乙</w:t>
      </w:r>
      <w:r w:rsidRPr="0067355B">
        <w:rPr>
          <w:rFonts w:hint="eastAsia"/>
        </w:rPr>
        <w:t>-</w:t>
      </w:r>
      <w:r w:rsidRPr="0067355B">
        <w:rPr>
          <w:rFonts w:hint="eastAsia"/>
        </w:rPr>
        <w:t>丙</w:t>
      </w:r>
      <w:r w:rsidRPr="0067355B">
        <w:rPr>
          <w:rFonts w:hint="eastAsia"/>
        </w:rPr>
        <w:t>-</w:t>
      </w:r>
      <w:r w:rsidRPr="0067355B">
        <w:rPr>
          <w:rFonts w:hint="eastAsia"/>
        </w:rPr>
        <w:t>甲</w:t>
      </w:r>
      <w:r w:rsidR="00C452AD" w:rsidRPr="0067355B">
        <w:tab/>
      </w:r>
    </w:p>
    <w:p w14:paraId="6B9CE441" w14:textId="4CAA7AC5" w:rsidR="005816DD" w:rsidRDefault="00E70B75" w:rsidP="0067355B">
      <w:pPr>
        <w:pStyle w:val="ABCDE"/>
        <w:ind w:left="360"/>
      </w:pPr>
      <w:r w:rsidRPr="0067355B">
        <w:rPr>
          <w:rFonts w:hint="eastAsia"/>
        </w:rPr>
        <w:t>(C)</w:t>
      </w:r>
      <w:r w:rsidRPr="0067355B">
        <w:rPr>
          <w:rFonts w:hint="eastAsia"/>
        </w:rPr>
        <w:t>丙</w:t>
      </w:r>
      <w:r w:rsidRPr="0067355B">
        <w:rPr>
          <w:rFonts w:hint="eastAsia"/>
        </w:rPr>
        <w:t>-</w:t>
      </w:r>
      <w:r w:rsidRPr="0067355B">
        <w:rPr>
          <w:rFonts w:hint="eastAsia"/>
        </w:rPr>
        <w:t>乙</w:t>
      </w:r>
      <w:r w:rsidRPr="0067355B">
        <w:rPr>
          <w:rFonts w:hint="eastAsia"/>
        </w:rPr>
        <w:t>-</w:t>
      </w:r>
      <w:r w:rsidRPr="0067355B">
        <w:rPr>
          <w:rFonts w:hint="eastAsia"/>
        </w:rPr>
        <w:t>甲</w:t>
      </w:r>
      <w:r w:rsidR="00C452AD" w:rsidRPr="0067355B">
        <w:tab/>
      </w:r>
    </w:p>
    <w:p w14:paraId="3BE10BA5" w14:textId="2EFD2F0F" w:rsidR="005816DD" w:rsidRDefault="00E70B75" w:rsidP="0067355B">
      <w:pPr>
        <w:pStyle w:val="ABCDE"/>
        <w:ind w:left="360"/>
      </w:pPr>
      <w:r w:rsidRPr="0067355B">
        <w:rPr>
          <w:rFonts w:hint="eastAsia"/>
        </w:rPr>
        <w:t>(D)</w:t>
      </w:r>
      <w:r w:rsidRPr="0067355B">
        <w:rPr>
          <w:rFonts w:hint="eastAsia"/>
        </w:rPr>
        <w:t>丙</w:t>
      </w:r>
      <w:r w:rsidRPr="0067355B">
        <w:rPr>
          <w:rFonts w:hint="eastAsia"/>
        </w:rPr>
        <w:t>-</w:t>
      </w:r>
      <w:r w:rsidRPr="0067355B">
        <w:rPr>
          <w:rFonts w:hint="eastAsia"/>
        </w:rPr>
        <w:t>甲</w:t>
      </w:r>
      <w:r w:rsidRPr="0067355B">
        <w:rPr>
          <w:rFonts w:hint="eastAsia"/>
        </w:rPr>
        <w:t>-</w:t>
      </w:r>
      <w:r w:rsidRPr="0067355B">
        <w:rPr>
          <w:rFonts w:hint="eastAsia"/>
        </w:rPr>
        <w:t>乙</w:t>
      </w:r>
      <w:r w:rsidR="0026723E" w:rsidRPr="0067355B">
        <w:tab/>
      </w:r>
    </w:p>
    <w:p w14:paraId="2187A5BB" w14:textId="01A38733" w:rsidR="00E70B75" w:rsidRPr="0067355B" w:rsidRDefault="00E70B75" w:rsidP="0067355B">
      <w:pPr>
        <w:pStyle w:val="ABCDE"/>
        <w:ind w:left="360"/>
      </w:pPr>
      <w:r w:rsidRPr="0067355B">
        <w:rPr>
          <w:rFonts w:hint="eastAsia"/>
        </w:rPr>
        <w:t>(E)</w:t>
      </w:r>
      <w:r w:rsidRPr="0067355B">
        <w:rPr>
          <w:rFonts w:hint="eastAsia"/>
        </w:rPr>
        <w:t>乙</w:t>
      </w:r>
      <w:r w:rsidRPr="0067355B">
        <w:rPr>
          <w:rFonts w:hint="eastAsia"/>
        </w:rPr>
        <w:t>-</w:t>
      </w:r>
      <w:r w:rsidRPr="0067355B">
        <w:rPr>
          <w:rFonts w:hint="eastAsia"/>
        </w:rPr>
        <w:t>甲</w:t>
      </w:r>
      <w:r w:rsidRPr="0067355B">
        <w:rPr>
          <w:rFonts w:hint="eastAsia"/>
        </w:rPr>
        <w:t>-</w:t>
      </w:r>
      <w:r w:rsidRPr="0067355B">
        <w:rPr>
          <w:rFonts w:hint="eastAsia"/>
        </w:rPr>
        <w:t>丙</w:t>
      </w:r>
    </w:p>
    <w:p w14:paraId="4197DE4A" w14:textId="7F8703BE" w:rsidR="00521DC5" w:rsidRPr="00E4514D" w:rsidRDefault="00521DC5" w:rsidP="006242D1">
      <w:pPr>
        <w:pStyle w:val="AB"/>
        <w:spacing w:line="240" w:lineRule="atLeast"/>
        <w:ind w:left="360"/>
        <w:rPr>
          <w:rFonts w:eastAsiaTheme="minorEastAsia"/>
        </w:rPr>
      </w:pPr>
    </w:p>
    <w:p w14:paraId="4B8F43B1" w14:textId="0830E4CF" w:rsidR="005816DD" w:rsidRDefault="005816DD" w:rsidP="006242D1">
      <w:pPr>
        <w:pStyle w:val="AB"/>
        <w:spacing w:line="240" w:lineRule="atLeast"/>
        <w:ind w:left="360"/>
        <w:rPr>
          <w:rFonts w:eastAsiaTheme="minorEastAsia"/>
        </w:rPr>
      </w:pPr>
    </w:p>
    <w:p w14:paraId="450451F5" w14:textId="77777777" w:rsidR="006242D1" w:rsidRPr="006242D1" w:rsidRDefault="006242D1" w:rsidP="006242D1">
      <w:pPr>
        <w:pStyle w:val="AB"/>
        <w:spacing w:line="240" w:lineRule="atLeast"/>
        <w:ind w:left="360"/>
        <w:rPr>
          <w:rFonts w:eastAsiaTheme="minorEastAsia"/>
        </w:rPr>
      </w:pPr>
    </w:p>
    <w:p w14:paraId="0CF72858" w14:textId="77777777" w:rsidR="0029264C" w:rsidRDefault="0029264C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6BEDB905" w14:textId="7DEEDD62" w:rsidR="00DA0EAD" w:rsidRDefault="00DA0EAD" w:rsidP="00420336">
      <w:pPr>
        <w:pStyle w:val="TIT1"/>
        <w:spacing w:before="60"/>
        <w:ind w:left="357" w:hanging="357"/>
      </w:pPr>
      <w:r w:rsidRPr="00420336">
        <w:lastRenderedPageBreak/>
        <w:t>3</w:t>
      </w:r>
      <w:r w:rsidRPr="00420336">
        <w:rPr>
          <w:rFonts w:hint="eastAsia"/>
        </w:rPr>
        <w:t>0</w:t>
      </w:r>
      <w:r w:rsidRPr="00420336">
        <w:t>.</w:t>
      </w:r>
      <w:r w:rsidR="0026723E" w:rsidRPr="00420336">
        <w:tab/>
      </w:r>
      <w:r w:rsidR="007340C1" w:rsidRPr="00420336">
        <w:rPr>
          <w:rFonts w:hint="eastAsia"/>
        </w:rPr>
        <w:t>小</w:t>
      </w:r>
      <w:proofErr w:type="gramStart"/>
      <w:r w:rsidR="007340C1">
        <w:rPr>
          <w:rFonts w:hint="eastAsia"/>
        </w:rPr>
        <w:t>蕙</w:t>
      </w:r>
      <w:proofErr w:type="gramEnd"/>
      <w:r w:rsidRPr="00420336">
        <w:rPr>
          <w:rFonts w:hint="eastAsia"/>
        </w:rPr>
        <w:t>與</w:t>
      </w:r>
      <w:r w:rsidR="007340C1" w:rsidRPr="00420336">
        <w:rPr>
          <w:rFonts w:hint="eastAsia"/>
        </w:rPr>
        <w:t>小傑</w:t>
      </w:r>
      <w:r w:rsidRPr="00420336">
        <w:rPr>
          <w:rFonts w:hint="eastAsia"/>
        </w:rPr>
        <w:t>分別於甲、乙兩地點所拍得</w:t>
      </w:r>
      <w:proofErr w:type="gramStart"/>
      <w:r w:rsidRPr="00420336">
        <w:rPr>
          <w:rFonts w:hint="eastAsia"/>
        </w:rPr>
        <w:t>的星跡照</w:t>
      </w:r>
      <w:proofErr w:type="gramEnd"/>
      <w:r w:rsidRPr="00420336">
        <w:rPr>
          <w:rFonts w:hint="eastAsia"/>
        </w:rPr>
        <w:t>片如圖</w:t>
      </w:r>
      <w:r w:rsidRPr="00420336">
        <w:rPr>
          <w:rFonts w:hint="eastAsia"/>
        </w:rPr>
        <w:t>1</w:t>
      </w:r>
      <w:r w:rsidR="000F7FED">
        <w:rPr>
          <w:rFonts w:hint="eastAsia"/>
        </w:rPr>
        <w:t>4</w:t>
      </w:r>
      <w:r w:rsidRPr="00420336">
        <w:rPr>
          <w:rFonts w:hint="eastAsia"/>
        </w:rPr>
        <w:t>。兩人皆面向東方，長時間曝光拍攝，下列哪些正確？</w:t>
      </w:r>
      <w:r w:rsidR="0026723E" w:rsidRPr="00420336">
        <w:rPr>
          <w:rFonts w:hint="eastAsia"/>
        </w:rPr>
        <w:t>（</w:t>
      </w:r>
      <w:r w:rsidRPr="00420336">
        <w:rPr>
          <w:rFonts w:hint="eastAsia"/>
        </w:rPr>
        <w:t>應選</w:t>
      </w:r>
      <w:r w:rsidRPr="00420336">
        <w:rPr>
          <w:rFonts w:hint="eastAsia"/>
        </w:rPr>
        <w:t>2</w:t>
      </w:r>
      <w:r w:rsidRPr="00420336">
        <w:rPr>
          <w:rFonts w:hint="eastAsia"/>
        </w:rPr>
        <w:t>項</w:t>
      </w:r>
      <w:r w:rsidR="0026723E" w:rsidRPr="00420336">
        <w:rPr>
          <w:rFonts w:hint="eastAsia"/>
        </w:rPr>
        <w:t>）</w:t>
      </w:r>
    </w:p>
    <w:p w14:paraId="7F48E848" w14:textId="484B3A39" w:rsidR="00E4514D" w:rsidRPr="00E4514D" w:rsidRDefault="00E4514D" w:rsidP="00E4514D">
      <w:pPr>
        <w:pStyle w:val="AB"/>
        <w:ind w:left="360"/>
        <w:rPr>
          <w:rFonts w:eastAsiaTheme="minorEastAsia"/>
        </w:rPr>
      </w:pPr>
      <w:r w:rsidRPr="00E4514D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3A87E8D4" wp14:editId="2B9DCF1E">
                <wp:simplePos x="0" y="0"/>
                <wp:positionH relativeFrom="column">
                  <wp:posOffset>694055</wp:posOffset>
                </wp:positionH>
                <wp:positionV relativeFrom="paragraph">
                  <wp:posOffset>110490</wp:posOffset>
                </wp:positionV>
                <wp:extent cx="4546600" cy="2095500"/>
                <wp:effectExtent l="0" t="0" r="6350" b="0"/>
                <wp:wrapNone/>
                <wp:docPr id="459" name="群組 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6600" cy="2095500"/>
                          <a:chOff x="0" y="0"/>
                          <a:chExt cx="4546350" cy="2096075"/>
                        </a:xfrm>
                      </wpg:grpSpPr>
                      <wps:wsp>
                        <wps:cNvPr id="45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019304" y="1904990"/>
                            <a:ext cx="420228" cy="191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B810BB" w14:textId="25427A19" w:rsidR="00396E09" w:rsidRPr="00260A4A" w:rsidRDefault="00396E09" w:rsidP="005816DD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457" name="群組 457"/>
                        <wpg:cNvGrpSpPr/>
                        <wpg:grpSpPr>
                          <a:xfrm>
                            <a:off x="0" y="0"/>
                            <a:ext cx="2030095" cy="1926741"/>
                            <a:chOff x="0" y="1"/>
                            <a:chExt cx="2030400" cy="1927288"/>
                          </a:xfrm>
                        </wpg:grpSpPr>
                        <wps:wsp>
                          <wps:cNvPr id="45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0097" y="1752567"/>
                              <a:ext cx="420409" cy="1747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77B07C" w14:textId="2BFB1762" w:rsidR="00396E09" w:rsidRPr="006E6C58" w:rsidRDefault="00396E09" w:rsidP="005816DD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6E6C58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甲地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圖片 15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195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6">
                                      <a14:imgEffect>
                                        <a14:sharpenSoften amount="25000"/>
                                      </a14:imgEffect>
                                      <a14:imgEffect>
                                        <a14:brightnessContrast bright="20000" contrast="4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"/>
                              <a:ext cx="2030400" cy="170949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58" name="群組 458"/>
                        <wpg:cNvGrpSpPr/>
                        <wpg:grpSpPr>
                          <a:xfrm>
                            <a:off x="2343150" y="0"/>
                            <a:ext cx="2203200" cy="1926739"/>
                            <a:chOff x="0" y="0"/>
                            <a:chExt cx="2203200" cy="1927285"/>
                          </a:xfrm>
                        </wpg:grpSpPr>
                        <wps:wsp>
                          <wps:cNvPr id="45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5825" y="1752564"/>
                              <a:ext cx="420346" cy="1747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F8BA3A" w14:textId="48A9671C" w:rsidR="00396E09" w:rsidRPr="006E6C58" w:rsidRDefault="00396E09" w:rsidP="005816DD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6E6C58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乙地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" name="圖片 16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197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8">
                                      <a14:imgEffect>
                                        <a14:sharpenSoften amount="25000"/>
                                      </a14:imgEffect>
                                      <a14:imgEffect>
                                        <a14:brightnessContrast bright="20000" contrast="4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200" cy="170924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7E8D4" id="群組 459" o:spid="_x0000_s1213" style="position:absolute;left:0;text-align:left;margin-left:54.65pt;margin-top:8.7pt;width:358pt;height:165pt;z-index:251639296;mso-width-relative:margin;mso-height-relative:margin" coordsize="45463,20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">
                <v:shape id="_x0000_s1214" type="#_x0000_t202" style="position:absolute;left:20193;top:19049;width:4202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" filled="f" stroked="f">
                  <v:textbox style="mso-fit-shape-to-text:t" inset="0,0,0,0">
                    <w:txbxContent>
                      <w:p w14:paraId="06B810BB" w14:textId="25427A19" w:rsidR="00396E09" w:rsidRPr="00260A4A" w:rsidRDefault="00396E09" w:rsidP="005816DD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group id="群組 457" o:spid="_x0000_s1215" style="position:absolute;width:20300;height:19267" coordorigin="" coordsize="20304,19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6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kK/g9E46A3D4AAAD//wMAUEsBAi0AFAAGAAgAAAAhANvh9svuAAAAhQEAABMAAAAAAAAA&#10;AAAAAAAAAAAAAFtDb250ZW50X1R5cGVzXS54bWxQSwECLQAUAAYACAAAACEAWvQsW78AAAAVAQAA&#10;CwAAAAAAAAAAAAAAAAAfAQAAX3JlbHMvLnJlbHNQSwECLQAUAAYACAAAACEAuvCOscYAAADcAAAA&#10;DwAAAAAAAAAAAAAAAAAHAgAAZHJzL2Rvd25yZXYueG1sUEsFBgAAAAADAAMAtwAAAPoCAAAAAA==&#10;">
                  <v:shape id="_x0000_s1216" type="#_x0000_t202" style="position:absolute;left:8000;top:17525;width:420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1A77B07C" w14:textId="2BFB1762" w:rsidR="00396E09" w:rsidRPr="006E6C58" w:rsidRDefault="00396E09" w:rsidP="005816DD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6E6C58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甲地</w:t>
                          </w:r>
                        </w:p>
                      </w:txbxContent>
                    </v:textbox>
                  </v:shape>
                  <v:shape id="圖片 15" o:spid="_x0000_s1217" type="#_x0000_t75" style="position:absolute;width:20304;height:170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">
                    <v:imagedata r:id="rId199" o:title=""/>
                  </v:shape>
                </v:group>
                <v:group id="群組 458" o:spid="_x0000_s1218" style="position:absolute;left:23431;width:22032;height:19267" coordsize="22032,19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r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7XhTDgCMv0FAAD//wMAUEsBAi0AFAAGAAgAAAAhANvh9svuAAAAhQEAABMAAAAAAAAAAAAA&#10;AAAAAAAAAFtDb250ZW50X1R5cGVzXS54bWxQSwECLQAUAAYACAAAACEAWvQsW78AAAAVAQAACwAA&#10;AAAAAAAAAAAAAAAfAQAAX3JlbHMvLnJlbHNQSwECLQAUAAYACAAAACEAy28aw8MAAADcAAAADwAA&#10;AAAAAAAAAAAAAAAHAgAAZHJzL2Rvd25yZXYueG1sUEsFBgAAAAADAAMAtwAAAPcCAAAAAA==&#10;">
                  <v:shape id="_x0000_s1219" type="#_x0000_t202" style="position:absolute;left:8858;top:17525;width:420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69F8BA3A" w14:textId="48A9671C" w:rsidR="00396E09" w:rsidRPr="006E6C58" w:rsidRDefault="00396E09" w:rsidP="005816DD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6E6C58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乙地</w:t>
                          </w:r>
                        </w:p>
                      </w:txbxContent>
                    </v:textbox>
                  </v:shape>
                  <v:shape id="圖片 16" o:spid="_x0000_s1220" type="#_x0000_t75" style="position:absolute;width:22032;height:1709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">
                    <v:imagedata r:id="rId200" o:title=""/>
                  </v:shape>
                </v:group>
              </v:group>
            </w:pict>
          </mc:Fallback>
        </mc:AlternateContent>
      </w:r>
    </w:p>
    <w:p w14:paraId="21132C0D" w14:textId="54120912" w:rsidR="00E4514D" w:rsidRPr="00E4514D" w:rsidRDefault="00E4514D" w:rsidP="00E4514D">
      <w:pPr>
        <w:pStyle w:val="AB"/>
        <w:ind w:left="360"/>
        <w:rPr>
          <w:rFonts w:eastAsiaTheme="minorEastAsia"/>
        </w:rPr>
      </w:pPr>
    </w:p>
    <w:p w14:paraId="12A22D07" w14:textId="69885258" w:rsidR="00E4514D" w:rsidRPr="00E4514D" w:rsidRDefault="00E4514D" w:rsidP="00E4514D">
      <w:pPr>
        <w:pStyle w:val="AB"/>
        <w:ind w:left="360"/>
        <w:rPr>
          <w:rFonts w:eastAsiaTheme="minorEastAsia"/>
        </w:rPr>
      </w:pPr>
    </w:p>
    <w:p w14:paraId="67CD357D" w14:textId="190FB97B" w:rsidR="00E4514D" w:rsidRPr="00E4514D" w:rsidRDefault="00E4514D" w:rsidP="00E4514D">
      <w:pPr>
        <w:pStyle w:val="AB"/>
        <w:ind w:left="360"/>
        <w:rPr>
          <w:rFonts w:eastAsiaTheme="minorEastAsia"/>
        </w:rPr>
      </w:pPr>
    </w:p>
    <w:p w14:paraId="0922F66B" w14:textId="6DFA2F56" w:rsidR="005816DD" w:rsidRDefault="005816DD" w:rsidP="003C1C96">
      <w:pPr>
        <w:pStyle w:val="AB"/>
        <w:ind w:left="360"/>
        <w:rPr>
          <w:rFonts w:eastAsiaTheme="minorEastAsia"/>
        </w:rPr>
      </w:pPr>
    </w:p>
    <w:p w14:paraId="31F6FAB7" w14:textId="6AFD1DB6" w:rsidR="00E4514D" w:rsidRDefault="00E4514D" w:rsidP="003C1C96">
      <w:pPr>
        <w:pStyle w:val="AB"/>
        <w:ind w:left="360"/>
        <w:rPr>
          <w:rFonts w:eastAsiaTheme="minorEastAsia"/>
        </w:rPr>
      </w:pPr>
    </w:p>
    <w:p w14:paraId="0B69CA27" w14:textId="77777777" w:rsidR="00E4514D" w:rsidRDefault="00E4514D" w:rsidP="003C1C96">
      <w:pPr>
        <w:pStyle w:val="AB"/>
        <w:ind w:left="360"/>
        <w:rPr>
          <w:rFonts w:eastAsiaTheme="minorEastAsia"/>
        </w:rPr>
      </w:pPr>
    </w:p>
    <w:p w14:paraId="3D2AA986" w14:textId="3B0EEE33" w:rsidR="005816DD" w:rsidRDefault="005816DD" w:rsidP="003C1C96">
      <w:pPr>
        <w:pStyle w:val="AB"/>
        <w:ind w:left="360"/>
        <w:rPr>
          <w:rFonts w:eastAsiaTheme="minorEastAsia"/>
        </w:rPr>
      </w:pPr>
    </w:p>
    <w:p w14:paraId="592058B3" w14:textId="7D992397" w:rsidR="005816DD" w:rsidRDefault="005816DD" w:rsidP="003C1C96">
      <w:pPr>
        <w:pStyle w:val="AB"/>
        <w:ind w:left="360"/>
        <w:rPr>
          <w:rFonts w:eastAsiaTheme="minorEastAsia"/>
        </w:rPr>
      </w:pPr>
    </w:p>
    <w:p w14:paraId="626528D3" w14:textId="3A9EDC13" w:rsidR="005816DD" w:rsidRDefault="005816DD" w:rsidP="003C1C96">
      <w:pPr>
        <w:pStyle w:val="AB"/>
        <w:ind w:left="360"/>
        <w:rPr>
          <w:rFonts w:eastAsiaTheme="minorEastAsia"/>
        </w:rPr>
      </w:pPr>
    </w:p>
    <w:p w14:paraId="1E655322" w14:textId="0AC79D05" w:rsidR="005816DD" w:rsidRDefault="00DA0EAD" w:rsidP="003C1C96">
      <w:pPr>
        <w:pStyle w:val="AB"/>
        <w:ind w:left="360"/>
        <w:rPr>
          <w:rFonts w:eastAsiaTheme="minorEastAsia"/>
        </w:rPr>
      </w:pPr>
      <w:r w:rsidRPr="003C1C96">
        <w:rPr>
          <w:rFonts w:eastAsiaTheme="minorEastAsia"/>
        </w:rPr>
        <w:t>(A)</w:t>
      </w:r>
      <w:r w:rsidRPr="003C1C96">
        <w:rPr>
          <w:rFonts w:eastAsiaTheme="minorEastAsia"/>
        </w:rPr>
        <w:t>甲地位於北半球，且緯度高於</w:t>
      </w:r>
      <w:r w:rsidRPr="003C1C96">
        <w:rPr>
          <w:rFonts w:eastAsiaTheme="minorEastAsia"/>
        </w:rPr>
        <w:t>45</w:t>
      </w:r>
      <w:r w:rsidRPr="003C1C96">
        <w:rPr>
          <w:rFonts w:eastAsiaTheme="minorEastAsia"/>
        </w:rPr>
        <w:t>度</w:t>
      </w:r>
    </w:p>
    <w:p w14:paraId="14154FA1" w14:textId="3B53F185" w:rsidR="00DA0EAD" w:rsidRPr="003C1C96" w:rsidRDefault="00DA0EAD" w:rsidP="003C1C96">
      <w:pPr>
        <w:pStyle w:val="AB"/>
        <w:ind w:left="360"/>
        <w:rPr>
          <w:rFonts w:eastAsiaTheme="minorEastAsia"/>
        </w:rPr>
      </w:pPr>
      <w:r w:rsidRPr="003C1C96">
        <w:rPr>
          <w:rFonts w:eastAsiaTheme="minorEastAsia"/>
        </w:rPr>
        <w:t>(B)</w:t>
      </w:r>
      <w:r w:rsidRPr="003C1C96">
        <w:rPr>
          <w:rFonts w:eastAsiaTheme="minorEastAsia"/>
        </w:rPr>
        <w:t>乙地位於南半球，且緯度低於</w:t>
      </w:r>
      <w:r w:rsidRPr="003C1C96">
        <w:rPr>
          <w:rFonts w:eastAsiaTheme="minorEastAsia"/>
        </w:rPr>
        <w:t>45</w:t>
      </w:r>
      <w:r w:rsidRPr="003C1C96">
        <w:rPr>
          <w:rFonts w:eastAsiaTheme="minorEastAsia"/>
        </w:rPr>
        <w:t>度</w:t>
      </w:r>
    </w:p>
    <w:p w14:paraId="32ADC63C" w14:textId="77777777" w:rsidR="005816DD" w:rsidRDefault="00DA0EAD" w:rsidP="003C1C96">
      <w:pPr>
        <w:pStyle w:val="AB"/>
        <w:ind w:left="360"/>
        <w:rPr>
          <w:rFonts w:eastAsiaTheme="minorEastAsia"/>
        </w:rPr>
      </w:pPr>
      <w:r w:rsidRPr="003C1C96">
        <w:rPr>
          <w:rFonts w:eastAsiaTheme="minorEastAsia"/>
        </w:rPr>
        <w:t>(C)</w:t>
      </w:r>
      <w:r w:rsidRPr="003C1C96">
        <w:rPr>
          <w:rFonts w:eastAsiaTheme="minorEastAsia"/>
        </w:rPr>
        <w:t>甲地相當接近赤道</w:t>
      </w:r>
      <w:r w:rsidR="0026723E" w:rsidRPr="003C1C96">
        <w:rPr>
          <w:rFonts w:eastAsiaTheme="minorEastAsia"/>
        </w:rPr>
        <w:tab/>
      </w:r>
    </w:p>
    <w:p w14:paraId="109C7DD3" w14:textId="303314B2" w:rsidR="00DA0EAD" w:rsidRPr="003C1C96" w:rsidRDefault="00DA0EAD" w:rsidP="003C1C96">
      <w:pPr>
        <w:pStyle w:val="AB"/>
        <w:ind w:left="360"/>
        <w:rPr>
          <w:rFonts w:eastAsiaTheme="minorEastAsia"/>
        </w:rPr>
      </w:pPr>
      <w:r w:rsidRPr="003C1C96">
        <w:rPr>
          <w:rFonts w:eastAsiaTheme="minorEastAsia"/>
        </w:rPr>
        <w:t>(D)</w:t>
      </w:r>
      <w:r w:rsidRPr="003C1C96">
        <w:rPr>
          <w:rFonts w:eastAsiaTheme="minorEastAsia"/>
        </w:rPr>
        <w:t>甲地的緯度，較乙地高</w:t>
      </w:r>
    </w:p>
    <w:p w14:paraId="5E93D32E" w14:textId="7F6C0A6D" w:rsidR="00DA0EAD" w:rsidRPr="003C1C96" w:rsidRDefault="00DA0EAD" w:rsidP="003C1C96">
      <w:pPr>
        <w:pStyle w:val="AB"/>
        <w:ind w:left="360"/>
        <w:rPr>
          <w:rFonts w:eastAsiaTheme="minorEastAsia"/>
        </w:rPr>
      </w:pPr>
      <w:r w:rsidRPr="003C1C96">
        <w:rPr>
          <w:rFonts w:eastAsiaTheme="minorEastAsia"/>
        </w:rPr>
        <w:t>(E)</w:t>
      </w:r>
      <w:r w:rsidRPr="003C1C96">
        <w:rPr>
          <w:rFonts w:eastAsiaTheme="minorEastAsia"/>
        </w:rPr>
        <w:t>乙地位於北半球，且緯度約等於</w:t>
      </w:r>
      <w:r w:rsidRPr="003C1C96">
        <w:rPr>
          <w:rFonts w:eastAsiaTheme="minorEastAsia"/>
        </w:rPr>
        <w:t>45</w:t>
      </w:r>
      <w:r w:rsidRPr="003C1C96">
        <w:rPr>
          <w:rFonts w:eastAsiaTheme="minorEastAsia"/>
        </w:rPr>
        <w:t>度</w:t>
      </w:r>
    </w:p>
    <w:p w14:paraId="68196925" w14:textId="4FAFFAE7" w:rsidR="0006460F" w:rsidRDefault="00D65D84" w:rsidP="00420336">
      <w:pPr>
        <w:pStyle w:val="TIT1"/>
        <w:spacing w:before="60"/>
        <w:ind w:left="357" w:hanging="357"/>
      </w:pPr>
      <w:r>
        <w:rPr>
          <w:rFonts w:hint="eastAsia"/>
        </w:rPr>
        <w:t>31</w:t>
      </w:r>
      <w:r w:rsidRPr="00742E24">
        <w:rPr>
          <w:rFonts w:hint="eastAsia"/>
        </w:rPr>
        <w:t>.</w:t>
      </w:r>
      <w:r w:rsidR="0026723E">
        <w:tab/>
      </w:r>
      <w:r w:rsidR="00565951" w:rsidRPr="00565951">
        <w:rPr>
          <w:rFonts w:hint="eastAsia"/>
        </w:rPr>
        <w:t>天體的顏色提供豐富訊息。例如：織女星發出藍白光芒，</w:t>
      </w:r>
      <w:proofErr w:type="gramStart"/>
      <w:r w:rsidR="00565951" w:rsidRPr="00565951">
        <w:rPr>
          <w:rFonts w:hint="eastAsia"/>
        </w:rPr>
        <w:t>心宿</w:t>
      </w:r>
      <w:proofErr w:type="gramEnd"/>
      <w:r w:rsidR="00565951" w:rsidRPr="00565951">
        <w:rPr>
          <w:rFonts w:hint="eastAsia"/>
        </w:rPr>
        <w:t>二顏色偏紅，天王星外觀為藍綠色，火星呈暗紅色。依據以上描述，下列何者正確？</w:t>
      </w:r>
    </w:p>
    <w:p w14:paraId="36539E30" w14:textId="77777777" w:rsidR="00F205E8" w:rsidRDefault="00565951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(A)</w:t>
      </w:r>
      <w:r w:rsidRPr="0013437F">
        <w:rPr>
          <w:rFonts w:eastAsiaTheme="minorEastAsia" w:hint="eastAsia"/>
        </w:rPr>
        <w:t>織女星的表面溫度</w:t>
      </w:r>
      <w:proofErr w:type="gramStart"/>
      <w:r w:rsidRPr="0013437F">
        <w:rPr>
          <w:rFonts w:eastAsiaTheme="minorEastAsia" w:hint="eastAsia"/>
        </w:rPr>
        <w:t>比心宿</w:t>
      </w:r>
      <w:proofErr w:type="gramEnd"/>
      <w:r w:rsidRPr="0013437F">
        <w:rPr>
          <w:rFonts w:eastAsiaTheme="minorEastAsia" w:hint="eastAsia"/>
        </w:rPr>
        <w:t>二高</w:t>
      </w:r>
      <w:r w:rsidR="0026723E" w:rsidRPr="0013437F">
        <w:rPr>
          <w:rFonts w:eastAsiaTheme="minorEastAsia"/>
        </w:rPr>
        <w:tab/>
      </w:r>
    </w:p>
    <w:p w14:paraId="31E39DB0" w14:textId="57C4DCB3" w:rsidR="00565951" w:rsidRPr="0013437F" w:rsidRDefault="00565951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(B)</w:t>
      </w:r>
      <w:r w:rsidRPr="0013437F">
        <w:rPr>
          <w:rFonts w:eastAsiaTheme="minorEastAsia" w:hint="eastAsia"/>
        </w:rPr>
        <w:t>天王星的表面溫度比火星高</w:t>
      </w:r>
    </w:p>
    <w:p w14:paraId="2E7CD76B" w14:textId="77777777" w:rsidR="00F205E8" w:rsidRDefault="00565951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(C)</w:t>
      </w:r>
      <w:r w:rsidRPr="0013437F">
        <w:rPr>
          <w:rFonts w:eastAsiaTheme="minorEastAsia" w:hint="eastAsia"/>
        </w:rPr>
        <w:t>天王星的表面溫度</w:t>
      </w:r>
      <w:proofErr w:type="gramStart"/>
      <w:r w:rsidRPr="0013437F">
        <w:rPr>
          <w:rFonts w:eastAsiaTheme="minorEastAsia" w:hint="eastAsia"/>
        </w:rPr>
        <w:t>比心宿</w:t>
      </w:r>
      <w:proofErr w:type="gramEnd"/>
      <w:r w:rsidRPr="0013437F">
        <w:rPr>
          <w:rFonts w:eastAsiaTheme="minorEastAsia" w:hint="eastAsia"/>
        </w:rPr>
        <w:t>二高</w:t>
      </w:r>
      <w:r w:rsidR="0026723E" w:rsidRPr="0013437F">
        <w:rPr>
          <w:rFonts w:eastAsiaTheme="minorEastAsia"/>
        </w:rPr>
        <w:tab/>
      </w:r>
    </w:p>
    <w:p w14:paraId="04253C56" w14:textId="40E86523" w:rsidR="00565951" w:rsidRPr="0013437F" w:rsidRDefault="00565951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(D)</w:t>
      </w:r>
      <w:r w:rsidRPr="0013437F">
        <w:rPr>
          <w:rFonts w:eastAsiaTheme="minorEastAsia" w:hint="eastAsia"/>
        </w:rPr>
        <w:t>織女星的發光能力</w:t>
      </w:r>
      <w:proofErr w:type="gramStart"/>
      <w:r w:rsidRPr="0013437F">
        <w:rPr>
          <w:rFonts w:eastAsiaTheme="minorEastAsia" w:hint="eastAsia"/>
        </w:rPr>
        <w:t>比心宿</w:t>
      </w:r>
      <w:proofErr w:type="gramEnd"/>
      <w:r w:rsidRPr="0013437F">
        <w:rPr>
          <w:rFonts w:eastAsiaTheme="minorEastAsia" w:hint="eastAsia"/>
        </w:rPr>
        <w:t>二強</w:t>
      </w:r>
    </w:p>
    <w:p w14:paraId="23886917" w14:textId="44D67887" w:rsidR="00DB4EB0" w:rsidRPr="0013437F" w:rsidRDefault="00565951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(E)</w:t>
      </w:r>
      <w:r w:rsidRPr="0013437F">
        <w:rPr>
          <w:rFonts w:eastAsiaTheme="minorEastAsia" w:hint="eastAsia"/>
        </w:rPr>
        <w:t>火星的發光能力</w:t>
      </w:r>
      <w:proofErr w:type="gramStart"/>
      <w:r w:rsidRPr="0013437F">
        <w:rPr>
          <w:rFonts w:eastAsiaTheme="minorEastAsia" w:hint="eastAsia"/>
        </w:rPr>
        <w:t>比心宿</w:t>
      </w:r>
      <w:proofErr w:type="gramEnd"/>
      <w:r w:rsidRPr="0013437F">
        <w:rPr>
          <w:rFonts w:eastAsiaTheme="minorEastAsia" w:hint="eastAsia"/>
        </w:rPr>
        <w:t>二強</w:t>
      </w:r>
    </w:p>
    <w:p w14:paraId="43345386" w14:textId="02180480" w:rsidR="00DB4EB0" w:rsidRDefault="00D65D84" w:rsidP="00420336">
      <w:pPr>
        <w:pStyle w:val="TIT1"/>
        <w:spacing w:before="60"/>
        <w:ind w:left="357" w:hanging="357"/>
      </w:pPr>
      <w:r>
        <w:rPr>
          <w:rFonts w:hint="eastAsia"/>
        </w:rPr>
        <w:t>32</w:t>
      </w:r>
      <w:r w:rsidRPr="00D15ABF">
        <w:rPr>
          <w:rFonts w:hint="eastAsia"/>
        </w:rPr>
        <w:t>.</w:t>
      </w:r>
      <w:r w:rsidR="0026723E">
        <w:tab/>
      </w:r>
      <w:r w:rsidR="0012755E" w:rsidRPr="0012755E">
        <w:rPr>
          <w:rFonts w:hint="eastAsia"/>
        </w:rPr>
        <w:t>水以固體、液體與氣體三相存在於地球系統中，相變時會伴隨著潛熱釋放或吸收。下列哪些現象會伴隨潛熱釋放？（應選</w:t>
      </w:r>
      <w:r w:rsidR="0012755E" w:rsidRPr="0012755E">
        <w:rPr>
          <w:rFonts w:hint="eastAsia"/>
        </w:rPr>
        <w:t>3</w:t>
      </w:r>
      <w:r w:rsidR="0012755E" w:rsidRPr="0012755E">
        <w:rPr>
          <w:rFonts w:hint="eastAsia"/>
        </w:rPr>
        <w:t>項）</w:t>
      </w:r>
    </w:p>
    <w:p w14:paraId="2A75E952" w14:textId="77777777" w:rsidR="009C6A94" w:rsidRDefault="0012755E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(A)</w:t>
      </w:r>
      <w:r w:rsidRPr="0013437F">
        <w:rPr>
          <w:rFonts w:eastAsiaTheme="minorEastAsia" w:hint="eastAsia"/>
        </w:rPr>
        <w:t>清晨時水氣凝結形成露珠時</w:t>
      </w:r>
      <w:r w:rsidR="0026723E" w:rsidRPr="0013437F">
        <w:rPr>
          <w:rFonts w:eastAsiaTheme="minorEastAsia"/>
        </w:rPr>
        <w:tab/>
      </w:r>
    </w:p>
    <w:p w14:paraId="4975100C" w14:textId="28F3C268" w:rsidR="0012755E" w:rsidRPr="0013437F" w:rsidRDefault="0012755E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(B)</w:t>
      </w:r>
      <w:r w:rsidRPr="0013437F">
        <w:rPr>
          <w:rFonts w:eastAsiaTheme="minorEastAsia" w:hint="eastAsia"/>
        </w:rPr>
        <w:t>在高緯度地區冰直接變成水氣時</w:t>
      </w:r>
    </w:p>
    <w:p w14:paraId="696AB626" w14:textId="77777777" w:rsidR="009C6A94" w:rsidRDefault="0012755E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(C)</w:t>
      </w:r>
      <w:r w:rsidRPr="0013437F">
        <w:rPr>
          <w:rFonts w:eastAsiaTheme="minorEastAsia" w:hint="eastAsia"/>
        </w:rPr>
        <w:t>地面積雪融化時</w:t>
      </w:r>
      <w:r w:rsidR="0026723E" w:rsidRPr="0013437F">
        <w:rPr>
          <w:rFonts w:eastAsiaTheme="minorEastAsia"/>
        </w:rPr>
        <w:tab/>
      </w:r>
    </w:p>
    <w:p w14:paraId="2AF58A6E" w14:textId="0884CAF4" w:rsidR="0012755E" w:rsidRPr="0013437F" w:rsidRDefault="0012755E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(D)</w:t>
      </w:r>
      <w:r w:rsidRPr="0013437F">
        <w:rPr>
          <w:rFonts w:eastAsiaTheme="minorEastAsia" w:hint="eastAsia"/>
        </w:rPr>
        <w:t>水氣附著到</w:t>
      </w:r>
      <w:proofErr w:type="gramStart"/>
      <w:r w:rsidRPr="0013437F">
        <w:rPr>
          <w:rFonts w:eastAsiaTheme="minorEastAsia" w:hint="eastAsia"/>
        </w:rPr>
        <w:t>凝結核上形成</w:t>
      </w:r>
      <w:proofErr w:type="gramEnd"/>
      <w:r w:rsidRPr="0013437F">
        <w:rPr>
          <w:rFonts w:eastAsiaTheme="minorEastAsia" w:hint="eastAsia"/>
        </w:rPr>
        <w:t>冰晶時</w:t>
      </w:r>
    </w:p>
    <w:p w14:paraId="28CC7148" w14:textId="4AE260B8" w:rsidR="00DB4EB0" w:rsidRPr="0013437F" w:rsidRDefault="0012755E" w:rsidP="0013437F">
      <w:pPr>
        <w:pStyle w:val="AB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(E)</w:t>
      </w:r>
      <w:r w:rsidRPr="0013437F">
        <w:rPr>
          <w:rFonts w:eastAsiaTheme="minorEastAsia" w:hint="eastAsia"/>
        </w:rPr>
        <w:t>夏季午後常見到的對流雲形成時</w:t>
      </w:r>
    </w:p>
    <w:p w14:paraId="4622B065" w14:textId="3E6D9B0D" w:rsidR="00DB4EB0" w:rsidRDefault="00284036" w:rsidP="00420336">
      <w:pPr>
        <w:pStyle w:val="TIT1"/>
        <w:spacing w:before="60"/>
        <w:ind w:left="357" w:hanging="35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6935A86C" wp14:editId="601F7987">
                <wp:simplePos x="0" y="0"/>
                <wp:positionH relativeFrom="column">
                  <wp:align>right</wp:align>
                </wp:positionH>
                <wp:positionV relativeFrom="paragraph">
                  <wp:posOffset>379095</wp:posOffset>
                </wp:positionV>
                <wp:extent cx="2894330" cy="2696210"/>
                <wp:effectExtent l="0" t="0" r="0" b="8890"/>
                <wp:wrapSquare wrapText="bothSides"/>
                <wp:docPr id="500" name="群組 5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94330" cy="2696210"/>
                          <a:chOff x="0" y="0"/>
                          <a:chExt cx="3020391" cy="2814557"/>
                        </a:xfrm>
                      </wpg:grpSpPr>
                      <wps:wsp>
                        <wps:cNvPr id="21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7180" y="2615065"/>
                            <a:ext cx="486849" cy="1994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30E5E6" w14:textId="33DB67EC" w:rsidR="00396E09" w:rsidRPr="00260A4A" w:rsidRDefault="00396E09" w:rsidP="00F64B95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499" name="群組 499"/>
                        <wpg:cNvGrpSpPr/>
                        <wpg:grpSpPr>
                          <a:xfrm>
                            <a:off x="0" y="0"/>
                            <a:ext cx="3020391" cy="2508745"/>
                            <a:chOff x="0" y="0"/>
                            <a:chExt cx="3020391" cy="2508745"/>
                          </a:xfrm>
                        </wpg:grpSpPr>
                        <wps:wsp>
                          <wps:cNvPr id="476" name="文字方塊 6"/>
                          <wps:cNvSpPr txBox="1"/>
                          <wps:spPr>
                            <a:xfrm>
                              <a:off x="1231783" y="0"/>
                              <a:ext cx="530567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B3F7899" w14:textId="77777777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天球北極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78" name="圖片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1">
                              <a:grayscl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9250" y="171450"/>
                              <a:ext cx="2239010" cy="21596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77" name="文字方塊 7"/>
                          <wps:cNvSpPr txBox="1"/>
                          <wps:spPr>
                            <a:xfrm>
                              <a:off x="1231783" y="2336426"/>
                              <a:ext cx="530567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D026B2F" w14:textId="77777777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天球南極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79" name="文字方塊 9"/>
                          <wps:cNvSpPr txBox="1"/>
                          <wps:spPr>
                            <a:xfrm>
                              <a:off x="1180987" y="1828507"/>
                              <a:ext cx="265615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0D6CF9A" w14:textId="77777777" w:rsidR="00396E09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黃道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80" name="文字方塊 10"/>
                          <wps:cNvSpPr txBox="1"/>
                          <wps:spPr>
                            <a:xfrm>
                              <a:off x="0" y="1599945"/>
                              <a:ext cx="398091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E72582" w14:textId="77777777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人馬座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81" name="文字方塊 12"/>
                          <wps:cNvSpPr txBox="1"/>
                          <wps:spPr>
                            <a:xfrm>
                              <a:off x="266675" y="1866601"/>
                              <a:ext cx="398091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96A88B" w14:textId="77777777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摩羯座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82" name="文字方塊 13"/>
                          <wps:cNvSpPr txBox="1"/>
                          <wps:spPr>
                            <a:xfrm rot="21000000">
                              <a:off x="673035" y="1593596"/>
                              <a:ext cx="588857" cy="26775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7CCBECD" w14:textId="77777777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寶瓶座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483" name="文字方塊 14"/>
                          <wps:cNvSpPr txBox="1"/>
                          <wps:spPr>
                            <a:xfrm>
                              <a:off x="1136542" y="1295193"/>
                              <a:ext cx="398091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4C0A44C" w14:textId="77777777" w:rsidR="00396E09" w:rsidRPr="00880FF8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sz w:val="22"/>
                                  </w:rPr>
                                </w:pPr>
                                <w:r w:rsidRPr="00880FF8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雙魚座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84" name="文字方塊 15"/>
                          <wps:cNvSpPr txBox="1"/>
                          <wps:spPr>
                            <a:xfrm>
                              <a:off x="1600048" y="1174562"/>
                              <a:ext cx="398091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6BF20B" w14:textId="6494DEA5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白羊座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87" name="文字方塊 18"/>
                          <wps:cNvSpPr txBox="1"/>
                          <wps:spPr>
                            <a:xfrm>
                              <a:off x="2184192" y="380939"/>
                              <a:ext cx="398091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55F730D" w14:textId="77777777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巨蟹座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88" name="文字方塊 19"/>
                          <wps:cNvSpPr txBox="1"/>
                          <wps:spPr>
                            <a:xfrm rot="21000000">
                              <a:off x="1815927" y="698388"/>
                              <a:ext cx="398091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9CD8819" w14:textId="77777777" w:rsidR="00396E09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獅子座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89" name="文字方塊 20"/>
                          <wps:cNvSpPr txBox="1"/>
                          <wps:spPr>
                            <a:xfrm>
                              <a:off x="1365119" y="730133"/>
                              <a:ext cx="398091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EB00C5" w14:textId="77777777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室女座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85" name="文字方塊 16"/>
                          <wps:cNvSpPr txBox="1"/>
                          <wps:spPr>
                            <a:xfrm rot="19800000">
                              <a:off x="1987360" y="1180911"/>
                              <a:ext cx="398091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1316231" w14:textId="77777777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金牛座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86" name="文字方塊 17"/>
                          <wps:cNvSpPr txBox="1"/>
                          <wps:spPr>
                            <a:xfrm>
                              <a:off x="2622300" y="945999"/>
                              <a:ext cx="398091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E90D59C" w14:textId="77777777" w:rsidR="00396E09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雙子座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92" name="文字方塊 23"/>
                          <wps:cNvSpPr txBox="1"/>
                          <wps:spPr>
                            <a:xfrm>
                              <a:off x="1803044" y="1612642"/>
                              <a:ext cx="530567" cy="17231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B67FFE1" w14:textId="77777777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天球赤道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90" name="文字方塊 21"/>
                          <wps:cNvSpPr txBox="1"/>
                          <wps:spPr>
                            <a:xfrm rot="20100000">
                              <a:off x="952312" y="1111073"/>
                              <a:ext cx="583138" cy="17234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E896FAA" w14:textId="59CCFAE5" w:rsidR="00396E09" w:rsidRPr="00F64B95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rFonts w:asciiTheme="minorHAnsi" w:eastAsiaTheme="minorEastAsia" w:cstheme="minorBidi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</w:pP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天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秤</w:t>
                                </w:r>
                                <w:r w:rsidRPr="00F64B95"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0"/>
                                    <w:szCs w:val="22"/>
                                  </w:rPr>
                                  <w:t>座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spAutoFit/>
                          </wps:bodyPr>
                        </wps:wsp>
                        <wps:wsp>
                          <wps:cNvPr id="491" name="文字方塊 22"/>
                          <wps:cNvSpPr txBox="1"/>
                          <wps:spPr>
                            <a:xfrm rot="19800000">
                              <a:off x="666618" y="1098374"/>
                              <a:ext cx="437834" cy="18955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98DAE64" w14:textId="77777777" w:rsidR="00396E09" w:rsidRDefault="00396E09" w:rsidP="00F64B95">
                                <w:pPr>
                                  <w:pStyle w:val="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w:t>天蠍座</w:t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493" name="文字方塊 17"/>
                          <wps:cNvSpPr txBox="1"/>
                          <wps:spPr>
                            <a:xfrm>
                              <a:off x="2365586" y="755650"/>
                              <a:ext cx="174299" cy="17078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0085062" w14:textId="09E8EDF2" w:rsidR="00396E09" w:rsidRPr="006242D1" w:rsidRDefault="00396E09" w:rsidP="00880FF8">
                                <w:pPr>
                                  <w:pStyle w:val="a0"/>
                                  <w:spacing w:line="240" w:lineRule="atLeast"/>
                                  <w:ind w:leftChars="0" w:left="0" w:firstLineChars="0" w:firstLine="0"/>
                                  <w:jc w:val="center"/>
                                  <w:rPr>
                                    <w:sz w:val="20"/>
                                    <w:szCs w:val="24"/>
                                  </w:rPr>
                                </w:pPr>
                                <w:r w:rsidRPr="006242D1">
                                  <w:rPr>
                                    <w:rFonts w:hint="eastAsia"/>
                                    <w:sz w:val="20"/>
                                    <w:szCs w:val="24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494" name="文字方塊 17"/>
                          <wps:cNvSpPr txBox="1"/>
                          <wps:spPr>
                            <a:xfrm>
                              <a:off x="1432136" y="909531"/>
                              <a:ext cx="173990" cy="170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DF9C48" w14:textId="594B1C0E" w:rsidR="00396E09" w:rsidRPr="006242D1" w:rsidRDefault="00396E09" w:rsidP="00880FF8">
                                <w:pPr>
                                  <w:pStyle w:val="a0"/>
                                  <w:spacing w:line="240" w:lineRule="atLeast"/>
                                  <w:ind w:leftChars="0" w:left="0" w:firstLineChars="0" w:firstLine="0"/>
                                  <w:jc w:val="center"/>
                                  <w:rPr>
                                    <w:sz w:val="20"/>
                                    <w:szCs w:val="24"/>
                                  </w:rPr>
                                </w:pPr>
                                <w:r w:rsidRPr="006242D1">
                                  <w:rPr>
                                    <w:rFonts w:hint="eastAsia"/>
                                    <w:sz w:val="20"/>
                                    <w:szCs w:val="24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495" name="文字方塊 17"/>
                          <wps:cNvSpPr txBox="1"/>
                          <wps:spPr>
                            <a:xfrm>
                              <a:off x="1571836" y="1371600"/>
                              <a:ext cx="173990" cy="170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1B803B1" w14:textId="5C098CEE" w:rsidR="00396E09" w:rsidRPr="006242D1" w:rsidRDefault="00396E09" w:rsidP="00880FF8">
                                <w:pPr>
                                  <w:pStyle w:val="a0"/>
                                  <w:spacing w:line="240" w:lineRule="atLeast"/>
                                  <w:ind w:leftChars="0" w:left="0" w:firstLineChars="0" w:firstLine="0"/>
                                  <w:jc w:val="center"/>
                                  <w:rPr>
                                    <w:sz w:val="20"/>
                                    <w:szCs w:val="24"/>
                                  </w:rPr>
                                </w:pPr>
                                <w:r w:rsidRPr="006242D1">
                                  <w:rPr>
                                    <w:rFonts w:hint="eastAsia"/>
                                    <w:sz w:val="20"/>
                                    <w:szCs w:val="24"/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496" name="文字方塊 17"/>
                          <wps:cNvSpPr txBox="1"/>
                          <wps:spPr>
                            <a:xfrm>
                              <a:off x="473286" y="1538608"/>
                              <a:ext cx="173990" cy="170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E40B818" w14:textId="0753120B" w:rsidR="00396E09" w:rsidRPr="006242D1" w:rsidRDefault="00396E09" w:rsidP="00880FF8">
                                <w:pPr>
                                  <w:pStyle w:val="a0"/>
                                  <w:spacing w:line="240" w:lineRule="atLeast"/>
                                  <w:ind w:leftChars="0" w:left="0" w:firstLineChars="0" w:firstLine="0"/>
                                  <w:jc w:val="center"/>
                                  <w:rPr>
                                    <w:sz w:val="20"/>
                                    <w:szCs w:val="24"/>
                                  </w:rPr>
                                </w:pPr>
                                <w:r w:rsidRPr="006242D1">
                                  <w:rPr>
                                    <w:rFonts w:hint="eastAsia"/>
                                    <w:sz w:val="20"/>
                                    <w:szCs w:val="24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5A86C" id="群組 500" o:spid="_x0000_s1221" style="position:absolute;left:0;text-align:left;margin-left:176.7pt;margin-top:29.85pt;width:227.9pt;height:212.3pt;z-index:251640320;mso-position-horizontal:right;mso-width-relative:margin;mso-height-relative:margin" coordsize="30203,28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">
                <o:lock v:ext="edit" aspectratio="t"/>
                <v:shape id="_x0000_s1222" type="#_x0000_t202" style="position:absolute;left:12571;top:26150;width:486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" stroked="f">
                  <v:textbox style="mso-fit-shape-to-text:t" inset="0,0,0,0">
                    <w:txbxContent>
                      <w:p w14:paraId="2630E5E6" w14:textId="33DB67EC" w:rsidR="00396E09" w:rsidRPr="00260A4A" w:rsidRDefault="00396E09" w:rsidP="00F64B95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group id="群組 499" o:spid="_x0000_s1223" style="position:absolute;width:30203;height:25087" coordsize="30203,2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<v:shape id="文字方塊 6" o:spid="_x0000_s1224" type="#_x0000_t202" style="position:absolute;left:12317;width:5306;height:17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" filled="f" stroked="f">
                    <v:textbox style="mso-fit-shape-to-text:t" inset="0,0,0,0">
                      <w:txbxContent>
                        <w:p w14:paraId="4B3F7899" w14:textId="77777777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天球北極</w:t>
                          </w:r>
                        </w:p>
                      </w:txbxContent>
                    </v:textbox>
                  </v:shape>
                  <v:shape id="圖片 11" o:spid="_x0000_s1225" type="#_x0000_t75" style="position:absolute;left:3492;top:1714;width:22390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">
                    <v:imagedata r:id="rId202" o:title="" grayscale="t"/>
                  </v:shape>
                  <v:shape id="文字方塊 7" o:spid="_x0000_s1226" type="#_x0000_t202" style="position:absolute;left:12317;top:23364;width:5306;height:17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" filled="f" stroked="f">
                    <v:textbox style="mso-fit-shape-to-text:t" inset="0,0,0,0">
                      <w:txbxContent>
                        <w:p w14:paraId="5D026B2F" w14:textId="77777777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天球南極</w:t>
                          </w:r>
                        </w:p>
                      </w:txbxContent>
                    </v:textbox>
                  </v:shape>
                  <v:shape id="文字方塊 9" o:spid="_x0000_s1227" type="#_x0000_t202" style="position:absolute;left:11809;top:18285;width:2657;height:17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" filled="f" stroked="f">
                    <v:textbox style="mso-fit-shape-to-text:t" inset="0,0,0,0">
                      <w:txbxContent>
                        <w:p w14:paraId="40D6CF9A" w14:textId="77777777" w:rsidR="00396E09" w:rsidRDefault="00396E09" w:rsidP="00F64B95">
                          <w:pPr>
                            <w:pStyle w:val="Web"/>
                            <w:spacing w:before="0" w:beforeAutospacing="0" w:after="0" w:afterAutospacing="0"/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黃道</w:t>
                          </w:r>
                        </w:p>
                      </w:txbxContent>
                    </v:textbox>
                  </v:shape>
                  <v:shape id="文字方塊 10" o:spid="_x0000_s1228" type="#_x0000_t202" style="position:absolute;top:15999;width:3980;height:17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" filled="f" stroked="f">
                    <v:textbox style="mso-fit-shape-to-text:t" inset="0,0,0,0">
                      <w:txbxContent>
                        <w:p w14:paraId="0BE72582" w14:textId="77777777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人馬座</w:t>
                          </w:r>
                        </w:p>
                      </w:txbxContent>
                    </v:textbox>
                  </v:shape>
                  <v:shape id="文字方塊 12" o:spid="_x0000_s1229" type="#_x0000_t202" style="position:absolute;left:2666;top:18666;width:3981;height:17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" filled="f" stroked="f">
                    <v:textbox style="mso-fit-shape-to-text:t" inset="0,0,0,0">
                      <w:txbxContent>
                        <w:p w14:paraId="3D96A88B" w14:textId="77777777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摩羯座</w:t>
                          </w:r>
                        </w:p>
                      </w:txbxContent>
                    </v:textbox>
                  </v:shape>
                  <v:shape id="文字方塊 13" o:spid="_x0000_s1230" type="#_x0000_t202" style="position:absolute;left:6730;top:15935;width:5888;height:2678;rotation:-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" filled="f" stroked="f">
                    <v:textbox style="mso-fit-shape-to-text:t">
                      <w:txbxContent>
                        <w:p w14:paraId="57CCBECD" w14:textId="77777777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寶瓶座</w:t>
                          </w:r>
                        </w:p>
                      </w:txbxContent>
                    </v:textbox>
                  </v:shape>
                  <v:shape id="文字方塊 14" o:spid="_x0000_s1231" type="#_x0000_t202" style="position:absolute;left:11365;top:12951;width:3981;height:17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64C0A44C" w14:textId="77777777" w:rsidR="00396E09" w:rsidRPr="00880FF8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sz w:val="22"/>
                            </w:rPr>
                          </w:pPr>
                          <w:r w:rsidRPr="00880FF8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雙魚座</w:t>
                          </w:r>
                        </w:p>
                      </w:txbxContent>
                    </v:textbox>
                  </v:shape>
                  <v:shape id="文字方塊 15" o:spid="_x0000_s1232" type="#_x0000_t202" style="position:absolute;left:16000;top:11745;width:3981;height:17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" filled="f" stroked="f">
                    <v:textbox style="mso-fit-shape-to-text:t" inset="0,0,0,0">
                      <w:txbxContent>
                        <w:p w14:paraId="4D6BF20B" w14:textId="6494DEA5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白羊座</w:t>
                          </w:r>
                        </w:p>
                      </w:txbxContent>
                    </v:textbox>
                  </v:shape>
                  <v:shape id="文字方塊 18" o:spid="_x0000_s1233" type="#_x0000_t202" style="position:absolute;left:21841;top:3809;width:3981;height:17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" filled="f" stroked="f">
                    <v:textbox style="mso-fit-shape-to-text:t" inset="0,0,0,0">
                      <w:txbxContent>
                        <w:p w14:paraId="355F730D" w14:textId="77777777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巨蟹座</w:t>
                          </w:r>
                        </w:p>
                      </w:txbxContent>
                    </v:textbox>
                  </v:shape>
                  <v:shape id="文字方塊 19" o:spid="_x0000_s1234" type="#_x0000_t202" style="position:absolute;left:18159;top:6983;width:3981;height:1724;rotation:-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9CD8819" w14:textId="77777777" w:rsidR="00396E09" w:rsidRDefault="00396E09" w:rsidP="00F64B95">
                          <w:pPr>
                            <w:pStyle w:val="Web"/>
                            <w:spacing w:before="0" w:beforeAutospacing="0" w:after="0" w:afterAutospacing="0"/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獅子座</w:t>
                          </w:r>
                        </w:p>
                      </w:txbxContent>
                    </v:textbox>
                  </v:shape>
                  <v:shape id="文字方塊 20" o:spid="_x0000_s1235" type="#_x0000_t202" style="position:absolute;left:13651;top:7301;width:3981;height:17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4CEB00C5" w14:textId="77777777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室女座</w:t>
                          </w:r>
                        </w:p>
                      </w:txbxContent>
                    </v:textbox>
                  </v:shape>
                  <v:shape id="文字方塊 16" o:spid="_x0000_s1236" type="#_x0000_t202" style="position:absolute;left:19873;top:11809;width:3981;height:1723;rotation:-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" filled="f" stroked="f">
                    <v:textbox style="mso-fit-shape-to-text:t" inset="0,0,0,0">
                      <w:txbxContent>
                        <w:p w14:paraId="41316231" w14:textId="77777777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金牛座</w:t>
                          </w:r>
                        </w:p>
                      </w:txbxContent>
                    </v:textbox>
                  </v:shape>
                  <v:shape id="文字方塊 17" o:spid="_x0000_s1237" type="#_x0000_t202" style="position:absolute;left:26223;top:9459;width:3980;height:17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" filled="f" stroked="f">
                    <v:textbox style="mso-fit-shape-to-text:t" inset="0,0,0,0">
                      <w:txbxContent>
                        <w:p w14:paraId="1E90D59C" w14:textId="77777777" w:rsidR="00396E09" w:rsidRDefault="00396E09" w:rsidP="00F64B95">
                          <w:pPr>
                            <w:pStyle w:val="Web"/>
                            <w:spacing w:before="0" w:beforeAutospacing="0" w:after="0" w:afterAutospacing="0"/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雙子座</w:t>
                          </w:r>
                        </w:p>
                      </w:txbxContent>
                    </v:textbox>
                  </v:shape>
                  <v:shape id="文字方塊 23" o:spid="_x0000_s1238" type="#_x0000_t202" style="position:absolute;left:18030;top:16126;width:5306;height:17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" filled="f" stroked="f">
                    <v:textbox style="mso-fit-shape-to-text:t" inset="0,0,0,0">
                      <w:txbxContent>
                        <w:p w14:paraId="3B67FFE1" w14:textId="77777777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天球赤道</w:t>
                          </w:r>
                        </w:p>
                      </w:txbxContent>
                    </v:textbox>
                  </v:shape>
                  <v:shape id="文字方塊 21" o:spid="_x0000_s1239" type="#_x0000_t202" style="position:absolute;left:9523;top:11110;width:5831;height:1724;rotation:-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6E896FAA" w14:textId="59CCFAE5" w:rsidR="00396E09" w:rsidRPr="00F64B95" w:rsidRDefault="00396E09" w:rsidP="00F64B95">
                          <w:pPr>
                            <w:pStyle w:val="Web"/>
                            <w:spacing w:before="0" w:beforeAutospacing="0" w:after="0" w:afterAutospacing="0"/>
                            <w:rPr>
                              <w:rFonts w:asciiTheme="minorHAnsi" w:eastAsiaTheme="minorEastAsia" w:cstheme="minorBidi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</w:pP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天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秤</w:t>
                          </w:r>
                          <w:r w:rsidRPr="00F64B95"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0"/>
                              <w:szCs w:val="22"/>
                            </w:rPr>
                            <w:t>座</w:t>
                          </w:r>
                        </w:p>
                      </w:txbxContent>
                    </v:textbox>
                  </v:shape>
                  <v:shape id="文字方塊 22" o:spid="_x0000_s1240" type="#_x0000_t202" style="position:absolute;left:6666;top:10983;width:4378;height:1896;rotation:-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98DAE64" w14:textId="77777777" w:rsidR="00396E09" w:rsidRDefault="00396E09" w:rsidP="00F64B95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cstheme="minorBidi" w:hint="eastAsia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天蠍座</w:t>
                          </w:r>
                        </w:p>
                      </w:txbxContent>
                    </v:textbox>
                  </v:shape>
                  <v:shape id="文字方塊 17" o:spid="_x0000_s1241" type="#_x0000_t202" style="position:absolute;left:23655;top:7556;width:1743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  <v:textbox inset="0,0,0,0">
                      <w:txbxContent>
                        <w:p w14:paraId="30085062" w14:textId="09E8EDF2" w:rsidR="00396E09" w:rsidRPr="006242D1" w:rsidRDefault="00396E09" w:rsidP="00880FF8">
                          <w:pPr>
                            <w:pStyle w:val="a0"/>
                            <w:spacing w:line="240" w:lineRule="atLeast"/>
                            <w:ind w:leftChars="0" w:left="0" w:firstLineChars="0" w:firstLine="0"/>
                            <w:jc w:val="center"/>
                            <w:rPr>
                              <w:sz w:val="20"/>
                              <w:szCs w:val="24"/>
                            </w:rPr>
                          </w:pPr>
                          <w:r w:rsidRPr="006242D1">
                            <w:rPr>
                              <w:rFonts w:hint="eastAsia"/>
                              <w:sz w:val="20"/>
                              <w:szCs w:val="24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文字方塊 17" o:spid="_x0000_s1242" type="#_x0000_t202" style="position:absolute;left:14321;top:9095;width:1740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Hv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JuBYe/EAAAA3AAAAA8A&#10;AAAAAAAAAAAAAAAABwIAAGRycy9kb3ducmV2LnhtbFBLBQYAAAAAAwADALcAAAD4AgAAAAA=&#10;" filled="f" stroked="f">
                    <v:textbox inset="0,0,0,0">
                      <w:txbxContent>
                        <w:p w14:paraId="23DF9C48" w14:textId="594B1C0E" w:rsidR="00396E09" w:rsidRPr="006242D1" w:rsidRDefault="00396E09" w:rsidP="00880FF8">
                          <w:pPr>
                            <w:pStyle w:val="a0"/>
                            <w:spacing w:line="240" w:lineRule="atLeast"/>
                            <w:ind w:leftChars="0" w:left="0" w:firstLineChars="0" w:firstLine="0"/>
                            <w:jc w:val="center"/>
                            <w:rPr>
                              <w:sz w:val="20"/>
                              <w:szCs w:val="24"/>
                            </w:rPr>
                          </w:pPr>
                          <w:r w:rsidRPr="006242D1">
                            <w:rPr>
                              <w:rFonts w:hint="eastAsia"/>
                              <w:sz w:val="20"/>
                              <w:szCs w:val="24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文字方塊 17" o:spid="_x0000_s1243" type="#_x0000_t202" style="position:absolute;left:15718;top:13716;width:1740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cR0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D0zcR0xQAAANwAAAAP&#10;AAAAAAAAAAAAAAAAAAcCAABkcnMvZG93bnJldi54bWxQSwUGAAAAAAMAAwC3AAAA+QIAAAAA&#10;" filled="f" stroked="f">
                    <v:textbox inset="0,0,0,0">
                      <w:txbxContent>
                        <w:p w14:paraId="51B803B1" w14:textId="5C098CEE" w:rsidR="00396E09" w:rsidRPr="006242D1" w:rsidRDefault="00396E09" w:rsidP="00880FF8">
                          <w:pPr>
                            <w:pStyle w:val="a0"/>
                            <w:spacing w:line="240" w:lineRule="atLeast"/>
                            <w:ind w:leftChars="0" w:left="0" w:firstLineChars="0" w:firstLine="0"/>
                            <w:jc w:val="center"/>
                            <w:rPr>
                              <w:sz w:val="20"/>
                              <w:szCs w:val="24"/>
                            </w:rPr>
                          </w:pPr>
                          <w:r w:rsidRPr="006242D1">
                            <w:rPr>
                              <w:rFonts w:hint="eastAsia"/>
                              <w:sz w:val="20"/>
                              <w:szCs w:val="24"/>
                            </w:rPr>
                            <w:t>丁</w:t>
                          </w:r>
                        </w:p>
                      </w:txbxContent>
                    </v:textbox>
                  </v:shape>
                  <v:shape id="文字方塊 17" o:spid="_x0000_s1244" type="#_x0000_t202" style="position:absolute;left:4732;top:15386;width:1740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oD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AEH1oDxQAAANwAAAAP&#10;AAAAAAAAAAAAAAAAAAcCAABkcnMvZG93bnJldi54bWxQSwUGAAAAAAMAAwC3AAAA+QIAAAAA&#10;" filled="f" stroked="f">
                    <v:textbox inset="0,0,0,0">
                      <w:txbxContent>
                        <w:p w14:paraId="4E40B818" w14:textId="0753120B" w:rsidR="00396E09" w:rsidRPr="006242D1" w:rsidRDefault="00396E09" w:rsidP="00880FF8">
                          <w:pPr>
                            <w:pStyle w:val="a0"/>
                            <w:spacing w:line="240" w:lineRule="atLeast"/>
                            <w:ind w:leftChars="0" w:left="0" w:firstLineChars="0" w:firstLine="0"/>
                            <w:jc w:val="center"/>
                            <w:rPr>
                              <w:sz w:val="20"/>
                              <w:szCs w:val="24"/>
                            </w:rPr>
                          </w:pPr>
                          <w:r w:rsidRPr="006242D1">
                            <w:rPr>
                              <w:rFonts w:hint="eastAsia"/>
                              <w:sz w:val="20"/>
                              <w:szCs w:val="24"/>
                            </w:rPr>
                            <w:t>甲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D65D84">
        <w:rPr>
          <w:rFonts w:hint="eastAsia"/>
        </w:rPr>
        <w:t>33</w:t>
      </w:r>
      <w:r w:rsidR="00D65D84" w:rsidRPr="00D15ABF">
        <w:rPr>
          <w:rFonts w:hint="eastAsia"/>
        </w:rPr>
        <w:t>.</w:t>
      </w:r>
      <w:r w:rsidR="0026723E">
        <w:tab/>
      </w:r>
      <w:r w:rsidR="00E81DE4" w:rsidRPr="00E81DE4">
        <w:rPr>
          <w:rFonts w:hint="eastAsia"/>
        </w:rPr>
        <w:t>古人將所見星空，想成是繁星投影在一個無限大，以地球為中心且具有相同旋轉軸的天球。太陽一年的視軌跡</w:t>
      </w:r>
      <w:r w:rsidR="00CD75ED">
        <w:rPr>
          <w:rFonts w:hint="eastAsia"/>
        </w:rPr>
        <w:t>為黃道</w:t>
      </w:r>
      <w:r w:rsidR="00E81DE4" w:rsidRPr="00E81DE4">
        <w:rPr>
          <w:rFonts w:hint="eastAsia"/>
        </w:rPr>
        <w:t>，與天球赤道夾</w:t>
      </w:r>
      <w:r w:rsidR="00E9333E" w:rsidRPr="00E9333E">
        <w:rPr>
          <w:position w:val="-6"/>
        </w:rPr>
        <w:object w:dxaOrig="580" w:dyaOrig="260" w14:anchorId="32D92163">
          <v:shape id="_x0000_i1111" type="#_x0000_t75" style="width:29.45pt;height:12.5pt" o:ole="">
            <v:imagedata r:id="rId203" o:title=""/>
          </v:shape>
          <o:OLEObject Type="Embed" ProgID="Equation.DSMT4" ShapeID="_x0000_i1111" DrawAspect="Content" ObjectID="_1703744281" r:id="rId204"/>
        </w:object>
      </w:r>
      <w:r w:rsidR="00E81DE4" w:rsidRPr="00E81DE4">
        <w:rPr>
          <w:rFonts w:hint="eastAsia"/>
        </w:rPr>
        <w:t>。天球概念之示意圖如</w:t>
      </w:r>
      <w:r w:rsidR="00E81DE4" w:rsidRPr="00420336">
        <w:rPr>
          <w:rFonts w:hint="eastAsia"/>
        </w:rPr>
        <w:t>圖</w:t>
      </w:r>
      <w:r w:rsidR="00E81DE4" w:rsidRPr="00420336">
        <w:rPr>
          <w:rFonts w:hint="eastAsia"/>
        </w:rPr>
        <w:t>1</w:t>
      </w:r>
      <w:r w:rsidR="000F7FED">
        <w:rPr>
          <w:rFonts w:hint="eastAsia"/>
        </w:rPr>
        <w:t>5</w:t>
      </w:r>
      <w:r w:rsidR="00E81DE4" w:rsidRPr="00E81DE4">
        <w:rPr>
          <w:rFonts w:hint="eastAsia"/>
        </w:rPr>
        <w:t>，</w:t>
      </w:r>
      <w:r w:rsidR="006242D1">
        <w:rPr>
          <w:rFonts w:hint="eastAsia"/>
        </w:rPr>
        <w:t>若以地球繞太陽公轉來推論太陽在天球中的移動軌跡，</w:t>
      </w:r>
      <w:r w:rsidR="00E81DE4" w:rsidRPr="00E81DE4">
        <w:rPr>
          <w:rFonts w:hint="eastAsia"/>
        </w:rPr>
        <w:t>圖中</w:t>
      </w:r>
      <w:r w:rsidR="00D82D9C">
        <w:rPr>
          <w:rFonts w:hint="eastAsia"/>
        </w:rPr>
        <w:t>對北半球而言，</w:t>
      </w:r>
      <w:r w:rsidR="00E81DE4" w:rsidRPr="00E81DE4">
        <w:rPr>
          <w:rFonts w:hint="eastAsia"/>
        </w:rPr>
        <w:t>太陽自春分到冬至的移動</w:t>
      </w:r>
      <w:r w:rsidR="006242D1">
        <w:rPr>
          <w:rFonts w:hint="eastAsia"/>
        </w:rPr>
        <w:t>順序</w:t>
      </w:r>
      <w:r w:rsidR="00E81DE4" w:rsidRPr="00E81DE4">
        <w:rPr>
          <w:rFonts w:hint="eastAsia"/>
        </w:rPr>
        <w:t>為下列何者？</w:t>
      </w:r>
    </w:p>
    <w:p w14:paraId="3BD5F958" w14:textId="4B08B4CD" w:rsidR="00AD0976" w:rsidRDefault="00E81DE4" w:rsidP="003C1C96">
      <w:pPr>
        <w:pStyle w:val="AA"/>
        <w:ind w:left="684" w:hangingChars="135" w:hanging="324"/>
      </w:pPr>
      <w:r>
        <w:rPr>
          <w:rFonts w:hint="eastAsia"/>
        </w:rPr>
        <w:t>(A)</w:t>
      </w:r>
      <w:r w:rsidR="00484E73">
        <w:rPr>
          <w:rFonts w:hint="eastAsia"/>
        </w:rPr>
        <w:t xml:space="preserve"> </w:t>
      </w:r>
      <w:r w:rsidR="006242D1">
        <w:rPr>
          <w:rFonts w:hint="eastAsia"/>
        </w:rPr>
        <w:t>甲</w:t>
      </w:r>
      <w:r>
        <w:rPr>
          <w:rFonts w:hint="eastAsia"/>
        </w:rPr>
        <w:t>→</w:t>
      </w:r>
      <w:r w:rsidR="006242D1">
        <w:rPr>
          <w:rFonts w:hint="eastAsia"/>
        </w:rPr>
        <w:t>乙</w:t>
      </w:r>
      <w:r>
        <w:rPr>
          <w:rFonts w:hint="eastAsia"/>
        </w:rPr>
        <w:t>→</w:t>
      </w:r>
      <w:r w:rsidR="006242D1">
        <w:rPr>
          <w:rFonts w:hint="eastAsia"/>
        </w:rPr>
        <w:t>丙</w:t>
      </w:r>
      <w:r>
        <w:rPr>
          <w:rFonts w:hint="eastAsia"/>
        </w:rPr>
        <w:t>→</w:t>
      </w:r>
      <w:r w:rsidR="006242D1">
        <w:rPr>
          <w:rFonts w:hint="eastAsia"/>
        </w:rPr>
        <w:t>丁</w:t>
      </w:r>
    </w:p>
    <w:p w14:paraId="1ACB78F7" w14:textId="7956BC9C" w:rsidR="00BB222D" w:rsidRDefault="00E81DE4" w:rsidP="003C1C96">
      <w:pPr>
        <w:pStyle w:val="AA"/>
        <w:ind w:left="684" w:hangingChars="135" w:hanging="324"/>
      </w:pPr>
      <w:r>
        <w:rPr>
          <w:rFonts w:hint="eastAsia"/>
        </w:rPr>
        <w:t>(B)</w:t>
      </w:r>
      <w:r w:rsidR="00484E73">
        <w:rPr>
          <w:rFonts w:hint="eastAsia"/>
        </w:rPr>
        <w:t xml:space="preserve"> </w:t>
      </w:r>
      <w:r w:rsidR="006242D1">
        <w:rPr>
          <w:rFonts w:hint="eastAsia"/>
        </w:rPr>
        <w:t>乙</w:t>
      </w:r>
      <w:r>
        <w:rPr>
          <w:rFonts w:hint="eastAsia"/>
        </w:rPr>
        <w:t>→</w:t>
      </w:r>
      <w:r w:rsidR="006242D1">
        <w:rPr>
          <w:rFonts w:hint="eastAsia"/>
        </w:rPr>
        <w:t>丙</w:t>
      </w:r>
      <w:r>
        <w:rPr>
          <w:rFonts w:hint="eastAsia"/>
        </w:rPr>
        <w:t>→</w:t>
      </w:r>
      <w:r w:rsidR="006242D1">
        <w:rPr>
          <w:rFonts w:hint="eastAsia"/>
        </w:rPr>
        <w:t>丁</w:t>
      </w:r>
      <w:r>
        <w:rPr>
          <w:rFonts w:hint="eastAsia"/>
        </w:rPr>
        <w:t>→</w:t>
      </w:r>
      <w:r w:rsidR="006242D1">
        <w:rPr>
          <w:rFonts w:hint="eastAsia"/>
        </w:rPr>
        <w:t>甲</w:t>
      </w:r>
    </w:p>
    <w:p w14:paraId="0AEC66F6" w14:textId="58C2620C" w:rsidR="00AD0976" w:rsidRDefault="00E81DE4" w:rsidP="003C1C96">
      <w:pPr>
        <w:pStyle w:val="AA"/>
        <w:ind w:left="684" w:hangingChars="135" w:hanging="324"/>
      </w:pPr>
      <w:r>
        <w:rPr>
          <w:rFonts w:hint="eastAsia"/>
        </w:rPr>
        <w:t>(C)</w:t>
      </w:r>
      <w:r w:rsidR="00484E73">
        <w:rPr>
          <w:rFonts w:hint="eastAsia"/>
        </w:rPr>
        <w:t xml:space="preserve"> </w:t>
      </w:r>
      <w:r w:rsidR="006242D1">
        <w:rPr>
          <w:rFonts w:hint="eastAsia"/>
        </w:rPr>
        <w:t>甲</w:t>
      </w:r>
      <w:r>
        <w:rPr>
          <w:rFonts w:hint="eastAsia"/>
        </w:rPr>
        <w:t>→</w:t>
      </w:r>
      <w:r w:rsidR="006242D1">
        <w:rPr>
          <w:rFonts w:hint="eastAsia"/>
        </w:rPr>
        <w:t>丁</w:t>
      </w:r>
      <w:r>
        <w:rPr>
          <w:rFonts w:hint="eastAsia"/>
        </w:rPr>
        <w:t>→</w:t>
      </w:r>
      <w:r w:rsidR="006242D1">
        <w:rPr>
          <w:rFonts w:hint="eastAsia"/>
        </w:rPr>
        <w:t>丙</w:t>
      </w:r>
      <w:r>
        <w:rPr>
          <w:rFonts w:hint="eastAsia"/>
        </w:rPr>
        <w:t>→</w:t>
      </w:r>
      <w:r w:rsidR="006242D1">
        <w:rPr>
          <w:rFonts w:hint="eastAsia"/>
        </w:rPr>
        <w:t>乙</w:t>
      </w:r>
    </w:p>
    <w:p w14:paraId="2A36ACEE" w14:textId="3F6DB142" w:rsidR="00BB222D" w:rsidRDefault="00E81DE4" w:rsidP="003C1C96">
      <w:pPr>
        <w:pStyle w:val="AA"/>
        <w:ind w:left="684" w:hangingChars="135" w:hanging="324"/>
      </w:pPr>
      <w:r>
        <w:rPr>
          <w:rFonts w:hint="eastAsia"/>
        </w:rPr>
        <w:t>(D)</w:t>
      </w:r>
      <w:r w:rsidR="00484E73">
        <w:rPr>
          <w:rFonts w:hint="eastAsia"/>
        </w:rPr>
        <w:t xml:space="preserve"> </w:t>
      </w:r>
      <w:r w:rsidR="006242D1">
        <w:rPr>
          <w:rFonts w:hint="eastAsia"/>
        </w:rPr>
        <w:t>丁</w:t>
      </w:r>
      <w:r w:rsidRPr="00391FB5">
        <w:rPr>
          <w:rFonts w:hint="eastAsia"/>
        </w:rPr>
        <w:t>→</w:t>
      </w:r>
      <w:r w:rsidR="006242D1">
        <w:rPr>
          <w:rFonts w:hint="eastAsia"/>
        </w:rPr>
        <w:t>丙</w:t>
      </w:r>
      <w:r w:rsidRPr="00391FB5">
        <w:rPr>
          <w:rFonts w:hint="eastAsia"/>
        </w:rPr>
        <w:t>→</w:t>
      </w:r>
      <w:r w:rsidR="006242D1">
        <w:rPr>
          <w:rFonts w:hint="eastAsia"/>
        </w:rPr>
        <w:t>乙</w:t>
      </w:r>
      <w:r w:rsidRPr="00391FB5">
        <w:rPr>
          <w:rFonts w:hint="eastAsia"/>
        </w:rPr>
        <w:t>→</w:t>
      </w:r>
      <w:r w:rsidR="006242D1">
        <w:rPr>
          <w:rFonts w:hint="eastAsia"/>
        </w:rPr>
        <w:t>甲</w:t>
      </w:r>
    </w:p>
    <w:p w14:paraId="0E94FDD5" w14:textId="1D6B6ECB" w:rsidR="00DB4EB0" w:rsidRDefault="00E81DE4" w:rsidP="003C1C96">
      <w:pPr>
        <w:pStyle w:val="AA"/>
        <w:ind w:left="684" w:hangingChars="135" w:hanging="324"/>
      </w:pPr>
      <w:r>
        <w:rPr>
          <w:rFonts w:hint="eastAsia"/>
        </w:rPr>
        <w:t>(E)</w:t>
      </w:r>
      <w:r w:rsidR="00484E73">
        <w:rPr>
          <w:rFonts w:hint="eastAsia"/>
        </w:rPr>
        <w:t xml:space="preserve"> </w:t>
      </w:r>
      <w:r w:rsidR="006242D1">
        <w:rPr>
          <w:rFonts w:hint="eastAsia"/>
        </w:rPr>
        <w:t>丙</w:t>
      </w:r>
      <w:r>
        <w:rPr>
          <w:rFonts w:hint="eastAsia"/>
        </w:rPr>
        <w:t>→</w:t>
      </w:r>
      <w:r w:rsidR="006242D1">
        <w:rPr>
          <w:rFonts w:hint="eastAsia"/>
        </w:rPr>
        <w:t>丁</w:t>
      </w:r>
      <w:r>
        <w:rPr>
          <w:rFonts w:hint="eastAsia"/>
        </w:rPr>
        <w:t>→</w:t>
      </w:r>
      <w:r w:rsidR="006242D1">
        <w:rPr>
          <w:rFonts w:hint="eastAsia"/>
        </w:rPr>
        <w:t>甲</w:t>
      </w:r>
      <w:r>
        <w:rPr>
          <w:rFonts w:hint="eastAsia"/>
        </w:rPr>
        <w:t>→</w:t>
      </w:r>
      <w:r w:rsidR="006242D1">
        <w:rPr>
          <w:rFonts w:hint="eastAsia"/>
        </w:rPr>
        <w:t>乙</w:t>
      </w:r>
    </w:p>
    <w:p w14:paraId="02878498" w14:textId="6A713136" w:rsidR="00E4514D" w:rsidRDefault="00E4514D" w:rsidP="00420336">
      <w:pPr>
        <w:pStyle w:val="TIT1"/>
        <w:spacing w:before="60"/>
        <w:ind w:left="357" w:hanging="357"/>
      </w:pPr>
    </w:p>
    <w:p w14:paraId="3CF39784" w14:textId="7E1B678D" w:rsidR="00E4514D" w:rsidRDefault="00E4514D" w:rsidP="00420336">
      <w:pPr>
        <w:pStyle w:val="TIT1"/>
        <w:spacing w:before="60"/>
        <w:ind w:left="357" w:hanging="357"/>
      </w:pPr>
    </w:p>
    <w:p w14:paraId="7F593271" w14:textId="4B51E6C0" w:rsidR="0029264C" w:rsidRDefault="0029264C" w:rsidP="00420336">
      <w:pPr>
        <w:pStyle w:val="TIT1"/>
        <w:spacing w:before="60"/>
        <w:ind w:left="357" w:hanging="357"/>
      </w:pPr>
    </w:p>
    <w:p w14:paraId="04DA7FEB" w14:textId="1814D9CB" w:rsidR="0031556F" w:rsidRPr="00420336" w:rsidRDefault="008B199E" w:rsidP="00420336">
      <w:pPr>
        <w:pStyle w:val="TIT1"/>
        <w:spacing w:before="60"/>
        <w:ind w:left="357" w:hanging="3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47524AF" wp14:editId="328622C2">
                <wp:simplePos x="0" y="0"/>
                <wp:positionH relativeFrom="column">
                  <wp:posOffset>3419995</wp:posOffset>
                </wp:positionH>
                <wp:positionV relativeFrom="paragraph">
                  <wp:posOffset>322638</wp:posOffset>
                </wp:positionV>
                <wp:extent cx="2520000" cy="2642400"/>
                <wp:effectExtent l="0" t="0" r="0" b="5715"/>
                <wp:wrapSquare wrapText="bothSides"/>
                <wp:docPr id="19" name="群組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20000" cy="2642400"/>
                          <a:chOff x="0" y="0"/>
                          <a:chExt cx="2048510" cy="2149978"/>
                        </a:xfrm>
                      </wpg:grpSpPr>
                      <wpg:grpSp>
                        <wpg:cNvPr id="506" name="群組 506"/>
                        <wpg:cNvGrpSpPr/>
                        <wpg:grpSpPr>
                          <a:xfrm>
                            <a:off x="0" y="0"/>
                            <a:ext cx="2048510" cy="2149978"/>
                            <a:chOff x="0" y="0"/>
                            <a:chExt cx="2048510" cy="2152718"/>
                          </a:xfrm>
                        </wpg:grpSpPr>
                        <wps:wsp>
                          <wps:cNvPr id="1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0040" y="1969837"/>
                              <a:ext cx="475615" cy="18288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F7F0AA" w14:textId="6C6722CF" w:rsidR="00396E09" w:rsidRPr="00556B1E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556B1E"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 w:rsidRPr="00556B1E"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1</w:t>
                                </w: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505" name="群組 505"/>
                          <wpg:cNvGrpSpPr/>
                          <wpg:grpSpPr>
                            <a:xfrm>
                              <a:off x="0" y="0"/>
                              <a:ext cx="2048510" cy="1938020"/>
                              <a:chOff x="0" y="0"/>
                              <a:chExt cx="2048510" cy="1938020"/>
                            </a:xfrm>
                          </wpg:grpSpPr>
                          <pic:pic xmlns:pic="http://schemas.openxmlformats.org/drawingml/2006/picture">
                            <pic:nvPicPr>
                              <pic:cNvPr id="13" name="圖片 1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5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06">
                                        <a14:imgEffect>
                                          <a14:brightnessContrast contrast="-2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8510" cy="19380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0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4592" y="84125"/>
                                <a:ext cx="23558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B5C524" w14:textId="7179F842" w:rsidR="00396E09" w:rsidRPr="00284036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FFFFFF" w:themeColor="background1"/>
                                      <w:sz w:val="12"/>
                                      <w:szCs w:val="22"/>
                                    </w:rPr>
                                  </w:pPr>
                                  <w:r w:rsidRPr="00284036">
                                    <w:rPr>
                                      <w:rFonts w:eastAsiaTheme="minorEastAsia" w:hint="eastAsia"/>
                                      <w:color w:val="FFFFFF" w:themeColor="background1"/>
                                      <w:sz w:val="12"/>
                                      <w:szCs w:val="22"/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0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2065" y="1351614"/>
                                <a:ext cx="175895" cy="1606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458FFD" w14:textId="20EC56A9" w:rsidR="00396E09" w:rsidRPr="009C6A94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b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9C6A94">
                                    <w:rPr>
                                      <w:rFonts w:eastAsiaTheme="minorEastAsia" w:hint="eastAsia"/>
                                      <w:b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0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38961" y="1237224"/>
                                <a:ext cx="175895" cy="1606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13B22B" w14:textId="0AE6AEE4" w:rsidR="00396E09" w:rsidRPr="009C6A94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b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9C6A94">
                                    <w:rPr>
                                      <w:rFonts w:eastAsiaTheme="minorEastAsia" w:hint="eastAsia"/>
                                      <w:b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丙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0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19331" y="245949"/>
                                <a:ext cx="175895" cy="1606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932066" w14:textId="77777777" w:rsidR="00396E09" w:rsidRPr="009C6A94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b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9C6A94">
                                    <w:rPr>
                                      <w:rFonts w:eastAsiaTheme="minorEastAsia" w:hint="eastAsia"/>
                                      <w:b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9" name="直線單箭頭接點 9"/>
                        <wps:cNvCnPr/>
                        <wps:spPr>
                          <a:xfrm flipH="1" flipV="1">
                            <a:off x="895944" y="1099892"/>
                            <a:ext cx="241373" cy="19553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524AF" id="群組 19" o:spid="_x0000_s1245" style="position:absolute;left:0;text-align:left;margin-left:269.3pt;margin-top:25.4pt;width:198.45pt;height:208.05pt;z-index:251655680" coordsize="20485,21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">
                <o:lock v:ext="edit" aspectratio="t"/>
                <v:group id="群組 506" o:spid="_x0000_s1246" style="position:absolute;width:20485;height:21499" coordsize="20485,21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">
                  <v:shape id="_x0000_s1247" type="#_x0000_t202" style="position:absolute;left:7900;top:19698;width:4756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<v:textbox inset="0,0,0,0">
                      <w:txbxContent>
                        <w:p w14:paraId="50F7F0AA" w14:textId="6C6722CF" w:rsidR="00396E09" w:rsidRPr="00556B1E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556B1E"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圖</w:t>
                          </w:r>
                          <w:r w:rsidRPr="00556B1E"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v:textbox>
                  </v:shape>
                  <v:group id="群組 505" o:spid="_x0000_s1248" style="position:absolute;width:20485;height:19380" coordsize="20485,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  <v:shape id="圖片 13" o:spid="_x0000_s1249" type="#_x0000_t75" style="position:absolute;width:20485;height:19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">
                      <v:imagedata r:id="rId207" o:title=""/>
                    </v:shape>
                    <v:shape id="_x0000_s1250" type="#_x0000_t202" style="position:absolute;left:1645;top:841;width:2356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    <v:textbox inset="0,0,0,0">
                        <w:txbxContent>
                          <w:p w14:paraId="2FB5C524" w14:textId="7179F842" w:rsidR="00396E09" w:rsidRPr="00284036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FFFFFF" w:themeColor="background1"/>
                                <w:sz w:val="12"/>
                                <w:szCs w:val="22"/>
                              </w:rPr>
                            </w:pPr>
                            <w:r w:rsidRPr="00284036">
                              <w:rPr>
                                <w:rFonts w:eastAsiaTheme="minorEastAsia" w:hint="eastAsia"/>
                                <w:color w:val="FFFFFF" w:themeColor="background1"/>
                                <w:sz w:val="12"/>
                                <w:szCs w:val="22"/>
                              </w:rPr>
                              <w:t>H</w:t>
                            </w:r>
                          </w:p>
                        </w:txbxContent>
                      </v:textbox>
                    </v:shape>
                    <v:shape id="_x0000_s1251" type="#_x0000_t202" style="position:absolute;left:7420;top:13516;width:1759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Ya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Dlz8YaxQAAANwAAAAP&#10;AAAAAAAAAAAAAAAAAAcCAABkcnMvZG93bnJldi54bWxQSwUGAAAAAAMAAwC3AAAA+QIAAAAA&#10;" filled="f" stroked="f">
                      <v:textbox inset="0,0,0,0">
                        <w:txbxContent>
                          <w:p w14:paraId="7B458FFD" w14:textId="20EC56A9" w:rsidR="00396E09" w:rsidRPr="009C6A94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b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9C6A94">
                              <w:rPr>
                                <w:rFonts w:eastAsiaTheme="minorEastAsia" w:hint="eastAsia"/>
                                <w:b/>
                                <w:color w:val="000000" w:themeColor="text1"/>
                                <w:sz w:val="17"/>
                                <w:szCs w:val="17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  <v:shape id="_x0000_s1252" type="#_x0000_t202" style="position:absolute;left:11389;top:12372;width:1759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    <v:textbox inset="0,0,0,0">
                        <w:txbxContent>
                          <w:p w14:paraId="5A13B22B" w14:textId="0AE6AEE4" w:rsidR="00396E09" w:rsidRPr="009C6A94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b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9C6A94">
                              <w:rPr>
                                <w:rFonts w:eastAsiaTheme="minorEastAsia" w:hint="eastAsia"/>
                                <w:b/>
                                <w:color w:val="000000" w:themeColor="text1"/>
                                <w:sz w:val="17"/>
                                <w:szCs w:val="17"/>
                              </w:rPr>
                              <w:t>丙</w:t>
                            </w:r>
                          </w:p>
                        </w:txbxContent>
                      </v:textbox>
                    </v:shape>
                    <v:shape id="_x0000_s1253" type="#_x0000_t202" style="position:absolute;left:18193;top:2459;width:1759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    <v:textbox inset="0,0,0,0">
                        <w:txbxContent>
                          <w:p w14:paraId="6D932066" w14:textId="77777777" w:rsidR="00396E09" w:rsidRPr="009C6A94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b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9C6A94">
                              <w:rPr>
                                <w:rFonts w:eastAsiaTheme="minorEastAsia" w:hint="eastAsia"/>
                                <w:b/>
                                <w:color w:val="000000" w:themeColor="text1"/>
                                <w:sz w:val="17"/>
                                <w:szCs w:val="17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</v:group>
                </v:group>
                <v:shape id="直線單箭頭接點 9" o:spid="_x0000_s1254" type="#_x0000_t32" style="position:absolute;left:8959;top:10998;width:2414;height:195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" strokecolor="white [3212]" strokeweight="1pt">
                  <v:stroke endarrow="block" endarrowwidth="narrow" endarrowlength="short" joinstyle="miter"/>
                </v:shape>
                <w10:wrap type="square"/>
              </v:group>
            </w:pict>
          </mc:Fallback>
        </mc:AlternateContent>
      </w:r>
      <w:r w:rsidR="00D65D84" w:rsidRPr="00420336">
        <w:t>34.</w:t>
      </w:r>
      <w:r w:rsidR="0026723E" w:rsidRPr="00420336">
        <w:tab/>
      </w:r>
      <w:r w:rsidR="00AD0976" w:rsidRPr="00420336">
        <w:rPr>
          <w:rFonts w:hint="eastAsia"/>
        </w:rPr>
        <w:t>圖</w:t>
      </w:r>
      <w:r w:rsidR="00AD0976" w:rsidRPr="00420336">
        <w:rPr>
          <w:rFonts w:hint="eastAsia"/>
        </w:rPr>
        <w:t>1</w:t>
      </w:r>
      <w:r w:rsidR="000F7FED">
        <w:rPr>
          <w:rFonts w:hint="eastAsia"/>
        </w:rPr>
        <w:t>6</w:t>
      </w:r>
      <w:r w:rsidR="0031556F" w:rsidRPr="00420336">
        <w:rPr>
          <w:rFonts w:hint="eastAsia"/>
        </w:rPr>
        <w:t>是</w:t>
      </w:r>
      <w:r w:rsidR="006242D1">
        <w:rPr>
          <w:rFonts w:hint="eastAsia"/>
        </w:rPr>
        <w:t>某年秋天</w:t>
      </w:r>
      <w:r w:rsidR="0031556F" w:rsidRPr="00420336">
        <w:rPr>
          <w:rFonts w:hint="eastAsia"/>
        </w:rPr>
        <w:t>某日東亞地區的衛星雲圖，</w:t>
      </w:r>
      <w:r w:rsidR="0031556F" w:rsidRPr="00420336">
        <w:rPr>
          <w:rFonts w:hint="eastAsia"/>
        </w:rPr>
        <w:t>H</w:t>
      </w:r>
      <w:r w:rsidR="0031556F" w:rsidRPr="00420336">
        <w:rPr>
          <w:rFonts w:hint="eastAsia"/>
        </w:rPr>
        <w:t>表示高壓，白線為</w:t>
      </w:r>
      <w:r w:rsidR="006242D1">
        <w:rPr>
          <w:rFonts w:hint="eastAsia"/>
        </w:rPr>
        <w:t>局部</w:t>
      </w:r>
      <w:r w:rsidR="0031556F" w:rsidRPr="00420336">
        <w:rPr>
          <w:rFonts w:hint="eastAsia"/>
        </w:rPr>
        <w:t>等壓線，灰線為甲</w:t>
      </w:r>
      <w:r w:rsidR="006242D1">
        <w:rPr>
          <w:rFonts w:hint="eastAsia"/>
        </w:rPr>
        <w:t>天氣系統長</w:t>
      </w:r>
      <w:r w:rsidR="0031556F" w:rsidRPr="00420336">
        <w:rPr>
          <w:rFonts w:hint="eastAsia"/>
        </w:rPr>
        <w:t>帶狀的雲</w:t>
      </w:r>
      <w:r w:rsidR="006242D1">
        <w:rPr>
          <w:rFonts w:hint="eastAsia"/>
        </w:rPr>
        <w:t>，</w:t>
      </w:r>
      <w:proofErr w:type="gramStart"/>
      <w:r w:rsidR="006242D1">
        <w:rPr>
          <w:rFonts w:hint="eastAsia"/>
        </w:rPr>
        <w:t>乙為</w:t>
      </w:r>
      <w:r w:rsidR="0005116E">
        <w:rPr>
          <w:rFonts w:hint="eastAsia"/>
        </w:rPr>
        <w:t>另一</w:t>
      </w:r>
      <w:proofErr w:type="gramEnd"/>
      <w:r w:rsidR="0005116E">
        <w:rPr>
          <w:rFonts w:hint="eastAsia"/>
        </w:rPr>
        <w:t>天氣系統，丙箭頭</w:t>
      </w:r>
      <w:proofErr w:type="gramStart"/>
      <w:r w:rsidR="0005116E">
        <w:rPr>
          <w:rFonts w:hint="eastAsia"/>
        </w:rPr>
        <w:t>所指處</w:t>
      </w:r>
      <w:proofErr w:type="gramEnd"/>
      <w:r w:rsidR="0005116E">
        <w:rPr>
          <w:rFonts w:hint="eastAsia"/>
        </w:rPr>
        <w:t>為臺灣的位置。</w:t>
      </w:r>
      <w:r w:rsidR="00AD0976" w:rsidRPr="00420336">
        <w:rPr>
          <w:rFonts w:hint="eastAsia"/>
        </w:rPr>
        <w:t>依圖，</w:t>
      </w:r>
      <w:r w:rsidR="00AD0976">
        <w:rPr>
          <w:rFonts w:hint="eastAsia"/>
        </w:rPr>
        <w:t>下列哪些</w:t>
      </w:r>
      <w:r w:rsidR="0005116E">
        <w:rPr>
          <w:rFonts w:hint="eastAsia"/>
        </w:rPr>
        <w:t>較為</w:t>
      </w:r>
      <w:r w:rsidR="00AD0976">
        <w:rPr>
          <w:rFonts w:hint="eastAsia"/>
        </w:rPr>
        <w:t>正確？</w:t>
      </w:r>
      <w:r w:rsidR="0031556F" w:rsidRPr="00420336">
        <w:t>（</w:t>
      </w:r>
      <w:r w:rsidR="0031556F" w:rsidRPr="00420336">
        <w:rPr>
          <w:rFonts w:hint="eastAsia"/>
        </w:rPr>
        <w:t>應選</w:t>
      </w:r>
      <w:r w:rsidR="0031556F" w:rsidRPr="00420336">
        <w:rPr>
          <w:rFonts w:hint="eastAsia"/>
        </w:rPr>
        <w:t>3</w:t>
      </w:r>
      <w:r w:rsidR="0031556F" w:rsidRPr="00420336">
        <w:t>項）</w:t>
      </w:r>
    </w:p>
    <w:p w14:paraId="4D69FBF0" w14:textId="6C1DC200" w:rsidR="0031556F" w:rsidRPr="003C1C96" w:rsidRDefault="0031556F" w:rsidP="003C1C96">
      <w:pPr>
        <w:pStyle w:val="AA"/>
        <w:ind w:left="684" w:hangingChars="135" w:hanging="324"/>
      </w:pPr>
      <w:r w:rsidRPr="003C1C96">
        <w:rPr>
          <w:rFonts w:hint="eastAsia"/>
        </w:rPr>
        <w:t>(</w:t>
      </w:r>
      <w:r w:rsidRPr="003C1C96">
        <w:t>A)</w:t>
      </w:r>
      <w:r w:rsidRPr="003C1C96">
        <w:t>甲</w:t>
      </w:r>
      <w:r w:rsidR="0005116E">
        <w:rPr>
          <w:rFonts w:hint="eastAsia"/>
        </w:rPr>
        <w:t>天氣系統長</w:t>
      </w:r>
      <w:r w:rsidRPr="003C1C96">
        <w:t>帶狀的雲為黑</w:t>
      </w:r>
      <w:proofErr w:type="gramStart"/>
      <w:r w:rsidRPr="003C1C96">
        <w:t>潮暖海</w:t>
      </w:r>
      <w:proofErr w:type="gramEnd"/>
      <w:r w:rsidRPr="003C1C96">
        <w:t>溫所形成</w:t>
      </w:r>
    </w:p>
    <w:p w14:paraId="75F30E69" w14:textId="4CA8776E" w:rsidR="0031556F" w:rsidRPr="003C1C96" w:rsidRDefault="008B199E" w:rsidP="003C1C96">
      <w:pPr>
        <w:pStyle w:val="AA"/>
        <w:ind w:left="657" w:hangingChars="135" w:hanging="297"/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3E095C11" wp14:editId="5EF049D6">
            <wp:simplePos x="0" y="0"/>
            <wp:positionH relativeFrom="column">
              <wp:posOffset>4415470</wp:posOffset>
            </wp:positionH>
            <wp:positionV relativeFrom="paragraph">
              <wp:posOffset>204470</wp:posOffset>
            </wp:positionV>
            <wp:extent cx="132715" cy="248285"/>
            <wp:effectExtent l="0" t="0" r="635" b="0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台灣輪廓(白框)加粗-刪東北角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3271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556F" w:rsidRPr="003C1C96">
        <w:t>(B)</w:t>
      </w:r>
      <w:r w:rsidR="0031556F" w:rsidRPr="003C1C96">
        <w:t>乙天氣系統</w:t>
      </w:r>
      <w:r w:rsidR="0005116E">
        <w:rPr>
          <w:rFonts w:hint="eastAsia"/>
        </w:rPr>
        <w:t>的雲為颱風或熱帶低壓的雲系</w:t>
      </w:r>
    </w:p>
    <w:p w14:paraId="087CC563" w14:textId="3BC6313B" w:rsidR="0031556F" w:rsidRPr="003C1C96" w:rsidRDefault="0031556F" w:rsidP="003C1C96">
      <w:pPr>
        <w:pStyle w:val="AA"/>
        <w:ind w:left="684" w:hangingChars="135" w:hanging="324"/>
      </w:pPr>
      <w:r w:rsidRPr="003C1C96">
        <w:t>(C)</w:t>
      </w:r>
      <w:r w:rsidRPr="003C1C96">
        <w:t>丙</w:t>
      </w:r>
      <w:r w:rsidR="0005116E">
        <w:rPr>
          <w:rFonts w:hint="eastAsia"/>
        </w:rPr>
        <w:t>箭頭所指位置</w:t>
      </w:r>
      <w:r w:rsidRPr="003C1C96">
        <w:t>同時受到甲、乙兩天氣系統影響</w:t>
      </w:r>
    </w:p>
    <w:p w14:paraId="35AD2887" w14:textId="726594B6" w:rsidR="0031556F" w:rsidRPr="003C1C96" w:rsidRDefault="0031556F" w:rsidP="003C1C96">
      <w:pPr>
        <w:pStyle w:val="AA"/>
        <w:ind w:left="684" w:hangingChars="135" w:hanging="324"/>
      </w:pPr>
      <w:r w:rsidRPr="003C1C96">
        <w:t>(D)</w:t>
      </w:r>
      <w:r w:rsidRPr="003C1C96">
        <w:t>乙天氣系統是冷、暖氣團交會形成</w:t>
      </w:r>
    </w:p>
    <w:p w14:paraId="4EF89A69" w14:textId="130CD9C4" w:rsidR="0031556F" w:rsidRPr="003C1C96" w:rsidRDefault="0031556F" w:rsidP="003C1C96">
      <w:pPr>
        <w:pStyle w:val="AA"/>
        <w:ind w:left="684" w:hangingChars="135" w:hanging="324"/>
      </w:pPr>
      <w:r w:rsidRPr="003C1C96">
        <w:t>(E)</w:t>
      </w:r>
      <w:r w:rsidRPr="003C1C96">
        <w:t>臺灣東北部要提防豪雨</w:t>
      </w:r>
    </w:p>
    <w:p w14:paraId="61B72201" w14:textId="558C5190" w:rsidR="00C576FD" w:rsidRDefault="00C576FD" w:rsidP="00556B1E">
      <w:pPr>
        <w:spacing w:line="240" w:lineRule="atLeast"/>
        <w:rPr>
          <w:sz w:val="22"/>
          <w:szCs w:val="22"/>
          <w:u w:val="single"/>
        </w:rPr>
      </w:pPr>
    </w:p>
    <w:p w14:paraId="0CA74045" w14:textId="77777777" w:rsidR="00CC2848" w:rsidRDefault="00CC2848" w:rsidP="00CC2848">
      <w:pPr>
        <w:pStyle w:val="-05"/>
      </w:pPr>
    </w:p>
    <w:p w14:paraId="2264EDEE" w14:textId="699177A1" w:rsidR="00C206B4" w:rsidRPr="009D7DBF" w:rsidRDefault="00C206B4" w:rsidP="005D05C4">
      <w:pPr>
        <w:pStyle w:val="-05"/>
        <w:spacing w:beforeLines="50" w:before="120"/>
      </w:pPr>
      <w:r w:rsidRPr="009D7DBF">
        <w:t>35</w:t>
      </w:r>
      <w:r w:rsidRPr="009D7DBF">
        <w:rPr>
          <w:rFonts w:hint="eastAsia"/>
        </w:rPr>
        <w:t>-</w:t>
      </w:r>
      <w:r w:rsidRPr="009D7DBF">
        <w:t>36</w:t>
      </w:r>
      <w:proofErr w:type="gramStart"/>
      <w:r w:rsidRPr="009D7DBF">
        <w:rPr>
          <w:rFonts w:hint="eastAsia"/>
        </w:rPr>
        <w:t>題為題</w:t>
      </w:r>
      <w:proofErr w:type="gramEnd"/>
      <w:r w:rsidRPr="009D7DBF">
        <w:rPr>
          <w:rFonts w:hint="eastAsia"/>
        </w:rPr>
        <w:t>組</w:t>
      </w:r>
    </w:p>
    <w:p w14:paraId="4639B6FF" w14:textId="198BE371" w:rsidR="001D20D7" w:rsidRPr="00290916" w:rsidRDefault="00C206B4" w:rsidP="00290916">
      <w:pPr>
        <w:pStyle w:val="tit2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日本鰻在河川中</w:t>
      </w:r>
      <w:r w:rsidR="00C576FD" w:rsidRPr="00290916">
        <w:rPr>
          <w:rFonts w:eastAsia="新細明體" w:hint="eastAsia"/>
          <w:szCs w:val="22"/>
        </w:rPr>
        <w:t>成</w:t>
      </w:r>
      <w:r w:rsidRPr="00290916">
        <w:rPr>
          <w:rFonts w:eastAsia="新細明體" w:hint="eastAsia"/>
          <w:szCs w:val="22"/>
        </w:rPr>
        <w:t>長</w:t>
      </w:r>
      <w:r w:rsidR="001B59E5" w:rsidRPr="00290916">
        <w:rPr>
          <w:rFonts w:eastAsia="新細明體" w:hint="eastAsia"/>
          <w:szCs w:val="22"/>
        </w:rPr>
        <w:t>，</w:t>
      </w:r>
      <w:r w:rsidR="00C576FD" w:rsidRPr="00290916">
        <w:rPr>
          <w:rFonts w:eastAsia="新細明體" w:hint="eastAsia"/>
          <w:szCs w:val="22"/>
        </w:rPr>
        <w:t>將</w:t>
      </w:r>
      <w:r w:rsidRPr="00290916">
        <w:rPr>
          <w:rFonts w:eastAsia="新細明體" w:hint="eastAsia"/>
          <w:szCs w:val="22"/>
        </w:rPr>
        <w:t>成熟</w:t>
      </w:r>
      <w:r w:rsidR="00C576FD" w:rsidRPr="00290916">
        <w:rPr>
          <w:rFonts w:eastAsia="新細明體" w:hint="eastAsia"/>
          <w:szCs w:val="22"/>
        </w:rPr>
        <w:t>時，洄</w:t>
      </w:r>
      <w:r w:rsidRPr="00290916">
        <w:rPr>
          <w:rFonts w:eastAsia="新細明體" w:hint="eastAsia"/>
          <w:szCs w:val="22"/>
        </w:rPr>
        <w:t>游數千公里到馬里亞納群島海域產卵</w:t>
      </w:r>
      <w:r w:rsidR="00C576FD" w:rsidRPr="00290916">
        <w:rPr>
          <w:rFonts w:eastAsia="新細明體" w:hint="eastAsia"/>
          <w:szCs w:val="22"/>
        </w:rPr>
        <w:t>。</w:t>
      </w:r>
      <w:r w:rsidRPr="00290916">
        <w:rPr>
          <w:rFonts w:eastAsia="新細明體" w:hint="eastAsia"/>
          <w:szCs w:val="22"/>
        </w:rPr>
        <w:t>孵化後</w:t>
      </w:r>
      <w:r w:rsidR="001D20D7" w:rsidRPr="00290916">
        <w:rPr>
          <w:rFonts w:eastAsia="新細明體" w:hint="eastAsia"/>
          <w:szCs w:val="22"/>
        </w:rPr>
        <w:t>，</w:t>
      </w:r>
      <w:r w:rsidRPr="00290916">
        <w:rPr>
          <w:rFonts w:eastAsia="新細明體" w:hint="eastAsia"/>
          <w:szCs w:val="22"/>
        </w:rPr>
        <w:t>幼</w:t>
      </w:r>
      <w:proofErr w:type="gramStart"/>
      <w:r w:rsidRPr="00290916">
        <w:rPr>
          <w:rFonts w:eastAsia="新細明體" w:hint="eastAsia"/>
          <w:szCs w:val="22"/>
        </w:rPr>
        <w:t>魚隨北</w:t>
      </w:r>
      <w:proofErr w:type="gramEnd"/>
      <w:r w:rsidRPr="00290916">
        <w:rPr>
          <w:rFonts w:eastAsia="新細明體" w:hint="eastAsia"/>
          <w:szCs w:val="22"/>
        </w:rPr>
        <w:t>赤道洋流與黑潮漂</w:t>
      </w:r>
      <w:r w:rsidR="001B59E5" w:rsidRPr="00290916">
        <w:rPr>
          <w:rFonts w:eastAsia="新細明體" w:hint="eastAsia"/>
          <w:szCs w:val="22"/>
        </w:rPr>
        <w:t>游</w:t>
      </w:r>
      <w:r w:rsidRPr="00290916">
        <w:rPr>
          <w:rFonts w:eastAsia="新細明體" w:hint="eastAsia"/>
          <w:szCs w:val="22"/>
        </w:rPr>
        <w:t>到近岸，再</w:t>
      </w:r>
      <w:r w:rsidR="000419E0" w:rsidRPr="00290916">
        <w:rPr>
          <w:rFonts w:eastAsia="新細明體" w:hint="eastAsia"/>
          <w:szCs w:val="22"/>
        </w:rPr>
        <w:t>游</w:t>
      </w:r>
      <w:r w:rsidR="000B5B30" w:rsidRPr="00290916">
        <w:rPr>
          <w:rFonts w:eastAsia="新細明體" w:hint="eastAsia"/>
          <w:szCs w:val="22"/>
        </w:rPr>
        <w:t>進</w:t>
      </w:r>
      <w:r w:rsidRPr="00290916">
        <w:rPr>
          <w:rFonts w:eastAsia="新細明體" w:hint="eastAsia"/>
          <w:szCs w:val="22"/>
        </w:rPr>
        <w:t>河川。每年冬季都可見日本、韓國、臺灣、大陸等地漁民於沿岸捕撈</w:t>
      </w:r>
      <w:proofErr w:type="gramStart"/>
      <w:r w:rsidRPr="00290916">
        <w:rPr>
          <w:rFonts w:eastAsia="新細明體" w:hint="eastAsia"/>
          <w:szCs w:val="22"/>
        </w:rPr>
        <w:t>鰻苗供養殖</w:t>
      </w:r>
      <w:proofErr w:type="gramEnd"/>
      <w:r w:rsidRPr="00290916">
        <w:rPr>
          <w:rFonts w:eastAsia="新細明體" w:hint="eastAsia"/>
          <w:szCs w:val="22"/>
        </w:rPr>
        <w:t>所需。</w:t>
      </w:r>
    </w:p>
    <w:p w14:paraId="02EF8E08" w14:textId="5DAC685E" w:rsidR="00C206B4" w:rsidRDefault="00C206B4" w:rsidP="00420336">
      <w:pPr>
        <w:pStyle w:val="TIT1"/>
        <w:spacing w:before="60"/>
        <w:ind w:left="357" w:hanging="357"/>
      </w:pPr>
      <w:r>
        <w:rPr>
          <w:rFonts w:hint="eastAsia"/>
        </w:rPr>
        <w:t>35</w:t>
      </w:r>
      <w:r w:rsidRPr="00742E24">
        <w:rPr>
          <w:rFonts w:hint="eastAsia"/>
        </w:rPr>
        <w:t>.</w:t>
      </w:r>
      <w:r w:rsidR="006101A4">
        <w:tab/>
      </w:r>
      <w:r>
        <w:rPr>
          <w:rFonts w:hint="eastAsia"/>
        </w:rPr>
        <w:t>根據短文，以下推論何者有</w:t>
      </w:r>
      <w:r w:rsidRPr="00216AAF">
        <w:rPr>
          <w:rFonts w:hint="eastAsia"/>
          <w:b/>
          <w:u w:val="single"/>
        </w:rPr>
        <w:t>顯著錯誤</w:t>
      </w:r>
      <w:r>
        <w:rPr>
          <w:rFonts w:hint="eastAsia"/>
        </w:rPr>
        <w:t>？</w:t>
      </w:r>
    </w:p>
    <w:p w14:paraId="3B288A52" w14:textId="62BB169C" w:rsidR="00C206B4" w:rsidRDefault="00C206B4" w:rsidP="003C1C96">
      <w:pPr>
        <w:pStyle w:val="AA"/>
        <w:ind w:left="684" w:hangingChars="135" w:hanging="324"/>
        <w:jc w:val="both"/>
      </w:pPr>
      <w:r>
        <w:rPr>
          <w:rFonts w:hint="eastAsia"/>
        </w:rPr>
        <w:t>(A)</w:t>
      </w:r>
      <w:proofErr w:type="gramStart"/>
      <w:r w:rsidRPr="007340C1">
        <w:rPr>
          <w:rFonts w:hint="eastAsia"/>
          <w:spacing w:val="8"/>
        </w:rPr>
        <w:t>若鰻的</w:t>
      </w:r>
      <w:proofErr w:type="gramEnd"/>
      <w:r w:rsidRPr="007340C1">
        <w:rPr>
          <w:rFonts w:hint="eastAsia"/>
          <w:spacing w:val="8"/>
        </w:rPr>
        <w:t>幼魚被動地隨著黑潮</w:t>
      </w:r>
      <w:proofErr w:type="gramStart"/>
      <w:r w:rsidRPr="007340C1">
        <w:rPr>
          <w:rFonts w:hint="eastAsia"/>
          <w:spacing w:val="8"/>
        </w:rPr>
        <w:t>漂送，則鰻苗</w:t>
      </w:r>
      <w:proofErr w:type="gramEnd"/>
      <w:r w:rsidRPr="007340C1">
        <w:rPr>
          <w:rFonts w:hint="eastAsia"/>
          <w:spacing w:val="8"/>
        </w:rPr>
        <w:t>於東亞</w:t>
      </w:r>
      <w:r w:rsidR="0005116E" w:rsidRPr="007340C1">
        <w:rPr>
          <w:rFonts w:hint="eastAsia"/>
          <w:spacing w:val="8"/>
        </w:rPr>
        <w:t>的</w:t>
      </w:r>
      <w:r w:rsidRPr="007340C1">
        <w:rPr>
          <w:rFonts w:hint="eastAsia"/>
          <w:spacing w:val="8"/>
        </w:rPr>
        <w:t>分布</w:t>
      </w:r>
      <w:r w:rsidR="0005116E" w:rsidRPr="007340C1">
        <w:rPr>
          <w:rFonts w:hint="eastAsia"/>
          <w:spacing w:val="8"/>
        </w:rPr>
        <w:t>情形</w:t>
      </w:r>
      <w:r w:rsidRPr="007340C1">
        <w:rPr>
          <w:rFonts w:hint="eastAsia"/>
          <w:spacing w:val="8"/>
        </w:rPr>
        <w:t>可以反應黑潮</w:t>
      </w:r>
      <w:r w:rsidR="0005116E" w:rsidRPr="007340C1">
        <w:rPr>
          <w:rFonts w:hint="eastAsia"/>
          <w:spacing w:val="8"/>
        </w:rPr>
        <w:t>的</w:t>
      </w:r>
      <w:r w:rsidRPr="007340C1">
        <w:rPr>
          <w:rFonts w:hint="eastAsia"/>
          <w:spacing w:val="8"/>
        </w:rPr>
        <w:t>流況</w:t>
      </w:r>
      <w:r w:rsidR="000419E0" w:rsidRPr="007340C1">
        <w:rPr>
          <w:rFonts w:hint="eastAsia"/>
          <w:spacing w:val="8"/>
        </w:rPr>
        <w:t>分布</w:t>
      </w:r>
    </w:p>
    <w:p w14:paraId="1D4F3539" w14:textId="7E788DD7" w:rsidR="00C206B4" w:rsidRDefault="00C206B4" w:rsidP="003C1C96">
      <w:pPr>
        <w:pStyle w:val="AA"/>
        <w:ind w:left="684" w:hangingChars="135" w:hanging="324"/>
        <w:jc w:val="both"/>
      </w:pPr>
      <w:r>
        <w:rPr>
          <w:rFonts w:hint="eastAsia"/>
        </w:rPr>
        <w:t>(B)</w:t>
      </w:r>
      <w:r>
        <w:rPr>
          <w:rFonts w:hint="eastAsia"/>
        </w:rPr>
        <w:t>福建海岸及臺灣西岸冬季都可能捕撈到鰻苗，表示黑潮水於冬季時會</w:t>
      </w:r>
      <w:r w:rsidR="0005116E">
        <w:rPr>
          <w:rFonts w:hint="eastAsia"/>
        </w:rPr>
        <w:t>進入</w:t>
      </w:r>
      <w:r>
        <w:rPr>
          <w:rFonts w:hint="eastAsia"/>
        </w:rPr>
        <w:t>臺灣海峽</w:t>
      </w:r>
    </w:p>
    <w:p w14:paraId="02B9967D" w14:textId="4077B489" w:rsidR="00C206B4" w:rsidRDefault="00C206B4" w:rsidP="003C1C96">
      <w:pPr>
        <w:pStyle w:val="AA"/>
        <w:ind w:left="684" w:hangingChars="135" w:hanging="324"/>
        <w:jc w:val="both"/>
      </w:pPr>
      <w:r>
        <w:rPr>
          <w:rFonts w:hint="eastAsia"/>
        </w:rPr>
        <w:t>(C)</w:t>
      </w:r>
      <w:r w:rsidR="00D82D9C" w:rsidRPr="00391FB5">
        <w:rPr>
          <w:rFonts w:hint="eastAsia"/>
        </w:rPr>
        <w:t>已知</w:t>
      </w:r>
      <w:r w:rsidRPr="00391FB5">
        <w:rPr>
          <w:rFonts w:hint="eastAsia"/>
        </w:rPr>
        <w:t>黑潮平均流速約</w:t>
      </w:r>
      <w:r w:rsidRPr="00391FB5">
        <w:rPr>
          <w:rFonts w:hint="eastAsia"/>
        </w:rPr>
        <w:t>1 m/s</w:t>
      </w:r>
      <w:r w:rsidR="00152395" w:rsidRPr="00391FB5">
        <w:rPr>
          <w:rFonts w:hint="eastAsia"/>
        </w:rPr>
        <w:t>，</w:t>
      </w:r>
      <w:r w:rsidRPr="00391FB5">
        <w:rPr>
          <w:rFonts w:hint="eastAsia"/>
        </w:rPr>
        <w:t>相對於日本九州海岸，臺灣鰻苗漁汛多半提早一至兩天</w:t>
      </w:r>
    </w:p>
    <w:p w14:paraId="24CEF787" w14:textId="4086645F" w:rsidR="00C206B4" w:rsidRDefault="00C206B4" w:rsidP="003C1C96">
      <w:pPr>
        <w:pStyle w:val="AA"/>
        <w:ind w:left="684" w:hangingChars="135" w:hanging="324"/>
        <w:jc w:val="both"/>
      </w:pPr>
      <w:r>
        <w:rPr>
          <w:rFonts w:hint="eastAsia"/>
        </w:rPr>
        <w:t>(D)</w:t>
      </w:r>
      <w:proofErr w:type="gramStart"/>
      <w:r>
        <w:rPr>
          <w:rFonts w:hint="eastAsia"/>
        </w:rPr>
        <w:t>鰻的幼魚</w:t>
      </w:r>
      <w:proofErr w:type="gramEnd"/>
      <w:r>
        <w:rPr>
          <w:rFonts w:hint="eastAsia"/>
        </w:rPr>
        <w:t>利用黑潮移動，所以在日本、韓國、臺灣、大陸等地都可以</w:t>
      </w:r>
      <w:r w:rsidR="00E76B26">
        <w:rPr>
          <w:rFonts w:hint="eastAsia"/>
        </w:rPr>
        <w:t>捕</w:t>
      </w:r>
      <w:r w:rsidR="007340C1">
        <w:rPr>
          <w:rFonts w:hint="eastAsia"/>
        </w:rPr>
        <w:t>撈</w:t>
      </w:r>
      <w:r>
        <w:rPr>
          <w:rFonts w:hint="eastAsia"/>
        </w:rPr>
        <w:t>鰻苗</w:t>
      </w:r>
    </w:p>
    <w:p w14:paraId="32FABFC7" w14:textId="4BBF4A65" w:rsidR="00C206B4" w:rsidRDefault="00C206B4" w:rsidP="003C1C96">
      <w:pPr>
        <w:pStyle w:val="AA"/>
        <w:ind w:left="684" w:hangingChars="135" w:hanging="324"/>
        <w:jc w:val="both"/>
      </w:pPr>
      <w:r>
        <w:rPr>
          <w:rFonts w:hint="eastAsia"/>
        </w:rPr>
        <w:t>(E)</w:t>
      </w:r>
      <w:r>
        <w:rPr>
          <w:rFonts w:hint="eastAsia"/>
        </w:rPr>
        <w:t>近岸海水及河流的污染，及生態環境破壞，可能是鰻魚產量變少的原因之</w:t>
      </w:r>
      <w:proofErr w:type="gramStart"/>
      <w:r>
        <w:rPr>
          <w:rFonts w:hint="eastAsia"/>
        </w:rPr>
        <w:t>一</w:t>
      </w:r>
      <w:proofErr w:type="gramEnd"/>
    </w:p>
    <w:p w14:paraId="768250E2" w14:textId="77777777" w:rsidR="007340C1" w:rsidRDefault="007340C1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589BF595" w14:textId="7EC56A0C" w:rsidR="00DB4EB0" w:rsidRDefault="00D65D84" w:rsidP="00420336">
      <w:pPr>
        <w:pStyle w:val="TIT1"/>
        <w:spacing w:before="60"/>
        <w:ind w:left="357" w:hanging="357"/>
      </w:pPr>
      <w:r>
        <w:rPr>
          <w:rFonts w:hint="eastAsia"/>
        </w:rPr>
        <w:lastRenderedPageBreak/>
        <w:t>36</w:t>
      </w:r>
      <w:r w:rsidRPr="00D15ABF">
        <w:rPr>
          <w:rFonts w:hint="eastAsia"/>
        </w:rPr>
        <w:t>.</w:t>
      </w:r>
      <w:r w:rsidR="006101A4">
        <w:tab/>
      </w:r>
      <w:r w:rsidR="00C206B4" w:rsidRPr="00C206B4">
        <w:rPr>
          <w:rFonts w:hint="eastAsia"/>
        </w:rPr>
        <w:t>鰻</w:t>
      </w:r>
      <w:r w:rsidR="001B59E5">
        <w:rPr>
          <w:rFonts w:hint="eastAsia"/>
        </w:rPr>
        <w:t>魚</w:t>
      </w:r>
      <w:r w:rsidR="001D20D7">
        <w:rPr>
          <w:rFonts w:hint="eastAsia"/>
        </w:rPr>
        <w:t>可</w:t>
      </w:r>
      <w:r w:rsidR="00C206B4" w:rsidRPr="00C206B4">
        <w:rPr>
          <w:rFonts w:hint="eastAsia"/>
        </w:rPr>
        <w:t>感知鹽度</w:t>
      </w:r>
      <w:r w:rsidR="001D20D7">
        <w:rPr>
          <w:rFonts w:hint="eastAsia"/>
        </w:rPr>
        <w:t>以</w:t>
      </w:r>
      <w:r w:rsidR="00C206B4" w:rsidRPr="00C206B4">
        <w:rPr>
          <w:rFonts w:hint="eastAsia"/>
        </w:rPr>
        <w:t>找尋</w:t>
      </w:r>
      <w:r w:rsidR="001D20D7">
        <w:rPr>
          <w:rFonts w:hint="eastAsia"/>
        </w:rPr>
        <w:t>適當</w:t>
      </w:r>
      <w:r w:rsidR="00C206B4" w:rsidRPr="00C206B4">
        <w:rPr>
          <w:rFonts w:hint="eastAsia"/>
        </w:rPr>
        <w:t>河</w:t>
      </w:r>
      <w:r w:rsidR="001D20D7">
        <w:rPr>
          <w:rFonts w:hint="eastAsia"/>
        </w:rPr>
        <w:t>川。</w:t>
      </w:r>
      <w:r w:rsidR="00DE0195">
        <w:rPr>
          <w:rFonts w:hint="eastAsia"/>
        </w:rPr>
        <w:t>已知</w:t>
      </w:r>
      <w:r w:rsidR="00C206B4" w:rsidRPr="00C206B4">
        <w:rPr>
          <w:rFonts w:hint="eastAsia"/>
        </w:rPr>
        <w:t>表層之黑潮水鹽度為</w:t>
      </w:r>
      <w:r w:rsidR="00C206B4" w:rsidRPr="00C206B4">
        <w:rPr>
          <w:rFonts w:hint="eastAsia"/>
        </w:rPr>
        <w:t xml:space="preserve">33 </w:t>
      </w:r>
      <w:r w:rsidR="0005116E">
        <w:t>‰</w:t>
      </w:r>
      <w:r w:rsidR="00C206B4" w:rsidRPr="00C206B4">
        <w:rPr>
          <w:rFonts w:hint="eastAsia"/>
        </w:rPr>
        <w:t>，河水</w:t>
      </w:r>
      <w:r w:rsidR="0005116E">
        <w:rPr>
          <w:rFonts w:hint="eastAsia"/>
        </w:rPr>
        <w:t>鹽度</w:t>
      </w:r>
      <w:r w:rsidR="00C206B4" w:rsidRPr="00C206B4">
        <w:rPr>
          <w:rFonts w:hint="eastAsia"/>
        </w:rPr>
        <w:t>為</w:t>
      </w:r>
      <w:r w:rsidR="00C206B4" w:rsidRPr="00C206B4">
        <w:rPr>
          <w:rFonts w:hint="eastAsia"/>
        </w:rPr>
        <w:t>1</w:t>
      </w:r>
      <w:r w:rsidR="0005116E" w:rsidRPr="00C206B4">
        <w:rPr>
          <w:rFonts w:hint="eastAsia"/>
        </w:rPr>
        <w:t xml:space="preserve"> </w:t>
      </w:r>
      <w:r w:rsidR="0005116E">
        <w:t>‰</w:t>
      </w:r>
      <w:r w:rsidR="00C206B4" w:rsidRPr="00C206B4">
        <w:rPr>
          <w:rFonts w:hint="eastAsia"/>
        </w:rPr>
        <w:t>，假設水體充分混合，當鰻</w:t>
      </w:r>
      <w:r w:rsidR="001B59E5">
        <w:rPr>
          <w:rFonts w:hint="eastAsia"/>
        </w:rPr>
        <w:t>魚</w:t>
      </w:r>
      <w:r w:rsidR="00C206B4" w:rsidRPr="00C206B4">
        <w:rPr>
          <w:rFonts w:hint="eastAsia"/>
        </w:rPr>
        <w:t>所在</w:t>
      </w:r>
      <w:r w:rsidR="0005116E">
        <w:rPr>
          <w:rFonts w:hint="eastAsia"/>
        </w:rPr>
        <w:t>水域之鹽度</w:t>
      </w:r>
      <w:r w:rsidR="00C206B4" w:rsidRPr="00C206B4">
        <w:rPr>
          <w:rFonts w:hint="eastAsia"/>
        </w:rPr>
        <w:t>為</w:t>
      </w:r>
      <w:r w:rsidR="00C206B4" w:rsidRPr="00C206B4">
        <w:rPr>
          <w:rFonts w:hint="eastAsia"/>
        </w:rPr>
        <w:t xml:space="preserve">25 </w:t>
      </w:r>
      <w:r w:rsidR="0005116E">
        <w:t>‰</w:t>
      </w:r>
      <w:r w:rsidR="00C206B4" w:rsidRPr="00C206B4">
        <w:rPr>
          <w:rFonts w:hint="eastAsia"/>
        </w:rPr>
        <w:t>時，黑潮水與河水混合的重量比例為何？</w:t>
      </w:r>
    </w:p>
    <w:p w14:paraId="7229291F" w14:textId="392B0076" w:rsidR="00DB4EB0" w:rsidRDefault="009E12A2" w:rsidP="0067355B">
      <w:pPr>
        <w:pStyle w:val="ABCDE"/>
        <w:ind w:left="360"/>
      </w:pPr>
      <w:r w:rsidRPr="009E12A2">
        <w:t>(A)</w:t>
      </w:r>
      <w:r w:rsidR="009C6A94" w:rsidRPr="009C6A94">
        <w:rPr>
          <w:position w:val="-6"/>
        </w:rPr>
        <w:object w:dxaOrig="360" w:dyaOrig="260" w14:anchorId="7069C68B">
          <v:shape id="_x0000_i1112" type="#_x0000_t75" style="width:18.15pt;height:12.5pt" o:ole="">
            <v:imagedata r:id="rId209" o:title=""/>
          </v:shape>
          <o:OLEObject Type="Embed" ProgID="Equation.DSMT4" ShapeID="_x0000_i1112" DrawAspect="Content" ObjectID="_1703744282" r:id="rId210"/>
        </w:object>
      </w:r>
      <w:r w:rsidR="006101A4">
        <w:tab/>
      </w:r>
      <w:r w:rsidRPr="009E12A2">
        <w:t>(B)</w:t>
      </w:r>
      <w:r w:rsidR="009C6A94" w:rsidRPr="009C6A94">
        <w:rPr>
          <w:position w:val="-6"/>
        </w:rPr>
        <w:object w:dxaOrig="400" w:dyaOrig="260" w14:anchorId="01103AF6">
          <v:shape id="_x0000_i1113" type="#_x0000_t75" style="width:19.4pt;height:12.5pt" o:ole="">
            <v:imagedata r:id="rId211" o:title=""/>
          </v:shape>
          <o:OLEObject Type="Embed" ProgID="Equation.DSMT4" ShapeID="_x0000_i1113" DrawAspect="Content" ObjectID="_1703744283" r:id="rId212"/>
        </w:object>
      </w:r>
      <w:r w:rsidR="006101A4">
        <w:tab/>
      </w:r>
      <w:r w:rsidRPr="009E12A2">
        <w:t>(C)</w:t>
      </w:r>
      <w:r w:rsidR="009C6A94" w:rsidRPr="009C6A94">
        <w:rPr>
          <w:position w:val="-6"/>
        </w:rPr>
        <w:object w:dxaOrig="340" w:dyaOrig="260" w14:anchorId="1DB43F7C">
          <v:shape id="_x0000_i1114" type="#_x0000_t75" style="width:16.3pt;height:12.5pt" o:ole="">
            <v:imagedata r:id="rId213" o:title=""/>
          </v:shape>
          <o:OLEObject Type="Embed" ProgID="Equation.DSMT4" ShapeID="_x0000_i1114" DrawAspect="Content" ObjectID="_1703744284" r:id="rId214"/>
        </w:object>
      </w:r>
      <w:r w:rsidR="006101A4">
        <w:tab/>
      </w:r>
      <w:r w:rsidRPr="009E12A2">
        <w:t>(D)</w:t>
      </w:r>
      <w:r w:rsidR="009C6A94" w:rsidRPr="009C6A94">
        <w:rPr>
          <w:position w:val="-6"/>
        </w:rPr>
        <w:object w:dxaOrig="400" w:dyaOrig="260" w14:anchorId="2B958614">
          <v:shape id="_x0000_i1115" type="#_x0000_t75" style="width:19.4pt;height:12.5pt" o:ole="">
            <v:imagedata r:id="rId215" o:title=""/>
          </v:shape>
          <o:OLEObject Type="Embed" ProgID="Equation.DSMT4" ShapeID="_x0000_i1115" DrawAspect="Content" ObjectID="_1703744285" r:id="rId216"/>
        </w:object>
      </w:r>
      <w:r w:rsidR="006101A4">
        <w:tab/>
      </w:r>
      <w:r w:rsidRPr="009E12A2">
        <w:t>(E)</w:t>
      </w:r>
      <w:r w:rsidR="009C6A94" w:rsidRPr="009C6A94">
        <w:rPr>
          <w:position w:val="-6"/>
        </w:rPr>
        <w:object w:dxaOrig="380" w:dyaOrig="260" w14:anchorId="75134E7E">
          <v:shape id="_x0000_i1116" type="#_x0000_t75" style="width:19.4pt;height:12.5pt" o:ole="">
            <v:imagedata r:id="rId217" o:title=""/>
          </v:shape>
          <o:OLEObject Type="Embed" ProgID="Equation.DSMT4" ShapeID="_x0000_i1116" DrawAspect="Content" ObjectID="_1703744286" r:id="rId218"/>
        </w:object>
      </w:r>
    </w:p>
    <w:p w14:paraId="301B7BDB" w14:textId="0A0B379E" w:rsidR="006D2B97" w:rsidRDefault="006D2B97" w:rsidP="00556B1E">
      <w:pPr>
        <w:pStyle w:val="TIT1"/>
        <w:tabs>
          <w:tab w:val="clear" w:pos="2160"/>
          <w:tab w:val="clear" w:pos="3960"/>
        </w:tabs>
        <w:autoSpaceDE w:val="0"/>
        <w:autoSpaceDN w:val="0"/>
        <w:spacing w:beforeLines="0" w:before="0"/>
        <w:ind w:firstLine="0"/>
        <w:textAlignment w:val="bottom"/>
      </w:pPr>
    </w:p>
    <w:p w14:paraId="12D476A2" w14:textId="0B3E87EB" w:rsidR="00BF2AB1" w:rsidRPr="00290916" w:rsidRDefault="00BF2AB1" w:rsidP="005E5F6C">
      <w:pPr>
        <w:pStyle w:val="aff0"/>
        <w:rPr>
          <w:sz w:val="26"/>
          <w:szCs w:val="26"/>
        </w:rPr>
      </w:pPr>
      <w:r w:rsidRPr="00290916">
        <w:rPr>
          <w:rFonts w:hint="eastAsia"/>
          <w:sz w:val="26"/>
          <w:szCs w:val="26"/>
        </w:rPr>
        <w:t>第貳部分：混合題</w:t>
      </w:r>
      <w:r w:rsidR="00CF684F">
        <w:rPr>
          <w:rFonts w:hint="eastAsia"/>
          <w:sz w:val="26"/>
          <w:szCs w:val="26"/>
        </w:rPr>
        <w:t>或非選擇題</w:t>
      </w:r>
      <w:r w:rsidR="006101A4" w:rsidRPr="00290916">
        <w:rPr>
          <w:rFonts w:hint="eastAsia"/>
          <w:sz w:val="26"/>
          <w:szCs w:val="26"/>
        </w:rPr>
        <w:t>（</w:t>
      </w:r>
      <w:r w:rsidRPr="00290916">
        <w:rPr>
          <w:rFonts w:hint="eastAsia"/>
          <w:sz w:val="26"/>
          <w:szCs w:val="26"/>
        </w:rPr>
        <w:t>占</w:t>
      </w:r>
      <w:r w:rsidR="00E3561D" w:rsidRPr="00290916">
        <w:rPr>
          <w:rFonts w:hint="eastAsia"/>
          <w:sz w:val="26"/>
          <w:szCs w:val="26"/>
        </w:rPr>
        <w:t>56</w:t>
      </w:r>
      <w:r w:rsidRPr="00290916">
        <w:rPr>
          <w:rFonts w:hint="eastAsia"/>
          <w:sz w:val="26"/>
          <w:szCs w:val="26"/>
        </w:rPr>
        <w:t>分</w:t>
      </w:r>
      <w:r w:rsidR="006101A4" w:rsidRPr="00290916">
        <w:rPr>
          <w:rFonts w:hint="eastAsia"/>
          <w:sz w:val="26"/>
          <w:szCs w:val="26"/>
        </w:rPr>
        <w:t>）</w:t>
      </w:r>
    </w:p>
    <w:p w14:paraId="7BD7D062" w14:textId="41A77853" w:rsidR="00BF2AB1" w:rsidRPr="00290916" w:rsidRDefault="00BF2AB1" w:rsidP="00556B1E">
      <w:pPr>
        <w:pStyle w:val="a6"/>
        <w:pBdr>
          <w:right w:val="single" w:sz="6" w:space="0" w:color="auto"/>
        </w:pBdr>
        <w:spacing w:beforeLines="15" w:before="36" w:afterLines="0" w:after="0"/>
        <w:ind w:left="720" w:hangingChars="300" w:hanging="720"/>
        <w:rPr>
          <w:sz w:val="24"/>
          <w:szCs w:val="24"/>
        </w:rPr>
      </w:pPr>
      <w:r w:rsidRPr="00290916">
        <w:rPr>
          <w:rFonts w:hint="eastAsia"/>
          <w:sz w:val="24"/>
          <w:szCs w:val="24"/>
        </w:rPr>
        <w:t>說明：</w:t>
      </w:r>
      <w:r w:rsidR="00A4690F" w:rsidRPr="00290916">
        <w:rPr>
          <w:rFonts w:hint="eastAsia"/>
          <w:sz w:val="24"/>
          <w:szCs w:val="24"/>
        </w:rPr>
        <w:t>本部分共有</w:t>
      </w:r>
      <w:r w:rsidR="006101A4" w:rsidRPr="00290916">
        <w:rPr>
          <w:rFonts w:hint="eastAsia"/>
          <w:sz w:val="24"/>
          <w:szCs w:val="24"/>
        </w:rPr>
        <w:t xml:space="preserve"> </w:t>
      </w:r>
      <w:r w:rsidR="002338A8" w:rsidRPr="00290916">
        <w:rPr>
          <w:rFonts w:hint="eastAsia"/>
          <w:sz w:val="24"/>
          <w:szCs w:val="24"/>
        </w:rPr>
        <w:t>6</w:t>
      </w:r>
      <w:r w:rsidR="006101A4" w:rsidRPr="00290916">
        <w:rPr>
          <w:rFonts w:hint="eastAsia"/>
          <w:sz w:val="24"/>
          <w:szCs w:val="24"/>
        </w:rPr>
        <w:t xml:space="preserve"> </w:t>
      </w:r>
      <w:r w:rsidR="00A4690F" w:rsidRPr="00290916">
        <w:rPr>
          <w:rFonts w:hint="eastAsia"/>
          <w:sz w:val="24"/>
          <w:szCs w:val="24"/>
        </w:rPr>
        <w:t>題組，</w:t>
      </w:r>
      <w:r w:rsidR="00CF684F">
        <w:rPr>
          <w:rFonts w:hint="eastAsia"/>
          <w:sz w:val="24"/>
          <w:szCs w:val="24"/>
        </w:rPr>
        <w:t>選擇題每題</w:t>
      </w:r>
      <w:r w:rsidR="00CF684F">
        <w:rPr>
          <w:rFonts w:hint="eastAsia"/>
          <w:sz w:val="24"/>
          <w:szCs w:val="24"/>
        </w:rPr>
        <w:t>2</w:t>
      </w:r>
      <w:r w:rsidR="00CF684F">
        <w:rPr>
          <w:rFonts w:hint="eastAsia"/>
          <w:sz w:val="24"/>
          <w:szCs w:val="24"/>
        </w:rPr>
        <w:t>分，非選擇題</w:t>
      </w:r>
      <w:r w:rsidR="00A4690F" w:rsidRPr="00290916">
        <w:rPr>
          <w:rFonts w:hint="eastAsia"/>
          <w:sz w:val="24"/>
          <w:szCs w:val="24"/>
        </w:rPr>
        <w:t>配分標</w:t>
      </w:r>
      <w:proofErr w:type="gramStart"/>
      <w:r w:rsidR="00A4690F" w:rsidRPr="00290916">
        <w:rPr>
          <w:rFonts w:hint="eastAsia"/>
          <w:sz w:val="24"/>
          <w:szCs w:val="24"/>
        </w:rPr>
        <w:t>於題末。</w:t>
      </w:r>
      <w:proofErr w:type="gramEnd"/>
      <w:r w:rsidR="00A4690F" w:rsidRPr="00290916">
        <w:rPr>
          <w:rFonts w:hint="eastAsia"/>
          <w:sz w:val="24"/>
          <w:szCs w:val="24"/>
        </w:rPr>
        <w:t>限在</w:t>
      </w:r>
      <w:proofErr w:type="gramStart"/>
      <w:r w:rsidR="00232754">
        <w:rPr>
          <w:rFonts w:hint="eastAsia"/>
          <w:sz w:val="24"/>
          <w:szCs w:val="24"/>
        </w:rPr>
        <w:t>答題卷</w:t>
      </w:r>
      <w:r w:rsidR="00A4690F" w:rsidRPr="00290916">
        <w:rPr>
          <w:rFonts w:hint="eastAsia"/>
          <w:sz w:val="24"/>
          <w:szCs w:val="24"/>
        </w:rPr>
        <w:t>標示</w:t>
      </w:r>
      <w:proofErr w:type="gramEnd"/>
      <w:r w:rsidR="00A4690F" w:rsidRPr="00290916">
        <w:rPr>
          <w:rFonts w:hint="eastAsia"/>
          <w:sz w:val="24"/>
          <w:szCs w:val="24"/>
        </w:rPr>
        <w:t>題號</w:t>
      </w:r>
      <w:r w:rsidR="00232754">
        <w:rPr>
          <w:rFonts w:hint="eastAsia"/>
          <w:sz w:val="24"/>
          <w:szCs w:val="24"/>
        </w:rPr>
        <w:t>的</w:t>
      </w:r>
      <w:proofErr w:type="gramStart"/>
      <w:r w:rsidR="00A4690F" w:rsidRPr="00290916">
        <w:rPr>
          <w:rFonts w:hint="eastAsia"/>
          <w:sz w:val="24"/>
          <w:szCs w:val="24"/>
        </w:rPr>
        <w:t>作答區</w:t>
      </w:r>
      <w:proofErr w:type="gramEnd"/>
      <w:r w:rsidR="00A4690F" w:rsidRPr="00290916">
        <w:rPr>
          <w:rFonts w:hint="eastAsia"/>
          <w:sz w:val="24"/>
          <w:szCs w:val="24"/>
        </w:rPr>
        <w:t>內作答。</w:t>
      </w:r>
      <w:r w:rsidR="00392E52" w:rsidRPr="00290916">
        <w:rPr>
          <w:rFonts w:hint="eastAsia"/>
          <w:sz w:val="24"/>
          <w:szCs w:val="24"/>
        </w:rPr>
        <w:t>選擇題與「非選擇題作圖部分」使用</w:t>
      </w:r>
      <w:r w:rsidR="00392E52" w:rsidRPr="00290916">
        <w:rPr>
          <w:sz w:val="24"/>
          <w:szCs w:val="24"/>
        </w:rPr>
        <w:t xml:space="preserve"> 2B</w:t>
      </w:r>
      <w:r w:rsidR="00392E52" w:rsidRPr="00290916">
        <w:rPr>
          <w:rFonts w:hint="eastAsia"/>
          <w:sz w:val="24"/>
          <w:szCs w:val="24"/>
        </w:rPr>
        <w:t xml:space="preserve"> </w:t>
      </w:r>
      <w:r w:rsidR="00392E52" w:rsidRPr="00290916">
        <w:rPr>
          <w:rFonts w:hint="eastAsia"/>
          <w:sz w:val="24"/>
          <w:szCs w:val="24"/>
        </w:rPr>
        <w:t>鉛筆作答，更正時，應以橡皮擦擦拭，切勿使用修正液</w:t>
      </w:r>
      <w:r w:rsidR="006101A4" w:rsidRPr="00290916">
        <w:rPr>
          <w:rFonts w:hint="eastAsia"/>
          <w:sz w:val="24"/>
          <w:szCs w:val="24"/>
        </w:rPr>
        <w:t>（</w:t>
      </w:r>
      <w:r w:rsidR="00392E52" w:rsidRPr="00290916">
        <w:rPr>
          <w:rFonts w:hint="eastAsia"/>
          <w:sz w:val="24"/>
          <w:szCs w:val="24"/>
        </w:rPr>
        <w:t>帶</w:t>
      </w:r>
      <w:r w:rsidR="006101A4" w:rsidRPr="00290916">
        <w:rPr>
          <w:rFonts w:hint="eastAsia"/>
          <w:sz w:val="24"/>
          <w:szCs w:val="24"/>
        </w:rPr>
        <w:t>）</w:t>
      </w:r>
      <w:r w:rsidR="00392E52" w:rsidRPr="00290916">
        <w:rPr>
          <w:rFonts w:hint="eastAsia"/>
          <w:sz w:val="24"/>
          <w:szCs w:val="24"/>
        </w:rPr>
        <w:t>。非選擇題請由左而右橫式書寫，作答時必須寫出計算過程或理由，否則將酌予扣分。</w:t>
      </w:r>
    </w:p>
    <w:p w14:paraId="21622DE6" w14:textId="46E72662" w:rsidR="0028038A" w:rsidRPr="00B26D25" w:rsidRDefault="0028038A" w:rsidP="005D05C4">
      <w:pPr>
        <w:pStyle w:val="-05"/>
        <w:spacing w:beforeLines="50" w:before="120"/>
      </w:pPr>
      <w:r w:rsidRPr="009D7DBF">
        <w:rPr>
          <w:rFonts w:hint="eastAsia"/>
        </w:rPr>
        <w:t>37</w:t>
      </w:r>
      <w:r w:rsidRPr="009D7DBF">
        <w:t>-</w:t>
      </w:r>
      <w:r w:rsidR="00F37DC4" w:rsidRPr="009D7DBF">
        <w:t>42</w:t>
      </w:r>
      <w:proofErr w:type="gramStart"/>
      <w:r w:rsidRPr="009D7DBF">
        <w:t>題為題</w:t>
      </w:r>
      <w:proofErr w:type="gramEnd"/>
      <w:r w:rsidRPr="009D7DBF">
        <w:t>組</w:t>
      </w:r>
    </w:p>
    <w:p w14:paraId="4208DFBF" w14:textId="12BCB917" w:rsidR="00E85100" w:rsidRPr="00290916" w:rsidRDefault="00E85100" w:rsidP="00290916">
      <w:pPr>
        <w:pStyle w:val="tit2"/>
        <w:ind w:leftChars="150" w:left="360"/>
        <w:rPr>
          <w:rFonts w:eastAsia="新細明體"/>
          <w:szCs w:val="22"/>
        </w:rPr>
      </w:pPr>
      <w:proofErr w:type="gramStart"/>
      <w:r w:rsidRPr="00290916">
        <w:rPr>
          <w:rFonts w:eastAsia="新細明體" w:hint="eastAsia"/>
          <w:szCs w:val="22"/>
        </w:rPr>
        <w:t>黑碳是</w:t>
      </w:r>
      <w:proofErr w:type="gramEnd"/>
      <w:r w:rsidRPr="00290916">
        <w:rPr>
          <w:rFonts w:eastAsia="新細明體" w:hint="eastAsia"/>
          <w:szCs w:val="22"/>
        </w:rPr>
        <w:t>指生質或化石燃料經不完全燃燒形成的產物，可經過幾千年到幾百萬年，不易分解。小</w:t>
      </w:r>
      <w:proofErr w:type="gramStart"/>
      <w:r w:rsidR="00472E2F">
        <w:rPr>
          <w:rFonts w:eastAsia="新細明體" w:hint="eastAsia"/>
          <w:szCs w:val="22"/>
        </w:rPr>
        <w:t>芊</w:t>
      </w:r>
      <w:proofErr w:type="gramEnd"/>
      <w:r w:rsidRPr="00290916">
        <w:rPr>
          <w:rFonts w:eastAsia="新細明體" w:hint="eastAsia"/>
          <w:szCs w:val="22"/>
        </w:rPr>
        <w:t>想測量古地質樣品中的</w:t>
      </w:r>
      <w:proofErr w:type="gramStart"/>
      <w:r w:rsidRPr="00290916">
        <w:rPr>
          <w:rFonts w:eastAsia="新細明體" w:hint="eastAsia"/>
          <w:szCs w:val="22"/>
        </w:rPr>
        <w:t>黑碳</w:t>
      </w:r>
      <w:proofErr w:type="gramEnd"/>
      <w:r w:rsidR="00396E09">
        <w:rPr>
          <w:rFonts w:eastAsia="新細明體" w:hint="eastAsia"/>
          <w:szCs w:val="22"/>
        </w:rPr>
        <w:t>，</w:t>
      </w:r>
      <w:r w:rsidRPr="00290916">
        <w:rPr>
          <w:rFonts w:eastAsia="新細明體" w:hint="eastAsia"/>
          <w:szCs w:val="22"/>
        </w:rPr>
        <w:t>老師告訴小</w:t>
      </w:r>
      <w:r w:rsidR="00472E2F">
        <w:rPr>
          <w:rFonts w:eastAsia="新細明體" w:hint="eastAsia"/>
          <w:szCs w:val="22"/>
        </w:rPr>
        <w:t>芊</w:t>
      </w:r>
      <w:r w:rsidR="00CD3027" w:rsidRPr="00290916">
        <w:rPr>
          <w:rFonts w:eastAsia="新細明體" w:hint="eastAsia"/>
          <w:szCs w:val="22"/>
        </w:rPr>
        <w:t>，</w:t>
      </w:r>
      <w:r w:rsidRPr="00290916">
        <w:rPr>
          <w:rFonts w:eastAsia="新細明體" w:hint="eastAsia"/>
          <w:szCs w:val="22"/>
        </w:rPr>
        <w:t>樣品中還有</w:t>
      </w:r>
      <w:proofErr w:type="gramStart"/>
      <w:r w:rsidRPr="00290916">
        <w:rPr>
          <w:rFonts w:eastAsia="新細明體" w:hint="eastAsia"/>
          <w:szCs w:val="22"/>
        </w:rPr>
        <w:t>許多含碳物</w:t>
      </w:r>
      <w:proofErr w:type="gramEnd"/>
      <w:r w:rsidRPr="00290916">
        <w:rPr>
          <w:rFonts w:eastAsia="新細明體" w:hint="eastAsia"/>
          <w:szCs w:val="22"/>
        </w:rPr>
        <w:t>質，如動植物殘骸、化石燃料及</w:t>
      </w:r>
      <w:proofErr w:type="gramStart"/>
      <w:r w:rsidRPr="00290916">
        <w:rPr>
          <w:rFonts w:eastAsia="新細明體" w:hint="eastAsia"/>
          <w:szCs w:val="22"/>
        </w:rPr>
        <w:t>油母</w:t>
      </w:r>
      <w:proofErr w:type="gramEnd"/>
      <w:r w:rsidRPr="00290916">
        <w:rPr>
          <w:rFonts w:eastAsia="新細明體" w:hint="eastAsia"/>
          <w:szCs w:val="22"/>
        </w:rPr>
        <w:t>質等，會</w:t>
      </w:r>
      <w:proofErr w:type="gramStart"/>
      <w:r w:rsidRPr="00290916">
        <w:rPr>
          <w:rFonts w:eastAsia="新細明體" w:hint="eastAsia"/>
          <w:szCs w:val="22"/>
        </w:rPr>
        <w:t>影響黑碳含</w:t>
      </w:r>
      <w:proofErr w:type="gramEnd"/>
      <w:r w:rsidRPr="00290916">
        <w:rPr>
          <w:rFonts w:eastAsia="新細明體" w:hint="eastAsia"/>
          <w:szCs w:val="22"/>
        </w:rPr>
        <w:t>量</w:t>
      </w:r>
      <w:r w:rsidR="00CD3027" w:rsidRPr="00290916">
        <w:rPr>
          <w:rFonts w:eastAsia="新細明體" w:hint="eastAsia"/>
          <w:szCs w:val="22"/>
        </w:rPr>
        <w:t>的</w:t>
      </w:r>
      <w:r w:rsidRPr="00290916">
        <w:rPr>
          <w:rFonts w:eastAsia="新細明體" w:hint="eastAsia"/>
          <w:szCs w:val="22"/>
        </w:rPr>
        <w:t>評估</w:t>
      </w:r>
      <w:r w:rsidR="00CD3027" w:rsidRPr="00290916">
        <w:rPr>
          <w:rFonts w:eastAsia="新細明體" w:hint="eastAsia"/>
          <w:szCs w:val="22"/>
        </w:rPr>
        <w:t>，因此</w:t>
      </w:r>
      <w:r w:rsidRPr="00290916">
        <w:rPr>
          <w:rFonts w:eastAsia="新細明體" w:hint="eastAsia"/>
          <w:szCs w:val="22"/>
        </w:rPr>
        <w:t>必須先分離出不是屬於</w:t>
      </w:r>
      <w:proofErr w:type="gramStart"/>
      <w:r w:rsidRPr="00290916">
        <w:rPr>
          <w:rFonts w:eastAsia="新細明體" w:hint="eastAsia"/>
          <w:szCs w:val="22"/>
        </w:rPr>
        <w:t>黑碳的碳</w:t>
      </w:r>
      <w:proofErr w:type="gramEnd"/>
      <w:r w:rsidRPr="00290916">
        <w:rPr>
          <w:rFonts w:eastAsia="新細明體" w:hint="eastAsia"/>
          <w:szCs w:val="22"/>
        </w:rPr>
        <w:t>質。</w:t>
      </w:r>
      <w:proofErr w:type="gramStart"/>
      <w:r w:rsidR="0027166E">
        <w:rPr>
          <w:rFonts w:eastAsia="新細明體" w:hint="eastAsia"/>
          <w:szCs w:val="22"/>
        </w:rPr>
        <w:t>油母質</w:t>
      </w:r>
      <w:proofErr w:type="gramEnd"/>
      <w:r w:rsidR="0027166E">
        <w:rPr>
          <w:rFonts w:eastAsia="新細明體" w:hint="eastAsia"/>
          <w:szCs w:val="22"/>
        </w:rPr>
        <w:t>是指動植物遺骸（通常是藻類或木質植物）在地下深處被細菌分解，除去醣類、</w:t>
      </w:r>
      <w:r w:rsidR="00FD3AC9">
        <w:rPr>
          <w:rFonts w:eastAsia="新細明體" w:hint="eastAsia"/>
          <w:szCs w:val="22"/>
        </w:rPr>
        <w:t>脂</w:t>
      </w:r>
      <w:r w:rsidR="0027166E">
        <w:rPr>
          <w:rFonts w:eastAsia="新細明體" w:hint="eastAsia"/>
          <w:szCs w:val="22"/>
        </w:rPr>
        <w:t>肪酸及胺</w:t>
      </w:r>
      <w:proofErr w:type="gramStart"/>
      <w:r w:rsidR="0027166E">
        <w:rPr>
          <w:rFonts w:eastAsia="新細明體" w:hint="eastAsia"/>
          <w:szCs w:val="22"/>
        </w:rPr>
        <w:t>基酸</w:t>
      </w:r>
      <w:proofErr w:type="gramEnd"/>
      <w:r w:rsidR="0027166E">
        <w:rPr>
          <w:rFonts w:eastAsia="新細明體" w:hint="eastAsia"/>
          <w:szCs w:val="22"/>
        </w:rPr>
        <w:t>後，殘留下不溶於有機溶劑的高分子聚合物。</w:t>
      </w:r>
    </w:p>
    <w:p w14:paraId="697C8A29" w14:textId="7AFD43A2" w:rsidR="0028038A" w:rsidRDefault="00E85100" w:rsidP="00290916">
      <w:pPr>
        <w:pStyle w:val="tit2"/>
        <w:ind w:leftChars="150" w:left="360"/>
        <w:rPr>
          <w:rFonts w:eastAsia="新細明體"/>
          <w:spacing w:val="12"/>
          <w:szCs w:val="22"/>
        </w:rPr>
      </w:pPr>
      <w:r w:rsidRPr="000F7FED">
        <w:rPr>
          <w:rFonts w:eastAsia="新細明體" w:hint="eastAsia"/>
          <w:spacing w:val="12"/>
          <w:szCs w:val="22"/>
        </w:rPr>
        <w:t>由文獻得知，</w:t>
      </w:r>
      <w:r w:rsidR="000B5B30" w:rsidRPr="000F7FED">
        <w:rPr>
          <w:rFonts w:eastAsia="新細明體" w:hint="eastAsia"/>
          <w:spacing w:val="12"/>
          <w:szCs w:val="22"/>
        </w:rPr>
        <w:t>以</w:t>
      </w:r>
      <w:proofErr w:type="gramStart"/>
      <w:r w:rsidR="000B5B30" w:rsidRPr="000F7FED">
        <w:rPr>
          <w:rFonts w:eastAsia="新細明體" w:hint="eastAsia"/>
          <w:spacing w:val="12"/>
          <w:szCs w:val="22"/>
        </w:rPr>
        <w:t>油母質</w:t>
      </w:r>
      <w:proofErr w:type="gramEnd"/>
      <w:r w:rsidR="000B5B30" w:rsidRPr="000F7FED">
        <w:rPr>
          <w:rFonts w:eastAsia="新細明體" w:hint="eastAsia"/>
          <w:spacing w:val="12"/>
          <w:szCs w:val="22"/>
        </w:rPr>
        <w:t>與木炭做</w:t>
      </w:r>
      <w:r w:rsidR="00CD3027" w:rsidRPr="000F7FED">
        <w:rPr>
          <w:rFonts w:eastAsia="新細明體" w:hint="eastAsia"/>
          <w:spacing w:val="12"/>
          <w:szCs w:val="22"/>
        </w:rPr>
        <w:t>為實驗樣品，</w:t>
      </w:r>
      <w:r w:rsidRPr="000F7FED">
        <w:rPr>
          <w:rFonts w:eastAsia="新細明體" w:hint="eastAsia"/>
          <w:spacing w:val="12"/>
          <w:szCs w:val="22"/>
        </w:rPr>
        <w:t>在酸性環境下，使用</w:t>
      </w:r>
      <w:r w:rsidR="006F1234" w:rsidRPr="000F7FED">
        <w:rPr>
          <w:rFonts w:eastAsia="新細明體" w:hint="eastAsia"/>
          <w:spacing w:val="12"/>
          <w:szCs w:val="22"/>
        </w:rPr>
        <w:t>甲、乙、丙</w:t>
      </w:r>
      <w:r w:rsidRPr="000F7FED">
        <w:rPr>
          <w:rFonts w:eastAsia="新細明體" w:hint="eastAsia"/>
          <w:spacing w:val="12"/>
          <w:szCs w:val="22"/>
        </w:rPr>
        <w:t>三種不同濃度的二鉻酸</w:t>
      </w:r>
      <w:r w:rsidR="006101A4" w:rsidRPr="000F7FED">
        <w:rPr>
          <w:rFonts w:eastAsia="新細明體" w:hint="eastAsia"/>
          <w:spacing w:val="12"/>
          <w:szCs w:val="22"/>
        </w:rPr>
        <w:t>（</w:t>
      </w:r>
      <w:r w:rsidR="00F205E8" w:rsidRPr="000F7FED">
        <w:rPr>
          <w:rFonts w:eastAsia="新細明體"/>
          <w:spacing w:val="12"/>
          <w:position w:val="-6"/>
          <w:szCs w:val="22"/>
        </w:rPr>
        <w:object w:dxaOrig="840" w:dyaOrig="320" w14:anchorId="052760A1">
          <v:shape id="_x0000_i1117" type="#_x0000_t75" style="width:41.95pt;height:15.65pt" o:ole="">
            <v:imagedata r:id="rId219" o:title=""/>
          </v:shape>
          <o:OLEObject Type="Embed" ProgID="Equation.DSMT4" ShapeID="_x0000_i1117" DrawAspect="Content" ObjectID="_1703744287" r:id="rId220"/>
        </w:object>
      </w:r>
      <w:r w:rsidR="006101A4" w:rsidRPr="000F7FED">
        <w:rPr>
          <w:rFonts w:eastAsia="新細明體" w:hint="eastAsia"/>
          <w:spacing w:val="12"/>
          <w:szCs w:val="22"/>
        </w:rPr>
        <w:t>）</w:t>
      </w:r>
      <w:r w:rsidRPr="000F7FED">
        <w:rPr>
          <w:rFonts w:eastAsia="新細明體" w:hint="eastAsia"/>
          <w:spacing w:val="12"/>
          <w:szCs w:val="22"/>
        </w:rPr>
        <w:t>進行反應</w:t>
      </w:r>
      <w:r w:rsidR="002A541C" w:rsidRPr="000F7FED">
        <w:rPr>
          <w:rFonts w:eastAsia="新細明體" w:hint="eastAsia"/>
          <w:spacing w:val="12"/>
          <w:szCs w:val="22"/>
        </w:rPr>
        <w:t>，得</w:t>
      </w:r>
      <w:r w:rsidRPr="000F7FED">
        <w:rPr>
          <w:rFonts w:eastAsia="新細明體" w:hint="eastAsia"/>
          <w:spacing w:val="12"/>
          <w:szCs w:val="22"/>
        </w:rPr>
        <w:t>不同的反應時間點下，碳的殘留百分比</w:t>
      </w:r>
      <w:r w:rsidR="001B59E5" w:rsidRPr="000F7FED">
        <w:rPr>
          <w:rFonts w:eastAsia="新細明體" w:hint="eastAsia"/>
          <w:spacing w:val="12"/>
          <w:szCs w:val="22"/>
        </w:rPr>
        <w:t>，如圖</w:t>
      </w:r>
      <w:r w:rsidR="000F7FED">
        <w:rPr>
          <w:rFonts w:eastAsia="新細明體" w:hint="eastAsia"/>
          <w:spacing w:val="12"/>
          <w:szCs w:val="22"/>
        </w:rPr>
        <w:t>17</w:t>
      </w:r>
      <w:r w:rsidRPr="000F7FED">
        <w:rPr>
          <w:rFonts w:eastAsia="新細明體" w:hint="eastAsia"/>
          <w:spacing w:val="12"/>
          <w:szCs w:val="22"/>
        </w:rPr>
        <w:t>。根據上文與實驗結果，回答下列問題。</w:t>
      </w:r>
    </w:p>
    <w:p w14:paraId="6118A16D" w14:textId="77777777" w:rsidR="00472E2F" w:rsidRPr="000F7FED" w:rsidRDefault="00472E2F" w:rsidP="00290916">
      <w:pPr>
        <w:pStyle w:val="tit2"/>
        <w:ind w:leftChars="150" w:left="360"/>
        <w:rPr>
          <w:rFonts w:eastAsia="新細明體"/>
          <w:spacing w:val="12"/>
          <w:szCs w:val="22"/>
        </w:rPr>
      </w:pPr>
    </w:p>
    <w:p w14:paraId="4E712923" w14:textId="09893221" w:rsidR="00F205E8" w:rsidRDefault="00F205E8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rPr>
          <w:rFonts w:eastAsia="新細明體" w:hint="eastAsia"/>
          <w:noProof/>
          <w:szCs w:val="22"/>
          <w:lang w:val="zh-TW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3AA007FE" wp14:editId="434D7D05">
                <wp:simplePos x="0" y="0"/>
                <wp:positionH relativeFrom="column">
                  <wp:posOffset>104140</wp:posOffset>
                </wp:positionH>
                <wp:positionV relativeFrom="paragraph">
                  <wp:posOffset>90915</wp:posOffset>
                </wp:positionV>
                <wp:extent cx="5627047" cy="1879048"/>
                <wp:effectExtent l="0" t="0" r="12065" b="6985"/>
                <wp:wrapNone/>
                <wp:docPr id="560" name="群組 5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627047" cy="1879048"/>
                          <a:chOff x="-187225" y="0"/>
                          <a:chExt cx="5711214" cy="1927529"/>
                        </a:xfrm>
                      </wpg:grpSpPr>
                      <wpg:grpSp>
                        <wpg:cNvPr id="559" name="群組 559"/>
                        <wpg:cNvGrpSpPr/>
                        <wpg:grpSpPr>
                          <a:xfrm>
                            <a:off x="-187225" y="0"/>
                            <a:ext cx="5711214" cy="1680845"/>
                            <a:chOff x="-187225" y="0"/>
                            <a:chExt cx="5711214" cy="1680845"/>
                          </a:xfrm>
                        </wpg:grpSpPr>
                        <wpg:grpSp>
                          <wpg:cNvPr id="556" name="群組 556"/>
                          <wpg:cNvGrpSpPr>
                            <a:grpSpLocks noChangeAspect="1"/>
                          </wpg:cNvGrpSpPr>
                          <wpg:grpSpPr>
                            <a:xfrm>
                              <a:off x="-187225" y="0"/>
                              <a:ext cx="3442757" cy="1680845"/>
                              <a:chOff x="-239403" y="0"/>
                              <a:chExt cx="4402232" cy="2153965"/>
                            </a:xfrm>
                          </wpg:grpSpPr>
                          <pic:pic xmlns:pic="http://schemas.openxmlformats.org/drawingml/2006/picture">
                            <pic:nvPicPr>
                              <pic:cNvPr id="507" name="圖片 50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1">
                                <a:grayscl/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22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06209" y="125564"/>
                                <a:ext cx="2709924" cy="151193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512" name="群組 512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2481942" y="301451"/>
                                <a:ext cx="739956" cy="657042"/>
                                <a:chOff x="-1" y="-22540"/>
                                <a:chExt cx="830217" cy="7376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8" name="圖片 508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223">
                                  <a:grayscl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1" y="-22540"/>
                                  <a:ext cx="340735" cy="7225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824" y="-21758"/>
                                  <a:ext cx="578392" cy="2374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C7F293" w14:textId="5BB0211D" w:rsidR="00396E09" w:rsidRPr="00B24886" w:rsidRDefault="00396E09" w:rsidP="00F205E8">
                                    <w:pPr>
                                      <w:spacing w:line="240" w:lineRule="exact"/>
                                      <w:rPr>
                                        <w:rFonts w:asciiTheme="minorEastAsia" w:eastAsiaTheme="minorEastAsia" w:hAnsiTheme="minorEastAsia"/>
                                        <w:sz w:val="17"/>
                                        <w:szCs w:val="17"/>
                                      </w:rPr>
                                    </w:pPr>
                                    <w:r w:rsidRPr="00B24886">
                                      <w:rPr>
                                        <w:rFonts w:asciiTheme="minorEastAsia" w:eastAsiaTheme="minorEastAsia" w:hAnsiTheme="minorEastAsia" w:hint="eastAsia"/>
                                        <w:sz w:val="17"/>
                                        <w:szCs w:val="17"/>
                                      </w:rPr>
                                      <w:t>甲濃度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1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822" y="222949"/>
                                  <a:ext cx="538671" cy="2735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21FBCB" w14:textId="76DEE3F0" w:rsidR="00396E09" w:rsidRPr="00F205E8" w:rsidRDefault="00396E09" w:rsidP="00F205E8">
                                    <w:pPr>
                                      <w:spacing w:line="240" w:lineRule="exact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F205E8"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乙濃度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1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822" y="477266"/>
                                  <a:ext cx="538669" cy="2378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A0E6A0" w14:textId="734CB23B" w:rsidR="00396E09" w:rsidRPr="00F205E8" w:rsidRDefault="00396E09" w:rsidP="00BE3056">
                                    <w:pPr>
                                      <w:spacing w:line="240" w:lineRule="atLeast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F205E8"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丙濃度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g:grpSp>
                            <wpg:cNvPr id="528" name="群組 528"/>
                            <wpg:cNvGrpSpPr/>
                            <wpg:grpSpPr>
                              <a:xfrm>
                                <a:off x="509663" y="1642906"/>
                                <a:ext cx="2686803" cy="215292"/>
                                <a:chOff x="-32949" y="0"/>
                                <a:chExt cx="2686999" cy="215757"/>
                              </a:xfrm>
                            </wpg:grpSpPr>
                            <wps:wsp>
                              <wps:cNvPr id="51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32949" y="6900"/>
                                  <a:ext cx="299828" cy="2088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85972D" w14:textId="3BCD7C7B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416" y="6900"/>
                                  <a:ext cx="299828" cy="2088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5F8802" w14:textId="2DF00139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5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1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0730" y="3451"/>
                                  <a:ext cx="299162" cy="2082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B66A1B" w14:textId="1C7D5F7E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10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1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54092" y="3451"/>
                                  <a:ext cx="299162" cy="2082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9C10C4" w14:textId="7878F04B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15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1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50906" y="0"/>
                                  <a:ext cx="299162" cy="2082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2B9272" w14:textId="79CE8129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20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1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51173" y="0"/>
                                  <a:ext cx="299162" cy="2082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3581CF" w14:textId="219B16F8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25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1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54888" y="0"/>
                                  <a:ext cx="299162" cy="2082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C9EA18" w14:textId="323DD41E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30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g:grpSp>
                            <wpg:cNvPr id="527" name="群組 527"/>
                            <wpg:cNvGrpSpPr/>
                            <wpg:grpSpPr>
                              <a:xfrm>
                                <a:off x="220346" y="149525"/>
                                <a:ext cx="286377" cy="1406476"/>
                                <a:chOff x="-66179" y="-61497"/>
                                <a:chExt cx="287015" cy="1406616"/>
                              </a:xfrm>
                            </wpg:grpSpPr>
                            <wps:wsp>
                              <wps:cNvPr id="52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153617"/>
                                  <a:ext cx="220836" cy="1915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084D51" w14:textId="77777777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 w:rsidRPr="004A42C2">
                                      <w:rPr>
                                        <w:rFonts w:hint="eastAsia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2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" y="918659"/>
                                  <a:ext cx="220836" cy="2050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E4D4A3" w14:textId="399495F1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</w:rPr>
                                      <w:t>2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2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680985"/>
                                  <a:ext cx="220345" cy="1945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7725B5" w14:textId="1448FE9E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</w:rPr>
                                      <w:t>4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2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46396"/>
                                  <a:ext cx="220345" cy="2138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56BC93" w14:textId="4F5CB27D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</w:rPr>
                                      <w:t>6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2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15256"/>
                                  <a:ext cx="220344" cy="188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2BD6AF" w14:textId="32383D01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</w:rPr>
                                      <w:t>8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2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6179" y="-61497"/>
                                  <a:ext cx="286525" cy="1900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89BB9F4" w14:textId="4F300D67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</w:rPr>
                                      <w:t>10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52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239403" y="149525"/>
                                <a:ext cx="525777" cy="161238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D6723B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碳</w:t>
                                  </w:r>
                                </w:p>
                                <w:p w14:paraId="1A3352DE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的</w:t>
                                  </w:r>
                                </w:p>
                                <w:p w14:paraId="761BA13C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殘</w:t>
                                  </w:r>
                                </w:p>
                                <w:p w14:paraId="76CAFB0E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留</w:t>
                                  </w:r>
                                </w:p>
                                <w:p w14:paraId="0FC4D591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百</w:t>
                                  </w:r>
                                </w:p>
                                <w:p w14:paraId="3083FF0A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分</w:t>
                                  </w:r>
                                </w:p>
                                <w:p w14:paraId="2B7A6F47" w14:textId="52DBF55A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比</w:t>
                                  </w:r>
                                </w:p>
                                <w:p w14:paraId="791F539B" w14:textId="25D7FFB9" w:rsidR="00396E09" w:rsidRPr="00B24886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（</w:t>
                                  </w:r>
                                  <w:r w:rsidRPr="009F7724">
                                    <w:rPr>
                                      <w:rFonts w:eastAsiaTheme="minorEastAsia"/>
                                      <w:sz w:val="20"/>
                                    </w:rPr>
                                    <w:t>%</w:t>
                                  </w: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2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25834" y="1914211"/>
                                <a:ext cx="1374981" cy="2397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710701" w14:textId="6E73B3E5" w:rsidR="00396E09" w:rsidRPr="00B24886" w:rsidRDefault="00396E09" w:rsidP="005F251C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18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18"/>
                                    </w:rPr>
                                    <w:t>反應時間（小時）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3164" y="0"/>
                                <a:ext cx="950091" cy="25718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C1C6F5" w14:textId="0CB87FEA" w:rsidR="00396E09" w:rsidRPr="009C6A94" w:rsidRDefault="00396E09" w:rsidP="005F251C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pacing w:val="10"/>
                                      <w:sz w:val="20"/>
                                    </w:rPr>
                                  </w:pPr>
                                  <w:proofErr w:type="gramStart"/>
                                  <w:r w:rsidRPr="009C6A94">
                                    <w:rPr>
                                      <w:rFonts w:asciiTheme="minorEastAsia" w:eastAsiaTheme="minorEastAsia" w:hAnsiTheme="minorEastAsia" w:hint="eastAsia"/>
                                      <w:spacing w:val="10"/>
                                      <w:sz w:val="20"/>
                                    </w:rPr>
                                    <w:t>油母質</w:t>
                                  </w:r>
                                  <w:proofErr w:type="gramEnd"/>
                                  <w:r w:rsidRPr="009C6A94">
                                    <w:rPr>
                                      <w:rFonts w:asciiTheme="minorEastAsia" w:eastAsiaTheme="minorEastAsia" w:hAnsiTheme="minorEastAsia" w:hint="eastAsia"/>
                                      <w:spacing w:val="10"/>
                                      <w:sz w:val="20"/>
                                    </w:rPr>
                                    <w:t>樣品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4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37052" y="148276"/>
                                <a:ext cx="525777" cy="161238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E71B99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碳</w:t>
                                  </w:r>
                                </w:p>
                                <w:p w14:paraId="441A91A0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的</w:t>
                                  </w:r>
                                </w:p>
                                <w:p w14:paraId="4A51872F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殘</w:t>
                                  </w:r>
                                </w:p>
                                <w:p w14:paraId="34BBEAAB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留</w:t>
                                  </w:r>
                                </w:p>
                                <w:p w14:paraId="28267EBC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百</w:t>
                                  </w:r>
                                </w:p>
                                <w:p w14:paraId="67D8B940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分</w:t>
                                  </w:r>
                                </w:p>
                                <w:p w14:paraId="0047CCFB" w14:textId="77777777" w:rsidR="00396E09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比</w:t>
                                  </w:r>
                                </w:p>
                                <w:p w14:paraId="5D8F6EE8" w14:textId="77777777" w:rsidR="00396E09" w:rsidRPr="00B24886" w:rsidRDefault="00396E09" w:rsidP="00BE3056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（</w:t>
                                  </w:r>
                                  <w:r w:rsidRPr="009F7724">
                                    <w:rPr>
                                      <w:rFonts w:eastAsiaTheme="minorEastAsia"/>
                                      <w:sz w:val="20"/>
                                    </w:rPr>
                                    <w:t>%</w:t>
                                  </w: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555" name="群組 555"/>
                          <wpg:cNvGrpSpPr>
                            <a:grpSpLocks noChangeAspect="1"/>
                          </wpg:cNvGrpSpPr>
                          <wpg:grpSpPr>
                            <a:xfrm>
                              <a:off x="3183555" y="6820"/>
                              <a:ext cx="2340434" cy="1673486"/>
                              <a:chOff x="220345" y="-4"/>
                              <a:chExt cx="2960032" cy="2116204"/>
                            </a:xfrm>
                          </wpg:grpSpPr>
                          <pic:pic xmlns:pic="http://schemas.openxmlformats.org/drawingml/2006/picture">
                            <pic:nvPicPr>
                              <pic:cNvPr id="531" name="圖片 53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4">
                                <a:grayscl/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25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1015" y="85381"/>
                                <a:ext cx="2682615" cy="15443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532" name="群組 532"/>
                            <wpg:cNvGrpSpPr/>
                            <wpg:grpSpPr>
                              <a:xfrm>
                                <a:off x="508476" y="1642906"/>
                                <a:ext cx="2671901" cy="249766"/>
                                <a:chOff x="-39159" y="0"/>
                                <a:chExt cx="2672094" cy="250306"/>
                              </a:xfrm>
                            </wpg:grpSpPr>
                            <wps:wsp>
                              <wps:cNvPr id="53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39159" y="6900"/>
                                  <a:ext cx="252059" cy="2434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F74468" w14:textId="77777777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3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5581" y="6900"/>
                                  <a:ext cx="252058" cy="2434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6461B9" w14:textId="77777777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5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0872" y="3451"/>
                                  <a:ext cx="251497" cy="242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8D61C3" w14:textId="77777777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10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4286" y="3451"/>
                                  <a:ext cx="251497" cy="242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7A5ABB" w14:textId="77777777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15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3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71100" y="0"/>
                                  <a:ext cx="251497" cy="242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E5D58A" w14:textId="77777777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20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3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81415" y="0"/>
                                  <a:ext cx="251497" cy="242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1FC126" w14:textId="77777777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25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3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81438" y="0"/>
                                  <a:ext cx="251497" cy="242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908C5F" w14:textId="77777777" w:rsidR="00396E09" w:rsidRPr="004A42C2" w:rsidRDefault="00396E09" w:rsidP="005F251C"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30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g:grpSp>
                            <wpg:cNvPr id="540" name="群組 540"/>
                            <wpg:cNvGrpSpPr/>
                            <wpg:grpSpPr>
                              <a:xfrm>
                                <a:off x="220345" y="160483"/>
                                <a:ext cx="271306" cy="1389725"/>
                                <a:chOff x="-51075" y="-25416"/>
                                <a:chExt cx="271911" cy="1389865"/>
                              </a:xfrm>
                            </wpg:grpSpPr>
                            <wps:wsp>
                              <wps:cNvPr id="54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166839"/>
                                  <a:ext cx="220836" cy="1976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ECB9EC" w14:textId="77777777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4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938554"/>
                                  <a:ext cx="220836" cy="184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2144AB" w14:textId="77777777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4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687757"/>
                                  <a:ext cx="220345" cy="199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B0E7DA" w14:textId="77777777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53120"/>
                                  <a:ext cx="220345" cy="2098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273F85" w14:textId="77777777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6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4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02869"/>
                                  <a:ext cx="220345" cy="2311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FADED7" w14:textId="77777777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4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51075" y="-25416"/>
                                  <a:ext cx="271420" cy="1953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3D1B65" w14:textId="77777777" w:rsidR="00396E09" w:rsidRPr="004A42C2" w:rsidRDefault="00396E09" w:rsidP="006F6A99">
                                    <w:pPr>
                                      <w:spacing w:line="200" w:lineRule="atLeast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A42C2">
                                      <w:rPr>
                                        <w:sz w:val="18"/>
                                        <w:szCs w:val="18"/>
                                      </w:rPr>
                                      <w:t>10</w:t>
                                    </w:r>
                                    <w:r w:rsidRPr="004A42C2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54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00496" y="1893502"/>
                                <a:ext cx="1284828" cy="2226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B885F5" w14:textId="77777777" w:rsidR="00396E09" w:rsidRPr="00B24886" w:rsidRDefault="00396E09" w:rsidP="005F251C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z w:val="18"/>
                                    </w:rPr>
                                  </w:pPr>
                                  <w:r w:rsidRPr="00B24886">
                                    <w:rPr>
                                      <w:rFonts w:asciiTheme="minorEastAsia" w:eastAsiaTheme="minorEastAsia" w:hAnsiTheme="minorEastAsia" w:hint="eastAsia"/>
                                      <w:sz w:val="18"/>
                                    </w:rPr>
                                    <w:t>反應時間（小時）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g:grpSp>
                            <wpg:cNvPr id="549" name="群組 549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2416370" y="808419"/>
                                <a:ext cx="738615" cy="637028"/>
                                <a:chOff x="-22839" y="-45636"/>
                                <a:chExt cx="828713" cy="71522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0" name="圖片 550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223">
                                  <a:grayscl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22839" y="-45636"/>
                                  <a:ext cx="331830" cy="703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158" y="-40177"/>
                                  <a:ext cx="554716" cy="2522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FFDCE2" w14:textId="77777777" w:rsidR="00396E09" w:rsidRPr="00F205E8" w:rsidRDefault="00396E09" w:rsidP="00F205E8">
                                    <w:pPr>
                                      <w:spacing w:line="240" w:lineRule="exact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F205E8"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甲濃度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5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823" y="184035"/>
                                  <a:ext cx="514728" cy="2645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1EC0A9" w14:textId="77777777" w:rsidR="00396E09" w:rsidRPr="00F205E8" w:rsidRDefault="00396E09" w:rsidP="00F205E8">
                                    <w:pPr>
                                      <w:spacing w:line="240" w:lineRule="exact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F205E8"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乙濃度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823" y="432102"/>
                                  <a:ext cx="514728" cy="2374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A63006" w14:textId="77777777" w:rsidR="00396E09" w:rsidRPr="00F205E8" w:rsidRDefault="00396E09" w:rsidP="00F205E8">
                                    <w:pPr>
                                      <w:spacing w:line="240" w:lineRule="exact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F205E8">
                                      <w:rPr>
                                        <w:rFonts w:hint="eastAsia"/>
                                        <w:sz w:val="17"/>
                                        <w:szCs w:val="17"/>
                                      </w:rPr>
                                      <w:t>丙濃度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55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18260" y="-4"/>
                                <a:ext cx="905511" cy="20208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68F418" w14:textId="647F1091" w:rsidR="00396E09" w:rsidRPr="009C6A94" w:rsidRDefault="00396E09" w:rsidP="005F251C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spacing w:val="10"/>
                                      <w:sz w:val="20"/>
                                      <w:szCs w:val="18"/>
                                    </w:rPr>
                                  </w:pPr>
                                  <w:r w:rsidRPr="009C6A94">
                                    <w:rPr>
                                      <w:rFonts w:asciiTheme="minorEastAsia" w:eastAsiaTheme="minorEastAsia" w:hAnsiTheme="minorEastAsia" w:hint="eastAsia"/>
                                      <w:spacing w:val="10"/>
                                      <w:sz w:val="20"/>
                                      <w:szCs w:val="18"/>
                                    </w:rPr>
                                    <w:t>木炭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55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51126" y="1740225"/>
                            <a:ext cx="442009" cy="187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6523A2" w14:textId="56E868CB" w:rsidR="00396E09" w:rsidRPr="00B24886" w:rsidRDefault="00396E09" w:rsidP="004A42C2">
                              <w:pPr>
                                <w:spacing w:line="240" w:lineRule="atLeas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B24886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A007FE" id="群組 560" o:spid="_x0000_s1255" style="position:absolute;margin-left:8.2pt;margin-top:7.15pt;width:443.05pt;height:147.95pt;z-index:251641344;mso-width-relative:margin;mso-height-relative:margin" coordorigin="-1872" coordsize="57112,19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">
                <o:lock v:ext="edit" aspectratio="t"/>
                <v:group id="群組 559" o:spid="_x0000_s1256" style="position:absolute;left:-1872;width:57111;height:16808" coordorigin="-1872" coordsize="57112,16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DF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">
                  <v:group id="群組 556" o:spid="_x0000_s1257" style="position:absolute;left:-1872;width:34427;height:16808" coordorigin="-2394" coordsize="44022,2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<o:lock v:ext="edit" aspectratio="t"/>
                    <v:shape id="圖片 507" o:spid="_x0000_s1258" type="#_x0000_t75" style="position:absolute;left:5062;top:1255;width:27099;height:15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">
                      <v:imagedata r:id="rId226" o:title="" grayscale="t"/>
                    </v:shape>
                    <v:group id="群組 512" o:spid="_x0000_s1259" style="position:absolute;left:24819;top:3014;width:7399;height:6570" coordorigin=",-225" coordsize="8302,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t0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bJDB5nwhGQq18AAAD//wMAUEsBAi0AFAAGAAgAAAAhANvh9svuAAAAhQEAABMAAAAAAAAA&#10;AAAAAAAAAAAAAFtDb250ZW50X1R5cGVzXS54bWxQSwECLQAUAAYACAAAACEAWvQsW78AAAAVAQAA&#10;CwAAAAAAAAAAAAAAAAAfAQAAX3JlbHMvLnJlbHNQSwECLQAUAAYACAAAACEASgybdMYAAADcAAAA&#10;DwAAAAAAAAAAAAAAAAAHAgAAZHJzL2Rvd25yZXYueG1sUEsFBgAAAAADAAMAtwAAAPoCAAAAAA==&#10;">
                      <o:lock v:ext="edit" aspectratio="t"/>
                      <v:shape id="圖片 508" o:spid="_x0000_s1260" type="#_x0000_t75" style="position:absolute;top:-225;width:3407;height:72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">
                        <v:imagedata r:id="rId227" o:title="" grayscale="t"/>
                      </v:shape>
                      <v:shape id="_x0000_s1261" type="#_x0000_t202" style="position:absolute;left:2518;top:-217;width:5784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" filled="f" strokecolor="white [3212]">
                        <v:textbox inset="0,0,0,0">
                          <w:txbxContent>
                            <w:p w14:paraId="10C7F293" w14:textId="5BB0211D" w:rsidR="00396E09" w:rsidRPr="00B24886" w:rsidRDefault="00396E09" w:rsidP="00F205E8">
                              <w:pPr>
                                <w:spacing w:line="240" w:lineRule="exact"/>
                                <w:rPr>
                                  <w:rFonts w:asciiTheme="minorEastAsia" w:eastAsiaTheme="minorEastAsia" w:hAnsiTheme="minorEastAsia"/>
                                  <w:sz w:val="17"/>
                                  <w:szCs w:val="17"/>
                                </w:rPr>
                              </w:pPr>
                              <w:r w:rsidRPr="00B24886">
                                <w:rPr>
                                  <w:rFonts w:asciiTheme="minorEastAsia" w:eastAsiaTheme="minorEastAsia" w:hAnsiTheme="minorEastAsia" w:hint="eastAsia"/>
                                  <w:sz w:val="17"/>
                                  <w:szCs w:val="17"/>
                                </w:rPr>
                                <w:t>甲濃度</w:t>
                              </w:r>
                            </w:p>
                          </w:txbxContent>
                        </v:textbox>
                      </v:shape>
                      <v:shape id="_x0000_s1262" type="#_x0000_t202" style="position:absolute;left:2518;top:2229;width:538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" filled="f" strokecolor="white [3212]">
                        <v:textbox inset="0,0,0,0">
                          <w:txbxContent>
                            <w:p w14:paraId="3821FBCB" w14:textId="76DEE3F0" w:rsidR="00396E09" w:rsidRPr="00F205E8" w:rsidRDefault="00396E09" w:rsidP="00F205E8">
                              <w:pPr>
                                <w:spacing w:line="240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F205E8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乙濃度</w:t>
                              </w:r>
                            </w:p>
                          </w:txbxContent>
                        </v:textbox>
                      </v:shape>
                      <v:shape id="_x0000_s1263" type="#_x0000_t202" style="position:absolute;left:2518;top:4772;width:5386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" filled="f" strokecolor="white [3212]">
                        <v:textbox inset="0,0,0,0">
                          <w:txbxContent>
                            <w:p w14:paraId="1DA0E6A0" w14:textId="734CB23B" w:rsidR="00396E09" w:rsidRPr="00F205E8" w:rsidRDefault="00396E09" w:rsidP="00BE3056">
                              <w:pPr>
                                <w:spacing w:line="240" w:lineRule="atLeast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F205E8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丙濃度</w:t>
                              </w:r>
                            </w:p>
                          </w:txbxContent>
                        </v:textbox>
                      </v:shape>
                    </v:group>
                    <v:group id="群組 528" o:spid="_x0000_s1264" style="position:absolute;left:5096;top:16429;width:26868;height:2152" coordorigin="-329" coordsize="26869,2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Yj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WBvOhCMgN3cAAAD//wMAUEsBAi0AFAAGAAgAAAAhANvh9svuAAAAhQEAABMAAAAAAAAAAAAA&#10;AAAAAAAAAFtDb250ZW50X1R5cGVzXS54bWxQSwECLQAUAAYACAAAACEAWvQsW78AAAAVAQAACwAA&#10;AAAAAAAAAAAAAAAfAQAAX3JlbHMvLnJlbHNQSwECLQAUAAYACAAAACEA5YhmI8MAAADcAAAADwAA&#10;AAAAAAAAAAAAAAAHAgAAZHJzL2Rvd25yZXYueG1sUEsFBgAAAAADAAMAtwAAAPcCAAAAAA==&#10;">
                      <v:shape id="_x0000_s1265" type="#_x0000_t202" style="position:absolute;left:-329;top:69;width:2997;height:2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      <v:textbox inset="0,0,0,0">
                          <w:txbxContent>
                            <w:p w14:paraId="3685972D" w14:textId="3BCD7C7B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66" type="#_x0000_t202" style="position:absolute;left:3604;top:69;width:2998;height:2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0o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gLNtKMYAAADcAAAA&#10;DwAAAAAAAAAAAAAAAAAHAgAAZHJzL2Rvd25yZXYueG1sUEsFBgAAAAADAAMAtwAAAPoCAAAAAA==&#10;" filled="f" stroked="f">
                        <v:textbox inset="0,0,0,0">
                          <w:txbxContent>
                            <w:p w14:paraId="0C5F8802" w14:textId="2DF00139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5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67" type="#_x0000_t202" style="position:absolute;left:7607;top:34;width:2991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iz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O//yLPEAAAA3AAAAA8A&#10;AAAAAAAAAAAAAAAABwIAAGRycy9kb3ducmV2LnhtbFBLBQYAAAAAAwADALcAAAD4AgAAAAA=&#10;" filled="f" stroked="f">
                        <v:textbox inset="0,0,0,0">
                          <w:txbxContent>
                            <w:p w14:paraId="74B66A1B" w14:textId="1C7D5F7E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10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68" type="#_x0000_t202" style="position:absolute;left:11540;top:34;width:2992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      <v:textbox inset="0,0,0,0">
                          <w:txbxContent>
                            <w:p w14:paraId="5B9C10C4" w14:textId="7878F04B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15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69" type="#_x0000_t202" style="position:absolute;left:15509;width:2991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Nf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cGHzX8YAAADcAAAA&#10;DwAAAAAAAAAAAAAAAAAHAgAAZHJzL2Rvd25yZXYueG1sUEsFBgAAAAADAAMAtwAAAPoCAAAAAA==&#10;" filled="f" stroked="f">
                        <v:textbox inset="0,0,0,0">
                          <w:txbxContent>
                            <w:p w14:paraId="6A2B9272" w14:textId="79CE8129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20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70" type="#_x0000_t202" style="position:absolute;left:19511;width:2992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      <v:textbox inset="0,0,0,0">
                          <w:txbxContent>
                            <w:p w14:paraId="613581CF" w14:textId="219B16F8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25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71" type="#_x0000_t202" style="position:absolute;left:23548;width:2992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K2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BussK2xQAAANwAAAAP&#10;AAAAAAAAAAAAAAAAAAcCAABkcnMvZG93bnJldi54bWxQSwUGAAAAAAMAAwC3AAAA+QIAAAAA&#10;" filled="f" stroked="f">
                        <v:textbox inset="0,0,0,0">
                          <w:txbxContent>
                            <w:p w14:paraId="13C9EA18" w14:textId="323DD41E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30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group id="群組 527" o:spid="_x0000_s1272" style="position:absolute;left:2203;top:1495;width:2864;height:14065" coordorigin="-661,-614" coordsize="2870,1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  <v:shape id="_x0000_s1273" type="#_x0000_t202" style="position:absolute;top:11536;width:2208;height:1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KGW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DHkoZbBAAAA3AAAAA8AAAAA&#10;AAAAAAAAAAAABwIAAGRycy9kb3ducmV2LnhtbFBLBQYAAAAAAwADALcAAAD1AgAAAAA=&#10;" filled="f" stroked="f">
                        <v:textbox inset="0,0,0,0">
                          <w:txbxContent>
                            <w:p w14:paraId="47084D51" w14:textId="77777777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4A42C2">
                                <w:rPr>
                                  <w:rFonts w:hint="eastAsi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74" type="#_x0000_t202" style="position:absolute;top:9186;width:2208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QN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F6oBA3EAAAA3AAAAA8A&#10;AAAAAAAAAAAAAAAABwIAAGRycy9kb3ducmV2LnhtbFBLBQYAAAAAAwADALcAAAD4AgAAAAA=&#10;" filled="f" stroked="f">
                        <v:textbox inset="0,0,0,0">
                          <w:txbxContent>
                            <w:p w14:paraId="11E4D4A3" w14:textId="399495F1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4A42C2">
                                <w:rPr>
                                  <w:sz w:val="18"/>
                                </w:rPr>
                                <w:t>2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75" type="#_x0000_t202" style="position:absolute;top:6809;width:2203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p6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Cuepp6xQAAANwAAAAP&#10;AAAAAAAAAAAAAAAAAAcCAABkcnMvZG93bnJldi54bWxQSwUGAAAAAAMAAwC3AAAA+QIAAAAA&#10;" filled="f" stroked="f">
                        <v:textbox inset="0,0,0,0">
                          <w:txbxContent>
                            <w:p w14:paraId="267725B5" w14:textId="1448FE9E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4A42C2">
                                <w:rPr>
                                  <w:sz w:val="18"/>
                                </w:rPr>
                                <w:t>4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76" type="#_x0000_t202" style="position:absolute;top:4463;width:2203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/h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wTY/4cYAAADcAAAA&#10;DwAAAAAAAAAAAAAAAAAHAgAAZHJzL2Rvd25yZXYueG1sUEsFBgAAAAADAAMAtwAAAPoCAAAAAA==&#10;" filled="f" stroked="f">
                        <v:textbox inset="0,0,0,0">
                          <w:txbxContent>
                            <w:p w14:paraId="2C56BC93" w14:textId="4F5CB27D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4A42C2">
                                <w:rPr>
                                  <w:sz w:val="18"/>
                                </w:rPr>
                                <w:t>6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77" type="#_x0000_t202" style="position:absolute;top:2152;width:2203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6eV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t+nlcYAAADcAAAA&#10;DwAAAAAAAAAAAAAAAAAHAgAAZHJzL2Rvd25yZXYueG1sUEsFBgAAAAADAAMAtwAAAPoCAAAAAA==&#10;" filled="f" stroked="f">
                        <v:textbox inset="0,0,0,0">
                          <w:txbxContent>
                            <w:p w14:paraId="072BD6AF" w14:textId="32383D01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4A42C2">
                                <w:rPr>
                                  <w:sz w:val="18"/>
                                </w:rPr>
                                <w:t>8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78" type="#_x0000_t202" style="position:absolute;left:-661;top:-614;width:286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O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hkwIOxQAAANwAAAAP&#10;AAAAAAAAAAAAAAAAAAcCAABkcnMvZG93bnJldi54bWxQSwUGAAAAAAMAAwC3AAAA+QIAAAAA&#10;" filled="f" stroked="f">
                        <v:textbox inset="0,0,0,0">
                          <w:txbxContent>
                            <w:p w14:paraId="689BB9F4" w14:textId="4F300D67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4A42C2">
                                <w:rPr>
                                  <w:sz w:val="18"/>
                                </w:rPr>
                                <w:t>10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279" type="#_x0000_t202" style="position:absolute;left:-2394;top:1495;width:5257;height:16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x5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DRQZx5xQAAANwAAAAP&#10;AAAAAAAAAAAAAAAAAAcCAABkcnMvZG93bnJldi54bWxQSwUGAAAAAAMAAwC3AAAA+QIAAAAA&#10;" filled="f" stroked="f">
                      <v:textbox inset="0,0,0,0">
                        <w:txbxContent>
                          <w:p w14:paraId="0CD6723B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碳</w:t>
                            </w:r>
                          </w:p>
                          <w:p w14:paraId="1A3352DE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的</w:t>
                            </w:r>
                          </w:p>
                          <w:p w14:paraId="761BA13C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殘</w:t>
                            </w:r>
                          </w:p>
                          <w:p w14:paraId="76CAFB0E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留</w:t>
                            </w:r>
                          </w:p>
                          <w:p w14:paraId="0FC4D591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百</w:t>
                            </w:r>
                          </w:p>
                          <w:p w14:paraId="3083FF0A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分</w:t>
                            </w:r>
                          </w:p>
                          <w:p w14:paraId="2B7A6F47" w14:textId="52DBF55A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比</w:t>
                            </w:r>
                          </w:p>
                          <w:p w14:paraId="791F539B" w14:textId="25D7FFB9" w:rsidR="00396E09" w:rsidRPr="00B24886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（</w:t>
                            </w:r>
                            <w:r w:rsidRPr="009F7724">
                              <w:rPr>
                                <w:rFonts w:eastAsiaTheme="minorEastAsia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_x0000_s1280" type="#_x0000_t202" style="position:absolute;left:11258;top:19142;width:13750;height:2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ggL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KDeCAvEAAAA3AAAAA8A&#10;AAAAAAAAAAAAAAAABwIAAGRycy9kb3ducmV2LnhtbFBLBQYAAAAAAwADALcAAAD4AgAAAAA=&#10;" filled="f" stroked="f">
                      <v:textbox inset="0,0,0,0">
                        <w:txbxContent>
                          <w:p w14:paraId="5A710701" w14:textId="6E73B3E5" w:rsidR="00396E09" w:rsidRPr="00B24886" w:rsidRDefault="00396E09" w:rsidP="005F251C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z w:val="18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18"/>
                              </w:rPr>
                              <w:t>反應時間（小時）</w:t>
                            </w:r>
                          </w:p>
                        </w:txbxContent>
                      </v:textbox>
                    </v:shape>
                    <v:shape id="_x0000_s1281" type="#_x0000_t202" style="position:absolute;left:13031;width:950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TdL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C0PTdLwgAAANwAAAAPAAAA&#10;AAAAAAAAAAAAAAcCAABkcnMvZG93bnJldi54bWxQSwUGAAAAAAMAAwC3AAAA9gIAAAAA&#10;" filled="f" stroked="f">
                      <v:textbox inset="0,0,0,0">
                        <w:txbxContent>
                          <w:p w14:paraId="06C1C6F5" w14:textId="0CB87FEA" w:rsidR="00396E09" w:rsidRPr="009C6A94" w:rsidRDefault="00396E09" w:rsidP="005F251C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pacing w:val="10"/>
                                <w:sz w:val="20"/>
                              </w:rPr>
                            </w:pPr>
                            <w:proofErr w:type="gramStart"/>
                            <w:r w:rsidRPr="009C6A94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 w:val="20"/>
                              </w:rPr>
                              <w:t>油母質</w:t>
                            </w:r>
                            <w:proofErr w:type="gramEnd"/>
                            <w:r w:rsidRPr="009C6A94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 w:val="20"/>
                              </w:rPr>
                              <w:t>樣品</w:t>
                            </w:r>
                          </w:p>
                        </w:txbxContent>
                      </v:textbox>
                    </v:shape>
                    <v:shape id="_x0000_s1282" type="#_x0000_t202" style="position:absolute;left:36370;top:1482;width:5258;height:16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Ls9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" filled="f" stroked="f">
                      <v:textbox inset="0,0,0,0">
                        <w:txbxContent>
                          <w:p w14:paraId="33E71B99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碳</w:t>
                            </w:r>
                          </w:p>
                          <w:p w14:paraId="441A91A0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的</w:t>
                            </w:r>
                          </w:p>
                          <w:p w14:paraId="4A51872F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殘</w:t>
                            </w:r>
                          </w:p>
                          <w:p w14:paraId="34BBEAAB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留</w:t>
                            </w:r>
                          </w:p>
                          <w:p w14:paraId="28267EBC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百</w:t>
                            </w:r>
                          </w:p>
                          <w:p w14:paraId="67D8B940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分</w:t>
                            </w:r>
                          </w:p>
                          <w:p w14:paraId="0047CCFB" w14:textId="77777777" w:rsidR="00396E09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比</w:t>
                            </w:r>
                          </w:p>
                          <w:p w14:paraId="5D8F6EE8" w14:textId="77777777" w:rsidR="00396E09" w:rsidRPr="00B24886" w:rsidRDefault="00396E09" w:rsidP="00BE3056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Theme="minorEastAsia" w:eastAsiaTheme="minorEastAsia" w:hAnsiTheme="minorEastAsia"/>
                                <w:sz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（</w:t>
                            </w:r>
                            <w:r w:rsidRPr="009F7724">
                              <w:rPr>
                                <w:rFonts w:eastAsiaTheme="minorEastAsia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z w:val="20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  <v:group id="群組 555" o:spid="_x0000_s1283" style="position:absolute;left:31835;top:68;width:23404;height:16735" coordorigin="2203" coordsize="29600,2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7r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LA80w4AnL2AAAA//8DAFBLAQItABQABgAIAAAAIQDb4fbL7gAAAIUBAAATAAAAAAAAAAAA&#10;AAAAAAAAAABbQ29udGVudF9UeXBlc10ueG1sUEsBAi0AFAAGAAgAAAAhAFr0LFu/AAAAFQEAAAsA&#10;AAAAAAAAAAAAAAAAHwEAAF9yZWxzLy5yZWxzUEsBAi0AFAAGAAgAAAAhAFOPusDEAAAA3AAAAA8A&#10;AAAAAAAAAAAAAAAABwIAAGRycy9kb3ducmV2LnhtbFBLBQYAAAAAAwADALcAAAD4AgAAAAA=&#10;">
                    <o:lock v:ext="edit" aspectratio="t"/>
                    <v:shape id="圖片 531" o:spid="_x0000_s1284" type="#_x0000_t75" style="position:absolute;left:4910;top:853;width:26826;height:15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">
                      <v:imagedata r:id="rId228" o:title="" grayscale="t"/>
                    </v:shape>
                    <v:group id="群組 532" o:spid="_x0000_s1285" style="position:absolute;left:5084;top:16429;width:26719;height:2497" coordorigin="-391" coordsize="26720,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  <v:shape id="_x0000_s1286" type="#_x0000_t202" style="position:absolute;left:-391;top:69;width:2520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6k8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BE76k8xQAAANwAAAAP&#10;AAAAAAAAAAAAAAAAAAcCAABkcnMvZG93bnJldi54bWxQSwUGAAAAAAMAAwC3AAAA+QIAAAAA&#10;" filled="f" stroked="f">
                        <v:textbox inset="0,0,0,0">
                          <w:txbxContent>
                            <w:p w14:paraId="69F74468" w14:textId="77777777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87" type="#_x0000_t202" style="position:absolute;left:3655;top:69;width:2521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      <v:textbox inset="0,0,0,0">
                          <w:txbxContent>
                            <w:p w14:paraId="2E6461B9" w14:textId="77777777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5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88" type="#_x0000_t202" style="position:absolute;left:7708;top:34;width:251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TT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pEqU08YAAADcAAAA&#10;DwAAAAAAAAAAAAAAAAAHAgAAZHJzL2Rvd25yZXYueG1sUEsFBgAAAAADAAMAtwAAAPoCAAAAAA==&#10;" filled="f" stroked="f">
                        <v:textbox inset="0,0,0,0">
                          <w:txbxContent>
                            <w:p w14:paraId="618D61C3" w14:textId="77777777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10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89" type="#_x0000_t202" style="position:absolute;left:11742;top:34;width:251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qk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BUmAqkxQAAANwAAAAP&#10;AAAAAAAAAAAAAAAAAAcCAABkcnMvZG93bnJldi54bWxQSwUGAAAAAAMAAwC3AAAA+QIAAAAA&#10;" filled="f" stroked="f">
                        <v:textbox inset="0,0,0,0">
                          <w:txbxContent>
                            <w:p w14:paraId="0F7A5ABB" w14:textId="77777777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15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90" type="#_x0000_t202" style="position:absolute;left:15711;width:2514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      <v:textbox inset="0,0,0,0">
                          <w:txbxContent>
                            <w:p w14:paraId="27E5D58A" w14:textId="77777777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20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91" type="#_x0000_t202" style="position:absolute;left:19814;width:251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tN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BKSztNwgAAANwAAAAPAAAA&#10;AAAAAAAAAAAAAAcCAABkcnMvZG93bnJldi54bWxQSwUGAAAAAAMAAwC3AAAA9gIAAAAA&#10;" filled="f" stroked="f">
                        <v:textbox inset="0,0,0,0">
                          <w:txbxContent>
                            <w:p w14:paraId="5B1FC126" w14:textId="77777777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25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92" type="#_x0000_t202" style="position:absolute;left:23814;width:251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57W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AlB57WxQAAANwAAAAP&#10;AAAAAAAAAAAAAAAAAAcCAABkcnMvZG93bnJldi54bWxQSwUGAAAAAAMAAwC3AAAA+QIAAAAA&#10;" filled="f" stroked="f">
                        <v:textbox inset="0,0,0,0">
                          <w:txbxContent>
                            <w:p w14:paraId="2E908C5F" w14:textId="77777777" w:rsidR="00396E09" w:rsidRPr="004A42C2" w:rsidRDefault="00396E09" w:rsidP="005F251C">
                              <w:pPr>
                                <w:spacing w:line="24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30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group id="群組 540" o:spid="_x0000_s1293" style="position:absolute;left:2203;top:1604;width:2713;height:13898" coordorigin="-510,-254" coordsize="2719,13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+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vnhTDgCMv0FAAD//wMAUEsBAi0AFAAGAAgAAAAhANvh9svuAAAAhQEAABMAAAAAAAAAAAAA&#10;AAAAAAAAAFtDb250ZW50X1R5cGVzXS54bWxQSwECLQAUAAYACAAAACEAWvQsW78AAAAVAQAACwAA&#10;AAAAAAAAAAAAAAAfAQAAX3JlbHMvLnJlbHNQSwECLQAUAAYACAAAACEAxiGPhcMAAADcAAAADwAA&#10;AAAAAAAAAAAAAAAHAgAAZHJzL2Rvd25yZXYueG1sUEsFBgAAAAADAAMAtwAAAPcCAAAAAA==&#10;">
                      <v:shape id="_x0000_s1294" type="#_x0000_t202" style="position:absolute;top:11668;width:2208;height:1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      <v:textbox inset="0,0,0,0">
                          <w:txbxContent>
                            <w:p w14:paraId="33ECB9EC" w14:textId="77777777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95" type="#_x0000_t202" style="position:absolute;top:9385;width:220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      <v:textbox inset="0,0,0,0">
                          <w:txbxContent>
                            <w:p w14:paraId="302144AB" w14:textId="77777777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96" type="#_x0000_t202" style="position:absolute;top:6877;width:2203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p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" filled="f" stroked="f">
                        <v:textbox inset="0,0,0,0">
                          <w:txbxContent>
                            <w:p w14:paraId="40B0E7DA" w14:textId="77777777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97" type="#_x0000_t202" style="position:absolute;top:4531;width:2203;height: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I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CTAEI1xQAAANwAAAAP&#10;AAAAAAAAAAAAAAAAAAcCAABkcnMvZG93bnJldi54bWxQSwUGAAAAAAMAAwC3AAAA+QIAAAAA&#10;" filled="f" stroked="f">
                        <v:textbox inset="0,0,0,0">
                          <w:txbxContent>
                            <w:p w14:paraId="7D273F85" w14:textId="77777777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6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98" type="#_x0000_t202" style="position:absolute;top:2028;width:2203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e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/EznrsYAAADcAAAA&#10;DwAAAAAAAAAAAAAAAAAHAgAAZHJzL2Rvd25yZXYueG1sUEsFBgAAAAADAAMAtwAAAPoCAAAAAA==&#10;" filled="f" stroked="f">
                        <v:textbox inset="0,0,0,0">
                          <w:txbxContent>
                            <w:p w14:paraId="18FADED7" w14:textId="77777777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8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299" type="#_x0000_t202" style="position:absolute;left:-510;top:-254;width:2713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n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MnnnZxQAAANwAAAAP&#10;AAAAAAAAAAAAAAAAAAcCAABkcnMvZG93bnJldi54bWxQSwUGAAAAAAMAAwC3AAAA+QIAAAAA&#10;" filled="f" stroked="f">
                        <v:textbox inset="0,0,0,0">
                          <w:txbxContent>
                            <w:p w14:paraId="1C3D1B65" w14:textId="77777777" w:rsidR="00396E09" w:rsidRPr="004A42C2" w:rsidRDefault="00396E09" w:rsidP="006F6A99">
                              <w:pPr>
                                <w:spacing w:line="20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A42C2">
                                <w:rPr>
                                  <w:sz w:val="18"/>
                                  <w:szCs w:val="18"/>
                                </w:rPr>
                                <w:t>10</w:t>
                              </w:r>
                              <w:r w:rsidRPr="004A42C2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300" type="#_x0000_t202" style="position:absolute;left:12004;top:18935;width:12849;height:2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Ug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STUgwwgAAANwAAAAPAAAA&#10;AAAAAAAAAAAAAAcCAABkcnMvZG93bnJldi54bWxQSwUGAAAAAAMAAwC3AAAA9gIAAAAA&#10;" filled="f" stroked="f">
                      <v:textbox inset="0,0,0,0">
                        <w:txbxContent>
                          <w:p w14:paraId="45B885F5" w14:textId="77777777" w:rsidR="00396E09" w:rsidRPr="00B24886" w:rsidRDefault="00396E09" w:rsidP="005F251C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z w:val="18"/>
                              </w:rPr>
                            </w:pPr>
                            <w:r w:rsidRPr="00B24886">
                              <w:rPr>
                                <w:rFonts w:asciiTheme="minorEastAsia" w:eastAsiaTheme="minorEastAsia" w:hAnsiTheme="minorEastAsia" w:hint="eastAsia"/>
                                <w:sz w:val="18"/>
                              </w:rPr>
                              <w:t>反應時間（小時）</w:t>
                            </w:r>
                          </w:p>
                        </w:txbxContent>
                      </v:textbox>
                    </v:shape>
                    <v:group id="群組 549" o:spid="_x0000_s1301" style="position:absolute;left:24163;top:8084;width:7386;height:6370" coordorigin="-228,-456" coordsize="8287,7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Y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SLF/g9E46A3D4AAAD//wMAUEsBAi0AFAAGAAgAAAAhANvh9svuAAAAhQEAABMAAAAAAAAA&#10;AAAAAAAAAAAAAFtDb250ZW50X1R5cGVzXS54bWxQSwECLQAUAAYACAAAACEAWvQsW78AAAAVAQAA&#10;CwAAAAAAAAAAAAAAAAAfAQAAX3JlbHMvLnJlbHNQSwECLQAUAAYACAAAACEAVxsmGMYAAADcAAAA&#10;DwAAAAAAAAAAAAAAAAAHAgAAZHJzL2Rvd25yZXYueG1sUEsFBgAAAAADAAMAtwAAAPoCAAAAAA==&#10;">
                      <o:lock v:ext="edit" aspectratio="t"/>
                      <v:shape id="圖片 550" o:spid="_x0000_s1302" type="#_x0000_t75" style="position:absolute;left:-228;top:-456;width:3317;height:703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">
                        <v:imagedata r:id="rId227" o:title="" grayscale="t"/>
                      </v:shape>
                      <v:shape id="_x0000_s1303" type="#_x0000_t202" style="position:absolute;left:2511;top:-401;width:5547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" filled="f" strokecolor="white [3212]">
                        <v:textbox inset="0,0,0,0">
                          <w:txbxContent>
                            <w:p w14:paraId="40FFDCE2" w14:textId="77777777" w:rsidR="00396E09" w:rsidRPr="00F205E8" w:rsidRDefault="00396E09" w:rsidP="00F205E8">
                              <w:pPr>
                                <w:spacing w:line="240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F205E8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甲濃度</w:t>
                              </w:r>
                            </w:p>
                          </w:txbxContent>
                        </v:textbox>
                      </v:shape>
                      <v:shape id="_x0000_s1304" type="#_x0000_t202" style="position:absolute;left:2518;top:1840;width:5147;height:2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" filled="f" strokecolor="white [3212]">
                        <v:textbox inset="0,0,0,0">
                          <w:txbxContent>
                            <w:p w14:paraId="7D1EC0A9" w14:textId="77777777" w:rsidR="00396E09" w:rsidRPr="00F205E8" w:rsidRDefault="00396E09" w:rsidP="00F205E8">
                              <w:pPr>
                                <w:spacing w:line="240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F205E8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乙濃度</w:t>
                              </w:r>
                            </w:p>
                          </w:txbxContent>
                        </v:textbox>
                      </v:shape>
                      <v:shape id="_x0000_s1305" type="#_x0000_t202" style="position:absolute;left:2518;top:4321;width:5147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" filled="f" strokecolor="white [3212]">
                        <v:textbox inset="0,0,0,0">
                          <w:txbxContent>
                            <w:p w14:paraId="55A63006" w14:textId="77777777" w:rsidR="00396E09" w:rsidRPr="00F205E8" w:rsidRDefault="00396E09" w:rsidP="00F205E8">
                              <w:pPr>
                                <w:spacing w:line="240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F205E8">
                                <w:rPr>
                                  <w:rFonts w:hint="eastAsia"/>
                                  <w:sz w:val="17"/>
                                  <w:szCs w:val="17"/>
                                </w:rPr>
                                <w:t>丙濃度</w:t>
                              </w:r>
                            </w:p>
                          </w:txbxContent>
                        </v:textbox>
                      </v:shape>
                    </v:group>
                    <v:shape id="_x0000_s1306" type="#_x0000_t202" style="position:absolute;left:14182;width:9055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dTo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FtnU6MYAAADcAAAA&#10;DwAAAAAAAAAAAAAAAAAHAgAAZHJzL2Rvd25yZXYueG1sUEsFBgAAAAADAAMAtwAAAPoCAAAAAA==&#10;" filled="f" stroked="f">
                      <v:textbox inset="0,0,0,0">
                        <w:txbxContent>
                          <w:p w14:paraId="3E68F418" w14:textId="647F1091" w:rsidR="00396E09" w:rsidRPr="009C6A94" w:rsidRDefault="00396E09" w:rsidP="005F251C">
                            <w:pPr>
                              <w:spacing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spacing w:val="10"/>
                                <w:sz w:val="20"/>
                                <w:szCs w:val="18"/>
                              </w:rPr>
                            </w:pPr>
                            <w:r w:rsidRPr="009C6A94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 w:val="20"/>
                                <w:szCs w:val="18"/>
                              </w:rPr>
                              <w:t>木炭</w:t>
                            </w:r>
                          </w:p>
                        </w:txbxContent>
                      </v:textbox>
                    </v:shape>
                  </v:group>
                </v:group>
                <v:shape id="_x0000_s1307" type="#_x0000_t202" style="position:absolute;left:24511;top:17402;width:4420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qf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" filled="f" stroked="f">
                  <v:textbox inset="0,0,0,0">
                    <w:txbxContent>
                      <w:p w14:paraId="3D6523A2" w14:textId="56E868CB" w:rsidR="00396E09" w:rsidRPr="00B24886" w:rsidRDefault="00396E09" w:rsidP="004A42C2">
                        <w:pPr>
                          <w:spacing w:line="240" w:lineRule="atLeast"/>
                          <w:jc w:val="center"/>
                          <w:rPr>
                            <w:sz w:val="22"/>
                          </w:rPr>
                        </w:pPr>
                        <w:r w:rsidRPr="00B24886">
                          <w:rPr>
                            <w:rFonts w:hint="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54D9F4" w14:textId="253A47CC" w:rsidR="0029264C" w:rsidRDefault="0029264C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</w:p>
    <w:p w14:paraId="47E13526" w14:textId="25C0DD0E" w:rsidR="0029264C" w:rsidRDefault="0029264C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</w:p>
    <w:p w14:paraId="72ED2B4A" w14:textId="77777777" w:rsidR="0029264C" w:rsidRDefault="0029264C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</w:p>
    <w:p w14:paraId="6D19BF3A" w14:textId="77777777" w:rsidR="0029264C" w:rsidRDefault="0029264C" w:rsidP="00420336">
      <w:pPr>
        <w:pStyle w:val="TIT1"/>
        <w:spacing w:before="60"/>
        <w:ind w:left="357" w:hanging="357"/>
      </w:pPr>
    </w:p>
    <w:p w14:paraId="53C3D26B" w14:textId="77777777" w:rsidR="0029264C" w:rsidRDefault="0029264C" w:rsidP="00420336">
      <w:pPr>
        <w:pStyle w:val="TIT1"/>
        <w:spacing w:before="60"/>
        <w:ind w:left="357" w:hanging="357"/>
      </w:pPr>
    </w:p>
    <w:p w14:paraId="445DA3E2" w14:textId="77777777" w:rsidR="0029264C" w:rsidRDefault="0029264C" w:rsidP="00420336">
      <w:pPr>
        <w:pStyle w:val="TIT1"/>
        <w:spacing w:before="60"/>
        <w:ind w:left="357" w:hanging="357"/>
      </w:pPr>
    </w:p>
    <w:p w14:paraId="54E4D418" w14:textId="77777777" w:rsidR="0029264C" w:rsidRDefault="0029264C" w:rsidP="00420336">
      <w:pPr>
        <w:pStyle w:val="TIT1"/>
        <w:spacing w:before="60"/>
        <w:ind w:left="357" w:hanging="357"/>
      </w:pPr>
    </w:p>
    <w:p w14:paraId="272D26FE" w14:textId="77777777" w:rsidR="0029264C" w:rsidRDefault="0029264C" w:rsidP="00420336">
      <w:pPr>
        <w:pStyle w:val="TIT1"/>
        <w:spacing w:before="60"/>
        <w:ind w:left="357" w:hanging="357"/>
      </w:pPr>
    </w:p>
    <w:p w14:paraId="48880F52" w14:textId="77777777" w:rsidR="005D05C4" w:rsidRDefault="005D05C4" w:rsidP="005D05C4">
      <w:pPr>
        <w:pStyle w:val="TIT1"/>
        <w:spacing w:beforeLines="0" w:before="0" w:line="240" w:lineRule="atLeast"/>
        <w:ind w:left="357" w:hanging="357"/>
      </w:pPr>
    </w:p>
    <w:p w14:paraId="69CD36AF" w14:textId="2A5D447D" w:rsidR="00B74794" w:rsidRDefault="0028038A" w:rsidP="00420336">
      <w:pPr>
        <w:pStyle w:val="TIT1"/>
        <w:spacing w:before="60"/>
        <w:ind w:left="357" w:hanging="357"/>
      </w:pPr>
      <w:r w:rsidRPr="00420336">
        <w:rPr>
          <w:rFonts w:hint="eastAsia"/>
        </w:rPr>
        <w:t>37</w:t>
      </w:r>
      <w:r w:rsidRPr="00420336">
        <w:t>.</w:t>
      </w:r>
      <w:r w:rsidR="006101A4" w:rsidRPr="00420336">
        <w:tab/>
      </w:r>
      <w:r w:rsidR="00B74794" w:rsidRPr="00420336">
        <w:rPr>
          <w:rFonts w:hint="eastAsia"/>
        </w:rPr>
        <w:t>圖</w:t>
      </w:r>
      <w:r w:rsidR="001C2C07">
        <w:rPr>
          <w:rFonts w:hint="eastAsia"/>
        </w:rPr>
        <w:t>17</w:t>
      </w:r>
      <w:r w:rsidR="00B74794">
        <w:rPr>
          <w:rFonts w:hint="eastAsia"/>
        </w:rPr>
        <w:t>顯示</w:t>
      </w:r>
      <w:proofErr w:type="gramStart"/>
      <w:r w:rsidR="00B74794">
        <w:rPr>
          <w:rFonts w:hint="eastAsia"/>
        </w:rPr>
        <w:t>油母質</w:t>
      </w:r>
      <w:proofErr w:type="gramEnd"/>
      <w:r w:rsidR="00B74794">
        <w:rPr>
          <w:rFonts w:hint="eastAsia"/>
        </w:rPr>
        <w:t>與木炭</w:t>
      </w:r>
      <w:r w:rsidR="002A541C">
        <w:rPr>
          <w:rFonts w:hint="eastAsia"/>
        </w:rPr>
        <w:t>樣品</w:t>
      </w:r>
      <w:r w:rsidR="00B74794">
        <w:rPr>
          <w:rFonts w:hint="eastAsia"/>
        </w:rPr>
        <w:t>分別與二鉻酸溶液反應，</w:t>
      </w:r>
      <w:proofErr w:type="gramStart"/>
      <w:r w:rsidR="002A541C">
        <w:rPr>
          <w:rFonts w:hint="eastAsia"/>
        </w:rPr>
        <w:t>得</w:t>
      </w:r>
      <w:r w:rsidR="00B74794">
        <w:rPr>
          <w:rFonts w:hint="eastAsia"/>
        </w:rPr>
        <w:t>碳</w:t>
      </w:r>
      <w:proofErr w:type="gramEnd"/>
      <w:r w:rsidR="00B74794">
        <w:rPr>
          <w:rFonts w:hint="eastAsia"/>
        </w:rPr>
        <w:t>的殘留</w:t>
      </w:r>
      <w:r w:rsidR="002A541C">
        <w:rPr>
          <w:rFonts w:hint="eastAsia"/>
        </w:rPr>
        <w:t>百分比</w:t>
      </w:r>
      <w:r w:rsidR="00B74794">
        <w:rPr>
          <w:rFonts w:hint="eastAsia"/>
        </w:rPr>
        <w:t>不同</w:t>
      </w:r>
      <w:r w:rsidR="00396E09">
        <w:rPr>
          <w:rFonts w:hint="eastAsia"/>
        </w:rPr>
        <w:t>。</w:t>
      </w:r>
      <w:r w:rsidR="00B74794">
        <w:rPr>
          <w:rFonts w:hint="eastAsia"/>
        </w:rPr>
        <w:t>下列</w:t>
      </w:r>
      <w:r w:rsidR="00E12EA8">
        <w:rPr>
          <w:rFonts w:hint="eastAsia"/>
        </w:rPr>
        <w:t>關於實驗結果與推</w:t>
      </w:r>
      <w:r w:rsidR="009C3478">
        <w:rPr>
          <w:rFonts w:hint="eastAsia"/>
        </w:rPr>
        <w:t>論</w:t>
      </w:r>
      <w:r w:rsidR="00E12EA8">
        <w:rPr>
          <w:rFonts w:hint="eastAsia"/>
        </w:rPr>
        <w:t>的敘述，哪些正確</w:t>
      </w:r>
      <w:r w:rsidR="00B74794">
        <w:rPr>
          <w:rFonts w:hint="eastAsia"/>
        </w:rPr>
        <w:t>？</w:t>
      </w:r>
      <w:r w:rsidR="006101A4">
        <w:rPr>
          <w:rFonts w:hint="eastAsia"/>
        </w:rPr>
        <w:t>（</w:t>
      </w:r>
      <w:r w:rsidR="00B74794">
        <w:rPr>
          <w:rFonts w:hint="eastAsia"/>
        </w:rPr>
        <w:t>應選</w:t>
      </w:r>
      <w:r w:rsidR="00B74794">
        <w:rPr>
          <w:rFonts w:hint="eastAsia"/>
        </w:rPr>
        <w:t>2</w:t>
      </w:r>
      <w:r w:rsidR="00B74794">
        <w:rPr>
          <w:rFonts w:hint="eastAsia"/>
        </w:rPr>
        <w:t>項</w:t>
      </w:r>
      <w:r w:rsidR="006101A4">
        <w:rPr>
          <w:rFonts w:hint="eastAsia"/>
        </w:rPr>
        <w:t>）</w:t>
      </w:r>
    </w:p>
    <w:p w14:paraId="00B7D815" w14:textId="19038042" w:rsidR="00B74794" w:rsidRDefault="00B74794" w:rsidP="003C1C96">
      <w:pPr>
        <w:pStyle w:val="AA"/>
        <w:ind w:left="684" w:hangingChars="135" w:hanging="324"/>
        <w:jc w:val="both"/>
      </w:pPr>
      <w:r>
        <w:rPr>
          <w:rFonts w:hint="eastAsia"/>
        </w:rPr>
        <w:t>(A)</w:t>
      </w:r>
      <w:proofErr w:type="gramStart"/>
      <w:r w:rsidR="006B697C" w:rsidRPr="006B697C">
        <w:rPr>
          <w:rFonts w:hint="eastAsia"/>
        </w:rPr>
        <w:t>油母質中的碳質相</w:t>
      </w:r>
      <w:proofErr w:type="gramEnd"/>
      <w:r w:rsidR="006B697C" w:rsidRPr="006B697C">
        <w:rPr>
          <w:rFonts w:hint="eastAsia"/>
        </w:rPr>
        <w:t>較木炭</w:t>
      </w:r>
      <w:proofErr w:type="gramStart"/>
      <w:r w:rsidR="006B697C" w:rsidRPr="006B697C">
        <w:rPr>
          <w:rFonts w:hint="eastAsia"/>
        </w:rPr>
        <w:t>中的碳質</w:t>
      </w:r>
      <w:proofErr w:type="gramEnd"/>
      <w:r w:rsidR="006B697C" w:rsidRPr="006B697C">
        <w:rPr>
          <w:rFonts w:hint="eastAsia"/>
        </w:rPr>
        <w:t>的分子量大</w:t>
      </w:r>
    </w:p>
    <w:p w14:paraId="27E93E73" w14:textId="065E4A6B" w:rsidR="00B74794" w:rsidRDefault="00B74794" w:rsidP="003C1C96">
      <w:pPr>
        <w:pStyle w:val="AA"/>
        <w:ind w:left="684" w:hangingChars="135" w:hanging="324"/>
        <w:jc w:val="both"/>
      </w:pPr>
      <w:r>
        <w:rPr>
          <w:rFonts w:hint="eastAsia"/>
        </w:rPr>
        <w:t>(B)</w:t>
      </w:r>
      <w:proofErr w:type="gramStart"/>
      <w:r>
        <w:rPr>
          <w:rFonts w:hint="eastAsia"/>
        </w:rPr>
        <w:t>油母質中的碳質</w:t>
      </w:r>
      <w:proofErr w:type="gramEnd"/>
      <w:r>
        <w:rPr>
          <w:rFonts w:hint="eastAsia"/>
        </w:rPr>
        <w:t>顆粒較小，木炭</w:t>
      </w:r>
      <w:proofErr w:type="gramStart"/>
      <w:r>
        <w:rPr>
          <w:rFonts w:hint="eastAsia"/>
        </w:rPr>
        <w:t>中的碳質顆</w:t>
      </w:r>
      <w:proofErr w:type="gramEnd"/>
      <w:r>
        <w:rPr>
          <w:rFonts w:hint="eastAsia"/>
        </w:rPr>
        <w:t>粒較大</w:t>
      </w:r>
    </w:p>
    <w:p w14:paraId="3A0D8AAF" w14:textId="153BA08E" w:rsidR="00B74794" w:rsidRDefault="00B74794" w:rsidP="003C1C96">
      <w:pPr>
        <w:pStyle w:val="AA"/>
        <w:ind w:left="684" w:hangingChars="135" w:hanging="324"/>
        <w:jc w:val="both"/>
      </w:pPr>
      <w:r>
        <w:rPr>
          <w:rFonts w:hint="eastAsia"/>
        </w:rPr>
        <w:t>(C)</w:t>
      </w:r>
      <w:proofErr w:type="gramStart"/>
      <w:r w:rsidRPr="00BD4667">
        <w:rPr>
          <w:rFonts w:hint="eastAsia"/>
        </w:rPr>
        <w:t>油母質</w:t>
      </w:r>
      <w:r w:rsidR="00E12EA8">
        <w:rPr>
          <w:rFonts w:hint="eastAsia"/>
        </w:rPr>
        <w:t>中</w:t>
      </w:r>
      <w:proofErr w:type="gramEnd"/>
      <w:r w:rsidR="00E12EA8">
        <w:rPr>
          <w:rFonts w:hint="eastAsia"/>
        </w:rPr>
        <w:t>碳的殘留百分比較木炭為低，是因</w:t>
      </w:r>
      <w:proofErr w:type="gramStart"/>
      <w:r w:rsidR="00E12EA8">
        <w:rPr>
          <w:rFonts w:hint="eastAsia"/>
        </w:rPr>
        <w:t>油母</w:t>
      </w:r>
      <w:proofErr w:type="gramEnd"/>
      <w:r w:rsidR="00E12EA8">
        <w:rPr>
          <w:rFonts w:hint="eastAsia"/>
        </w:rPr>
        <w:t>質較易與二鉻酸溶液反應</w:t>
      </w:r>
    </w:p>
    <w:p w14:paraId="348E36CD" w14:textId="5443BE37" w:rsidR="00B74794" w:rsidRDefault="00B74794" w:rsidP="003C1C96">
      <w:pPr>
        <w:pStyle w:val="AA"/>
        <w:ind w:left="684" w:hangingChars="135" w:hanging="324"/>
        <w:jc w:val="both"/>
      </w:pPr>
      <w:r>
        <w:rPr>
          <w:rFonts w:hint="eastAsia"/>
        </w:rPr>
        <w:t>(D)</w:t>
      </w:r>
      <w:proofErr w:type="gramStart"/>
      <w:r>
        <w:rPr>
          <w:rFonts w:hint="eastAsia"/>
        </w:rPr>
        <w:t>油母質中的碳質</w:t>
      </w:r>
      <w:proofErr w:type="gramEnd"/>
      <w:r>
        <w:rPr>
          <w:rFonts w:hint="eastAsia"/>
        </w:rPr>
        <w:t>比木炭</w:t>
      </w:r>
      <w:proofErr w:type="gramStart"/>
      <w:r>
        <w:rPr>
          <w:rFonts w:hint="eastAsia"/>
        </w:rPr>
        <w:t>中的碳質容</w:t>
      </w:r>
      <w:proofErr w:type="gramEnd"/>
      <w:r>
        <w:rPr>
          <w:rFonts w:hint="eastAsia"/>
        </w:rPr>
        <w:t>易被還原</w:t>
      </w:r>
    </w:p>
    <w:p w14:paraId="4ED922C0" w14:textId="7DEE7FE5" w:rsidR="00527539" w:rsidRDefault="00B74794" w:rsidP="003C1C96">
      <w:pPr>
        <w:pStyle w:val="AA"/>
        <w:ind w:left="684" w:hangingChars="135" w:hanging="324"/>
        <w:jc w:val="both"/>
      </w:pPr>
      <w:r>
        <w:rPr>
          <w:rFonts w:hint="eastAsia"/>
        </w:rPr>
        <w:t>(E</w:t>
      </w:r>
      <w:r w:rsidRPr="003C1C96">
        <w:rPr>
          <w:rFonts w:hint="eastAsia"/>
        </w:rPr>
        <w:t>)</w:t>
      </w:r>
      <w:r w:rsidR="006B697C" w:rsidRPr="00073063">
        <w:rPr>
          <w:rFonts w:hint="eastAsia"/>
          <w:spacing w:val="8"/>
        </w:rPr>
        <w:t>木炭中碳的殘留百分</w:t>
      </w:r>
      <w:r w:rsidR="009C3478">
        <w:rPr>
          <w:rFonts w:hint="eastAsia"/>
          <w:spacing w:val="8"/>
        </w:rPr>
        <w:t>比</w:t>
      </w:r>
      <w:r w:rsidR="00E12EA8">
        <w:rPr>
          <w:rFonts w:hint="eastAsia"/>
          <w:spacing w:val="8"/>
        </w:rPr>
        <w:t>，不因二鉻酸溶液濃度的不同而有明顯差異</w:t>
      </w:r>
    </w:p>
    <w:p w14:paraId="23F14BFF" w14:textId="77777777" w:rsidR="00472E2F" w:rsidRDefault="00472E2F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7B16F624" w14:textId="4B4EAA8A" w:rsidR="00527539" w:rsidRPr="00420336" w:rsidRDefault="0028038A" w:rsidP="00EB710F">
      <w:pPr>
        <w:pStyle w:val="TIT1"/>
        <w:spacing w:before="60" w:afterLines="25" w:after="60" w:line="355" w:lineRule="atLeast"/>
        <w:ind w:left="357" w:hanging="357"/>
      </w:pPr>
      <w:r w:rsidRPr="00420336">
        <w:rPr>
          <w:rFonts w:hint="eastAsia"/>
        </w:rPr>
        <w:lastRenderedPageBreak/>
        <w:t>38</w:t>
      </w:r>
      <w:r w:rsidRPr="00420336">
        <w:t>.</w:t>
      </w:r>
      <w:r w:rsidR="00307293" w:rsidRPr="00420336">
        <w:tab/>
      </w:r>
      <w:r w:rsidR="00B65E9C" w:rsidRPr="00B65E9C">
        <w:rPr>
          <w:rFonts w:hint="eastAsia"/>
        </w:rPr>
        <w:t>文獻中常以二鉻酸溶液來分離不</w:t>
      </w:r>
      <w:proofErr w:type="gramStart"/>
      <w:r w:rsidR="00B65E9C" w:rsidRPr="00B65E9C">
        <w:rPr>
          <w:rFonts w:hint="eastAsia"/>
        </w:rPr>
        <w:t>屬於黑碳的</w:t>
      </w:r>
      <w:proofErr w:type="gramEnd"/>
      <w:r w:rsidR="00B65E9C" w:rsidRPr="00B65E9C">
        <w:rPr>
          <w:rFonts w:hint="eastAsia"/>
        </w:rPr>
        <w:t>物質，從</w:t>
      </w:r>
      <w:r w:rsidR="00B65E9C" w:rsidRPr="00420336">
        <w:rPr>
          <w:rFonts w:hint="eastAsia"/>
        </w:rPr>
        <w:t>圖</w:t>
      </w:r>
      <w:r w:rsidR="00BC064E">
        <w:t>17</w:t>
      </w:r>
      <w:r w:rsidR="00B65E9C" w:rsidRPr="00B65E9C">
        <w:rPr>
          <w:rFonts w:hint="eastAsia"/>
        </w:rPr>
        <w:t>的結果，回答下列問題</w:t>
      </w:r>
      <w:r w:rsidR="00556B1E">
        <w:rPr>
          <w:rFonts w:hint="eastAsia"/>
        </w:rPr>
        <w:t>：</w:t>
      </w:r>
      <w:r w:rsidR="00B65E9C" w:rsidRPr="00B65E9C">
        <w:rPr>
          <w:rFonts w:hint="eastAsia"/>
        </w:rPr>
        <w:t>甲、乙、丙三種溶液中的二鉻酸濃度大小關係為何？</w:t>
      </w:r>
      <w:r w:rsidR="00307293">
        <w:rPr>
          <w:rFonts w:hint="eastAsia"/>
        </w:rPr>
        <w:t>（</w:t>
      </w:r>
      <w:r w:rsidR="00F37DC4" w:rsidRPr="00420336">
        <w:rPr>
          <w:rFonts w:hint="eastAsia"/>
        </w:rPr>
        <w:t>2</w:t>
      </w:r>
      <w:r w:rsidR="00006DCA" w:rsidRPr="00420336">
        <w:rPr>
          <w:rFonts w:hint="eastAsia"/>
        </w:rPr>
        <w:t>分</w:t>
      </w:r>
      <w:r w:rsidR="00307293" w:rsidRPr="00420336">
        <w:rPr>
          <w:rFonts w:hint="eastAsia"/>
        </w:rPr>
        <w:t>）</w:t>
      </w:r>
    </w:p>
    <w:tbl>
      <w:tblPr>
        <w:tblStyle w:val="af7"/>
        <w:tblW w:w="0" w:type="auto"/>
        <w:tblInd w:w="363" w:type="dxa"/>
        <w:tblLook w:val="04A0" w:firstRow="1" w:lastRow="0" w:firstColumn="1" w:lastColumn="0" w:noHBand="0" w:noVBand="1"/>
      </w:tblPr>
      <w:tblGrid>
        <w:gridCol w:w="7104"/>
      </w:tblGrid>
      <w:tr w:rsidR="00C665BD" w:rsidRPr="00B65E9C" w14:paraId="4B24F876" w14:textId="77777777" w:rsidTr="000E296D">
        <w:trPr>
          <w:trHeight w:val="369"/>
        </w:trPr>
        <w:tc>
          <w:tcPr>
            <w:tcW w:w="7104" w:type="dxa"/>
          </w:tcPr>
          <w:p w14:paraId="3AEDAD7A" w14:textId="77777777" w:rsidR="00C665BD" w:rsidRPr="00556B1E" w:rsidRDefault="00C665BD" w:rsidP="00EB710F">
            <w:pPr>
              <w:pStyle w:val="afc"/>
              <w:spacing w:line="355" w:lineRule="atLeast"/>
              <w:ind w:leftChars="0" w:left="0"/>
              <w:jc w:val="center"/>
              <w:rPr>
                <w:rFonts w:ascii="Times New Roman" w:hAnsi="Times New Roman"/>
                <w:spacing w:val="10"/>
                <w:sz w:val="22"/>
              </w:rPr>
            </w:pPr>
            <w:r w:rsidRPr="00556B1E">
              <w:rPr>
                <w:rFonts w:ascii="Times New Roman" w:hAnsi="Times New Roman"/>
                <w:spacing w:val="10"/>
                <w:sz w:val="22"/>
              </w:rPr>
              <w:t>濃度大小關係</w:t>
            </w:r>
          </w:p>
        </w:tc>
      </w:tr>
      <w:tr w:rsidR="00C665BD" w:rsidRPr="00B65E9C" w14:paraId="2A2DE41A" w14:textId="77777777" w:rsidTr="000E296D">
        <w:trPr>
          <w:trHeight w:val="369"/>
        </w:trPr>
        <w:tc>
          <w:tcPr>
            <w:tcW w:w="7104" w:type="dxa"/>
          </w:tcPr>
          <w:p w14:paraId="51FB2100" w14:textId="77777777" w:rsidR="00C665BD" w:rsidRPr="00B65E9C" w:rsidRDefault="00C665BD" w:rsidP="00EB710F">
            <w:pPr>
              <w:pStyle w:val="afc"/>
              <w:spacing w:line="355" w:lineRule="atLeast"/>
              <w:rPr>
                <w:rFonts w:ascii="Times New Roman" w:hAnsi="Times New Roman"/>
                <w:sz w:val="22"/>
              </w:rPr>
            </w:pPr>
          </w:p>
        </w:tc>
      </w:tr>
    </w:tbl>
    <w:p w14:paraId="3555B56F" w14:textId="16392B1C" w:rsidR="00735267" w:rsidRDefault="0028038A" w:rsidP="00EB710F">
      <w:pPr>
        <w:pStyle w:val="TIT1"/>
        <w:spacing w:before="60" w:line="355" w:lineRule="atLeast"/>
        <w:ind w:left="357" w:hanging="357"/>
      </w:pPr>
      <w:r w:rsidRPr="00420336">
        <w:rPr>
          <w:rFonts w:hint="eastAsia"/>
        </w:rPr>
        <w:t>39</w:t>
      </w:r>
      <w:r w:rsidRPr="00420336">
        <w:t>.</w:t>
      </w:r>
      <w:r w:rsidR="00307293" w:rsidRPr="00420336">
        <w:tab/>
      </w:r>
      <w:r w:rsidR="00735267">
        <w:rPr>
          <w:rFonts w:hint="eastAsia"/>
        </w:rPr>
        <w:t>燃燒煤或有機生質產生</w:t>
      </w:r>
      <w:proofErr w:type="gramStart"/>
      <w:r w:rsidR="00735267">
        <w:rPr>
          <w:rFonts w:hint="eastAsia"/>
        </w:rPr>
        <w:t>的黑碳可以</w:t>
      </w:r>
      <w:proofErr w:type="gramEnd"/>
      <w:r w:rsidR="00735267">
        <w:rPr>
          <w:rFonts w:hint="eastAsia"/>
        </w:rPr>
        <w:t>懸浮於大氣中，形成懸浮微粒，並</w:t>
      </w:r>
      <w:r w:rsidR="0005116E">
        <w:rPr>
          <w:rFonts w:hint="eastAsia"/>
        </w:rPr>
        <w:t>影響地球氣溫</w:t>
      </w:r>
      <w:r w:rsidR="00735267">
        <w:rPr>
          <w:rFonts w:hint="eastAsia"/>
        </w:rPr>
        <w:t>。若要估計</w:t>
      </w:r>
      <w:proofErr w:type="gramStart"/>
      <w:r w:rsidR="00735267">
        <w:rPr>
          <w:rFonts w:hint="eastAsia"/>
        </w:rPr>
        <w:t>黑碳對</w:t>
      </w:r>
      <w:proofErr w:type="gramEnd"/>
      <w:r w:rsidR="0005116E">
        <w:rPr>
          <w:rFonts w:hint="eastAsia"/>
        </w:rPr>
        <w:t>地球氣溫</w:t>
      </w:r>
      <w:r w:rsidR="00735267">
        <w:rPr>
          <w:rFonts w:hint="eastAsia"/>
        </w:rPr>
        <w:t>影響的程度，應該</w:t>
      </w:r>
      <w:r w:rsidR="007340C1">
        <w:rPr>
          <w:rFonts w:hint="eastAsia"/>
        </w:rPr>
        <w:t>蒐</w:t>
      </w:r>
      <w:r w:rsidR="00735267">
        <w:rPr>
          <w:rFonts w:hint="eastAsia"/>
        </w:rPr>
        <w:t>集下列哪些資料比較合理？</w:t>
      </w:r>
      <w:r w:rsidR="00307293">
        <w:rPr>
          <w:rFonts w:hint="eastAsia"/>
        </w:rPr>
        <w:t>（</w:t>
      </w:r>
      <w:r w:rsidR="00735267">
        <w:rPr>
          <w:rFonts w:hint="eastAsia"/>
        </w:rPr>
        <w:t>應選</w:t>
      </w:r>
      <w:r w:rsidR="00735267">
        <w:rPr>
          <w:rFonts w:hint="eastAsia"/>
        </w:rPr>
        <w:t>2</w:t>
      </w:r>
      <w:r w:rsidR="00735267">
        <w:rPr>
          <w:rFonts w:hint="eastAsia"/>
        </w:rPr>
        <w:t>項</w:t>
      </w:r>
      <w:r w:rsidR="00307293">
        <w:rPr>
          <w:rFonts w:hint="eastAsia"/>
        </w:rPr>
        <w:t>）</w:t>
      </w:r>
    </w:p>
    <w:p w14:paraId="47983FD8" w14:textId="77777777" w:rsidR="00ED54A9" w:rsidRDefault="00735267" w:rsidP="00EB710F">
      <w:pPr>
        <w:pStyle w:val="AB"/>
        <w:spacing w:line="355" w:lineRule="atLeast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(A)</w:t>
      </w:r>
      <w:r w:rsidR="00D82D9C" w:rsidRPr="0013437F">
        <w:rPr>
          <w:rFonts w:eastAsiaTheme="minorEastAsia" w:hint="eastAsia"/>
        </w:rPr>
        <w:t>大氣</w:t>
      </w:r>
      <w:proofErr w:type="gramStart"/>
      <w:r w:rsidR="00D82D9C" w:rsidRPr="0013437F">
        <w:rPr>
          <w:rFonts w:eastAsiaTheme="minorEastAsia" w:hint="eastAsia"/>
        </w:rPr>
        <w:t>中</w:t>
      </w:r>
      <w:r w:rsidRPr="0013437F">
        <w:rPr>
          <w:rFonts w:eastAsiaTheme="minorEastAsia" w:hint="eastAsia"/>
        </w:rPr>
        <w:t>黑碳的</w:t>
      </w:r>
      <w:proofErr w:type="gramEnd"/>
      <w:r w:rsidRPr="0013437F">
        <w:rPr>
          <w:rFonts w:eastAsiaTheme="minorEastAsia" w:hint="eastAsia"/>
        </w:rPr>
        <w:t>總量</w:t>
      </w:r>
      <w:r w:rsidR="00307293" w:rsidRPr="0013437F">
        <w:rPr>
          <w:rFonts w:eastAsiaTheme="minorEastAsia"/>
        </w:rPr>
        <w:tab/>
      </w:r>
    </w:p>
    <w:p w14:paraId="341E2BDB" w14:textId="7C4B1E9D" w:rsidR="00735267" w:rsidRPr="0013437F" w:rsidRDefault="00735267" w:rsidP="00EB710F">
      <w:pPr>
        <w:pStyle w:val="AB"/>
        <w:spacing w:line="355" w:lineRule="atLeast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(B)</w:t>
      </w:r>
      <w:proofErr w:type="gramStart"/>
      <w:r w:rsidRPr="0013437F">
        <w:rPr>
          <w:rFonts w:eastAsiaTheme="minorEastAsia" w:hint="eastAsia"/>
        </w:rPr>
        <w:t>沉</w:t>
      </w:r>
      <w:proofErr w:type="gramEnd"/>
      <w:r w:rsidRPr="0013437F">
        <w:rPr>
          <w:rFonts w:eastAsiaTheme="minorEastAsia" w:hint="eastAsia"/>
        </w:rPr>
        <w:t>積於地殼</w:t>
      </w:r>
      <w:proofErr w:type="gramStart"/>
      <w:r w:rsidRPr="0013437F">
        <w:rPr>
          <w:rFonts w:eastAsiaTheme="minorEastAsia" w:hint="eastAsia"/>
        </w:rPr>
        <w:t>中黑碳</w:t>
      </w:r>
      <w:proofErr w:type="gramEnd"/>
      <w:r w:rsidR="0005116E">
        <w:rPr>
          <w:rFonts w:eastAsiaTheme="minorEastAsia" w:hint="eastAsia"/>
        </w:rPr>
        <w:t>的</w:t>
      </w:r>
      <w:r w:rsidRPr="0013437F">
        <w:rPr>
          <w:rFonts w:eastAsiaTheme="minorEastAsia" w:hint="eastAsia"/>
        </w:rPr>
        <w:t>總量</w:t>
      </w:r>
    </w:p>
    <w:p w14:paraId="50BCC208" w14:textId="77777777" w:rsidR="00ED54A9" w:rsidRDefault="00735267" w:rsidP="00EB710F">
      <w:pPr>
        <w:pStyle w:val="AB"/>
        <w:spacing w:line="355" w:lineRule="atLeast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(C)</w:t>
      </w:r>
      <w:proofErr w:type="gramStart"/>
      <w:r w:rsidRPr="0013437F">
        <w:rPr>
          <w:rFonts w:eastAsiaTheme="minorEastAsia" w:hint="eastAsia"/>
        </w:rPr>
        <w:t>黑碳中含碳</w:t>
      </w:r>
      <w:proofErr w:type="gramEnd"/>
      <w:r w:rsidRPr="0013437F">
        <w:rPr>
          <w:rFonts w:eastAsiaTheme="minorEastAsia" w:hint="eastAsia"/>
        </w:rPr>
        <w:t>分子的分子量</w:t>
      </w:r>
      <w:r w:rsidR="00307293" w:rsidRPr="0013437F">
        <w:rPr>
          <w:rFonts w:eastAsiaTheme="minorEastAsia"/>
        </w:rPr>
        <w:tab/>
      </w:r>
    </w:p>
    <w:p w14:paraId="048543CF" w14:textId="36D627AC" w:rsidR="00735267" w:rsidRPr="0013437F" w:rsidRDefault="00735267" w:rsidP="00EB710F">
      <w:pPr>
        <w:pStyle w:val="AB"/>
        <w:spacing w:line="355" w:lineRule="atLeast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(D)</w:t>
      </w:r>
      <w:r w:rsidRPr="0013437F">
        <w:rPr>
          <w:rFonts w:eastAsiaTheme="minorEastAsia" w:hint="eastAsia"/>
        </w:rPr>
        <w:t>單位</w:t>
      </w:r>
      <w:proofErr w:type="gramStart"/>
      <w:r w:rsidRPr="0013437F">
        <w:rPr>
          <w:rFonts w:eastAsiaTheme="minorEastAsia" w:hint="eastAsia"/>
        </w:rPr>
        <w:t>重量黑碳微粒</w:t>
      </w:r>
      <w:proofErr w:type="gramEnd"/>
      <w:r w:rsidRPr="0013437F">
        <w:rPr>
          <w:rFonts w:eastAsiaTheme="minorEastAsia" w:hint="eastAsia"/>
        </w:rPr>
        <w:t>所吸收太陽輻射的量</w:t>
      </w:r>
    </w:p>
    <w:p w14:paraId="0787081C" w14:textId="672AB744" w:rsidR="00527539" w:rsidRPr="0013437F" w:rsidRDefault="00735267" w:rsidP="00EB710F">
      <w:pPr>
        <w:pStyle w:val="AB"/>
        <w:spacing w:line="355" w:lineRule="atLeast"/>
        <w:ind w:left="360"/>
        <w:rPr>
          <w:rFonts w:eastAsiaTheme="minorEastAsia"/>
        </w:rPr>
      </w:pPr>
      <w:r w:rsidRPr="0013437F">
        <w:rPr>
          <w:rFonts w:eastAsiaTheme="minorEastAsia" w:hint="eastAsia"/>
        </w:rPr>
        <w:t>(E)</w:t>
      </w:r>
      <w:r w:rsidRPr="0013437F">
        <w:rPr>
          <w:rFonts w:eastAsiaTheme="minorEastAsia" w:hint="eastAsia"/>
        </w:rPr>
        <w:t>家用烹調與暖氣加熱所排放出</w:t>
      </w:r>
      <w:proofErr w:type="gramStart"/>
      <w:r w:rsidRPr="0013437F">
        <w:rPr>
          <w:rFonts w:eastAsiaTheme="minorEastAsia" w:hint="eastAsia"/>
        </w:rPr>
        <w:t>的黑碳總量</w:t>
      </w:r>
      <w:proofErr w:type="gramEnd"/>
    </w:p>
    <w:p w14:paraId="624EDE94" w14:textId="0B6ADEEE" w:rsidR="00B3624C" w:rsidRDefault="00B3624C" w:rsidP="00EB710F">
      <w:pPr>
        <w:pStyle w:val="TIT1"/>
        <w:spacing w:before="60" w:afterLines="25" w:after="60" w:line="355" w:lineRule="atLeast"/>
        <w:ind w:left="357" w:hanging="357"/>
      </w:pPr>
      <w:r>
        <w:rPr>
          <w:rFonts w:hint="eastAsia"/>
        </w:rPr>
        <w:t>40.</w:t>
      </w:r>
      <w:r w:rsidR="00307293">
        <w:tab/>
      </w:r>
      <w:proofErr w:type="gramStart"/>
      <w:r w:rsidRPr="00420336">
        <w:rPr>
          <w:rFonts w:hint="eastAsia"/>
        </w:rPr>
        <w:t>若黑碳沉</w:t>
      </w:r>
      <w:proofErr w:type="gramEnd"/>
      <w:r w:rsidRPr="00420336">
        <w:rPr>
          <w:rFonts w:hint="eastAsia"/>
        </w:rPr>
        <w:t>降到極區冰川表面，對</w:t>
      </w:r>
      <w:r w:rsidR="00D82D9C" w:rsidRPr="00420336">
        <w:rPr>
          <w:rFonts w:hint="eastAsia"/>
        </w:rPr>
        <w:t>冰雪消融速率有</w:t>
      </w:r>
      <w:r w:rsidRPr="00420336">
        <w:rPr>
          <w:rFonts w:hint="eastAsia"/>
        </w:rPr>
        <w:t>何種影響？</w:t>
      </w:r>
      <w:r w:rsidR="0005116E">
        <w:rPr>
          <w:rFonts w:hint="eastAsia"/>
        </w:rPr>
        <w:t>填入適當的詞彙</w:t>
      </w:r>
      <w:r w:rsidR="00EB3F2D">
        <w:rPr>
          <w:rFonts w:hint="eastAsia"/>
        </w:rPr>
        <w:t>。</w:t>
      </w:r>
      <w:r w:rsidR="00307293" w:rsidRPr="00420336">
        <w:rPr>
          <w:rFonts w:hint="eastAsia"/>
        </w:rPr>
        <w:t>（</w:t>
      </w:r>
      <w:r w:rsidR="00D82D9C" w:rsidRPr="00420336">
        <w:rPr>
          <w:rFonts w:hint="eastAsia"/>
        </w:rPr>
        <w:t>2</w:t>
      </w:r>
      <w:r w:rsidR="00D82D9C" w:rsidRPr="00420336">
        <w:rPr>
          <w:rFonts w:hint="eastAsia"/>
        </w:rPr>
        <w:t>分</w:t>
      </w:r>
      <w:r w:rsidR="00307293" w:rsidRPr="00420336">
        <w:rPr>
          <w:rFonts w:hint="eastAsia"/>
        </w:rPr>
        <w:t>）</w:t>
      </w:r>
    </w:p>
    <w:p w14:paraId="5DF49AEE" w14:textId="55BE7151" w:rsidR="0005116E" w:rsidRPr="00420336" w:rsidRDefault="0005116E" w:rsidP="00EB710F">
      <w:pPr>
        <w:pStyle w:val="TIT1"/>
        <w:tabs>
          <w:tab w:val="clear" w:pos="2160"/>
          <w:tab w:val="clear" w:pos="3960"/>
          <w:tab w:val="right" w:pos="5103"/>
        </w:tabs>
        <w:spacing w:beforeLines="0" w:before="0" w:afterLines="25" w:after="60" w:line="355" w:lineRule="atLeast"/>
        <w:ind w:leftChars="150" w:left="360" w:firstLine="0"/>
      </w:pPr>
      <w:r w:rsidRPr="00556B1E">
        <w:t>冰雪消融</w:t>
      </w:r>
      <w:r w:rsidRPr="00556B1E">
        <w:rPr>
          <w:rFonts w:hint="eastAsia"/>
        </w:rPr>
        <w:t>速率會</w:t>
      </w:r>
      <w:r w:rsidRPr="0005116E">
        <w:rPr>
          <w:u w:val="single"/>
        </w:rPr>
        <w:tab/>
      </w:r>
    </w:p>
    <w:p w14:paraId="5C0EC94F" w14:textId="1060763C" w:rsidR="00C173D7" w:rsidRDefault="00C173D7" w:rsidP="00EB710F">
      <w:pPr>
        <w:pStyle w:val="TIT1"/>
        <w:spacing w:before="60" w:line="355" w:lineRule="atLeast"/>
        <w:ind w:left="357" w:hanging="357"/>
      </w:pPr>
      <w:r w:rsidRPr="00420336">
        <w:t>4</w:t>
      </w:r>
      <w:r w:rsidR="00B3624C" w:rsidRPr="00420336">
        <w:rPr>
          <w:rFonts w:hint="eastAsia"/>
        </w:rPr>
        <w:t>1</w:t>
      </w:r>
      <w:r w:rsidRPr="00420336">
        <w:t>.</w:t>
      </w:r>
      <w:r w:rsidR="00307293" w:rsidRPr="00420336">
        <w:tab/>
      </w:r>
      <w:r w:rsidR="00D86EE2" w:rsidRPr="00D86EE2">
        <w:rPr>
          <w:rFonts w:hint="eastAsia"/>
        </w:rPr>
        <w:t>在</w:t>
      </w:r>
      <w:r w:rsidR="00B3624C" w:rsidRPr="00B3624C">
        <w:rPr>
          <w:rFonts w:hint="eastAsia"/>
        </w:rPr>
        <w:t>古土壤</w:t>
      </w:r>
      <w:r w:rsidR="00D86EE2" w:rsidRPr="00D86EE2">
        <w:rPr>
          <w:rFonts w:hint="eastAsia"/>
        </w:rPr>
        <w:t>與二鉻酸充分反應移除不屬於</w:t>
      </w:r>
      <w:proofErr w:type="gramStart"/>
      <w:r w:rsidR="00D86EE2" w:rsidRPr="00D86EE2">
        <w:rPr>
          <w:rFonts w:hint="eastAsia"/>
        </w:rPr>
        <w:t>黑碳的碳質後</w:t>
      </w:r>
      <w:proofErr w:type="gramEnd"/>
      <w:r w:rsidR="00D86EE2" w:rsidRPr="00D86EE2">
        <w:rPr>
          <w:rFonts w:hint="eastAsia"/>
        </w:rPr>
        <w:t>，以下實驗敘述，何者可以</w:t>
      </w:r>
      <w:proofErr w:type="gramStart"/>
      <w:r w:rsidR="00595DC9">
        <w:rPr>
          <w:rFonts w:hint="eastAsia"/>
        </w:rPr>
        <w:t>較易且</w:t>
      </w:r>
      <w:proofErr w:type="gramEnd"/>
      <w:r w:rsidR="00D86EE2" w:rsidRPr="00D86EE2">
        <w:rPr>
          <w:rFonts w:hint="eastAsia"/>
        </w:rPr>
        <w:t>最準確地得到樣品</w:t>
      </w:r>
      <w:proofErr w:type="gramStart"/>
      <w:r w:rsidR="00D86EE2" w:rsidRPr="00D86EE2">
        <w:rPr>
          <w:rFonts w:hint="eastAsia"/>
        </w:rPr>
        <w:t>中黑碳含</w:t>
      </w:r>
      <w:proofErr w:type="gramEnd"/>
      <w:r w:rsidR="00D86EE2" w:rsidRPr="00D86EE2">
        <w:rPr>
          <w:rFonts w:hint="eastAsia"/>
        </w:rPr>
        <w:t>量？</w:t>
      </w:r>
    </w:p>
    <w:p w14:paraId="3E4DC80C" w14:textId="55B40B7A" w:rsidR="00D86EE2" w:rsidRDefault="00D86EE2" w:rsidP="00EB710F">
      <w:pPr>
        <w:pStyle w:val="AA"/>
        <w:spacing w:line="355" w:lineRule="atLeast"/>
        <w:ind w:left="684" w:hangingChars="135" w:hanging="324"/>
        <w:jc w:val="both"/>
      </w:pPr>
      <w:r>
        <w:rPr>
          <w:rFonts w:hint="eastAsia"/>
        </w:rPr>
        <w:t>(A)</w:t>
      </w:r>
      <w:r>
        <w:rPr>
          <w:rFonts w:hint="eastAsia"/>
        </w:rPr>
        <w:t>直接烘乾秤重</w:t>
      </w:r>
    </w:p>
    <w:p w14:paraId="490040DC" w14:textId="02459869" w:rsidR="00D86EE2" w:rsidRDefault="00D86EE2" w:rsidP="00EB710F">
      <w:pPr>
        <w:pStyle w:val="AA"/>
        <w:spacing w:line="355" w:lineRule="atLeast"/>
        <w:ind w:left="684" w:hangingChars="135" w:hanging="324"/>
        <w:jc w:val="both"/>
      </w:pPr>
      <w:r>
        <w:rPr>
          <w:rFonts w:hint="eastAsia"/>
        </w:rPr>
        <w:t>(B)</w:t>
      </w:r>
      <w:r>
        <w:rPr>
          <w:rFonts w:hint="eastAsia"/>
        </w:rPr>
        <w:t>以有機溶劑</w:t>
      </w:r>
      <w:proofErr w:type="gramStart"/>
      <w:r>
        <w:rPr>
          <w:rFonts w:hint="eastAsia"/>
        </w:rPr>
        <w:t>充分潤洗後</w:t>
      </w:r>
      <w:proofErr w:type="gramEnd"/>
      <w:r>
        <w:rPr>
          <w:rFonts w:hint="eastAsia"/>
        </w:rPr>
        <w:t>烘乾秤重</w:t>
      </w:r>
    </w:p>
    <w:p w14:paraId="29C52339" w14:textId="31146022" w:rsidR="00D86EE2" w:rsidRDefault="00D86EE2" w:rsidP="00EB710F">
      <w:pPr>
        <w:pStyle w:val="AA"/>
        <w:spacing w:line="355" w:lineRule="atLeast"/>
        <w:ind w:left="684" w:hangingChars="135" w:hanging="324"/>
        <w:jc w:val="both"/>
      </w:pPr>
      <w:r>
        <w:rPr>
          <w:rFonts w:hint="eastAsia"/>
        </w:rPr>
        <w:t>(C)</w:t>
      </w:r>
      <w:r>
        <w:rPr>
          <w:rFonts w:hint="eastAsia"/>
        </w:rPr>
        <w:t>在氧氣下點火充分燃燒，</w:t>
      </w:r>
      <w:r w:rsidR="003F51BF">
        <w:rPr>
          <w:rFonts w:hint="eastAsia"/>
        </w:rPr>
        <w:t>產生的氣體</w:t>
      </w:r>
      <w:r>
        <w:rPr>
          <w:rFonts w:hint="eastAsia"/>
        </w:rPr>
        <w:t>用排水</w:t>
      </w:r>
      <w:proofErr w:type="gramStart"/>
      <w:r>
        <w:rPr>
          <w:rFonts w:hint="eastAsia"/>
        </w:rPr>
        <w:t>集氣法</w:t>
      </w:r>
      <w:proofErr w:type="gramEnd"/>
      <w:r w:rsidR="00472E2F">
        <w:rPr>
          <w:rFonts w:hint="eastAsia"/>
        </w:rPr>
        <w:t>收</w:t>
      </w:r>
      <w:r>
        <w:rPr>
          <w:rFonts w:hint="eastAsia"/>
        </w:rPr>
        <w:t>集</w:t>
      </w:r>
    </w:p>
    <w:p w14:paraId="0AE4F962" w14:textId="27F4F562" w:rsidR="00D86EE2" w:rsidRDefault="00D86EE2" w:rsidP="00EB710F">
      <w:pPr>
        <w:pStyle w:val="AA"/>
        <w:spacing w:line="355" w:lineRule="atLeast"/>
        <w:ind w:left="684" w:hangingChars="135" w:hanging="324"/>
        <w:jc w:val="both"/>
      </w:pPr>
      <w:r>
        <w:rPr>
          <w:rFonts w:hint="eastAsia"/>
        </w:rPr>
        <w:t>(D)</w:t>
      </w:r>
      <w:r w:rsidRPr="00BD4667">
        <w:rPr>
          <w:rFonts w:hint="eastAsia"/>
        </w:rPr>
        <w:t>在氧氣下點火充分燃燒後</w:t>
      </w:r>
      <w:r w:rsidR="006F1234" w:rsidRPr="00BD4667">
        <w:rPr>
          <w:rFonts w:hint="eastAsia"/>
        </w:rPr>
        <w:t>，產生的氣體</w:t>
      </w:r>
      <w:proofErr w:type="gramStart"/>
      <w:r w:rsidR="00595DC9">
        <w:rPr>
          <w:rFonts w:hint="eastAsia"/>
        </w:rPr>
        <w:t>依序</w:t>
      </w:r>
      <w:r w:rsidRPr="00BD4667">
        <w:rPr>
          <w:rFonts w:hint="eastAsia"/>
        </w:rPr>
        <w:t>通入</w:t>
      </w:r>
      <w:r w:rsidR="00595DC9">
        <w:rPr>
          <w:rFonts w:hint="eastAsia"/>
        </w:rPr>
        <w:t>過</w:t>
      </w:r>
      <w:proofErr w:type="gramEnd"/>
      <w:r w:rsidR="00595DC9">
        <w:rPr>
          <w:rFonts w:hint="eastAsia"/>
        </w:rPr>
        <w:t>氯酸鎂、</w:t>
      </w:r>
      <w:r w:rsidRPr="00BD4667">
        <w:rPr>
          <w:rFonts w:hint="eastAsia"/>
        </w:rPr>
        <w:t>氫氧化鈉</w:t>
      </w:r>
      <w:r w:rsidR="00595DC9">
        <w:rPr>
          <w:rFonts w:hint="eastAsia"/>
        </w:rPr>
        <w:t>後再分別</w:t>
      </w:r>
      <w:r w:rsidR="006F1234" w:rsidRPr="00BD4667">
        <w:rPr>
          <w:rFonts w:hint="eastAsia"/>
        </w:rPr>
        <w:t>秤重</w:t>
      </w:r>
    </w:p>
    <w:p w14:paraId="0D3FD682" w14:textId="7E6E74BD" w:rsidR="00C173D7" w:rsidRDefault="00D86EE2" w:rsidP="00EB710F">
      <w:pPr>
        <w:pStyle w:val="AA"/>
        <w:spacing w:line="355" w:lineRule="atLeast"/>
        <w:ind w:left="684" w:hangingChars="135" w:hanging="324"/>
        <w:jc w:val="both"/>
      </w:pPr>
      <w:r>
        <w:rPr>
          <w:rFonts w:hint="eastAsia"/>
        </w:rPr>
        <w:t>(E)</w:t>
      </w:r>
      <w:proofErr w:type="gramStart"/>
      <w:r>
        <w:rPr>
          <w:rFonts w:hint="eastAsia"/>
        </w:rPr>
        <w:t>通入氫氣</w:t>
      </w:r>
      <w:proofErr w:type="gramEnd"/>
      <w:r>
        <w:rPr>
          <w:rFonts w:hint="eastAsia"/>
        </w:rPr>
        <w:t>反應，測量生成的甲烷體積</w:t>
      </w:r>
    </w:p>
    <w:p w14:paraId="6514EBA7" w14:textId="0B79E715" w:rsidR="00F37DC4" w:rsidRPr="00420336" w:rsidRDefault="00C173D7" w:rsidP="00EB710F">
      <w:pPr>
        <w:pStyle w:val="TIT1"/>
        <w:spacing w:before="60" w:line="355" w:lineRule="atLeast"/>
        <w:ind w:left="357" w:hanging="357"/>
      </w:pPr>
      <w:r w:rsidRPr="00420336">
        <w:t>4</w:t>
      </w:r>
      <w:r w:rsidR="00B3624C" w:rsidRPr="00420336">
        <w:rPr>
          <w:rFonts w:hint="eastAsia"/>
        </w:rPr>
        <w:t>2</w:t>
      </w:r>
      <w:r w:rsidRPr="00420336">
        <w:t>.</w:t>
      </w:r>
      <w:r w:rsidR="00307293" w:rsidRPr="00420336">
        <w:tab/>
      </w:r>
      <w:r w:rsidR="00F37DC4" w:rsidRPr="00420336">
        <w:rPr>
          <w:rFonts w:hint="eastAsia"/>
        </w:rPr>
        <w:t>「碳循環」有地球的控溫系統之稱，下列有關碳循環的敘述</w:t>
      </w:r>
      <w:r w:rsidR="004D41B0">
        <w:rPr>
          <w:rFonts w:hint="eastAsia"/>
        </w:rPr>
        <w:t>哪些</w:t>
      </w:r>
      <w:r w:rsidR="00F37DC4" w:rsidRPr="00420336">
        <w:rPr>
          <w:rFonts w:hint="eastAsia"/>
        </w:rPr>
        <w:t>正確？</w:t>
      </w:r>
      <w:r w:rsidR="00307293" w:rsidRPr="00420336">
        <w:rPr>
          <w:rFonts w:hint="eastAsia"/>
        </w:rPr>
        <w:t>（</w:t>
      </w:r>
      <w:r w:rsidR="00F37DC4" w:rsidRPr="00420336">
        <w:rPr>
          <w:rFonts w:hint="eastAsia"/>
        </w:rPr>
        <w:t>應選</w:t>
      </w:r>
      <w:r w:rsidR="00F37DC4" w:rsidRPr="00420336">
        <w:rPr>
          <w:rFonts w:hint="eastAsia"/>
        </w:rPr>
        <w:t>3</w:t>
      </w:r>
      <w:r w:rsidR="00F37DC4" w:rsidRPr="00420336">
        <w:rPr>
          <w:rFonts w:hint="eastAsia"/>
        </w:rPr>
        <w:t>項</w:t>
      </w:r>
      <w:r w:rsidR="00307293" w:rsidRPr="00420336">
        <w:rPr>
          <w:rFonts w:hint="eastAsia"/>
        </w:rPr>
        <w:t>）</w:t>
      </w:r>
    </w:p>
    <w:p w14:paraId="6EA148DF" w14:textId="5E5C9E5C" w:rsidR="00F37DC4" w:rsidRPr="003C1C96" w:rsidRDefault="00F37DC4" w:rsidP="00EB710F">
      <w:pPr>
        <w:pStyle w:val="AA"/>
        <w:spacing w:line="355" w:lineRule="atLeast"/>
        <w:ind w:left="684" w:hangingChars="135" w:hanging="324"/>
        <w:jc w:val="both"/>
      </w:pPr>
      <w:r w:rsidRPr="003C1C96">
        <w:rPr>
          <w:rFonts w:hint="eastAsia"/>
        </w:rPr>
        <w:t>(A)</w:t>
      </w:r>
      <w:r w:rsidRPr="003C1C96">
        <w:rPr>
          <w:rFonts w:hint="eastAsia"/>
        </w:rPr>
        <w:t>火山噴發會將岩石圈內的二氧化碳釋放至大氣中</w:t>
      </w:r>
    </w:p>
    <w:p w14:paraId="3C757FBC" w14:textId="4605C1F5" w:rsidR="00F37DC4" w:rsidRPr="003C1C96" w:rsidRDefault="00F37DC4" w:rsidP="00EB710F">
      <w:pPr>
        <w:pStyle w:val="AA"/>
        <w:spacing w:line="355" w:lineRule="atLeast"/>
        <w:ind w:left="684" w:hangingChars="135" w:hanging="324"/>
        <w:jc w:val="both"/>
      </w:pPr>
      <w:r w:rsidRPr="003C1C96">
        <w:rPr>
          <w:rFonts w:hint="eastAsia"/>
        </w:rPr>
        <w:t>(B)</w:t>
      </w:r>
      <w:r w:rsidRPr="003C1C96">
        <w:rPr>
          <w:rFonts w:hint="eastAsia"/>
        </w:rPr>
        <w:t>植物會進行消除二氧化碳的作用，也會進行</w:t>
      </w:r>
      <w:r w:rsidR="001457D5" w:rsidRPr="003C1C96">
        <w:rPr>
          <w:rFonts w:hint="eastAsia"/>
        </w:rPr>
        <w:t>呼吸作用</w:t>
      </w:r>
      <w:r w:rsidRPr="003C1C96">
        <w:rPr>
          <w:rFonts w:hint="eastAsia"/>
        </w:rPr>
        <w:t>釋放二氧化碳</w:t>
      </w:r>
    </w:p>
    <w:p w14:paraId="02B2185B" w14:textId="0FB2B31A" w:rsidR="00F37DC4" w:rsidRPr="003C1C96" w:rsidRDefault="00F37DC4" w:rsidP="00EB710F">
      <w:pPr>
        <w:pStyle w:val="AA"/>
        <w:spacing w:line="355" w:lineRule="atLeast"/>
        <w:ind w:left="684" w:hangingChars="135" w:hanging="324"/>
        <w:jc w:val="both"/>
      </w:pPr>
      <w:r w:rsidRPr="003C1C96">
        <w:rPr>
          <w:rFonts w:hint="eastAsia"/>
        </w:rPr>
        <w:t>(C)</w:t>
      </w:r>
      <w:r w:rsidRPr="003C1C96">
        <w:rPr>
          <w:rFonts w:hint="eastAsia"/>
        </w:rPr>
        <w:t>海水可無限制地溶入二氧化碳，藉</w:t>
      </w:r>
      <w:proofErr w:type="gramStart"/>
      <w:r w:rsidRPr="003C1C96">
        <w:rPr>
          <w:rFonts w:hint="eastAsia"/>
        </w:rPr>
        <w:t>由溫鹽環流</w:t>
      </w:r>
      <w:proofErr w:type="gramEnd"/>
      <w:r w:rsidRPr="003C1C96">
        <w:rPr>
          <w:rFonts w:hint="eastAsia"/>
        </w:rPr>
        <w:t>帶往深海，再將其封存於岩石圈</w:t>
      </w:r>
    </w:p>
    <w:p w14:paraId="055D125C" w14:textId="15691C04" w:rsidR="00F37DC4" w:rsidRPr="003C1C96" w:rsidRDefault="00F37DC4" w:rsidP="00EB710F">
      <w:pPr>
        <w:pStyle w:val="AA"/>
        <w:spacing w:line="355" w:lineRule="atLeast"/>
        <w:ind w:left="684" w:hangingChars="135" w:hanging="324"/>
        <w:jc w:val="both"/>
      </w:pPr>
      <w:r w:rsidRPr="003C1C96">
        <w:rPr>
          <w:rFonts w:hint="eastAsia"/>
        </w:rPr>
        <w:t>(D)</w:t>
      </w:r>
      <w:r w:rsidR="00C34768">
        <w:rPr>
          <w:rFonts w:hint="eastAsia"/>
        </w:rPr>
        <w:t>扣除人類活動影響，大氣中二氧化碳的比例從地球誕生以來無大幅度改變</w:t>
      </w:r>
    </w:p>
    <w:p w14:paraId="5E9608D9" w14:textId="3D0B662E" w:rsidR="00B3624C" w:rsidRPr="003C1C96" w:rsidRDefault="00F37DC4" w:rsidP="00EB710F">
      <w:pPr>
        <w:pStyle w:val="AA"/>
        <w:spacing w:line="355" w:lineRule="atLeast"/>
        <w:ind w:left="684" w:hangingChars="135" w:hanging="324"/>
        <w:jc w:val="both"/>
      </w:pPr>
      <w:r w:rsidRPr="003C1C96">
        <w:rPr>
          <w:rFonts w:hint="eastAsia"/>
        </w:rPr>
        <w:t>(E)</w:t>
      </w:r>
      <w:r w:rsidRPr="003C1C96">
        <w:rPr>
          <w:rFonts w:hint="eastAsia"/>
        </w:rPr>
        <w:t>人類大量使用化石燃料，將大量二氧化碳釋放到大氣中，破壞了原有的碳循環平衡</w:t>
      </w:r>
    </w:p>
    <w:p w14:paraId="17035E31" w14:textId="08A4B1CC" w:rsidR="00790D17" w:rsidRPr="009D7DBF" w:rsidRDefault="00C53ECE" w:rsidP="00E12EA8">
      <w:pPr>
        <w:pStyle w:val="-05"/>
        <w:spacing w:beforeLines="50" w:before="120" w:line="360" w:lineRule="atLeast"/>
      </w:pPr>
      <w:bookmarkStart w:id="2" w:name="_Hlk92184196"/>
      <w:r w:rsidRPr="009D7DBF">
        <w:rPr>
          <w:rFonts w:hint="eastAsia"/>
        </w:rPr>
        <w:t>4</w:t>
      </w:r>
      <w:r w:rsidR="00E12EA8">
        <w:rPr>
          <w:rFonts w:hint="eastAsia"/>
        </w:rPr>
        <w:t>3</w:t>
      </w:r>
      <w:r w:rsidR="00790D17" w:rsidRPr="009D7DBF">
        <w:t>-</w:t>
      </w:r>
      <w:r w:rsidRPr="009D7DBF">
        <w:t>4</w:t>
      </w:r>
      <w:r w:rsidR="00E12EA8">
        <w:rPr>
          <w:rFonts w:hint="eastAsia"/>
        </w:rPr>
        <w:t>5</w:t>
      </w:r>
      <w:proofErr w:type="gramStart"/>
      <w:r w:rsidR="00790D17" w:rsidRPr="009D7DBF">
        <w:t>題為題</w:t>
      </w:r>
      <w:proofErr w:type="gramEnd"/>
      <w:r w:rsidR="00790D17" w:rsidRPr="009D7DBF">
        <w:t>組</w:t>
      </w:r>
    </w:p>
    <w:bookmarkEnd w:id="2"/>
    <w:p w14:paraId="1095E6FC" w14:textId="2901D390" w:rsidR="00307293" w:rsidRDefault="0034263D" w:rsidP="00E12EA8">
      <w:pPr>
        <w:pStyle w:val="tit2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某海岸有不同高程</w:t>
      </w:r>
      <w:proofErr w:type="gramStart"/>
      <w:r w:rsidR="00046918" w:rsidRPr="00290916">
        <w:rPr>
          <w:rFonts w:eastAsia="新細明體" w:hint="eastAsia"/>
          <w:szCs w:val="22"/>
        </w:rPr>
        <w:t>的海階</w:t>
      </w:r>
      <w:proofErr w:type="gramEnd"/>
      <w:r w:rsidR="00046918" w:rsidRPr="00290916">
        <w:rPr>
          <w:rFonts w:eastAsia="新細明體" w:hint="eastAsia"/>
          <w:szCs w:val="22"/>
        </w:rPr>
        <w:t>，</w:t>
      </w:r>
      <w:r w:rsidRPr="00290916">
        <w:rPr>
          <w:rFonts w:eastAsia="新細明體" w:hint="eastAsia"/>
          <w:szCs w:val="22"/>
        </w:rPr>
        <w:t>如圖</w:t>
      </w:r>
      <w:r w:rsidR="00E12EA8">
        <w:rPr>
          <w:rFonts w:eastAsia="新細明體" w:hint="eastAsia"/>
          <w:szCs w:val="22"/>
        </w:rPr>
        <w:t>18</w:t>
      </w:r>
      <w:r w:rsidRPr="00290916">
        <w:rPr>
          <w:rFonts w:eastAsia="新細明體" w:hint="eastAsia"/>
          <w:szCs w:val="22"/>
        </w:rPr>
        <w:t>的</w:t>
      </w:r>
      <w:r w:rsidR="000E296D" w:rsidRPr="00707331">
        <w:rPr>
          <w:rFonts w:eastAsia="新細明體"/>
          <w:position w:val="-8"/>
          <w:szCs w:val="22"/>
        </w:rPr>
        <w:object w:dxaOrig="260" w:dyaOrig="320" w14:anchorId="694E8089">
          <v:shape id="_x0000_i1118" type="#_x0000_t75" style="width:12.75pt;height:15.75pt" o:ole="">
            <v:imagedata r:id="rId229" o:title=""/>
          </v:shape>
          <o:OLEObject Type="Embed" ProgID="Equation.DSMT4" ShapeID="_x0000_i1118" DrawAspect="Content" ObjectID="_1703744288" r:id="rId230"/>
        </w:object>
      </w:r>
      <w:r w:rsidRPr="00290916">
        <w:rPr>
          <w:rFonts w:eastAsia="新細明體" w:hint="eastAsia"/>
          <w:szCs w:val="22"/>
        </w:rPr>
        <w:t>至</w:t>
      </w:r>
      <w:r w:rsidR="000E296D" w:rsidRPr="00707331">
        <w:rPr>
          <w:rFonts w:eastAsia="新細明體"/>
          <w:position w:val="-8"/>
          <w:szCs w:val="22"/>
        </w:rPr>
        <w:object w:dxaOrig="260" w:dyaOrig="320" w14:anchorId="5D1B6C5D">
          <v:shape id="_x0000_i1119" type="#_x0000_t75" style="width:12.75pt;height:15.75pt" o:ole="">
            <v:imagedata r:id="rId231" o:title=""/>
          </v:shape>
          <o:OLEObject Type="Embed" ProgID="Equation.DSMT4" ShapeID="_x0000_i1119" DrawAspect="Content" ObjectID="_1703744289" r:id="rId232"/>
        </w:object>
      </w:r>
      <w:r w:rsidRPr="00290916">
        <w:rPr>
          <w:rFonts w:eastAsia="新細明體" w:hint="eastAsia"/>
          <w:szCs w:val="22"/>
        </w:rPr>
        <w:t>所示。</w:t>
      </w:r>
      <w:proofErr w:type="gramStart"/>
      <w:r w:rsidRPr="00290916">
        <w:rPr>
          <w:rFonts w:eastAsia="新細明體" w:hint="eastAsia"/>
          <w:szCs w:val="22"/>
        </w:rPr>
        <w:t>海階常</w:t>
      </w:r>
      <w:proofErr w:type="gramEnd"/>
      <w:r w:rsidRPr="00290916">
        <w:rPr>
          <w:rFonts w:eastAsia="新細明體" w:hint="eastAsia"/>
          <w:szCs w:val="22"/>
        </w:rPr>
        <w:t>有海蝕凹壁。小</w:t>
      </w:r>
      <w:proofErr w:type="gramStart"/>
      <w:r w:rsidR="004D41B0">
        <w:rPr>
          <w:rFonts w:eastAsia="新細明體" w:hint="eastAsia"/>
          <w:szCs w:val="22"/>
        </w:rPr>
        <w:t>莉</w:t>
      </w:r>
      <w:proofErr w:type="gramEnd"/>
      <w:r w:rsidRPr="00290916">
        <w:rPr>
          <w:rFonts w:eastAsia="新細明體" w:hint="eastAsia"/>
          <w:szCs w:val="22"/>
        </w:rPr>
        <w:t>推論海蝕</w:t>
      </w:r>
      <w:proofErr w:type="gramStart"/>
      <w:r w:rsidRPr="00290916">
        <w:rPr>
          <w:rFonts w:eastAsia="新細明體" w:hint="eastAsia"/>
          <w:szCs w:val="22"/>
        </w:rPr>
        <w:t>凹壁</w:t>
      </w:r>
      <w:proofErr w:type="gramEnd"/>
      <w:r w:rsidR="00046918" w:rsidRPr="00290916">
        <w:rPr>
          <w:rFonts w:eastAsia="新細明體" w:hint="eastAsia"/>
          <w:szCs w:val="22"/>
        </w:rPr>
        <w:t>為</w:t>
      </w:r>
      <w:r w:rsidRPr="00290916">
        <w:rPr>
          <w:rFonts w:eastAsia="新細明體" w:hint="eastAsia"/>
          <w:szCs w:val="22"/>
        </w:rPr>
        <w:t>當地堅硬的</w:t>
      </w:r>
      <w:proofErr w:type="gramStart"/>
      <w:r w:rsidRPr="00290916">
        <w:rPr>
          <w:rFonts w:eastAsia="新細明體" w:hint="eastAsia"/>
          <w:szCs w:val="22"/>
        </w:rPr>
        <w:t>火成岩壁受潮</w:t>
      </w:r>
      <w:proofErr w:type="gramEnd"/>
      <w:r w:rsidRPr="00290916">
        <w:rPr>
          <w:rFonts w:eastAsia="新細明體" w:hint="eastAsia"/>
          <w:szCs w:val="22"/>
        </w:rPr>
        <w:t>水長期侵蝕而成。海蝕</w:t>
      </w:r>
      <w:proofErr w:type="gramStart"/>
      <w:r w:rsidRPr="00290916">
        <w:rPr>
          <w:rFonts w:eastAsia="新細明體" w:hint="eastAsia"/>
          <w:szCs w:val="22"/>
        </w:rPr>
        <w:t>凹</w:t>
      </w:r>
      <w:proofErr w:type="gramEnd"/>
      <w:r w:rsidRPr="00290916">
        <w:rPr>
          <w:rFonts w:eastAsia="新細明體" w:hint="eastAsia"/>
          <w:szCs w:val="22"/>
        </w:rPr>
        <w:t>壁上常</w:t>
      </w:r>
      <w:r w:rsidR="00046918" w:rsidRPr="00290916">
        <w:rPr>
          <w:rFonts w:eastAsia="新細明體" w:hint="eastAsia"/>
          <w:szCs w:val="22"/>
        </w:rPr>
        <w:t>有</w:t>
      </w:r>
      <w:r w:rsidRPr="00290916">
        <w:rPr>
          <w:rFonts w:eastAsia="新細明體" w:hint="eastAsia"/>
          <w:szCs w:val="22"/>
        </w:rPr>
        <w:t>大量的穿孔貝附著在凹壁上</w:t>
      </w:r>
      <w:r w:rsidR="00046918" w:rsidRPr="00290916">
        <w:rPr>
          <w:rFonts w:eastAsia="新細明體" w:hint="eastAsia"/>
          <w:szCs w:val="22"/>
        </w:rPr>
        <w:t>。</w:t>
      </w:r>
      <w:proofErr w:type="gramStart"/>
      <w:r w:rsidR="00046918" w:rsidRPr="00290916">
        <w:rPr>
          <w:rFonts w:eastAsia="新細明體" w:hint="eastAsia"/>
          <w:szCs w:val="22"/>
        </w:rPr>
        <w:t>穿孔貝</w:t>
      </w:r>
      <w:r w:rsidRPr="00290916">
        <w:rPr>
          <w:rFonts w:eastAsia="新細明體" w:hint="eastAsia"/>
          <w:szCs w:val="22"/>
        </w:rPr>
        <w:t>僅在</w:t>
      </w:r>
      <w:proofErr w:type="gramEnd"/>
      <w:r w:rsidRPr="00290916">
        <w:rPr>
          <w:rFonts w:eastAsia="新細明體" w:hint="eastAsia"/>
          <w:szCs w:val="22"/>
        </w:rPr>
        <w:t>潮起潮落之間的高度存活，無法長期離開水面</w:t>
      </w:r>
      <w:r w:rsidR="00046918" w:rsidRPr="00290916">
        <w:rPr>
          <w:rFonts w:eastAsia="新細明體" w:hint="eastAsia"/>
          <w:szCs w:val="22"/>
        </w:rPr>
        <w:t>。</w:t>
      </w:r>
      <w:r w:rsidRPr="00290916">
        <w:rPr>
          <w:rFonts w:eastAsia="新細明體" w:hint="eastAsia"/>
          <w:szCs w:val="22"/>
        </w:rPr>
        <w:t>因此</w:t>
      </w:r>
      <w:r w:rsidR="00C34984" w:rsidRPr="00290916">
        <w:rPr>
          <w:rFonts w:eastAsia="新細明體" w:hint="eastAsia"/>
          <w:szCs w:val="22"/>
        </w:rPr>
        <w:t>，</w:t>
      </w:r>
      <w:r w:rsidR="004D41B0" w:rsidRPr="00290916">
        <w:rPr>
          <w:rFonts w:eastAsia="新細明體" w:hint="eastAsia"/>
          <w:szCs w:val="22"/>
        </w:rPr>
        <w:t>小</w:t>
      </w:r>
      <w:proofErr w:type="gramStart"/>
      <w:r w:rsidR="004D41B0">
        <w:rPr>
          <w:rFonts w:eastAsia="新細明體" w:hint="eastAsia"/>
          <w:szCs w:val="22"/>
        </w:rPr>
        <w:t>莉</w:t>
      </w:r>
      <w:proofErr w:type="gramEnd"/>
      <w:r w:rsidRPr="00290916">
        <w:rPr>
          <w:rFonts w:eastAsia="新細明體" w:hint="eastAsia"/>
          <w:szCs w:val="22"/>
        </w:rPr>
        <w:t>推論</w:t>
      </w:r>
      <w:proofErr w:type="gramStart"/>
      <w:r w:rsidRPr="00290916">
        <w:rPr>
          <w:rFonts w:eastAsia="新細明體" w:hint="eastAsia"/>
          <w:szCs w:val="22"/>
        </w:rPr>
        <w:t>此海階</w:t>
      </w:r>
      <w:proofErr w:type="gramEnd"/>
      <w:r w:rsidRPr="00290916">
        <w:rPr>
          <w:rFonts w:eastAsia="新細明體" w:hint="eastAsia"/>
          <w:szCs w:val="22"/>
        </w:rPr>
        <w:t>上的海蝕凹壁主要由大地震所造成的</w:t>
      </w:r>
      <w:proofErr w:type="gramStart"/>
      <w:r w:rsidRPr="00290916">
        <w:rPr>
          <w:rFonts w:eastAsia="新細明體" w:hint="eastAsia"/>
          <w:szCs w:val="22"/>
        </w:rPr>
        <w:t>垂直抬升</w:t>
      </w:r>
      <w:proofErr w:type="gramEnd"/>
      <w:r w:rsidRPr="00290916">
        <w:rPr>
          <w:rFonts w:eastAsia="新細明體" w:hint="eastAsia"/>
          <w:szCs w:val="22"/>
        </w:rPr>
        <w:t>而成。</w:t>
      </w:r>
      <w:r w:rsidR="004D41B0" w:rsidRPr="00290916">
        <w:rPr>
          <w:rFonts w:eastAsia="新細明體" w:hint="eastAsia"/>
          <w:szCs w:val="22"/>
        </w:rPr>
        <w:t>小</w:t>
      </w:r>
      <w:proofErr w:type="gramStart"/>
      <w:r w:rsidR="004D41B0">
        <w:rPr>
          <w:rFonts w:eastAsia="新細明體" w:hint="eastAsia"/>
          <w:szCs w:val="22"/>
        </w:rPr>
        <w:t>莉</w:t>
      </w:r>
      <w:proofErr w:type="gramEnd"/>
      <w:r w:rsidRPr="00290916">
        <w:rPr>
          <w:rFonts w:eastAsia="新細明體" w:hint="eastAsia"/>
          <w:szCs w:val="22"/>
        </w:rPr>
        <w:t>詳細丈量每</w:t>
      </w:r>
      <w:proofErr w:type="gramStart"/>
      <w:r w:rsidRPr="00290916">
        <w:rPr>
          <w:rFonts w:eastAsia="新細明體" w:hint="eastAsia"/>
          <w:szCs w:val="22"/>
        </w:rPr>
        <w:t>個海</w:t>
      </w:r>
      <w:proofErr w:type="gramEnd"/>
      <w:r w:rsidRPr="00290916">
        <w:rPr>
          <w:rFonts w:eastAsia="新細明體" w:hint="eastAsia"/>
          <w:szCs w:val="22"/>
        </w:rPr>
        <w:t>階和海蝕凹壁的高程，並利用</w:t>
      </w:r>
      <w:r w:rsidR="00C34984" w:rsidRPr="00290916">
        <w:rPr>
          <w:rFonts w:eastAsia="新細明體" w:hint="eastAsia"/>
          <w:szCs w:val="22"/>
        </w:rPr>
        <w:t>凹壁上</w:t>
      </w:r>
      <w:r w:rsidRPr="00290916">
        <w:rPr>
          <w:rFonts w:eastAsia="新細明體" w:hint="eastAsia"/>
          <w:szCs w:val="22"/>
        </w:rPr>
        <w:t>穿孔貝的碳進行</w:t>
      </w:r>
      <w:r w:rsidR="006C32AC" w:rsidRPr="00290916">
        <w:rPr>
          <w:rFonts w:eastAsia="新細明體" w:hint="eastAsia"/>
          <w:szCs w:val="22"/>
        </w:rPr>
        <w:t>碳</w:t>
      </w:r>
      <w:r w:rsidR="006C32AC" w:rsidRPr="00290916">
        <w:rPr>
          <w:rFonts w:eastAsia="新細明體" w:hint="eastAsia"/>
          <w:szCs w:val="22"/>
        </w:rPr>
        <w:t>-14</w:t>
      </w:r>
      <w:r w:rsidRPr="00290916">
        <w:rPr>
          <w:rFonts w:eastAsia="新細明體" w:hint="eastAsia"/>
          <w:szCs w:val="22"/>
        </w:rPr>
        <w:t>定年分析。所得的結果如表</w:t>
      </w:r>
      <w:r w:rsidR="00117169" w:rsidRPr="00290916">
        <w:rPr>
          <w:rFonts w:eastAsia="新細明體"/>
          <w:szCs w:val="22"/>
        </w:rPr>
        <w:t>3</w:t>
      </w:r>
      <w:r w:rsidRPr="00290916">
        <w:rPr>
          <w:rFonts w:eastAsia="新細明體" w:hint="eastAsia"/>
          <w:szCs w:val="22"/>
        </w:rPr>
        <w:t>所示。</w:t>
      </w:r>
    </w:p>
    <w:p w14:paraId="1DBA553B" w14:textId="2A12371D" w:rsidR="00ED54A9" w:rsidRDefault="00B52D01">
      <w:pPr>
        <w:widowControl/>
        <w:adjustRightInd/>
        <w:spacing w:line="240" w:lineRule="auto"/>
        <w:textAlignment w:val="auto"/>
        <w:rPr>
          <w:rFonts w:eastAsia="新細明體"/>
          <w:spacing w:val="10"/>
          <w:sz w:val="22"/>
          <w:szCs w:val="22"/>
        </w:rPr>
      </w:pPr>
      <w:r>
        <w:rPr>
          <w:rFonts w:eastAsia="新細明體" w:hint="eastAsia"/>
          <w:noProof/>
          <w:szCs w:val="22"/>
          <w:lang w:val="zh-TW"/>
        </w:rPr>
        <w:lastRenderedPageBreak/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730B9FB3" wp14:editId="0EC20056">
                <wp:simplePos x="0" y="0"/>
                <wp:positionH relativeFrom="column">
                  <wp:posOffset>132715</wp:posOffset>
                </wp:positionH>
                <wp:positionV relativeFrom="paragraph">
                  <wp:posOffset>209169</wp:posOffset>
                </wp:positionV>
                <wp:extent cx="2957830" cy="1615440"/>
                <wp:effectExtent l="0" t="0" r="0" b="3810"/>
                <wp:wrapSquare wrapText="bothSides"/>
                <wp:docPr id="581" name="群組 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7830" cy="1615440"/>
                          <a:chOff x="0" y="0"/>
                          <a:chExt cx="2958211" cy="1617570"/>
                        </a:xfrm>
                      </wpg:grpSpPr>
                      <wps:wsp>
                        <wps:cNvPr id="21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7628" y="1426436"/>
                            <a:ext cx="706754" cy="1911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6313C2" w14:textId="5D439B0E" w:rsidR="00396E09" w:rsidRPr="00260A4A" w:rsidRDefault="00396E09" w:rsidP="00260A4A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580" name="群組 580"/>
                        <wpg:cNvGrpSpPr/>
                        <wpg:grpSpPr>
                          <a:xfrm>
                            <a:off x="0" y="0"/>
                            <a:ext cx="2958211" cy="1369262"/>
                            <a:chOff x="0" y="0"/>
                            <a:chExt cx="2958211" cy="1369262"/>
                          </a:xfrm>
                        </wpg:grpSpPr>
                        <pic:pic xmlns:pic="http://schemas.openxmlformats.org/drawingml/2006/picture">
                          <pic:nvPicPr>
                            <pic:cNvPr id="215" name="圖片 2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3">
                              <a:grayscl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8496" y="0"/>
                              <a:ext cx="2799715" cy="13354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6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9805" y="1206596"/>
                              <a:ext cx="432490" cy="1621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7AF30E" w14:textId="619C2268" w:rsidR="00396E09" w:rsidRPr="007C5413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</w:pPr>
                                <w:r w:rsidRPr="007C5413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5</w:t>
                                </w:r>
                                <w:r w:rsidRPr="007C5413"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45516" y="1194408"/>
                              <a:ext cx="706845" cy="17485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B06375" w14:textId="1263C40E" w:rsidR="00396E09" w:rsidRPr="007C5413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</w:pPr>
                                <w:r w:rsidRPr="007C5413"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  <w:t>100</w:t>
                                </w:r>
                                <w:r w:rsidRPr="007C5413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（</w:t>
                                </w:r>
                                <w:r w:rsidRPr="007C5413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m</w:t>
                                </w:r>
                                <w:r w:rsidRPr="007C5413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6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1618" y="1206596"/>
                              <a:ext cx="304203" cy="1621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0660D5" w14:textId="3178E5CF" w:rsidR="00396E09" w:rsidRPr="007C5413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</w:pPr>
                                <w:r w:rsidRPr="007C5413"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6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143" y="1048053"/>
                              <a:ext cx="304203" cy="1621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2E5125" w14:textId="77777777" w:rsidR="00396E09" w:rsidRPr="007C5413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</w:pPr>
                                <w:r w:rsidRPr="007C5413"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143" y="651986"/>
                              <a:ext cx="304203" cy="1621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EC8E64" w14:textId="34A04671" w:rsidR="00396E09" w:rsidRPr="00260A4A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7C5413"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143" y="243733"/>
                              <a:ext cx="304203" cy="1621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FEA227" w14:textId="2A3B00F3" w:rsidR="00396E09" w:rsidRPr="00260A4A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7C5413"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8747"/>
                              <a:ext cx="431855" cy="17485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5AC8D6" w14:textId="011282A1" w:rsidR="00396E09" w:rsidRPr="007C5413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</w:pPr>
                                <w:r w:rsidRPr="007C5413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（</w:t>
                                </w:r>
                                <w:r w:rsidRPr="007C5413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m</w:t>
                                </w:r>
                                <w:r w:rsidRPr="007C5413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8096" y="843527"/>
                              <a:ext cx="431855" cy="17485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219E87" w14:textId="2ED9C1AA" w:rsidR="00396E09" w:rsidRPr="00707331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707331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火成岩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7230" y="237640"/>
                              <a:ext cx="60324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2039E9" w14:textId="28AEBD25" w:rsidR="00396E09" w:rsidRPr="00DC1A92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inorEastAsia" w:hint="eastAsia"/>
                                    <w:color w:val="000000" w:themeColor="text1"/>
                                    <w:sz w:val="18"/>
                                    <w:szCs w:val="22"/>
                                  </w:rPr>
                                  <w:t>海蝕</w:t>
                                </w:r>
                                <w:proofErr w:type="gramStart"/>
                                <w:r>
                                  <w:rPr>
                                    <w:rFonts w:eastAsiaTheme="minorEastAsia" w:hint="eastAsia"/>
                                    <w:color w:val="000000" w:themeColor="text1"/>
                                    <w:sz w:val="18"/>
                                    <w:szCs w:val="22"/>
                                  </w:rPr>
                                  <w:t>凹</w:t>
                                </w:r>
                                <w:proofErr w:type="gramEnd"/>
                                <w:r>
                                  <w:rPr>
                                    <w:rFonts w:eastAsiaTheme="minorEastAsia" w:hint="eastAsia"/>
                                    <w:color w:val="000000" w:themeColor="text1"/>
                                    <w:sz w:val="18"/>
                                    <w:szCs w:val="22"/>
                                  </w:rPr>
                                  <w:t>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3801" y="48747"/>
                              <a:ext cx="431799" cy="161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B8283D" w14:textId="501D0A46" w:rsidR="00396E09" w:rsidRPr="00DC1A92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inorEastAsia" w:hint="eastAsia"/>
                                    <w:color w:val="000000" w:themeColor="text1"/>
                                    <w:sz w:val="18"/>
                                    <w:szCs w:val="22"/>
                                  </w:rPr>
                                  <w:t>沉積物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7617" y="207173"/>
                              <a:ext cx="432434" cy="1701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542DBC" w14:textId="142B7AF5" w:rsidR="00396E09" w:rsidRPr="00260A4A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T</w:t>
                                </w:r>
                                <w:r w:rsidRPr="00DC1A92"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53138" y="487466"/>
                              <a:ext cx="432434" cy="1701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60790D" w14:textId="5A082423" w:rsidR="00396E09" w:rsidRPr="00260A4A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T</w:t>
                                </w: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9803" y="700733"/>
                              <a:ext cx="432434" cy="1701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D4A7DA" w14:textId="24A15A00" w:rsidR="00396E09" w:rsidRPr="00260A4A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T</w:t>
                                </w: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7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0752" y="938373"/>
                              <a:ext cx="432434" cy="1701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6E254" w14:textId="6B79C47B" w:rsidR="00396E09" w:rsidRPr="00260A4A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T</w:t>
                                </w: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0B9FB3" id="群組 581" o:spid="_x0000_s1308" style="position:absolute;margin-left:10.45pt;margin-top:16.45pt;width:232.9pt;height:127.2pt;z-index:251643392;mso-width-relative:margin;mso-height-relative:margin" coordsize="29582,16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">
                <v:shape id="_x0000_s1309" type="#_x0000_t202" style="position:absolute;left:11276;top:14264;width:70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" stroked="f">
                  <v:textbox style="mso-fit-shape-to-text:t" inset="0,0,0,0">
                    <w:txbxContent>
                      <w:p w14:paraId="616313C2" w14:textId="5D439B0E" w:rsidR="00396E09" w:rsidRPr="00260A4A" w:rsidRDefault="00396E09" w:rsidP="00260A4A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18</w:t>
                        </w:r>
                      </w:p>
                    </w:txbxContent>
                  </v:textbox>
                </v:shape>
                <v:group id="群組 580" o:spid="_x0000_s1310" style="position:absolute;width:29582;height:13692" coordsize="29582,13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Uf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">
                  <v:shape id="圖片 215" o:spid="_x0000_s1311" type="#_x0000_t75" style="position:absolute;left:1584;width:27998;height:13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">
                    <v:imagedata r:id="rId234" o:title="" grayscale="t"/>
                  </v:shape>
                  <v:shape id="_x0000_s1312" type="#_x0000_t202" style="position:absolute;left:11398;top:12065;width:4324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E7AF30E" w14:textId="619C2268" w:rsidR="00396E09" w:rsidRPr="007C5413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</w:pPr>
                          <w:r w:rsidRPr="007C5413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5</w:t>
                          </w:r>
                          <w:r w:rsidRPr="007C5413"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313" type="#_x0000_t202" style="position:absolute;left:21455;top:11944;width:7068;height:1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" filled="f" stroked="f">
                    <v:textbox style="mso-fit-shape-to-text:t" inset="0,0,0,0">
                      <w:txbxContent>
                        <w:p w14:paraId="24B06375" w14:textId="1263C40E" w:rsidR="00396E09" w:rsidRPr="007C5413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</w:pPr>
                          <w:r w:rsidRPr="007C5413"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  <w:t>100</w:t>
                          </w:r>
                          <w:r w:rsidRPr="007C5413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（</w:t>
                          </w:r>
                          <w:r w:rsidRPr="007C5413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m</w:t>
                          </w:r>
                          <w:r w:rsidRPr="007C5413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_x0000_s1314" type="#_x0000_t202" style="position:absolute;left:2316;top:12065;width:3042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" filled="f" stroked="f">
                    <v:textbox style="mso-fit-shape-to-text:t" inset="0,0,0,0">
                      <w:txbxContent>
                        <w:p w14:paraId="050660D5" w14:textId="3178E5CF" w:rsidR="00396E09" w:rsidRPr="007C5413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</w:pPr>
                          <w:r w:rsidRPr="007C5413"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315" type="#_x0000_t202" style="position:absolute;left:731;top:10480;width:3042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172E5125" w14:textId="77777777" w:rsidR="00396E09" w:rsidRPr="007C5413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</w:pPr>
                          <w:r w:rsidRPr="007C5413"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316" type="#_x0000_t202" style="position:absolute;left:731;top:6519;width:3042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" filled="f" stroked="f">
                    <v:textbox style="mso-fit-shape-to-text:t" inset="0,0,0,0">
                      <w:txbxContent>
                        <w:p w14:paraId="6FEC8E64" w14:textId="34A04671" w:rsidR="00396E09" w:rsidRPr="00260A4A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7C5413"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317" type="#_x0000_t202" style="position:absolute;left:731;top:2437;width:3042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36FEA227" w14:textId="2A3B00F3" w:rsidR="00396E09" w:rsidRPr="00260A4A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7C5413"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  <w:t>20</w:t>
                          </w:r>
                        </w:p>
                      </w:txbxContent>
                    </v:textbox>
                  </v:shape>
                  <v:shape id="_x0000_s1318" type="#_x0000_t202" style="position:absolute;top:487;width:4318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5D5AC8D6" w14:textId="011282A1" w:rsidR="00396E09" w:rsidRPr="007C5413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</w:pPr>
                          <w:r w:rsidRPr="007C5413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（</w:t>
                          </w:r>
                          <w:r w:rsidRPr="007C5413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m</w:t>
                          </w:r>
                          <w:r w:rsidRPr="007C5413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_x0000_s1319" type="#_x0000_t202" style="position:absolute;left:5580;top:8435;width:4319;height:1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0B219E87" w14:textId="2ED9C1AA" w:rsidR="00396E09" w:rsidRPr="00707331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707331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火成岩</w:t>
                          </w:r>
                        </w:p>
                      </w:txbxContent>
                    </v:textbox>
                  </v:shape>
                  <v:shape id="_x0000_s1320" type="#_x0000_t202" style="position:absolute;left:21272;top:2376;width:603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4F2039E9" w14:textId="28AEBD25" w:rsidR="00396E09" w:rsidRPr="00DC1A92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eastAsiaTheme="minorEastAsia" w:hint="eastAsia"/>
                              <w:color w:val="000000" w:themeColor="text1"/>
                              <w:sz w:val="18"/>
                              <w:szCs w:val="22"/>
                            </w:rPr>
                            <w:t>海蝕</w:t>
                          </w:r>
                          <w:proofErr w:type="gramStart"/>
                          <w:r>
                            <w:rPr>
                              <w:rFonts w:eastAsiaTheme="minorEastAsia" w:hint="eastAsia"/>
                              <w:color w:val="000000" w:themeColor="text1"/>
                              <w:sz w:val="18"/>
                              <w:szCs w:val="22"/>
                            </w:rPr>
                            <w:t>凹</w:t>
                          </w:r>
                          <w:proofErr w:type="gramEnd"/>
                          <w:r>
                            <w:rPr>
                              <w:rFonts w:eastAsiaTheme="minorEastAsia" w:hint="eastAsia"/>
                              <w:color w:val="000000" w:themeColor="text1"/>
                              <w:sz w:val="18"/>
                              <w:szCs w:val="22"/>
                            </w:rPr>
                            <w:t>壁</w:t>
                          </w:r>
                        </w:p>
                      </w:txbxContent>
                    </v:textbox>
                  </v:shape>
                  <v:shape id="_x0000_s1321" type="#_x0000_t202" style="position:absolute;left:21638;top:487;width:431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5FB8283D" w14:textId="501D0A46" w:rsidR="00396E09" w:rsidRPr="00DC1A92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eastAsiaTheme="minorEastAsia" w:hint="eastAsia"/>
                              <w:color w:val="000000" w:themeColor="text1"/>
                              <w:sz w:val="18"/>
                              <w:szCs w:val="22"/>
                            </w:rPr>
                            <w:t>沉積物</w:t>
                          </w:r>
                        </w:p>
                      </w:txbxContent>
                    </v:textbox>
                  </v:shape>
                  <v:shape id="_x0000_s1322" type="#_x0000_t202" style="position:absolute;left:4876;top:2071;width:4324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" filled="f" stroked="f">
                    <v:textbox style="mso-fit-shape-to-text:t" inset="0,0,0,0">
                      <w:txbxContent>
                        <w:p w14:paraId="1A542DBC" w14:textId="142B7AF5" w:rsidR="00396E09" w:rsidRPr="00260A4A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T</w:t>
                          </w:r>
                          <w:r w:rsidRPr="00DC1A92"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323" type="#_x0000_t202" style="position:absolute;left:13531;top:4874;width:4324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7160790D" w14:textId="5A082423" w:rsidR="00396E09" w:rsidRPr="00260A4A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324" type="#_x0000_t202" style="position:absolute;left:17798;top:7007;width:4324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" filled="f" stroked="f">
                    <v:textbox style="mso-fit-shape-to-text:t" inset="0,0,0,0">
                      <w:txbxContent>
                        <w:p w14:paraId="39D4A7DA" w14:textId="24A15A00" w:rsidR="00396E09" w:rsidRPr="00260A4A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325" type="#_x0000_t202" style="position:absolute;left:24807;top:9383;width:4324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20E6E254" w14:textId="6B79C47B" w:rsidR="00396E09" w:rsidRPr="00260A4A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</w:p>
    <w:tbl>
      <w:tblPr>
        <w:tblStyle w:val="af7"/>
        <w:tblW w:w="0" w:type="auto"/>
        <w:jc w:val="right"/>
        <w:tblLook w:val="04A0" w:firstRow="1" w:lastRow="0" w:firstColumn="1" w:lastColumn="0" w:noHBand="0" w:noVBand="1"/>
      </w:tblPr>
      <w:tblGrid>
        <w:gridCol w:w="709"/>
        <w:gridCol w:w="1701"/>
        <w:gridCol w:w="1779"/>
      </w:tblGrid>
      <w:tr w:rsidR="00307293" w:rsidRPr="00482F46" w14:paraId="670CFFDD" w14:textId="77777777" w:rsidTr="00DC1A92">
        <w:trPr>
          <w:trHeight w:val="404"/>
          <w:jc w:val="right"/>
        </w:trPr>
        <w:tc>
          <w:tcPr>
            <w:tcW w:w="41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5153E9" w14:textId="5719EB45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0E296D">
              <w:rPr>
                <w:rFonts w:hint="eastAsia"/>
                <w:color w:val="000000" w:themeColor="text1"/>
                <w:sz w:val="22"/>
                <w:szCs w:val="22"/>
              </w:rPr>
              <w:t>表</w:t>
            </w:r>
            <w:r w:rsidRPr="000E296D">
              <w:rPr>
                <w:rFonts w:hint="eastAsia"/>
                <w:color w:val="000000" w:themeColor="text1"/>
                <w:sz w:val="22"/>
                <w:szCs w:val="22"/>
              </w:rPr>
              <w:t>3</w:t>
            </w:r>
          </w:p>
        </w:tc>
      </w:tr>
      <w:tr w:rsidR="00307293" w:rsidRPr="00482F46" w14:paraId="4D07272B" w14:textId="77777777" w:rsidTr="004D41B0">
        <w:trPr>
          <w:trHeight w:val="404"/>
          <w:jc w:val="right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0A28A" w14:textId="77777777" w:rsidR="00307293" w:rsidRPr="00482F46" w:rsidRDefault="00307293" w:rsidP="00307293">
            <w:pPr>
              <w:widowControl/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proofErr w:type="gramStart"/>
            <w:r w:rsidRPr="00482F46">
              <w:rPr>
                <w:rFonts w:eastAsiaTheme="minorEastAsia"/>
                <w:color w:val="000000"/>
                <w:sz w:val="22"/>
                <w:szCs w:val="22"/>
              </w:rPr>
              <w:t>階地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7F7F" w14:textId="0E78F947" w:rsidR="00307293" w:rsidRPr="00482F46" w:rsidRDefault="004D41B0" w:rsidP="004D41B0">
            <w:pPr>
              <w:ind w:leftChars="-25" w:left="-60" w:rightChars="-25" w:right="-60"/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>
              <w:rPr>
                <w:rFonts w:eastAsiaTheme="minorEastAsia" w:hint="eastAsia"/>
                <w:color w:val="000000"/>
                <w:sz w:val="22"/>
                <w:szCs w:val="22"/>
              </w:rPr>
              <w:t>累積</w:t>
            </w:r>
            <w:r w:rsidR="00307293" w:rsidRPr="00482F46">
              <w:rPr>
                <w:rFonts w:eastAsiaTheme="minorEastAsia"/>
                <w:color w:val="000000"/>
                <w:sz w:val="22"/>
                <w:szCs w:val="22"/>
              </w:rPr>
              <w:t>高程（</w:t>
            </w:r>
            <w:r w:rsidR="00307293" w:rsidRPr="00482F46">
              <w:rPr>
                <w:rFonts w:eastAsiaTheme="minorEastAsia"/>
                <w:color w:val="000000"/>
                <w:sz w:val="22"/>
                <w:szCs w:val="22"/>
              </w:rPr>
              <w:t>m</w:t>
            </w:r>
            <w:r w:rsidR="00307293" w:rsidRPr="00482F46">
              <w:rPr>
                <w:rFonts w:eastAsiaTheme="minor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FEC40" w14:textId="77777777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482F46">
              <w:rPr>
                <w:rFonts w:eastAsiaTheme="minorEastAsia"/>
                <w:color w:val="000000"/>
                <w:sz w:val="22"/>
                <w:szCs w:val="22"/>
              </w:rPr>
              <w:t>定年結果（年）</w:t>
            </w:r>
          </w:p>
        </w:tc>
      </w:tr>
      <w:tr w:rsidR="00307293" w:rsidRPr="00482F46" w14:paraId="3111E953" w14:textId="77777777" w:rsidTr="004D41B0">
        <w:trPr>
          <w:trHeight w:val="404"/>
          <w:jc w:val="right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73F" w14:textId="70AE3519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307293">
              <w:rPr>
                <w:rFonts w:eastAsia="細明體"/>
                <w:position w:val="-10"/>
                <w:szCs w:val="22"/>
              </w:rPr>
              <w:object w:dxaOrig="260" w:dyaOrig="320" w14:anchorId="2E2F892C">
                <v:shape id="_x0000_i1120" type="#_x0000_t75" style="width:12.75pt;height:15.75pt" o:ole="">
                  <v:imagedata r:id="rId235" o:title=""/>
                </v:shape>
                <o:OLEObject Type="Embed" ProgID="Equation.DSMT4" ShapeID="_x0000_i1120" DrawAspect="Content" ObjectID="_1703744290" r:id="rId236"/>
              </w:objec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F4192" w14:textId="77777777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>
              <w:rPr>
                <w:rFonts w:eastAsiaTheme="minor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35508" w14:textId="77777777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482F46">
              <w:rPr>
                <w:rFonts w:eastAsiaTheme="minorEastAsia"/>
                <w:color w:val="000000"/>
                <w:sz w:val="22"/>
                <w:szCs w:val="22"/>
              </w:rPr>
              <w:t>0</w:t>
            </w:r>
          </w:p>
        </w:tc>
      </w:tr>
      <w:tr w:rsidR="00307293" w:rsidRPr="00482F46" w14:paraId="5EED9DDC" w14:textId="77777777" w:rsidTr="004D41B0">
        <w:trPr>
          <w:trHeight w:val="404"/>
          <w:jc w:val="right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0F1B1" w14:textId="489BC9B8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307293">
              <w:rPr>
                <w:rFonts w:eastAsiaTheme="minorEastAsia"/>
                <w:color w:val="000000"/>
                <w:position w:val="-10"/>
                <w:sz w:val="22"/>
                <w:szCs w:val="22"/>
              </w:rPr>
              <w:object w:dxaOrig="240" w:dyaOrig="320" w14:anchorId="7A7C4BA4">
                <v:shape id="_x0000_i1121" type="#_x0000_t75" style="width:11.25pt;height:15.75pt" o:ole="">
                  <v:imagedata r:id="rId237" o:title=""/>
                </v:shape>
                <o:OLEObject Type="Embed" ProgID="Equation.DSMT4" ShapeID="_x0000_i1121" DrawAspect="Content" ObjectID="_1703744291" r:id="rId238"/>
              </w:objec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4D34A" w14:textId="77777777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482F46">
              <w:rPr>
                <w:rFonts w:eastAsiaTheme="minor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A9C5D" w14:textId="77777777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482F46">
              <w:rPr>
                <w:rFonts w:eastAsiaTheme="minorEastAsia"/>
                <w:color w:val="000000"/>
                <w:sz w:val="22"/>
                <w:szCs w:val="22"/>
              </w:rPr>
              <w:t>8</w:t>
            </w:r>
            <w:r>
              <w:rPr>
                <w:rFonts w:eastAsiaTheme="minorEastAsia"/>
                <w:color w:val="000000"/>
                <w:sz w:val="22"/>
                <w:szCs w:val="22"/>
              </w:rPr>
              <w:t>0</w:t>
            </w:r>
            <w:r w:rsidRPr="00482F46">
              <w:rPr>
                <w:rFonts w:eastAsiaTheme="minorEastAsia"/>
                <w:color w:val="000000"/>
                <w:sz w:val="22"/>
                <w:szCs w:val="22"/>
              </w:rPr>
              <w:t>0</w:t>
            </w:r>
          </w:p>
        </w:tc>
      </w:tr>
      <w:tr w:rsidR="00307293" w:rsidRPr="00482F46" w14:paraId="15E87B7A" w14:textId="77777777" w:rsidTr="004D41B0">
        <w:trPr>
          <w:trHeight w:val="404"/>
          <w:jc w:val="right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E759" w14:textId="2FE6A389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307293">
              <w:rPr>
                <w:rFonts w:eastAsiaTheme="minorEastAsia"/>
                <w:color w:val="000000"/>
                <w:position w:val="-10"/>
                <w:sz w:val="22"/>
                <w:szCs w:val="22"/>
              </w:rPr>
              <w:object w:dxaOrig="260" w:dyaOrig="320" w14:anchorId="0858D8CC">
                <v:shape id="_x0000_i1122" type="#_x0000_t75" style="width:12.75pt;height:15.75pt" o:ole="">
                  <v:imagedata r:id="rId239" o:title=""/>
                </v:shape>
                <o:OLEObject Type="Embed" ProgID="Equation.DSMT4" ShapeID="_x0000_i1122" DrawAspect="Content" ObjectID="_1703744292" r:id="rId240"/>
              </w:objec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126C8" w14:textId="77777777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>
              <w:rPr>
                <w:rFonts w:eastAsiaTheme="minor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9C49D" w14:textId="77777777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482F46">
              <w:rPr>
                <w:rFonts w:eastAsiaTheme="minorEastAsia"/>
                <w:color w:val="000000"/>
                <w:sz w:val="22"/>
                <w:szCs w:val="22"/>
              </w:rPr>
              <w:t>1600</w:t>
            </w:r>
          </w:p>
        </w:tc>
      </w:tr>
      <w:tr w:rsidR="00307293" w:rsidRPr="00482F46" w14:paraId="5C1EC77B" w14:textId="77777777" w:rsidTr="004D41B0">
        <w:trPr>
          <w:trHeight w:val="404"/>
          <w:jc w:val="right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5B2E4" w14:textId="65505BA6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307293">
              <w:rPr>
                <w:rFonts w:eastAsiaTheme="minorEastAsia"/>
                <w:color w:val="000000"/>
                <w:position w:val="-10"/>
                <w:sz w:val="22"/>
                <w:szCs w:val="22"/>
              </w:rPr>
              <w:object w:dxaOrig="260" w:dyaOrig="320" w14:anchorId="51E3E441">
                <v:shape id="_x0000_i1123" type="#_x0000_t75" style="width:12.75pt;height:15.75pt" o:ole="">
                  <v:imagedata r:id="rId241" o:title=""/>
                </v:shape>
                <o:OLEObject Type="Embed" ProgID="Equation.DSMT4" ShapeID="_x0000_i1123" DrawAspect="Content" ObjectID="_1703744293" r:id="rId242"/>
              </w:objec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C97D1" w14:textId="77777777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482F46">
              <w:rPr>
                <w:rFonts w:eastAsiaTheme="minorEastAsia"/>
                <w:color w:val="000000"/>
                <w:sz w:val="22"/>
                <w:szCs w:val="22"/>
              </w:rPr>
              <w:t>1</w:t>
            </w:r>
            <w:r>
              <w:rPr>
                <w:rFonts w:eastAsiaTheme="minor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EF3D" w14:textId="77777777" w:rsidR="00307293" w:rsidRPr="00482F46" w:rsidRDefault="00307293" w:rsidP="00307293">
            <w:pPr>
              <w:jc w:val="center"/>
              <w:rPr>
                <w:rFonts w:eastAsiaTheme="minorEastAsia"/>
                <w:color w:val="000000"/>
                <w:sz w:val="22"/>
                <w:szCs w:val="22"/>
              </w:rPr>
            </w:pPr>
            <w:r w:rsidRPr="00482F46">
              <w:rPr>
                <w:rFonts w:eastAsiaTheme="minorEastAsia"/>
                <w:color w:val="000000"/>
                <w:sz w:val="22"/>
                <w:szCs w:val="22"/>
              </w:rPr>
              <w:t>2</w:t>
            </w:r>
            <w:r>
              <w:rPr>
                <w:rFonts w:eastAsiaTheme="minorEastAsia"/>
                <w:color w:val="000000"/>
                <w:sz w:val="22"/>
                <w:szCs w:val="22"/>
              </w:rPr>
              <w:t>400</w:t>
            </w:r>
          </w:p>
        </w:tc>
      </w:tr>
    </w:tbl>
    <w:p w14:paraId="62487907" w14:textId="1A78DF10" w:rsidR="00DC1A92" w:rsidRDefault="00DC1A92" w:rsidP="00420336">
      <w:pPr>
        <w:pStyle w:val="TIT1"/>
        <w:spacing w:before="60"/>
        <w:ind w:left="357" w:hanging="357"/>
      </w:pPr>
    </w:p>
    <w:p w14:paraId="333A8B24" w14:textId="7449A203" w:rsidR="00925543" w:rsidRPr="00420336" w:rsidRDefault="00C173D7" w:rsidP="00420336">
      <w:pPr>
        <w:pStyle w:val="TIT1"/>
        <w:spacing w:before="60"/>
        <w:ind w:left="357" w:hanging="357"/>
      </w:pPr>
      <w:r w:rsidRPr="00420336">
        <w:rPr>
          <w:rFonts w:hint="eastAsia"/>
        </w:rPr>
        <w:t>4</w:t>
      </w:r>
      <w:r w:rsidR="00E12EA8">
        <w:rPr>
          <w:rFonts w:hint="eastAsia"/>
        </w:rPr>
        <w:t>3</w:t>
      </w:r>
      <w:r w:rsidRPr="00420336">
        <w:t>.</w:t>
      </w:r>
      <w:r w:rsidR="00307293" w:rsidRPr="00420336">
        <w:tab/>
      </w:r>
      <w:r w:rsidR="000276FD" w:rsidRPr="00420336">
        <w:rPr>
          <w:rFonts w:hint="eastAsia"/>
        </w:rPr>
        <w:t>該</w:t>
      </w:r>
      <w:r w:rsidR="00925543" w:rsidRPr="00420336">
        <w:rPr>
          <w:rFonts w:hint="eastAsia"/>
        </w:rPr>
        <w:t>海蝕</w:t>
      </w:r>
      <w:proofErr w:type="gramStart"/>
      <w:r w:rsidR="00925543" w:rsidRPr="00420336">
        <w:rPr>
          <w:rFonts w:hint="eastAsia"/>
        </w:rPr>
        <w:t>凹</w:t>
      </w:r>
      <w:proofErr w:type="gramEnd"/>
      <w:r w:rsidR="00925543" w:rsidRPr="00420336">
        <w:rPr>
          <w:rFonts w:hint="eastAsia"/>
        </w:rPr>
        <w:t>壁生成的過程中，下列何項地質作用影響最小</w:t>
      </w:r>
      <w:r w:rsidR="00307293" w:rsidRPr="00420336">
        <w:rPr>
          <w:rFonts w:hint="eastAsia"/>
        </w:rPr>
        <w:t>？</w:t>
      </w:r>
    </w:p>
    <w:p w14:paraId="223CE721" w14:textId="2DB4665E" w:rsidR="0013437F" w:rsidRDefault="00925543" w:rsidP="0013437F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13437F">
        <w:rPr>
          <w:rFonts w:hint="eastAsia"/>
          <w:spacing w:val="10"/>
          <w:sz w:val="22"/>
        </w:rPr>
        <w:t>(A)</w:t>
      </w:r>
      <w:r w:rsidRPr="0013437F">
        <w:rPr>
          <w:rFonts w:hint="eastAsia"/>
          <w:spacing w:val="10"/>
          <w:sz w:val="22"/>
        </w:rPr>
        <w:t>侵蝕作用</w:t>
      </w:r>
      <w:r w:rsidR="00307293" w:rsidRPr="0013437F">
        <w:rPr>
          <w:spacing w:val="10"/>
          <w:sz w:val="22"/>
        </w:rPr>
        <w:tab/>
      </w:r>
      <w:r w:rsidRPr="0013437F">
        <w:rPr>
          <w:rFonts w:hint="eastAsia"/>
          <w:spacing w:val="10"/>
          <w:sz w:val="22"/>
        </w:rPr>
        <w:t>(B)</w:t>
      </w:r>
      <w:r w:rsidRPr="0013437F">
        <w:rPr>
          <w:rFonts w:hint="eastAsia"/>
          <w:spacing w:val="10"/>
          <w:sz w:val="22"/>
        </w:rPr>
        <w:t>搬運作用</w:t>
      </w:r>
      <w:r w:rsidR="00307293" w:rsidRPr="0013437F">
        <w:rPr>
          <w:spacing w:val="10"/>
          <w:sz w:val="22"/>
        </w:rPr>
        <w:tab/>
      </w:r>
      <w:r w:rsidRPr="0013437F">
        <w:rPr>
          <w:rFonts w:hint="eastAsia"/>
          <w:spacing w:val="10"/>
          <w:sz w:val="22"/>
        </w:rPr>
        <w:t>(C)</w:t>
      </w:r>
      <w:r w:rsidR="004D24B1">
        <w:rPr>
          <w:rFonts w:hint="eastAsia"/>
          <w:spacing w:val="10"/>
          <w:sz w:val="22"/>
        </w:rPr>
        <w:t>變質</w:t>
      </w:r>
      <w:r w:rsidRPr="0013437F">
        <w:rPr>
          <w:rFonts w:hint="eastAsia"/>
          <w:spacing w:val="10"/>
          <w:sz w:val="22"/>
        </w:rPr>
        <w:t>作用</w:t>
      </w:r>
    </w:p>
    <w:p w14:paraId="67F8A44A" w14:textId="1DCC336F" w:rsidR="00C173D7" w:rsidRPr="0013437F" w:rsidRDefault="00925543" w:rsidP="0013437F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rPr>
          <w:spacing w:val="10"/>
          <w:sz w:val="22"/>
        </w:rPr>
      </w:pPr>
      <w:r w:rsidRPr="0013437F">
        <w:rPr>
          <w:rFonts w:hint="eastAsia"/>
          <w:spacing w:val="10"/>
          <w:sz w:val="22"/>
        </w:rPr>
        <w:t>(D)</w:t>
      </w:r>
      <w:r w:rsidR="004D24B1">
        <w:rPr>
          <w:rFonts w:hint="eastAsia"/>
          <w:spacing w:val="10"/>
          <w:sz w:val="22"/>
        </w:rPr>
        <w:t>風化</w:t>
      </w:r>
      <w:r w:rsidRPr="0013437F">
        <w:rPr>
          <w:rFonts w:hint="eastAsia"/>
          <w:spacing w:val="10"/>
          <w:sz w:val="22"/>
        </w:rPr>
        <w:t>作用</w:t>
      </w:r>
      <w:r w:rsidR="00307293" w:rsidRPr="0013437F">
        <w:rPr>
          <w:spacing w:val="10"/>
          <w:sz w:val="22"/>
        </w:rPr>
        <w:tab/>
      </w:r>
      <w:r w:rsidRPr="0013437F">
        <w:rPr>
          <w:rFonts w:hint="eastAsia"/>
          <w:spacing w:val="10"/>
          <w:sz w:val="22"/>
        </w:rPr>
        <w:t>(E)</w:t>
      </w:r>
      <w:r w:rsidRPr="0013437F">
        <w:rPr>
          <w:rFonts w:hint="eastAsia"/>
          <w:spacing w:val="10"/>
          <w:sz w:val="22"/>
        </w:rPr>
        <w:t>大地震</w:t>
      </w:r>
      <w:proofErr w:type="gramStart"/>
      <w:r w:rsidRPr="0013437F">
        <w:rPr>
          <w:rFonts w:hint="eastAsia"/>
          <w:spacing w:val="10"/>
          <w:sz w:val="22"/>
        </w:rPr>
        <w:t>瞬間抬</w:t>
      </w:r>
      <w:proofErr w:type="gramEnd"/>
      <w:r w:rsidRPr="0013437F">
        <w:rPr>
          <w:rFonts w:hint="eastAsia"/>
          <w:spacing w:val="10"/>
          <w:sz w:val="22"/>
        </w:rPr>
        <w:t>升</w:t>
      </w:r>
    </w:p>
    <w:p w14:paraId="48C39E46" w14:textId="7388C9D2" w:rsidR="00533544" w:rsidRPr="00420336" w:rsidRDefault="00533544" w:rsidP="00420336">
      <w:pPr>
        <w:pStyle w:val="TIT1"/>
        <w:spacing w:before="60"/>
        <w:ind w:left="357" w:hanging="357"/>
      </w:pPr>
      <w:r w:rsidRPr="00420336">
        <w:rPr>
          <w:rFonts w:hint="eastAsia"/>
        </w:rPr>
        <w:t>4</w:t>
      </w:r>
      <w:r w:rsidR="00E12EA8">
        <w:rPr>
          <w:rFonts w:hint="eastAsia"/>
        </w:rPr>
        <w:t>4</w:t>
      </w:r>
      <w:r w:rsidRPr="00420336">
        <w:rPr>
          <w:rFonts w:hint="eastAsia"/>
        </w:rPr>
        <w:t>.</w:t>
      </w:r>
      <w:r w:rsidR="00307293" w:rsidRPr="00420336">
        <w:tab/>
      </w:r>
      <w:r w:rsidRPr="00420336">
        <w:rPr>
          <w:rFonts w:hint="eastAsia"/>
        </w:rPr>
        <w:t>有關碳</w:t>
      </w:r>
      <w:r w:rsidRPr="00420336">
        <w:rPr>
          <w:rFonts w:hint="eastAsia"/>
        </w:rPr>
        <w:t>-14</w:t>
      </w:r>
      <w:r w:rsidRPr="00420336">
        <w:rPr>
          <w:rFonts w:hint="eastAsia"/>
        </w:rPr>
        <w:t>定年的敘述，下列哪些正確</w:t>
      </w:r>
      <w:r w:rsidR="00307293" w:rsidRPr="00420336">
        <w:rPr>
          <w:rFonts w:hint="eastAsia"/>
        </w:rPr>
        <w:t>？（</w:t>
      </w:r>
      <w:r w:rsidRPr="00420336">
        <w:rPr>
          <w:rFonts w:hint="eastAsia"/>
        </w:rPr>
        <w:t>應選</w:t>
      </w:r>
      <w:r w:rsidRPr="00420336">
        <w:rPr>
          <w:rFonts w:hint="eastAsia"/>
        </w:rPr>
        <w:t>2</w:t>
      </w:r>
      <w:r w:rsidRPr="00420336">
        <w:rPr>
          <w:rFonts w:hint="eastAsia"/>
        </w:rPr>
        <w:t>項</w:t>
      </w:r>
      <w:r w:rsidR="00307293" w:rsidRPr="00420336">
        <w:rPr>
          <w:rFonts w:hint="eastAsia"/>
        </w:rPr>
        <w:t>）</w:t>
      </w:r>
    </w:p>
    <w:p w14:paraId="0C264C4B" w14:textId="77777777" w:rsidR="003E556A" w:rsidRDefault="00533544" w:rsidP="003C1C96">
      <w:pPr>
        <w:pStyle w:val="AA"/>
        <w:ind w:left="684" w:hangingChars="135" w:hanging="324"/>
        <w:jc w:val="both"/>
      </w:pPr>
      <w:r w:rsidRPr="003C1C96">
        <w:rPr>
          <w:rFonts w:hint="eastAsia"/>
        </w:rPr>
        <w:t>(A)</w:t>
      </w:r>
      <w:r w:rsidRPr="003C1C96">
        <w:rPr>
          <w:rFonts w:hint="eastAsia"/>
        </w:rPr>
        <w:t>碳</w:t>
      </w:r>
      <w:r w:rsidRPr="003C1C96">
        <w:rPr>
          <w:rFonts w:hint="eastAsia"/>
        </w:rPr>
        <w:t>-14</w:t>
      </w:r>
      <w:proofErr w:type="gramStart"/>
      <w:r w:rsidRPr="003C1C96">
        <w:rPr>
          <w:rFonts w:hint="eastAsia"/>
        </w:rPr>
        <w:t>定年法為</w:t>
      </w:r>
      <w:proofErr w:type="gramEnd"/>
      <w:r w:rsidRPr="003C1C96">
        <w:rPr>
          <w:rFonts w:hint="eastAsia"/>
        </w:rPr>
        <w:t>絕對</w:t>
      </w:r>
      <w:r w:rsidR="004D24B1">
        <w:rPr>
          <w:rFonts w:hint="eastAsia"/>
        </w:rPr>
        <w:t>地質年代</w:t>
      </w:r>
      <w:proofErr w:type="gramStart"/>
      <w:r w:rsidRPr="003C1C96">
        <w:rPr>
          <w:rFonts w:hint="eastAsia"/>
        </w:rPr>
        <w:t>定年</w:t>
      </w:r>
      <w:proofErr w:type="gramEnd"/>
      <w:r w:rsidRPr="003C1C96">
        <w:rPr>
          <w:rFonts w:hint="eastAsia"/>
        </w:rPr>
        <w:t>法</w:t>
      </w:r>
      <w:r w:rsidR="00307293" w:rsidRPr="003C1C96">
        <w:tab/>
      </w:r>
    </w:p>
    <w:p w14:paraId="139BB2C8" w14:textId="7BBC917C" w:rsidR="00533544" w:rsidRPr="003C1C96" w:rsidRDefault="00533544" w:rsidP="003C1C96">
      <w:pPr>
        <w:pStyle w:val="AA"/>
        <w:ind w:left="684" w:hangingChars="135" w:hanging="324"/>
        <w:jc w:val="both"/>
      </w:pPr>
      <w:r w:rsidRPr="003C1C96">
        <w:rPr>
          <w:rFonts w:hint="eastAsia"/>
        </w:rPr>
        <w:t>(B)</w:t>
      </w:r>
      <w:r w:rsidRPr="003C1C96">
        <w:rPr>
          <w:rFonts w:hint="eastAsia"/>
        </w:rPr>
        <w:t>碳</w:t>
      </w:r>
      <w:r w:rsidRPr="003C1C96">
        <w:rPr>
          <w:rFonts w:hint="eastAsia"/>
        </w:rPr>
        <w:t>-14</w:t>
      </w:r>
      <w:r w:rsidRPr="003C1C96">
        <w:rPr>
          <w:rFonts w:hint="eastAsia"/>
        </w:rPr>
        <w:t>具放射性</w:t>
      </w:r>
    </w:p>
    <w:p w14:paraId="572663D8" w14:textId="04250FDD" w:rsidR="00533544" w:rsidRPr="003C1C96" w:rsidRDefault="00533544" w:rsidP="003C1C96">
      <w:pPr>
        <w:pStyle w:val="AA"/>
        <w:ind w:left="684" w:hangingChars="135" w:hanging="324"/>
        <w:jc w:val="both"/>
      </w:pPr>
      <w:r w:rsidRPr="003C1C96">
        <w:rPr>
          <w:rFonts w:hint="eastAsia"/>
        </w:rPr>
        <w:t>(C)</w:t>
      </w:r>
      <w:r w:rsidRPr="003C1C96">
        <w:rPr>
          <w:rFonts w:hint="eastAsia"/>
        </w:rPr>
        <w:t>碳</w:t>
      </w:r>
      <w:r w:rsidRPr="003C1C96">
        <w:rPr>
          <w:rFonts w:hint="eastAsia"/>
        </w:rPr>
        <w:t>-14</w:t>
      </w:r>
      <w:r w:rsidRPr="003C1C96">
        <w:rPr>
          <w:rFonts w:hint="eastAsia"/>
        </w:rPr>
        <w:t>之半衰期約</w:t>
      </w:r>
      <w:r w:rsidR="004D24B1" w:rsidRPr="003C1C96">
        <w:rPr>
          <w:rFonts w:hint="eastAsia"/>
        </w:rPr>
        <w:t>為</w:t>
      </w:r>
      <w:r w:rsidRPr="003C1C96">
        <w:rPr>
          <w:rFonts w:hint="eastAsia"/>
        </w:rPr>
        <w:t>5730</w:t>
      </w:r>
      <w:r w:rsidRPr="003C1C96">
        <w:rPr>
          <w:rFonts w:hint="eastAsia"/>
        </w:rPr>
        <w:t>年，</w:t>
      </w:r>
      <w:proofErr w:type="gramStart"/>
      <w:r w:rsidRPr="003C1C96">
        <w:rPr>
          <w:rFonts w:hint="eastAsia"/>
        </w:rPr>
        <w:t>此定年</w:t>
      </w:r>
      <w:proofErr w:type="gramEnd"/>
      <w:r w:rsidR="004D24B1">
        <w:rPr>
          <w:rFonts w:hint="eastAsia"/>
        </w:rPr>
        <w:t>方式</w:t>
      </w:r>
      <w:r w:rsidRPr="003C1C96">
        <w:rPr>
          <w:rFonts w:hint="eastAsia"/>
        </w:rPr>
        <w:t>適用於時間尺度十萬年以上事件之探討</w:t>
      </w:r>
    </w:p>
    <w:p w14:paraId="76D1305B" w14:textId="204143ED" w:rsidR="00533544" w:rsidRPr="003C1C96" w:rsidRDefault="00533544" w:rsidP="003C1C96">
      <w:pPr>
        <w:pStyle w:val="AA"/>
        <w:ind w:left="684" w:hangingChars="135" w:hanging="324"/>
        <w:jc w:val="both"/>
      </w:pPr>
      <w:r w:rsidRPr="003C1C96">
        <w:rPr>
          <w:rFonts w:hint="eastAsia"/>
        </w:rPr>
        <w:t>(D)</w:t>
      </w:r>
      <w:r w:rsidRPr="003C1C96">
        <w:rPr>
          <w:rFonts w:hint="eastAsia"/>
        </w:rPr>
        <w:t>碳</w:t>
      </w:r>
      <w:r w:rsidRPr="003C1C96">
        <w:rPr>
          <w:rFonts w:hint="eastAsia"/>
        </w:rPr>
        <w:t>-14</w:t>
      </w:r>
      <w:r w:rsidRPr="003C1C96">
        <w:rPr>
          <w:rFonts w:hint="eastAsia"/>
        </w:rPr>
        <w:t>定年中，母元素</w:t>
      </w:r>
      <w:r w:rsidR="002236B4" w:rsidRPr="003C1C96">
        <w:rPr>
          <w:rFonts w:hint="eastAsia"/>
        </w:rPr>
        <w:t>含量</w:t>
      </w:r>
      <w:r w:rsidRPr="003C1C96">
        <w:rPr>
          <w:rFonts w:hint="eastAsia"/>
        </w:rPr>
        <w:t>的比例隨時間呈線性衰減</w:t>
      </w:r>
    </w:p>
    <w:p w14:paraId="5238F98F" w14:textId="260646BA" w:rsidR="00C173D7" w:rsidRPr="003C1C96" w:rsidRDefault="00533544" w:rsidP="003C1C96">
      <w:pPr>
        <w:pStyle w:val="AA"/>
        <w:ind w:left="684" w:hangingChars="135" w:hanging="324"/>
        <w:jc w:val="both"/>
      </w:pPr>
      <w:r w:rsidRPr="003C1C96">
        <w:rPr>
          <w:rFonts w:hint="eastAsia"/>
        </w:rPr>
        <w:t>(E)</w:t>
      </w:r>
      <w:r w:rsidRPr="003C1C96">
        <w:rPr>
          <w:rFonts w:hint="eastAsia"/>
        </w:rPr>
        <w:t>碳</w:t>
      </w:r>
      <w:r w:rsidRPr="003C1C96">
        <w:rPr>
          <w:rFonts w:hint="eastAsia"/>
        </w:rPr>
        <w:t>-14</w:t>
      </w:r>
      <w:r w:rsidRPr="003C1C96">
        <w:rPr>
          <w:rFonts w:hint="eastAsia"/>
        </w:rPr>
        <w:t>和</w:t>
      </w:r>
      <w:proofErr w:type="gramStart"/>
      <w:r w:rsidRPr="003C1C96">
        <w:rPr>
          <w:rFonts w:hint="eastAsia"/>
        </w:rPr>
        <w:t>碳</w:t>
      </w:r>
      <w:r w:rsidRPr="003C1C96">
        <w:rPr>
          <w:rFonts w:hint="eastAsia"/>
        </w:rPr>
        <w:t>-</w:t>
      </w:r>
      <w:proofErr w:type="gramEnd"/>
      <w:r w:rsidRPr="003C1C96">
        <w:rPr>
          <w:rFonts w:hint="eastAsia"/>
        </w:rPr>
        <w:t>12</w:t>
      </w:r>
      <w:r w:rsidRPr="003C1C96">
        <w:rPr>
          <w:rFonts w:hint="eastAsia"/>
        </w:rPr>
        <w:t>是同位素，碳</w:t>
      </w:r>
      <w:bookmarkStart w:id="3" w:name="_Hlk86918548"/>
      <w:r w:rsidRPr="003C1C96">
        <w:rPr>
          <w:rFonts w:hint="eastAsia"/>
        </w:rPr>
        <w:t>-14</w:t>
      </w:r>
      <w:r w:rsidRPr="003C1C96">
        <w:rPr>
          <w:rFonts w:hint="eastAsia"/>
        </w:rPr>
        <w:t>的原子核由</w:t>
      </w:r>
      <w:r w:rsidRPr="003C1C96">
        <w:rPr>
          <w:rFonts w:hint="eastAsia"/>
        </w:rPr>
        <w:t>8</w:t>
      </w:r>
      <w:r w:rsidRPr="003C1C96">
        <w:rPr>
          <w:rFonts w:hint="eastAsia"/>
        </w:rPr>
        <w:t>個質子和</w:t>
      </w:r>
      <w:r w:rsidRPr="003C1C96">
        <w:rPr>
          <w:rFonts w:hint="eastAsia"/>
        </w:rPr>
        <w:t>6</w:t>
      </w:r>
      <w:r w:rsidRPr="003C1C96">
        <w:rPr>
          <w:rFonts w:hint="eastAsia"/>
        </w:rPr>
        <w:t>個中子組成</w:t>
      </w:r>
    </w:p>
    <w:p w14:paraId="6ECACF5E" w14:textId="3A5E6513" w:rsidR="00E66DEC" w:rsidRPr="00420336" w:rsidRDefault="00C53ECE" w:rsidP="00420336">
      <w:pPr>
        <w:pStyle w:val="TIT1"/>
        <w:spacing w:before="60"/>
        <w:ind w:left="357" w:hanging="357"/>
      </w:pPr>
      <w:r w:rsidRPr="00420336">
        <w:t>4</w:t>
      </w:r>
      <w:r w:rsidR="00E12EA8">
        <w:rPr>
          <w:rFonts w:hint="eastAsia"/>
        </w:rPr>
        <w:t>5</w:t>
      </w:r>
      <w:r w:rsidR="00790D17" w:rsidRPr="00420336">
        <w:t>.</w:t>
      </w:r>
      <w:r w:rsidR="00307293" w:rsidRPr="00420336">
        <w:tab/>
      </w:r>
      <w:r w:rsidR="004D24B1" w:rsidRPr="004D24B1">
        <w:rPr>
          <w:rFonts w:hint="eastAsia"/>
          <w:spacing w:val="8"/>
        </w:rPr>
        <w:t>若此</w:t>
      </w:r>
      <w:proofErr w:type="gramStart"/>
      <w:r w:rsidR="004D24B1" w:rsidRPr="004D24B1">
        <w:rPr>
          <w:rFonts w:hint="eastAsia"/>
          <w:spacing w:val="8"/>
        </w:rPr>
        <w:t>海岸海階的</w:t>
      </w:r>
      <w:proofErr w:type="gramEnd"/>
      <w:r w:rsidR="004D24B1" w:rsidRPr="004D24B1">
        <w:rPr>
          <w:rFonts w:hint="eastAsia"/>
          <w:spacing w:val="8"/>
        </w:rPr>
        <w:t>形成主要由偶發大地震事件所引起，假設在兩次大地震之間無</w:t>
      </w:r>
      <w:proofErr w:type="gramStart"/>
      <w:r w:rsidR="004D24B1" w:rsidRPr="004D24B1">
        <w:rPr>
          <w:rFonts w:hint="eastAsia"/>
          <w:spacing w:val="8"/>
        </w:rPr>
        <w:t>明顯抬升</w:t>
      </w:r>
      <w:proofErr w:type="gramEnd"/>
      <w:r w:rsidR="004D24B1" w:rsidRPr="004D24B1">
        <w:rPr>
          <w:rFonts w:hint="eastAsia"/>
          <w:spacing w:val="8"/>
        </w:rPr>
        <w:t>與海水面高度變化，請依下列坐標軸與表</w:t>
      </w:r>
      <w:r w:rsidR="004D24B1" w:rsidRPr="004D24B1">
        <w:rPr>
          <w:rFonts w:hint="eastAsia"/>
          <w:spacing w:val="8"/>
        </w:rPr>
        <w:t>3</w:t>
      </w:r>
      <w:r w:rsidR="004D24B1" w:rsidRPr="004D24B1">
        <w:rPr>
          <w:rFonts w:hint="eastAsia"/>
          <w:spacing w:val="8"/>
        </w:rPr>
        <w:t>的數據，畫出</w:t>
      </w:r>
      <w:r w:rsidR="004D24B1">
        <w:rPr>
          <w:rFonts w:hint="eastAsia"/>
          <w:spacing w:val="8"/>
        </w:rPr>
        <w:t>此海岸</w:t>
      </w:r>
      <w:r w:rsidR="004D24B1" w:rsidRPr="004D24B1">
        <w:rPr>
          <w:spacing w:val="8"/>
          <w:position w:val="-10"/>
        </w:rPr>
        <w:object w:dxaOrig="260" w:dyaOrig="320" w14:anchorId="2E797806">
          <v:shape id="_x0000_i1124" type="#_x0000_t75" style="width:12.75pt;height:15.75pt" o:ole="">
            <v:imagedata r:id="rId243" o:title=""/>
          </v:shape>
          <o:OLEObject Type="Embed" ProgID="Equation.DSMT4" ShapeID="_x0000_i1124" DrawAspect="Content" ObjectID="_1703744294" r:id="rId244"/>
        </w:object>
      </w:r>
      <w:r w:rsidR="004D24B1">
        <w:rPr>
          <w:rFonts w:hint="eastAsia"/>
          <w:spacing w:val="8"/>
        </w:rPr>
        <w:t>到</w:t>
      </w:r>
      <w:r w:rsidR="004D24B1" w:rsidRPr="004D24B1">
        <w:rPr>
          <w:spacing w:val="8"/>
          <w:position w:val="-10"/>
        </w:rPr>
        <w:object w:dxaOrig="260" w:dyaOrig="320" w14:anchorId="7AB77422">
          <v:shape id="_x0000_i1125" type="#_x0000_t75" style="width:12.75pt;height:15.75pt" o:ole="">
            <v:imagedata r:id="rId245" o:title=""/>
          </v:shape>
          <o:OLEObject Type="Embed" ProgID="Equation.DSMT4" ShapeID="_x0000_i1125" DrawAspect="Content" ObjectID="_1703744295" r:id="rId246"/>
        </w:object>
      </w:r>
      <w:proofErr w:type="gramStart"/>
      <w:r w:rsidR="004D24B1">
        <w:rPr>
          <w:rFonts w:hint="eastAsia"/>
          <w:spacing w:val="8"/>
        </w:rPr>
        <w:t>期間</w:t>
      </w:r>
      <w:proofErr w:type="gramEnd"/>
      <w:r w:rsidR="004D24B1">
        <w:rPr>
          <w:rFonts w:hint="eastAsia"/>
          <w:spacing w:val="8"/>
        </w:rPr>
        <w:t>，</w:t>
      </w:r>
      <w:r w:rsidR="004D24B1" w:rsidRPr="004D24B1">
        <w:rPr>
          <w:rFonts w:hint="eastAsia"/>
          <w:spacing w:val="8"/>
        </w:rPr>
        <w:t>最符合上述地</w:t>
      </w:r>
      <w:proofErr w:type="gramStart"/>
      <w:r w:rsidR="004D24B1" w:rsidRPr="004D24B1">
        <w:rPr>
          <w:rFonts w:hint="eastAsia"/>
          <w:spacing w:val="8"/>
        </w:rPr>
        <w:t>體抬</w:t>
      </w:r>
      <w:proofErr w:type="gramEnd"/>
      <w:r w:rsidR="004D24B1" w:rsidRPr="004D24B1">
        <w:rPr>
          <w:rFonts w:hint="eastAsia"/>
          <w:spacing w:val="8"/>
        </w:rPr>
        <w:t>升情形之累積高程</w:t>
      </w:r>
      <w:r w:rsidR="004D24B1">
        <w:rPr>
          <w:rFonts w:hint="eastAsia"/>
          <w:spacing w:val="8"/>
        </w:rPr>
        <w:t>（</w:t>
      </w:r>
      <w:r w:rsidR="004D24B1" w:rsidRPr="004D24B1">
        <w:rPr>
          <w:rFonts w:hint="eastAsia"/>
          <w:spacing w:val="8"/>
        </w:rPr>
        <w:t>縱軸</w:t>
      </w:r>
      <w:r w:rsidR="004D24B1">
        <w:rPr>
          <w:rFonts w:hint="eastAsia"/>
          <w:spacing w:val="8"/>
        </w:rPr>
        <w:t>）</w:t>
      </w:r>
      <w:r w:rsidR="004D24B1" w:rsidRPr="004D24B1">
        <w:rPr>
          <w:rFonts w:hint="eastAsia"/>
          <w:spacing w:val="8"/>
        </w:rPr>
        <w:t>隨時間</w:t>
      </w:r>
      <w:r w:rsidR="004D24B1">
        <w:rPr>
          <w:rFonts w:hint="eastAsia"/>
          <w:spacing w:val="8"/>
        </w:rPr>
        <w:t>（</w:t>
      </w:r>
      <w:r w:rsidR="004D24B1" w:rsidRPr="004D24B1">
        <w:rPr>
          <w:rFonts w:hint="eastAsia"/>
          <w:spacing w:val="8"/>
        </w:rPr>
        <w:t>橫軸</w:t>
      </w:r>
      <w:r w:rsidR="004D24B1">
        <w:rPr>
          <w:rFonts w:hint="eastAsia"/>
          <w:spacing w:val="8"/>
        </w:rPr>
        <w:t>）</w:t>
      </w:r>
      <w:r w:rsidR="004D24B1" w:rsidRPr="004D24B1">
        <w:rPr>
          <w:rFonts w:hint="eastAsia"/>
          <w:spacing w:val="8"/>
        </w:rPr>
        <w:t>的變化圖</w:t>
      </w:r>
      <w:r w:rsidR="004D24B1">
        <w:rPr>
          <w:rFonts w:hint="eastAsia"/>
          <w:spacing w:val="8"/>
        </w:rPr>
        <w:t>（</w:t>
      </w:r>
      <w:r w:rsidR="004D24B1" w:rsidRPr="004D24B1">
        <w:rPr>
          <w:rFonts w:hint="eastAsia"/>
          <w:spacing w:val="8"/>
        </w:rPr>
        <w:t>2</w:t>
      </w:r>
      <w:r w:rsidR="004D24B1" w:rsidRPr="004D24B1">
        <w:rPr>
          <w:rFonts w:hint="eastAsia"/>
          <w:spacing w:val="8"/>
        </w:rPr>
        <w:t>分</w:t>
      </w:r>
      <w:r w:rsidR="004D24B1">
        <w:rPr>
          <w:rFonts w:hint="eastAsia"/>
          <w:spacing w:val="8"/>
        </w:rPr>
        <w:t>）</w:t>
      </w:r>
      <w:r w:rsidR="004D24B1" w:rsidRPr="004D24B1">
        <w:rPr>
          <w:rFonts w:hint="eastAsia"/>
          <w:spacing w:val="8"/>
        </w:rPr>
        <w:t>。注意：由大地震引起的</w:t>
      </w:r>
      <w:proofErr w:type="gramStart"/>
      <w:r w:rsidR="004D24B1" w:rsidRPr="004D24B1">
        <w:rPr>
          <w:rFonts w:hint="eastAsia"/>
          <w:spacing w:val="8"/>
        </w:rPr>
        <w:t>快速抬升</w:t>
      </w:r>
      <w:proofErr w:type="gramEnd"/>
      <w:r w:rsidR="004D24B1" w:rsidRPr="004D24B1">
        <w:rPr>
          <w:rFonts w:hint="eastAsia"/>
          <w:spacing w:val="8"/>
        </w:rPr>
        <w:t>，和</w:t>
      </w:r>
      <w:proofErr w:type="gramStart"/>
      <w:r w:rsidR="004D24B1" w:rsidRPr="004D24B1">
        <w:rPr>
          <w:rFonts w:hint="eastAsia"/>
          <w:spacing w:val="8"/>
        </w:rPr>
        <w:t>緩慢抬升</w:t>
      </w:r>
      <w:proofErr w:type="gramEnd"/>
      <w:r w:rsidR="004D24B1" w:rsidRPr="004D24B1">
        <w:rPr>
          <w:rFonts w:hint="eastAsia"/>
          <w:spacing w:val="8"/>
        </w:rPr>
        <w:t>是有所不同的。並列式計算此海岸</w:t>
      </w:r>
      <w:r w:rsidR="009759D7" w:rsidRPr="004D24B1">
        <w:rPr>
          <w:spacing w:val="8"/>
          <w:position w:val="-10"/>
        </w:rPr>
        <w:object w:dxaOrig="260" w:dyaOrig="320" w14:anchorId="50F9BED3">
          <v:shape id="_x0000_i1126" type="#_x0000_t75" style="width:12.75pt;height:15.75pt" o:ole="">
            <v:imagedata r:id="rId243" o:title=""/>
          </v:shape>
          <o:OLEObject Type="Embed" ProgID="Equation.DSMT4" ShapeID="_x0000_i1126" DrawAspect="Content" ObjectID="_1703744296" r:id="rId247"/>
        </w:object>
      </w:r>
      <w:r w:rsidR="004D24B1" w:rsidRPr="004D24B1">
        <w:rPr>
          <w:rFonts w:hint="eastAsia"/>
          <w:spacing w:val="8"/>
        </w:rPr>
        <w:t>到</w:t>
      </w:r>
      <w:r w:rsidR="009759D7" w:rsidRPr="004D24B1">
        <w:rPr>
          <w:spacing w:val="8"/>
          <w:position w:val="-10"/>
        </w:rPr>
        <w:object w:dxaOrig="260" w:dyaOrig="320" w14:anchorId="115844A8">
          <v:shape id="_x0000_i1127" type="#_x0000_t75" style="width:12.75pt;height:15.75pt" o:ole="">
            <v:imagedata r:id="rId245" o:title=""/>
          </v:shape>
          <o:OLEObject Type="Embed" ProgID="Equation.DSMT4" ShapeID="_x0000_i1127" DrawAspect="Content" ObjectID="_1703744297" r:id="rId248"/>
        </w:object>
      </w:r>
      <w:r w:rsidR="004D24B1" w:rsidRPr="004D24B1">
        <w:rPr>
          <w:rFonts w:hint="eastAsia"/>
          <w:spacing w:val="8"/>
        </w:rPr>
        <w:t>期間的</w:t>
      </w:r>
      <w:proofErr w:type="gramStart"/>
      <w:r w:rsidR="004D24B1" w:rsidRPr="004D24B1">
        <w:rPr>
          <w:rFonts w:hint="eastAsia"/>
          <w:spacing w:val="8"/>
        </w:rPr>
        <w:t>平均抬升速率</w:t>
      </w:r>
      <w:proofErr w:type="gramEnd"/>
      <w:r w:rsidR="009759D7">
        <w:rPr>
          <w:rFonts w:hint="eastAsia"/>
          <w:spacing w:val="8"/>
        </w:rPr>
        <w:t>（</w:t>
      </w:r>
      <w:r w:rsidR="004D24B1" w:rsidRPr="004D24B1">
        <w:rPr>
          <w:rFonts w:hint="eastAsia"/>
          <w:spacing w:val="8"/>
        </w:rPr>
        <w:t>單位為</w:t>
      </w:r>
      <w:r w:rsidR="004D24B1" w:rsidRPr="004D24B1">
        <w:rPr>
          <w:rFonts w:hint="eastAsia"/>
          <w:spacing w:val="8"/>
        </w:rPr>
        <w:t>mm/</w:t>
      </w:r>
      <w:r w:rsidR="004D24B1" w:rsidRPr="004D24B1">
        <w:rPr>
          <w:rFonts w:hint="eastAsia"/>
          <w:spacing w:val="8"/>
        </w:rPr>
        <w:t>年，計算至小數點第一位</w:t>
      </w:r>
      <w:r w:rsidR="009759D7">
        <w:rPr>
          <w:rFonts w:hint="eastAsia"/>
          <w:spacing w:val="8"/>
        </w:rPr>
        <w:t>）（</w:t>
      </w:r>
      <w:r w:rsidR="004D24B1" w:rsidRPr="004D24B1">
        <w:rPr>
          <w:rFonts w:hint="eastAsia"/>
          <w:spacing w:val="8"/>
        </w:rPr>
        <w:t>2</w:t>
      </w:r>
      <w:r w:rsidR="004D24B1" w:rsidRPr="004D24B1">
        <w:rPr>
          <w:rFonts w:hint="eastAsia"/>
          <w:spacing w:val="8"/>
        </w:rPr>
        <w:t>分</w:t>
      </w:r>
      <w:r w:rsidR="009759D7">
        <w:rPr>
          <w:rFonts w:hint="eastAsia"/>
          <w:spacing w:val="8"/>
        </w:rPr>
        <w:t>）</w:t>
      </w:r>
      <w:r w:rsidR="004D24B1" w:rsidRPr="004D24B1">
        <w:rPr>
          <w:rFonts w:hint="eastAsia"/>
          <w:spacing w:val="8"/>
        </w:rPr>
        <w:t>。</w:t>
      </w:r>
    </w:p>
    <w:p w14:paraId="148304C0" w14:textId="2BBCC7CC" w:rsidR="007A295E" w:rsidRDefault="00EB710F">
      <w:pPr>
        <w:widowControl/>
        <w:adjustRightInd/>
        <w:spacing w:line="240" w:lineRule="auto"/>
        <w:textAlignment w:val="auto"/>
        <w:rPr>
          <w:rFonts w:eastAsia="新細明體" w:cs="新細明體"/>
          <w:color w:val="000000"/>
          <w:spacing w:val="10"/>
          <w:sz w:val="22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6EB5D60B" wp14:editId="43939CB6">
                <wp:simplePos x="0" y="0"/>
                <wp:positionH relativeFrom="column">
                  <wp:posOffset>1469187</wp:posOffset>
                </wp:positionH>
                <wp:positionV relativeFrom="paragraph">
                  <wp:posOffset>140920</wp:posOffset>
                </wp:positionV>
                <wp:extent cx="3122930" cy="2480310"/>
                <wp:effectExtent l="0" t="0" r="0" b="0"/>
                <wp:wrapSquare wrapText="bothSides"/>
                <wp:docPr id="628" name="群組 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2930" cy="2480310"/>
                          <a:chOff x="69888" y="0"/>
                          <a:chExt cx="3123284" cy="2480479"/>
                        </a:xfrm>
                      </wpg:grpSpPr>
                      <wpg:grpSp>
                        <wpg:cNvPr id="625" name="群組 625"/>
                        <wpg:cNvGrpSpPr/>
                        <wpg:grpSpPr>
                          <a:xfrm>
                            <a:off x="704934" y="84592"/>
                            <a:ext cx="2278995" cy="2235200"/>
                            <a:chOff x="0" y="0"/>
                            <a:chExt cx="2278995" cy="2235200"/>
                          </a:xfrm>
                        </wpg:grpSpPr>
                        <pic:pic xmlns:pic="http://schemas.openxmlformats.org/drawingml/2006/picture">
                          <pic:nvPicPr>
                            <pic:cNvPr id="470" name="圖片 47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9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430" y="0"/>
                              <a:ext cx="2234565" cy="22352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wpg:grpSp>
                          <wpg:cNvPr id="471" name="群組 471"/>
                          <wpg:cNvGrpSpPr/>
                          <wpg:grpSpPr>
                            <a:xfrm>
                              <a:off x="81822" y="1835599"/>
                              <a:ext cx="2159204" cy="71993"/>
                              <a:chOff x="528367" y="1902997"/>
                              <a:chExt cx="2159454" cy="72000"/>
                            </a:xfrm>
                          </wpg:grpSpPr>
                          <wps:wsp>
                            <wps:cNvPr id="472" name="直線接點 472"/>
                            <wps:cNvCnPr/>
                            <wps:spPr>
                              <a:xfrm>
                                <a:off x="528367" y="1902997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73" name="直線接點 473"/>
                            <wps:cNvCnPr/>
                            <wps:spPr>
                              <a:xfrm>
                                <a:off x="888276" y="1902997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74" name="直線接點 474"/>
                            <wps:cNvCnPr/>
                            <wps:spPr>
                              <a:xfrm>
                                <a:off x="1248185" y="1902997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75" name="直線接點 475"/>
                            <wps:cNvCnPr/>
                            <wps:spPr>
                              <a:xfrm>
                                <a:off x="1608094" y="1902997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8" name="直線接點 558"/>
                            <wps:cNvCnPr/>
                            <wps:spPr>
                              <a:xfrm>
                                <a:off x="1968003" y="1902997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9" name="直線接點 599"/>
                            <wps:cNvCnPr/>
                            <wps:spPr>
                              <a:xfrm>
                                <a:off x="2327912" y="1902997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0" name="直線接點 600"/>
                            <wps:cNvCnPr/>
                            <wps:spPr>
                              <a:xfrm>
                                <a:off x="2687821" y="1902997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601" name="群組 601"/>
                          <wpg:cNvGrpSpPr/>
                          <wpg:grpSpPr>
                            <a:xfrm rot="5400000">
                              <a:off x="-863171" y="897404"/>
                              <a:ext cx="1801497" cy="75155"/>
                              <a:chOff x="-417952" y="961497"/>
                              <a:chExt cx="1801855" cy="75412"/>
                            </a:xfrm>
                          </wpg:grpSpPr>
                          <wps:wsp>
                            <wps:cNvPr id="602" name="直線接點 602"/>
                            <wps:cNvCnPr/>
                            <wps:spPr>
                              <a:xfrm>
                                <a:off x="-417952" y="961497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3" name="直線接點 603"/>
                            <wps:cNvCnPr/>
                            <wps:spPr>
                              <a:xfrm>
                                <a:off x="-58042" y="964909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4" name="直線接點 604"/>
                            <wps:cNvCnPr/>
                            <wps:spPr>
                              <a:xfrm>
                                <a:off x="304176" y="964909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5" name="直線接點 605"/>
                            <wps:cNvCnPr/>
                            <wps:spPr>
                              <a:xfrm>
                                <a:off x="664085" y="964909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6" name="直線接點 606"/>
                            <wps:cNvCnPr/>
                            <wps:spPr>
                              <a:xfrm>
                                <a:off x="1023994" y="964909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7" name="直線接點 607"/>
                            <wps:cNvCnPr/>
                            <wps:spPr>
                              <a:xfrm>
                                <a:off x="1383903" y="964909"/>
                                <a:ext cx="0" cy="72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608" name="文字方塊 21"/>
                        <wps:cNvSpPr txBox="1"/>
                        <wps:spPr>
                          <a:xfrm>
                            <a:off x="1413822" y="2207411"/>
                            <a:ext cx="892873" cy="2730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FED08C" w14:textId="77777777" w:rsidR="00396E09" w:rsidRPr="007C5413" w:rsidRDefault="00396E09" w:rsidP="007A295E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2"/>
                                  <w:szCs w:val="20"/>
                                </w:rPr>
                              </w:pPr>
                              <w:r w:rsidRPr="007C5413">
                                <w:rPr>
                                  <w:rFonts w:ascii="Calibri" w:hint="eastAsia"/>
                                  <w:kern w:val="24"/>
                                  <w:sz w:val="22"/>
                                  <w:szCs w:val="20"/>
                                </w:rPr>
                                <w:t>時間（年）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09" name="文字方塊 22"/>
                        <wps:cNvSpPr txBox="1"/>
                        <wps:spPr>
                          <a:xfrm>
                            <a:off x="69888" y="350445"/>
                            <a:ext cx="370231" cy="13469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9366A5" w14:textId="13909C7B" w:rsidR="00396E09" w:rsidRPr="007C5413" w:rsidRDefault="00396E09" w:rsidP="007A295E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int="eastAsia"/>
                                  <w:kern w:val="24"/>
                                  <w:sz w:val="22"/>
                                  <w:szCs w:val="20"/>
                                </w:rPr>
                                <w:t>累積</w:t>
                              </w:r>
                              <w:r w:rsidRPr="007C5413">
                                <w:rPr>
                                  <w:rFonts w:ascii="Times New Roman" w:hint="eastAsia"/>
                                  <w:kern w:val="24"/>
                                  <w:sz w:val="22"/>
                                  <w:szCs w:val="20"/>
                                </w:rPr>
                                <w:t>高程</w:t>
                              </w:r>
                              <w:r w:rsidRPr="007C5413">
                                <w:rPr>
                                  <w:rFonts w:ascii="Calibri" w:hint="eastAsia"/>
                                  <w:kern w:val="24"/>
                                  <w:sz w:val="22"/>
                                  <w:szCs w:val="20"/>
                                </w:rPr>
                                <w:t>（</w:t>
                              </w:r>
                              <w:r w:rsidRPr="007C5413">
                                <w:rPr>
                                  <w:rFonts w:ascii="Times New Roman" w:hint="eastAsia"/>
                                  <w:kern w:val="24"/>
                                  <w:sz w:val="22"/>
                                  <w:szCs w:val="20"/>
                                </w:rPr>
                                <w:t>公尺</w:t>
                              </w:r>
                              <w:r w:rsidRPr="007C5413">
                                <w:rPr>
                                  <w:rFonts w:ascii="Calibri" w:hint="eastAsia"/>
                                  <w:kern w:val="24"/>
                                  <w:sz w:val="22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vert="eaVert" wrap="square" rtlCol="0">
                          <a:spAutoFit/>
                        </wps:bodyPr>
                      </wps:wsp>
                      <wpg:grpSp>
                        <wpg:cNvPr id="626" name="群組 626"/>
                        <wpg:cNvGrpSpPr/>
                        <wpg:grpSpPr>
                          <a:xfrm>
                            <a:off x="596141" y="1993920"/>
                            <a:ext cx="2597031" cy="242213"/>
                            <a:chOff x="-31" y="3992"/>
                            <a:chExt cx="2597031" cy="242213"/>
                          </a:xfrm>
                        </wpg:grpSpPr>
                        <wps:wsp>
                          <wps:cNvPr id="610" name="文字方塊 24"/>
                          <wps:cNvSpPr txBox="1"/>
                          <wps:spPr>
                            <a:xfrm>
                              <a:off x="326284" y="7341"/>
                              <a:ext cx="450247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7D5B557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500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11" name="文字方塊 25"/>
                          <wps:cNvSpPr txBox="1"/>
                          <wps:spPr>
                            <a:xfrm>
                              <a:off x="652568" y="8699"/>
                              <a:ext cx="519466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C9A8593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1000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12" name="文字方塊 26"/>
                          <wps:cNvSpPr txBox="1"/>
                          <wps:spPr>
                            <a:xfrm>
                              <a:off x="1039274" y="7341"/>
                              <a:ext cx="472473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F03305E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1500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13" name="文字方塊 27"/>
                          <wps:cNvSpPr txBox="1"/>
                          <wps:spPr>
                            <a:xfrm>
                              <a:off x="1385699" y="7341"/>
                              <a:ext cx="503590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63696D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2000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14" name="文字方塊 28"/>
                          <wps:cNvSpPr txBox="1"/>
                          <wps:spPr>
                            <a:xfrm>
                              <a:off x="1728096" y="6662"/>
                              <a:ext cx="521372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D06E4A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2500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15" name="文字方塊 29"/>
                          <wps:cNvSpPr txBox="1"/>
                          <wps:spPr>
                            <a:xfrm>
                              <a:off x="2106746" y="3992"/>
                              <a:ext cx="490254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F23D1BF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3000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16" name="文字方塊 30"/>
                          <wps:cNvSpPr txBox="1"/>
                          <wps:spPr>
                            <a:xfrm>
                              <a:off x="-31" y="8020"/>
                              <a:ext cx="379122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C323D16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627" name="群組 627"/>
                        <wpg:cNvGrpSpPr/>
                        <wpg:grpSpPr>
                          <a:xfrm>
                            <a:off x="257790" y="0"/>
                            <a:ext cx="474378" cy="2038076"/>
                            <a:chOff x="-14" y="0"/>
                            <a:chExt cx="474378" cy="2038076"/>
                          </a:xfrm>
                        </wpg:grpSpPr>
                        <wps:wsp>
                          <wps:cNvPr id="617" name="文字方塊 31"/>
                          <wps:cNvSpPr txBox="1"/>
                          <wps:spPr>
                            <a:xfrm>
                              <a:off x="136938" y="1800570"/>
                              <a:ext cx="332128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E5E77BE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right"/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18" name="文字方塊 32"/>
                          <wps:cNvSpPr txBox="1"/>
                          <wps:spPr>
                            <a:xfrm>
                              <a:off x="136938" y="1438039"/>
                              <a:ext cx="332128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248C83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right"/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19" name="文字方塊 33"/>
                          <wps:cNvSpPr txBox="1"/>
                          <wps:spPr>
                            <a:xfrm>
                              <a:off x="68462" y="717005"/>
                              <a:ext cx="403253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2F6B49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righ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20" name="文字方塊 34"/>
                          <wps:cNvSpPr txBox="1"/>
                          <wps:spPr>
                            <a:xfrm>
                              <a:off x="-14" y="0"/>
                              <a:ext cx="474378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833A65C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righ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21" name="文字方塊 35"/>
                          <wps:cNvSpPr txBox="1"/>
                          <wps:spPr>
                            <a:xfrm>
                              <a:off x="136938" y="1075509"/>
                              <a:ext cx="332128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0820545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righ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22" name="文字方塊 36"/>
                          <wps:cNvSpPr txBox="1"/>
                          <wps:spPr>
                            <a:xfrm>
                              <a:off x="12071" y="350447"/>
                              <a:ext cx="455962" cy="23750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710E67C" w14:textId="77777777" w:rsidR="00396E09" w:rsidRPr="007C5413" w:rsidRDefault="00396E09" w:rsidP="007A295E">
                                <w:pPr>
                                  <w:pStyle w:val="Web"/>
                                  <w:spacing w:before="0" w:beforeAutospacing="0" w:after="0" w:afterAutospacing="0"/>
                                  <w:jc w:val="righ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C5413">
                                  <w:rPr>
                                    <w:rFonts w:ascii="Times New Roman"/>
                                    <w:kern w:val="24"/>
                                    <w:sz w:val="20"/>
                                    <w:szCs w:val="20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B5D60B" id="群組 628" o:spid="_x0000_s1326" style="position:absolute;margin-left:115.7pt;margin-top:11.1pt;width:245.9pt;height:195.3pt;z-index:251645440;mso-width-relative:margin" coordorigin="698" coordsize="31232,24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">
                <v:group id="群組 625" o:spid="_x0000_s1327" style="position:absolute;left:7049;top:845;width:22790;height:22352" coordsize="22789,2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<v:shape id="圖片 470" o:spid="_x0000_s1328" type="#_x0000_t75" style="position:absolute;left:444;width:22345;height:22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">
                    <v:imagedata r:id="rId250" o:title="" grayscale="t"/>
                  </v:shape>
                  <v:group id="群組 471" o:spid="_x0000_s1329" style="position:absolute;left:818;top:18355;width:21592;height:720" coordorigin="5283,19029" coordsize="2159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<v:line id="直線接點 472" o:spid="_x0000_s1330" style="position:absolute;visibility:visible;mso-wrap-style:square" from="5283,19029" to="5283,19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" strokecolor="black [3213]" strokeweight="1.5pt">
                      <v:stroke joinstyle="miter"/>
                    </v:line>
                    <v:line id="直線接點 473" o:spid="_x0000_s1331" style="position:absolute;visibility:visible;mso-wrap-style:square" from="8882,19029" to="8882,19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" strokecolor="black [3213]" strokeweight="1.5pt">
                      <v:stroke joinstyle="miter"/>
                    </v:line>
                    <v:line id="直線接點 474" o:spid="_x0000_s1332" style="position:absolute;visibility:visible;mso-wrap-style:square" from="12481,19029" to="12481,19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" strokecolor="black [3213]" strokeweight="1.5pt">
                      <v:stroke joinstyle="miter"/>
                    </v:line>
                    <v:line id="直線接點 475" o:spid="_x0000_s1333" style="position:absolute;visibility:visible;mso-wrap-style:square" from="16080,19029" to="16080,19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" strokecolor="black [3213]" strokeweight="1.5pt">
                      <v:stroke joinstyle="miter"/>
                    </v:line>
                    <v:line id="直線接點 558" o:spid="_x0000_s1334" style="position:absolute;visibility:visible;mso-wrap-style:square" from="19680,19029" to="19680,19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" strokecolor="black [3213]" strokeweight="1.5pt">
                      <v:stroke joinstyle="miter"/>
                    </v:line>
                    <v:line id="直線接點 599" o:spid="_x0000_s1335" style="position:absolute;visibility:visible;mso-wrap-style:square" from="23279,19029" to="23279,19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" strokecolor="black [3213]" strokeweight="1.5pt">
                      <v:stroke joinstyle="miter"/>
                    </v:line>
                    <v:line id="直線接點 600" o:spid="_x0000_s1336" style="position:absolute;visibility:visible;mso-wrap-style:square" from="26878,19029" to="26878,19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" strokecolor="black [3213]" strokeweight="1.5pt">
                      <v:stroke joinstyle="miter"/>
                    </v:line>
                  </v:group>
                  <v:group id="群組 601" o:spid="_x0000_s1337" style="position:absolute;left:-8632;top:8974;width:18015;height:751;rotation:90" coordorigin="-4179,9614" coordsize="18018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">
                    <v:line id="直線接點 602" o:spid="_x0000_s1338" style="position:absolute;visibility:visible;mso-wrap-style:square" from="-4179,9614" to="-4179,10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" strokecolor="black [3213]" strokeweight="1.5pt">
                      <v:stroke joinstyle="miter"/>
                    </v:line>
                    <v:line id="直線接點 603" o:spid="_x0000_s1339" style="position:absolute;visibility:visible;mso-wrap-style:square" from="-580,9649" to="-580,1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" strokecolor="black [3213]" strokeweight="1.5pt">
                      <v:stroke joinstyle="miter"/>
                    </v:line>
                    <v:line id="直線接點 604" o:spid="_x0000_s1340" style="position:absolute;visibility:visible;mso-wrap-style:square" from="3041,9649" to="3041,1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" strokecolor="black [3213]" strokeweight="1.5pt">
                      <v:stroke joinstyle="miter"/>
                    </v:line>
                    <v:line id="直線接點 605" o:spid="_x0000_s1341" style="position:absolute;visibility:visible;mso-wrap-style:square" from="6640,9649" to="6640,1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" strokecolor="black [3213]" strokeweight="1.5pt">
                      <v:stroke joinstyle="miter"/>
                    </v:line>
                    <v:line id="直線接點 606" o:spid="_x0000_s1342" style="position:absolute;visibility:visible;mso-wrap-style:square" from="10239,9649" to="10239,1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" strokecolor="black [3213]" strokeweight="1.5pt">
                      <v:stroke joinstyle="miter"/>
                    </v:line>
                    <v:line id="直線接點 607" o:spid="_x0000_s1343" style="position:absolute;visibility:visible;mso-wrap-style:square" from="13839,9649" to="13839,1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" strokecolor="black [3213]" strokeweight="1.5pt">
                      <v:stroke joinstyle="miter"/>
                    </v:line>
                  </v:group>
                </v:group>
                <v:shape id="文字方塊 21" o:spid="_x0000_s1344" type="#_x0000_t202" style="position:absolute;left:14138;top:22074;width:89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" filled="f" stroked="f">
                  <v:textbox style="mso-fit-shape-to-text:t">
                    <w:txbxContent>
                      <w:p w14:paraId="54FED08C" w14:textId="77777777" w:rsidR="00396E09" w:rsidRPr="007C5413" w:rsidRDefault="00396E09" w:rsidP="007A295E">
                        <w:pPr>
                          <w:pStyle w:val="Web"/>
                          <w:spacing w:before="0" w:beforeAutospacing="0" w:after="0" w:afterAutospacing="0"/>
                          <w:rPr>
                            <w:sz w:val="22"/>
                            <w:szCs w:val="20"/>
                          </w:rPr>
                        </w:pPr>
                        <w:r w:rsidRPr="007C5413">
                          <w:rPr>
                            <w:rFonts w:ascii="Calibri" w:hint="eastAsia"/>
                            <w:kern w:val="24"/>
                            <w:sz w:val="22"/>
                            <w:szCs w:val="20"/>
                          </w:rPr>
                          <w:t>時間（年）</w:t>
                        </w:r>
                      </w:p>
                    </w:txbxContent>
                  </v:textbox>
                </v:shape>
                <v:shape id="文字方塊 22" o:spid="_x0000_s1345" type="#_x0000_t202" style="position:absolute;left:698;top:3504;width:3703;height:13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" filled="f" stroked="f">
                  <v:textbox style="layout-flow:vertical-ideographic;mso-fit-shape-to-text:t">
                    <w:txbxContent>
                      <w:p w14:paraId="4E9366A5" w14:textId="13909C7B" w:rsidR="00396E09" w:rsidRPr="007C5413" w:rsidRDefault="00396E09" w:rsidP="007A295E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0"/>
                          </w:rPr>
                        </w:pPr>
                        <w:r>
                          <w:rPr>
                            <w:rFonts w:ascii="Times New Roman" w:hint="eastAsia"/>
                            <w:kern w:val="24"/>
                            <w:sz w:val="22"/>
                            <w:szCs w:val="20"/>
                          </w:rPr>
                          <w:t>累積</w:t>
                        </w:r>
                        <w:r w:rsidRPr="007C5413">
                          <w:rPr>
                            <w:rFonts w:ascii="Times New Roman" w:hint="eastAsia"/>
                            <w:kern w:val="24"/>
                            <w:sz w:val="22"/>
                            <w:szCs w:val="20"/>
                          </w:rPr>
                          <w:t>高程</w:t>
                        </w:r>
                        <w:r w:rsidRPr="007C5413">
                          <w:rPr>
                            <w:rFonts w:ascii="Calibri" w:hint="eastAsia"/>
                            <w:kern w:val="24"/>
                            <w:sz w:val="22"/>
                            <w:szCs w:val="20"/>
                          </w:rPr>
                          <w:t>（</w:t>
                        </w:r>
                        <w:r w:rsidRPr="007C5413">
                          <w:rPr>
                            <w:rFonts w:ascii="Times New Roman" w:hint="eastAsia"/>
                            <w:kern w:val="24"/>
                            <w:sz w:val="22"/>
                            <w:szCs w:val="20"/>
                          </w:rPr>
                          <w:t>公尺</w:t>
                        </w:r>
                        <w:r w:rsidRPr="007C5413">
                          <w:rPr>
                            <w:rFonts w:ascii="Calibri" w:hint="eastAsia"/>
                            <w:kern w:val="24"/>
                            <w:sz w:val="22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  <v:group id="群組 626" o:spid="_x0000_s1346" style="position:absolute;left:5961;top:19939;width:25970;height:2422" coordorigin=",39" coordsize="25970,2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a2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ZJzA60w4AnLxBwAA//8DAFBLAQItABQABgAIAAAAIQDb4fbL7gAAAIUBAAATAAAAAAAAAAAA&#10;AAAAAAAAAABbQ29udGVudF9UeXBlc10ueG1sUEsBAi0AFAAGAAgAAAAhAFr0LFu/AAAAFQEAAAsA&#10;AAAAAAAAAAAAAAAAHwEAAF9yZWxzLy5yZWxzUEsBAi0AFAAGAAgAAAAhACB+NrbEAAAA3AAAAA8A&#10;AAAAAAAAAAAAAAAABwIAAGRycy9kb3ducmV2LnhtbFBLBQYAAAAAAwADALcAAAD4AgAAAAA=&#10;">
                  <v:shape id="文字方塊 24" o:spid="_x0000_s1347" type="#_x0000_t202" style="position:absolute;left:3262;top:73;width:450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" filled="f" stroked="f">
                    <v:textbox style="mso-fit-shape-to-text:t">
                      <w:txbxContent>
                        <w:p w14:paraId="07D5B557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500</w:t>
                          </w:r>
                        </w:p>
                      </w:txbxContent>
                    </v:textbox>
                  </v:shape>
                  <v:shape id="文字方塊 25" o:spid="_x0000_s1348" type="#_x0000_t202" style="position:absolute;left:6525;top:86;width:519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" filled="f" stroked="f">
                    <v:textbox style="mso-fit-shape-to-text:t">
                      <w:txbxContent>
                        <w:p w14:paraId="2C9A8593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1000</w:t>
                          </w:r>
                        </w:p>
                      </w:txbxContent>
                    </v:textbox>
                  </v:shape>
                  <v:shape id="文字方塊 26" o:spid="_x0000_s1349" type="#_x0000_t202" style="position:absolute;left:10392;top:73;width:4725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" filled="f" stroked="f">
                    <v:textbox style="mso-fit-shape-to-text:t">
                      <w:txbxContent>
                        <w:p w14:paraId="3F03305E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1500</w:t>
                          </w:r>
                        </w:p>
                      </w:txbxContent>
                    </v:textbox>
                  </v:shape>
                  <v:shape id="文字方塊 27" o:spid="_x0000_s1350" type="#_x0000_t202" style="position:absolute;left:13856;top:73;width:503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" filled="f" stroked="f">
                    <v:textbox style="mso-fit-shape-to-text:t">
                      <w:txbxContent>
                        <w:p w14:paraId="7863696D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2000</w:t>
                          </w:r>
                        </w:p>
                      </w:txbxContent>
                    </v:textbox>
                  </v:shape>
                  <v:shape id="文字方塊 28" o:spid="_x0000_s1351" type="#_x0000_t202" style="position:absolute;left:17280;top:66;width:5214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" filled="f" stroked="f">
                    <v:textbox style="mso-fit-shape-to-text:t">
                      <w:txbxContent>
                        <w:p w14:paraId="18D06E4A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2500</w:t>
                          </w:r>
                        </w:p>
                      </w:txbxContent>
                    </v:textbox>
                  </v:shape>
                  <v:shape id="文字方塊 29" o:spid="_x0000_s1352" type="#_x0000_t202" style="position:absolute;left:21067;top:39;width:490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" filled="f" stroked="f">
                    <v:textbox style="mso-fit-shape-to-text:t">
                      <w:txbxContent>
                        <w:p w14:paraId="0F23D1BF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3000</w:t>
                          </w:r>
                        </w:p>
                      </w:txbxContent>
                    </v:textbox>
                  </v:shape>
                  <v:shape id="文字方塊 30" o:spid="_x0000_s1353" type="#_x0000_t202" style="position:absolute;top:80;width:3790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" filled="f" stroked="f">
                    <v:textbox style="mso-fit-shape-to-text:t">
                      <w:txbxContent>
                        <w:p w14:paraId="6C323D16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群組 627" o:spid="_x0000_s1354" style="position:absolute;left:2577;width:4744;height:20380" coordorigin="" coordsize="4743,2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pMt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gXr/B7JhwBuf4BAAD//wMAUEsBAi0AFAAGAAgAAAAhANvh9svuAAAAhQEAABMAAAAAAAAA&#10;AAAAAAAAAAAAAFtDb250ZW50X1R5cGVzXS54bWxQSwECLQAUAAYACAAAACEAWvQsW78AAAAVAQAA&#10;CwAAAAAAAAAAAAAAAAAfAQAAX3JlbHMvLnJlbHNQSwECLQAUAAYACAAAACEATzKTLcYAAADcAAAA&#10;DwAAAAAAAAAAAAAAAAAHAgAAZHJzL2Rvd25yZXYueG1sUEsFBgAAAAADAAMAtwAAAPoCAAAAAA==&#10;">
                  <v:shape id="文字方塊 31" o:spid="_x0000_s1355" type="#_x0000_t202" style="position:absolute;left:1369;top:18005;width:332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" filled="f" stroked="f">
                    <v:textbox style="mso-fit-shape-to-text:t">
                      <w:txbxContent>
                        <w:p w14:paraId="5E5E77BE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right"/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32" o:spid="_x0000_s1356" type="#_x0000_t202" style="position:absolute;left:1369;top:14380;width:332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" filled="f" stroked="f">
                    <v:textbox style="mso-fit-shape-to-text:t">
                      <w:txbxContent>
                        <w:p w14:paraId="69248C83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right"/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文字方塊 33" o:spid="_x0000_s1357" type="#_x0000_t202" style="position:absolute;left:684;top:7170;width:403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" filled="f" stroked="f">
                    <v:textbox style="mso-fit-shape-to-text:t">
                      <w:txbxContent>
                        <w:p w14:paraId="3A2F6B49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15</w:t>
                          </w:r>
                        </w:p>
                      </w:txbxContent>
                    </v:textbox>
                  </v:shape>
                  <v:shape id="文字方塊 34" o:spid="_x0000_s1358" type="#_x0000_t202" style="position:absolute;width:474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" filled="f" stroked="f">
                    <v:textbox style="mso-fit-shape-to-text:t">
                      <w:txbxContent>
                        <w:p w14:paraId="4833A65C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25</w:t>
                          </w:r>
                        </w:p>
                      </w:txbxContent>
                    </v:textbox>
                  </v:shape>
                  <v:shape id="文字方塊 35" o:spid="_x0000_s1359" type="#_x0000_t202" style="position:absolute;left:1369;top:10755;width:332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" filled="f" stroked="f">
                    <v:textbox style="mso-fit-shape-to-text:t">
                      <w:txbxContent>
                        <w:p w14:paraId="00820545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文字方塊 36" o:spid="_x0000_s1360" type="#_x0000_t202" style="position:absolute;left:120;top:3504;width:4560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" filled="f" stroked="f">
                    <v:textbox style="mso-fit-shape-to-text:t">
                      <w:txbxContent>
                        <w:p w14:paraId="1710E67C" w14:textId="77777777" w:rsidR="00396E09" w:rsidRPr="007C5413" w:rsidRDefault="00396E09" w:rsidP="007A295E">
                          <w:pPr>
                            <w:pStyle w:val="Web"/>
                            <w:spacing w:before="0" w:beforeAutospacing="0" w:after="0" w:afterAutospacing="0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7C5413">
                            <w:rPr>
                              <w:rFonts w:ascii="Times New Roman"/>
                              <w:kern w:val="24"/>
                              <w:sz w:val="20"/>
                              <w:szCs w:val="20"/>
                            </w:rPr>
                            <w:t>20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</w:p>
    <w:p w14:paraId="43E6F7CA" w14:textId="67F7E298" w:rsidR="00EB710F" w:rsidRDefault="00EB710F" w:rsidP="00CC2848">
      <w:pPr>
        <w:pStyle w:val="-05"/>
      </w:pPr>
    </w:p>
    <w:p w14:paraId="7B88AB58" w14:textId="77777777" w:rsidR="00EB710F" w:rsidRDefault="00EB710F" w:rsidP="00CC2848">
      <w:pPr>
        <w:pStyle w:val="-05"/>
      </w:pPr>
    </w:p>
    <w:p w14:paraId="508ED95E" w14:textId="77777777" w:rsidR="00EB710F" w:rsidRDefault="00EB710F" w:rsidP="00CC2848">
      <w:pPr>
        <w:pStyle w:val="-05"/>
      </w:pPr>
    </w:p>
    <w:p w14:paraId="12FDB6A0" w14:textId="77777777" w:rsidR="00EB710F" w:rsidRDefault="00EB710F" w:rsidP="00CC2848">
      <w:pPr>
        <w:pStyle w:val="-05"/>
      </w:pPr>
    </w:p>
    <w:p w14:paraId="6D2F33AC" w14:textId="77777777" w:rsidR="00EB710F" w:rsidRDefault="00EB710F" w:rsidP="00CC2848">
      <w:pPr>
        <w:pStyle w:val="-05"/>
      </w:pPr>
    </w:p>
    <w:p w14:paraId="58DB902B" w14:textId="77777777" w:rsidR="00EB710F" w:rsidRDefault="00EB710F" w:rsidP="00CC2848">
      <w:pPr>
        <w:pStyle w:val="-05"/>
      </w:pPr>
    </w:p>
    <w:p w14:paraId="1F74C752" w14:textId="77777777" w:rsidR="00EB710F" w:rsidRDefault="00EB710F" w:rsidP="00CC2848">
      <w:pPr>
        <w:pStyle w:val="-05"/>
      </w:pPr>
    </w:p>
    <w:p w14:paraId="0EACC3D7" w14:textId="77777777" w:rsidR="00EB710F" w:rsidRDefault="00EB710F" w:rsidP="00CC2848">
      <w:pPr>
        <w:pStyle w:val="-05"/>
      </w:pPr>
    </w:p>
    <w:p w14:paraId="33D0215B" w14:textId="77777777" w:rsidR="00EB710F" w:rsidRDefault="00EB710F" w:rsidP="00CC2848">
      <w:pPr>
        <w:pStyle w:val="-05"/>
      </w:pPr>
    </w:p>
    <w:p w14:paraId="750DFBA3" w14:textId="77777777" w:rsidR="00EB710F" w:rsidRDefault="00EB710F" w:rsidP="00CC2848">
      <w:pPr>
        <w:pStyle w:val="-05"/>
      </w:pPr>
    </w:p>
    <w:p w14:paraId="53217CC3" w14:textId="77777777" w:rsidR="008B199E" w:rsidRDefault="008B199E" w:rsidP="00CC2848">
      <w:pPr>
        <w:pStyle w:val="-05"/>
      </w:pPr>
    </w:p>
    <w:p w14:paraId="3CE5C8DF" w14:textId="77777777" w:rsidR="008B199E" w:rsidRDefault="008B199E" w:rsidP="00CC2848">
      <w:pPr>
        <w:pStyle w:val="-05"/>
      </w:pPr>
    </w:p>
    <w:p w14:paraId="04A22A55" w14:textId="77777777" w:rsidR="008B199E" w:rsidRDefault="008B199E" w:rsidP="00CC2848">
      <w:pPr>
        <w:pStyle w:val="-05"/>
      </w:pPr>
    </w:p>
    <w:p w14:paraId="695EE07B" w14:textId="77777777" w:rsidR="008B199E" w:rsidRDefault="008B199E" w:rsidP="00CC2848">
      <w:pPr>
        <w:pStyle w:val="-05"/>
      </w:pPr>
    </w:p>
    <w:p w14:paraId="06F10A76" w14:textId="77777777" w:rsidR="008B199E" w:rsidRDefault="008B199E" w:rsidP="00CC2848">
      <w:pPr>
        <w:pStyle w:val="-05"/>
      </w:pPr>
    </w:p>
    <w:p w14:paraId="52FC908A" w14:textId="77777777" w:rsidR="008B199E" w:rsidRDefault="008B199E" w:rsidP="00CC2848">
      <w:pPr>
        <w:pStyle w:val="-05"/>
      </w:pPr>
    </w:p>
    <w:p w14:paraId="0EB88B99" w14:textId="77777777" w:rsidR="00E12EA8" w:rsidRDefault="00E12EA8">
      <w:pPr>
        <w:widowControl/>
        <w:adjustRightInd/>
        <w:spacing w:line="240" w:lineRule="auto"/>
        <w:textAlignment w:val="auto"/>
        <w:rPr>
          <w:rFonts w:eastAsia="新細明體" w:cs="新細明體"/>
          <w:color w:val="000000"/>
          <w:spacing w:val="10"/>
          <w:sz w:val="22"/>
          <w:u w:val="single"/>
        </w:rPr>
      </w:pPr>
      <w:r>
        <w:br w:type="page"/>
      </w:r>
    </w:p>
    <w:p w14:paraId="3490D0FC" w14:textId="759921F4" w:rsidR="00E12EA8" w:rsidRPr="009D7DBF" w:rsidRDefault="00E12EA8" w:rsidP="00EA4A88">
      <w:pPr>
        <w:pStyle w:val="-05"/>
        <w:spacing w:beforeLines="50" w:before="120" w:line="320" w:lineRule="atLeast"/>
      </w:pPr>
      <w:r w:rsidRPr="009D7DBF">
        <w:lastRenderedPageBreak/>
        <w:t>4</w:t>
      </w:r>
      <w:r>
        <w:rPr>
          <w:rFonts w:hint="eastAsia"/>
        </w:rPr>
        <w:t>6</w:t>
      </w:r>
      <w:r w:rsidRPr="009D7DBF">
        <w:t>-4</w:t>
      </w:r>
      <w:r>
        <w:rPr>
          <w:rFonts w:hint="eastAsia"/>
        </w:rPr>
        <w:t>8</w:t>
      </w:r>
      <w:proofErr w:type="gramStart"/>
      <w:r w:rsidRPr="009D7DBF">
        <w:t>題為題</w:t>
      </w:r>
      <w:proofErr w:type="gramEnd"/>
      <w:r w:rsidRPr="009D7DBF">
        <w:t>組</w:t>
      </w:r>
    </w:p>
    <w:p w14:paraId="32AE364E" w14:textId="2B833728" w:rsidR="00E12EA8" w:rsidRPr="00290916" w:rsidRDefault="00E12EA8" w:rsidP="00EA4A88">
      <w:pPr>
        <w:pStyle w:val="tit2"/>
        <w:spacing w:line="320" w:lineRule="atLeast"/>
        <w:ind w:leftChars="150" w:left="360"/>
        <w:rPr>
          <w:rFonts w:eastAsia="新細明體"/>
          <w:szCs w:val="22"/>
        </w:rPr>
      </w:pPr>
      <w:bookmarkStart w:id="4" w:name="_Hlk92275542"/>
      <w:proofErr w:type="gramStart"/>
      <w:r>
        <w:rPr>
          <w:rFonts w:eastAsia="新細明體" w:hint="eastAsia"/>
          <w:szCs w:val="22"/>
        </w:rPr>
        <w:t>新</w:t>
      </w:r>
      <w:r w:rsidRPr="00290916">
        <w:rPr>
          <w:rFonts w:eastAsia="新細明體" w:hint="eastAsia"/>
          <w:szCs w:val="22"/>
        </w:rPr>
        <w:t>冠</w:t>
      </w:r>
      <w:bookmarkEnd w:id="4"/>
      <w:r>
        <w:rPr>
          <w:rFonts w:eastAsia="新細明體" w:hint="eastAsia"/>
          <w:szCs w:val="22"/>
        </w:rPr>
        <w:t>肺炎</w:t>
      </w:r>
      <w:proofErr w:type="gramEnd"/>
      <w:r w:rsidRPr="00290916">
        <w:rPr>
          <w:rFonts w:eastAsia="新細明體" w:hint="eastAsia"/>
          <w:szCs w:val="22"/>
        </w:rPr>
        <w:t>（</w:t>
      </w:r>
      <w:r w:rsidRPr="00290916">
        <w:rPr>
          <w:rFonts w:eastAsia="新細明體" w:hint="eastAsia"/>
          <w:szCs w:val="22"/>
        </w:rPr>
        <w:t>Coronavirus Disease 2019, COVID-19</w:t>
      </w:r>
      <w:r w:rsidRPr="00290916">
        <w:rPr>
          <w:rFonts w:eastAsia="新細明體" w:hint="eastAsia"/>
          <w:szCs w:val="22"/>
        </w:rPr>
        <w:t>）是由</w:t>
      </w:r>
      <w:r w:rsidRPr="00290916">
        <w:rPr>
          <w:rFonts w:eastAsia="新細明體" w:hint="eastAsia"/>
          <w:szCs w:val="22"/>
        </w:rPr>
        <w:t>SARS-CoV-2</w:t>
      </w:r>
      <w:r w:rsidRPr="00290916">
        <w:rPr>
          <w:rFonts w:eastAsia="新細明體" w:hint="eastAsia"/>
          <w:szCs w:val="22"/>
        </w:rPr>
        <w:t>導致的傳染性肺炎，並且引發全球大流行之疫情。</w:t>
      </w:r>
      <w:bookmarkStart w:id="5" w:name="_Hlk86917940"/>
      <w:r w:rsidRPr="00290916">
        <w:rPr>
          <w:rFonts w:eastAsia="新細明體" w:hint="eastAsia"/>
          <w:szCs w:val="22"/>
        </w:rPr>
        <w:t>依據您所學的生物學知識及最近社會大眾對病毒、疫苗及</w:t>
      </w:r>
      <w:proofErr w:type="gramStart"/>
      <w:r w:rsidRPr="00290916">
        <w:rPr>
          <w:rFonts w:eastAsia="新細明體" w:hint="eastAsia"/>
          <w:szCs w:val="22"/>
        </w:rPr>
        <w:t>疫</w:t>
      </w:r>
      <w:proofErr w:type="gramEnd"/>
      <w:r w:rsidRPr="00290916">
        <w:rPr>
          <w:rFonts w:eastAsia="新細明體" w:hint="eastAsia"/>
          <w:szCs w:val="22"/>
        </w:rPr>
        <w:t>情之關心及問題探討，回答</w:t>
      </w:r>
      <w:r w:rsidRPr="00290916">
        <w:rPr>
          <w:rFonts w:eastAsia="新細明體" w:hint="eastAsia"/>
          <w:szCs w:val="22"/>
        </w:rPr>
        <w:t>4</w:t>
      </w:r>
      <w:r w:rsidR="00DD59E0">
        <w:rPr>
          <w:rFonts w:eastAsia="新細明體"/>
          <w:szCs w:val="22"/>
        </w:rPr>
        <w:t>6</w:t>
      </w:r>
      <w:r w:rsidRPr="00290916">
        <w:rPr>
          <w:rFonts w:eastAsia="新細明體"/>
          <w:szCs w:val="22"/>
        </w:rPr>
        <w:t>-4</w:t>
      </w:r>
      <w:r w:rsidR="00DD59E0">
        <w:rPr>
          <w:rFonts w:eastAsia="新細明體"/>
          <w:szCs w:val="22"/>
        </w:rPr>
        <w:t>8</w:t>
      </w:r>
      <w:r w:rsidRPr="00290916">
        <w:rPr>
          <w:rFonts w:eastAsia="新細明體" w:hint="eastAsia"/>
          <w:szCs w:val="22"/>
        </w:rPr>
        <w:t>題。</w:t>
      </w:r>
    </w:p>
    <w:p w14:paraId="6066113F" w14:textId="77777777" w:rsidR="00E12EA8" w:rsidRPr="00420336" w:rsidRDefault="00E12EA8" w:rsidP="00EA4A88">
      <w:pPr>
        <w:pStyle w:val="TIT1"/>
        <w:spacing w:before="60" w:line="320" w:lineRule="atLeast"/>
        <w:ind w:left="357" w:hanging="3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0" layoutInCell="1" allowOverlap="1" wp14:anchorId="7E0B8F12" wp14:editId="1CAC406C">
                <wp:simplePos x="0" y="0"/>
                <wp:positionH relativeFrom="column">
                  <wp:posOffset>3975100</wp:posOffset>
                </wp:positionH>
                <wp:positionV relativeFrom="paragraph">
                  <wp:posOffset>204631</wp:posOffset>
                </wp:positionV>
                <wp:extent cx="1674000" cy="1228090"/>
                <wp:effectExtent l="0" t="0" r="2540" b="10160"/>
                <wp:wrapNone/>
                <wp:docPr id="565" name="群組 5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74000" cy="1228090"/>
                          <a:chOff x="0" y="0"/>
                          <a:chExt cx="2080260" cy="1524855"/>
                        </a:xfrm>
                      </wpg:grpSpPr>
                      <wpg:grpSp>
                        <wpg:cNvPr id="564" name="群組 564"/>
                        <wpg:cNvGrpSpPr/>
                        <wpg:grpSpPr>
                          <a:xfrm>
                            <a:off x="0" y="0"/>
                            <a:ext cx="2080260" cy="1439545"/>
                            <a:chOff x="0" y="-46892"/>
                            <a:chExt cx="2080260" cy="1439545"/>
                          </a:xfrm>
                        </wpg:grpSpPr>
                        <pic:pic xmlns:pic="http://schemas.openxmlformats.org/drawingml/2006/picture">
                          <pic:nvPicPr>
                            <pic:cNvPr id="212" name="圖片 21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1">
                              <a:grayscl/>
                            </a:blip>
                            <a:srcRect t="24495"/>
                            <a:stretch/>
                          </pic:blipFill>
                          <pic:spPr bwMode="auto">
                            <a:xfrm>
                              <a:off x="0" y="-46892"/>
                              <a:ext cx="2080260" cy="14395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56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9294" y="898469"/>
                              <a:ext cx="483721" cy="2168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B95D11" w14:textId="77777777" w:rsidR="00396E09" w:rsidRPr="006E6C58" w:rsidRDefault="00396E09" w:rsidP="00E12EA8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</w:pPr>
                                <w:r w:rsidRPr="006E6C58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6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17" y="442602"/>
                              <a:ext cx="299070" cy="2168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3449FE" w14:textId="77777777" w:rsidR="00396E09" w:rsidRPr="006E6C58" w:rsidRDefault="00396E09" w:rsidP="00E12EA8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</w:pPr>
                                <w:r w:rsidRPr="006E6C58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86536" y="158574"/>
                              <a:ext cx="483721" cy="2168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074F92" w14:textId="77777777" w:rsidR="00396E09" w:rsidRPr="006E6C58" w:rsidRDefault="00396E09" w:rsidP="00E12EA8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</w:rPr>
                                </w:pPr>
                                <w:r w:rsidRPr="006E6C58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  <wps:wsp>
                        <wps:cNvPr id="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0659" y="1287534"/>
                            <a:ext cx="483721" cy="237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8453A7" w14:textId="77777777" w:rsidR="00396E09" w:rsidRPr="006E6C58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</w:rPr>
                              </w:pPr>
                              <w:r w:rsidRPr="006E6C58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</w:rPr>
                                <w:t>圖</w:t>
                              </w:r>
                              <w:r w:rsidRPr="006E6C58"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0B8F12" id="群組 565" o:spid="_x0000_s1361" style="position:absolute;left:0;text-align:left;margin-left:313pt;margin-top:16.1pt;width:131.8pt;height:96.7pt;z-index:-251642368;mso-width-relative:margin;mso-height-relative:margin" coordsize="20802,15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">
                <o:lock v:ext="edit" aspectratio="t"/>
                <v:group id="群組 564" o:spid="_x0000_s1362" style="position:absolute;width:20802;height:14395" coordorigin=",-468" coordsize="20802,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<v:shape id="圖片 212" o:spid="_x0000_s1363" type="#_x0000_t75" style="position:absolute;top:-468;width:20802;height:14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">
                    <v:imagedata r:id="rId252" o:title="" croptop="16053f" grayscale="t"/>
                  </v:shape>
                  <v:shape id="_x0000_s1364" type="#_x0000_t202" style="position:absolute;left:6092;top:8984;width:4838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" filled="f" stroked="f">
                    <v:textbox style="mso-fit-shape-to-text:t" inset="0,0,0,0">
                      <w:txbxContent>
                        <w:p w14:paraId="56B95D11" w14:textId="77777777" w:rsidR="00396E09" w:rsidRPr="006E6C58" w:rsidRDefault="00396E09" w:rsidP="00E12EA8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</w:pPr>
                          <w:r w:rsidRPr="006E6C58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365" type="#_x0000_t202" style="position:absolute;left:217;top:4426;width:2990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" filled="f" stroked="f">
                    <v:textbox style="mso-fit-shape-to-text:t" inset="0,0,0,0">
                      <w:txbxContent>
                        <w:p w14:paraId="203449FE" w14:textId="77777777" w:rsidR="00396E09" w:rsidRPr="006E6C58" w:rsidRDefault="00396E09" w:rsidP="00E12EA8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</w:pPr>
                          <w:r w:rsidRPr="006E6C58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366" type="#_x0000_t202" style="position:absolute;left:13865;top:1585;width:4837;height:2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" filled="f" stroked="f">
                    <v:textbox style="mso-fit-shape-to-text:t" inset="0,0,0,0">
                      <w:txbxContent>
                        <w:p w14:paraId="11074F92" w14:textId="77777777" w:rsidR="00396E09" w:rsidRPr="006E6C58" w:rsidRDefault="00396E09" w:rsidP="00E12EA8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</w:rPr>
                          </w:pPr>
                          <w:r w:rsidRPr="006E6C58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</w:rPr>
                            <w:t>丙</w:t>
                          </w:r>
                        </w:p>
                      </w:txbxContent>
                    </v:textbox>
                  </v:shape>
                </v:group>
                <v:shape id="_x0000_s1367" type="#_x0000_t202" style="position:absolute;left:8006;top:12875;width:483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" filled="f" stroked="f">
                  <v:textbox style="mso-fit-shape-to-text:t" inset="0,0,0,0">
                    <w:txbxContent>
                      <w:p w14:paraId="608453A7" w14:textId="77777777" w:rsidR="00396E09" w:rsidRPr="006E6C58" w:rsidRDefault="00396E09" w:rsidP="00E12EA8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</w:rPr>
                        </w:pPr>
                        <w:r w:rsidRPr="006E6C58">
                          <w:rPr>
                            <w:rFonts w:eastAsiaTheme="minorEastAsia" w:hint="eastAsia"/>
                            <w:color w:val="000000" w:themeColor="text1"/>
                            <w:sz w:val="22"/>
                          </w:rPr>
                          <w:t>圖</w:t>
                        </w:r>
                        <w:r w:rsidRPr="006E6C58">
                          <w:rPr>
                            <w:rFonts w:eastAsiaTheme="minorEastAsia"/>
                            <w:color w:val="000000" w:themeColor="text1"/>
                            <w:sz w:val="22"/>
                          </w:rPr>
                          <w:t>1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20336">
        <w:t>4</w:t>
      </w:r>
      <w:r>
        <w:rPr>
          <w:rFonts w:hint="eastAsia"/>
        </w:rPr>
        <w:t>6</w:t>
      </w:r>
      <w:r w:rsidRPr="00420336">
        <w:rPr>
          <w:rFonts w:hint="eastAsia"/>
        </w:rPr>
        <w:t>.</w:t>
      </w:r>
      <w:r w:rsidRPr="00420336">
        <w:tab/>
      </w:r>
      <w:r w:rsidRPr="00420336">
        <w:rPr>
          <w:rFonts w:hint="eastAsia"/>
        </w:rPr>
        <w:t>圖</w:t>
      </w:r>
      <w:r>
        <w:rPr>
          <w:rFonts w:hint="eastAsia"/>
        </w:rPr>
        <w:t>19</w:t>
      </w:r>
      <w:r w:rsidRPr="00420336">
        <w:rPr>
          <w:rFonts w:hint="eastAsia"/>
        </w:rPr>
        <w:t>為冠狀病毒</w:t>
      </w:r>
      <w:r w:rsidRPr="00420336">
        <w:t>RNA</w:t>
      </w:r>
      <w:r w:rsidRPr="00420336">
        <w:rPr>
          <w:rFonts w:hint="eastAsia"/>
        </w:rPr>
        <w:t>中核苷酸之模式圖，有關此圖之描述下列哪些正確？</w:t>
      </w:r>
      <w:r>
        <w:br/>
      </w:r>
      <w:r w:rsidRPr="00420336">
        <w:rPr>
          <w:rFonts w:hint="eastAsia"/>
        </w:rPr>
        <w:t>（應選</w:t>
      </w:r>
      <w:r>
        <w:rPr>
          <w:rFonts w:hint="eastAsia"/>
        </w:rPr>
        <w:t>3</w:t>
      </w:r>
      <w:r w:rsidRPr="00420336">
        <w:rPr>
          <w:rFonts w:hint="eastAsia"/>
        </w:rPr>
        <w:t>項）</w:t>
      </w:r>
    </w:p>
    <w:p w14:paraId="46B07F98" w14:textId="77777777" w:rsidR="00E12EA8" w:rsidRDefault="00E12EA8" w:rsidP="00EA4A88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spacing w:line="320" w:lineRule="atLeast"/>
        <w:rPr>
          <w:spacing w:val="10"/>
          <w:sz w:val="22"/>
        </w:rPr>
      </w:pPr>
      <w:r w:rsidRPr="0013437F">
        <w:rPr>
          <w:spacing w:val="10"/>
          <w:sz w:val="22"/>
        </w:rPr>
        <w:t>(A)</w:t>
      </w:r>
      <w:r w:rsidRPr="0013437F">
        <w:rPr>
          <w:rFonts w:hint="eastAsia"/>
          <w:spacing w:val="10"/>
          <w:sz w:val="22"/>
        </w:rPr>
        <w:t>甲為磷酸基</w:t>
      </w:r>
      <w:r w:rsidRPr="0013437F">
        <w:rPr>
          <w:spacing w:val="10"/>
          <w:sz w:val="22"/>
        </w:rPr>
        <w:tab/>
      </w:r>
    </w:p>
    <w:p w14:paraId="7C1BBEA9" w14:textId="77777777" w:rsidR="00E12EA8" w:rsidRDefault="00E12EA8" w:rsidP="00EA4A88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spacing w:line="320" w:lineRule="atLeast"/>
        <w:rPr>
          <w:spacing w:val="10"/>
          <w:sz w:val="22"/>
        </w:rPr>
      </w:pPr>
      <w:r w:rsidRPr="0013437F">
        <w:rPr>
          <w:spacing w:val="10"/>
          <w:sz w:val="22"/>
        </w:rPr>
        <w:t>(B)</w:t>
      </w:r>
      <w:proofErr w:type="gramStart"/>
      <w:r w:rsidRPr="0013437F">
        <w:rPr>
          <w:rFonts w:hint="eastAsia"/>
          <w:spacing w:val="10"/>
          <w:sz w:val="22"/>
        </w:rPr>
        <w:t>乙為去氧核</w:t>
      </w:r>
      <w:proofErr w:type="gramEnd"/>
      <w:r w:rsidRPr="0013437F">
        <w:rPr>
          <w:rFonts w:hint="eastAsia"/>
          <w:spacing w:val="10"/>
          <w:sz w:val="22"/>
        </w:rPr>
        <w:t>糖</w:t>
      </w:r>
      <w:r>
        <w:rPr>
          <w:spacing w:val="10"/>
          <w:sz w:val="22"/>
        </w:rPr>
        <w:tab/>
      </w:r>
    </w:p>
    <w:p w14:paraId="4F6E4E6F" w14:textId="77777777" w:rsidR="00E12EA8" w:rsidRDefault="00E12EA8" w:rsidP="00EA4A88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spacing w:line="320" w:lineRule="atLeast"/>
        <w:rPr>
          <w:spacing w:val="10"/>
          <w:sz w:val="22"/>
        </w:rPr>
      </w:pPr>
      <w:r w:rsidRPr="0013437F">
        <w:rPr>
          <w:spacing w:val="10"/>
          <w:sz w:val="22"/>
        </w:rPr>
        <w:t>(C)</w:t>
      </w:r>
      <w:r w:rsidRPr="0013437F">
        <w:rPr>
          <w:rFonts w:hint="eastAsia"/>
          <w:spacing w:val="10"/>
          <w:sz w:val="22"/>
        </w:rPr>
        <w:t>丙</w:t>
      </w:r>
      <w:proofErr w:type="gramStart"/>
      <w:r w:rsidRPr="0013437F">
        <w:rPr>
          <w:rFonts w:hint="eastAsia"/>
          <w:spacing w:val="10"/>
          <w:sz w:val="22"/>
        </w:rPr>
        <w:t>可能是</w:t>
      </w:r>
      <w:r w:rsidRPr="0013437F">
        <w:rPr>
          <w:spacing w:val="10"/>
          <w:sz w:val="22"/>
        </w:rPr>
        <w:t>胞嘧</w:t>
      </w:r>
      <w:r>
        <w:rPr>
          <w:rFonts w:hint="eastAsia"/>
          <w:spacing w:val="10"/>
          <w:sz w:val="22"/>
        </w:rPr>
        <w:t>啶</w:t>
      </w:r>
      <w:proofErr w:type="gramEnd"/>
    </w:p>
    <w:p w14:paraId="55C3C7AC" w14:textId="77777777" w:rsidR="00E12EA8" w:rsidRDefault="00E12EA8" w:rsidP="00EA4A88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spacing w:line="320" w:lineRule="atLeast"/>
        <w:rPr>
          <w:spacing w:val="10"/>
          <w:sz w:val="22"/>
        </w:rPr>
      </w:pPr>
      <w:r w:rsidRPr="0013437F">
        <w:rPr>
          <w:spacing w:val="10"/>
          <w:sz w:val="22"/>
        </w:rPr>
        <w:t>(D)</w:t>
      </w:r>
      <w:r w:rsidRPr="0013437F">
        <w:rPr>
          <w:rFonts w:hint="eastAsia"/>
          <w:spacing w:val="10"/>
          <w:sz w:val="22"/>
        </w:rPr>
        <w:t>丙可能是</w:t>
      </w:r>
      <w:r w:rsidRPr="0013437F">
        <w:rPr>
          <w:spacing w:val="10"/>
          <w:sz w:val="22"/>
        </w:rPr>
        <w:t>鳥糞嘌呤</w:t>
      </w:r>
      <w:r w:rsidRPr="0013437F">
        <w:rPr>
          <w:spacing w:val="10"/>
          <w:sz w:val="22"/>
        </w:rPr>
        <w:tab/>
      </w:r>
    </w:p>
    <w:p w14:paraId="52CFF909" w14:textId="77777777" w:rsidR="00E12EA8" w:rsidRPr="0013437F" w:rsidRDefault="00E12EA8" w:rsidP="00EA4A88">
      <w:pPr>
        <w:pStyle w:val="ABC1"/>
        <w:tabs>
          <w:tab w:val="clear" w:pos="3430"/>
          <w:tab w:val="clear" w:pos="6435"/>
          <w:tab w:val="left" w:pos="3360"/>
          <w:tab w:val="left" w:pos="6360"/>
        </w:tabs>
        <w:snapToGrid/>
        <w:spacing w:line="320" w:lineRule="atLeast"/>
        <w:rPr>
          <w:spacing w:val="10"/>
          <w:sz w:val="22"/>
        </w:rPr>
      </w:pPr>
      <w:r w:rsidRPr="0013437F">
        <w:rPr>
          <w:spacing w:val="10"/>
          <w:sz w:val="22"/>
        </w:rPr>
        <w:t>(E)</w:t>
      </w:r>
      <w:r w:rsidRPr="0013437F">
        <w:rPr>
          <w:rFonts w:hint="eastAsia"/>
          <w:spacing w:val="10"/>
          <w:sz w:val="22"/>
        </w:rPr>
        <w:t>丙不可能</w:t>
      </w:r>
      <w:r>
        <w:rPr>
          <w:rFonts w:hint="eastAsia"/>
          <w:spacing w:val="10"/>
          <w:sz w:val="22"/>
        </w:rPr>
        <w:t>是</w:t>
      </w:r>
      <w:r w:rsidRPr="0013437F">
        <w:rPr>
          <w:rFonts w:hint="eastAsia"/>
          <w:spacing w:val="10"/>
          <w:sz w:val="22"/>
        </w:rPr>
        <w:t>尿</w:t>
      </w:r>
      <w:r w:rsidRPr="0013437F">
        <w:rPr>
          <w:spacing w:val="10"/>
          <w:sz w:val="22"/>
        </w:rPr>
        <w:t>嘧</w:t>
      </w:r>
      <w:r>
        <w:rPr>
          <w:rFonts w:hint="eastAsia"/>
          <w:spacing w:val="10"/>
          <w:sz w:val="22"/>
        </w:rPr>
        <w:t>啶</w:t>
      </w:r>
    </w:p>
    <w:p w14:paraId="0F91A929" w14:textId="77777777" w:rsidR="00E12EA8" w:rsidRPr="00420336" w:rsidRDefault="00E12EA8" w:rsidP="00EA4A88">
      <w:pPr>
        <w:pStyle w:val="TIT1"/>
        <w:spacing w:before="60" w:line="320" w:lineRule="atLeast"/>
        <w:ind w:left="357" w:hanging="357"/>
      </w:pPr>
      <w:r w:rsidRPr="00420336">
        <w:t>4</w:t>
      </w:r>
      <w:r>
        <w:rPr>
          <w:rFonts w:hint="eastAsia"/>
        </w:rPr>
        <w:t>7</w:t>
      </w:r>
      <w:r w:rsidRPr="00420336">
        <w:rPr>
          <w:rFonts w:hint="eastAsia"/>
        </w:rPr>
        <w:t>.</w:t>
      </w:r>
      <w:r w:rsidRPr="00420336">
        <w:tab/>
      </w:r>
      <w:r w:rsidRPr="00420336">
        <w:rPr>
          <w:rFonts w:hint="eastAsia"/>
        </w:rPr>
        <w:t>有關冠狀病毒在目前三域生物分類系統歸類的敘述，哪些正確？（應選</w:t>
      </w:r>
      <w:r w:rsidRPr="00420336">
        <w:rPr>
          <w:rFonts w:hint="eastAsia"/>
        </w:rPr>
        <w:t>2</w:t>
      </w:r>
      <w:r w:rsidRPr="00420336">
        <w:rPr>
          <w:rFonts w:hint="eastAsia"/>
        </w:rPr>
        <w:t>項）</w:t>
      </w:r>
    </w:p>
    <w:p w14:paraId="62134A08" w14:textId="77777777" w:rsidR="00E12EA8" w:rsidRPr="003C1C96" w:rsidRDefault="00E12EA8" w:rsidP="00EA4A88">
      <w:pPr>
        <w:pStyle w:val="AA"/>
        <w:spacing w:line="320" w:lineRule="atLeast"/>
        <w:ind w:left="684" w:hangingChars="135" w:hanging="324"/>
        <w:jc w:val="both"/>
      </w:pPr>
      <w:r w:rsidRPr="003C1C96">
        <w:rPr>
          <w:rFonts w:hint="eastAsia"/>
        </w:rPr>
        <w:t>(A)</w:t>
      </w:r>
      <w:r w:rsidRPr="003C1C96">
        <w:rPr>
          <w:rFonts w:hint="eastAsia"/>
        </w:rPr>
        <w:t>此病毒長度通常小於</w:t>
      </w:r>
      <w:r w:rsidRPr="003C1C96">
        <w:rPr>
          <w:rFonts w:hint="eastAsia"/>
        </w:rPr>
        <w:t>1</w:t>
      </w:r>
      <w:r w:rsidRPr="003C1C96">
        <w:t xml:space="preserve"> </w:t>
      </w:r>
      <w:r w:rsidRPr="003C1C96">
        <w:rPr>
          <w:rFonts w:hint="eastAsia"/>
        </w:rPr>
        <w:t>µm</w:t>
      </w:r>
      <w:r w:rsidRPr="003C1C96">
        <w:rPr>
          <w:rFonts w:hint="eastAsia"/>
        </w:rPr>
        <w:t>，</w:t>
      </w:r>
      <w:r>
        <w:rPr>
          <w:rFonts w:hint="eastAsia"/>
        </w:rPr>
        <w:t>長度</w:t>
      </w:r>
      <w:r w:rsidRPr="003C1C96">
        <w:rPr>
          <w:rFonts w:hint="eastAsia"/>
        </w:rPr>
        <w:t>太小</w:t>
      </w:r>
      <w:r>
        <w:rPr>
          <w:rFonts w:hint="eastAsia"/>
        </w:rPr>
        <w:t>是</w:t>
      </w:r>
      <w:r w:rsidRPr="003C1C96">
        <w:rPr>
          <w:rFonts w:hint="eastAsia"/>
        </w:rPr>
        <w:t>目前生物分類系統未</w:t>
      </w:r>
      <w:r>
        <w:rPr>
          <w:rFonts w:hint="eastAsia"/>
        </w:rPr>
        <w:t>將病毒</w:t>
      </w:r>
      <w:r w:rsidRPr="003C1C96">
        <w:rPr>
          <w:rFonts w:hint="eastAsia"/>
        </w:rPr>
        <w:t>列入的原因</w:t>
      </w:r>
    </w:p>
    <w:p w14:paraId="190C0155" w14:textId="77777777" w:rsidR="00E12EA8" w:rsidRPr="003C1C96" w:rsidRDefault="00E12EA8" w:rsidP="00EA4A88">
      <w:pPr>
        <w:pStyle w:val="AA"/>
        <w:spacing w:line="320" w:lineRule="atLeast"/>
        <w:ind w:left="684" w:hangingChars="135" w:hanging="324"/>
        <w:jc w:val="both"/>
      </w:pPr>
      <w:r w:rsidRPr="003C1C96">
        <w:rPr>
          <w:rFonts w:hint="eastAsia"/>
        </w:rPr>
        <w:t>(B)</w:t>
      </w:r>
      <w:r w:rsidRPr="003C1C96">
        <w:rPr>
          <w:rFonts w:hint="eastAsia"/>
        </w:rPr>
        <w:t>此病毒之核心不具</w:t>
      </w:r>
      <w:r w:rsidRPr="003C1C96">
        <w:rPr>
          <w:rFonts w:hint="eastAsia"/>
        </w:rPr>
        <w:t>DNA</w:t>
      </w:r>
      <w:r w:rsidRPr="003C1C96">
        <w:rPr>
          <w:rFonts w:hint="eastAsia"/>
        </w:rPr>
        <w:t>，是被排除在目前生物分類系統之外的主要原因</w:t>
      </w:r>
    </w:p>
    <w:p w14:paraId="7C9BC6FB" w14:textId="77777777" w:rsidR="00E12EA8" w:rsidRPr="003C1C96" w:rsidRDefault="00E12EA8" w:rsidP="00EA4A88">
      <w:pPr>
        <w:pStyle w:val="AA"/>
        <w:spacing w:line="320" w:lineRule="atLeast"/>
        <w:ind w:left="684" w:hangingChars="135" w:hanging="324"/>
        <w:jc w:val="both"/>
      </w:pPr>
      <w:r w:rsidRPr="003C1C96">
        <w:rPr>
          <w:rFonts w:hint="eastAsia"/>
        </w:rPr>
        <w:t>(C)</w:t>
      </w:r>
      <w:r w:rsidRPr="003C1C96">
        <w:rPr>
          <w:rFonts w:hint="eastAsia"/>
        </w:rPr>
        <w:t>此病毒缺乏基本的細胞結構，故尚待分類學者引入生物分類系統</w:t>
      </w:r>
    </w:p>
    <w:p w14:paraId="7F2D98B8" w14:textId="77777777" w:rsidR="00E12EA8" w:rsidRPr="003C1C96" w:rsidRDefault="00E12EA8" w:rsidP="00EA4A88">
      <w:pPr>
        <w:pStyle w:val="AA"/>
        <w:spacing w:line="320" w:lineRule="atLeast"/>
        <w:ind w:left="684" w:hangingChars="135" w:hanging="324"/>
        <w:jc w:val="both"/>
      </w:pPr>
      <w:r w:rsidRPr="003C1C96">
        <w:rPr>
          <w:rFonts w:hint="eastAsia"/>
        </w:rPr>
        <w:t>(D)</w:t>
      </w:r>
      <w:r w:rsidRPr="003C1C96">
        <w:rPr>
          <w:rFonts w:hint="eastAsia"/>
        </w:rPr>
        <w:t>此病毒的基因重組現象相當高，故較不適於</w:t>
      </w:r>
      <w:r>
        <w:rPr>
          <w:rFonts w:hint="eastAsia"/>
        </w:rPr>
        <w:t>分析</w:t>
      </w:r>
      <w:r w:rsidRPr="003C1C96">
        <w:rPr>
          <w:rFonts w:hint="eastAsia"/>
        </w:rPr>
        <w:t>同源結構</w:t>
      </w:r>
      <w:r>
        <w:rPr>
          <w:rFonts w:hint="eastAsia"/>
        </w:rPr>
        <w:t>來</w:t>
      </w:r>
      <w:r w:rsidRPr="003C1C96">
        <w:rPr>
          <w:rFonts w:hint="eastAsia"/>
        </w:rPr>
        <w:t>重建其演化關係</w:t>
      </w:r>
    </w:p>
    <w:p w14:paraId="1348CFB2" w14:textId="77777777" w:rsidR="00E12EA8" w:rsidRPr="003C1C96" w:rsidRDefault="00E12EA8" w:rsidP="00EA4A88">
      <w:pPr>
        <w:pStyle w:val="AA"/>
        <w:spacing w:line="320" w:lineRule="atLeast"/>
        <w:ind w:left="684" w:hangingChars="135" w:hanging="324"/>
        <w:jc w:val="both"/>
      </w:pPr>
      <w:r w:rsidRPr="003C1C96">
        <w:rPr>
          <w:rFonts w:hint="eastAsia"/>
        </w:rPr>
        <w:t>(E)</w:t>
      </w:r>
      <w:r w:rsidRPr="003C1C96">
        <w:rPr>
          <w:rFonts w:hint="eastAsia"/>
        </w:rPr>
        <w:t>此病毒</w:t>
      </w:r>
      <w:r w:rsidRPr="003C1C96">
        <w:rPr>
          <w:rFonts w:hint="eastAsia"/>
        </w:rPr>
        <w:t>SARS-CoV-2</w:t>
      </w:r>
      <w:r w:rsidRPr="003C1C96">
        <w:rPr>
          <w:rFonts w:hint="eastAsia"/>
        </w:rPr>
        <w:t>未使用二名法為學名，是目前尚未將它納入生物系統之主因</w:t>
      </w:r>
    </w:p>
    <w:p w14:paraId="6B549516" w14:textId="4B1E8ED7" w:rsidR="00E12EA8" w:rsidRDefault="003C1988" w:rsidP="00EA4A88">
      <w:pPr>
        <w:pStyle w:val="TIT1"/>
        <w:spacing w:before="60" w:line="320" w:lineRule="atLeast"/>
        <w:ind w:left="357" w:hanging="357"/>
      </w:pPr>
      <w:r>
        <w:rPr>
          <w:rFonts w:eastAsia="新細明體" w:cs="新細明體"/>
          <w:noProof/>
          <w:color w:val="000000"/>
          <w:u w:val="single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1D65AE41" wp14:editId="4B6C8F86">
                <wp:simplePos x="0" y="0"/>
                <wp:positionH relativeFrom="column">
                  <wp:posOffset>1318704</wp:posOffset>
                </wp:positionH>
                <wp:positionV relativeFrom="paragraph">
                  <wp:posOffset>1538605</wp:posOffset>
                </wp:positionV>
                <wp:extent cx="2362835" cy="1116965"/>
                <wp:effectExtent l="0" t="0" r="0" b="26035"/>
                <wp:wrapNone/>
                <wp:docPr id="6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835" cy="1116965"/>
                          <a:chOff x="0" y="0"/>
                          <a:chExt cx="2363300" cy="1117462"/>
                        </a:xfrm>
                      </wpg:grpSpPr>
                      <wps:wsp>
                        <wps:cNvPr id="61" name="文字方塊 14"/>
                        <wps:cNvSpPr txBox="1"/>
                        <wps:spPr>
                          <a:xfrm>
                            <a:off x="0" y="0"/>
                            <a:ext cx="623750" cy="3905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E79A89" w14:textId="77777777" w:rsidR="00EA4A88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 w:rsidRPr="003F08F8">
                                <w:rPr>
                                  <w:rFonts w:eastAsia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蝙蝠</w:t>
                              </w:r>
                            </w:p>
                            <w:p w14:paraId="2F54E04C" w14:textId="6A604297" w:rsidR="00396E09" w:rsidRPr="003F08F8" w:rsidRDefault="00EA4A88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病毒</w:t>
                              </w:r>
                              <w:r>
                                <w:rPr>
                                  <w:rFonts w:eastAsia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RNA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文字方塊 15"/>
                        <wps:cNvSpPr txBox="1"/>
                        <wps:spPr>
                          <a:xfrm>
                            <a:off x="623887" y="85725"/>
                            <a:ext cx="691663" cy="1629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62D8984" w14:textId="77777777" w:rsidR="00396E09" w:rsidRPr="003F08F8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 w:rsidRPr="003F08F8">
                                <w:rPr>
                                  <w:rFonts w:eastAsia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（</w:t>
                              </w:r>
                              <w:r w:rsidRPr="003F08F8"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20"/>
                                </w:rPr>
                                <w:t xml:space="preserve">     </w:t>
                              </w:r>
                              <w:r w:rsidRPr="003F08F8">
                                <w:rPr>
                                  <w:rFonts w:eastAsia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文字方塊 16"/>
                        <wps:cNvSpPr txBox="1"/>
                        <wps:spPr>
                          <a:xfrm>
                            <a:off x="1128712" y="85725"/>
                            <a:ext cx="691663" cy="1629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0178D9" w14:textId="77777777" w:rsidR="00396E09" w:rsidRPr="003F08F8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 w:rsidRPr="003F08F8">
                                <w:rPr>
                                  <w:rFonts w:eastAsia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（</w:t>
                              </w:r>
                              <w:r w:rsidRPr="003F08F8"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20"/>
                                </w:rPr>
                                <w:t xml:space="preserve">     </w:t>
                              </w:r>
                              <w:r w:rsidRPr="003F08F8">
                                <w:rPr>
                                  <w:rFonts w:eastAsia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文字方塊 17"/>
                        <wps:cNvSpPr txBox="1"/>
                        <wps:spPr>
                          <a:xfrm>
                            <a:off x="1671637" y="90487"/>
                            <a:ext cx="691663" cy="1629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860C40" w14:textId="77777777" w:rsidR="00396E09" w:rsidRPr="003F08F8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 w:rsidRPr="003F08F8">
                                <w:rPr>
                                  <w:rFonts w:eastAsia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（</w:t>
                              </w:r>
                              <w:r w:rsidRPr="003F08F8"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20"/>
                                </w:rPr>
                                <w:t xml:space="preserve">     </w:t>
                              </w:r>
                              <w:r w:rsidRPr="003F08F8">
                                <w:rPr>
                                  <w:rFonts w:eastAsiaTheme="minorEastAsia" w:hint="eastAsia"/>
                                  <w:color w:val="000000" w:themeColor="text1"/>
                                  <w:kern w:val="24"/>
                                  <w:sz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g:grpSp>
                        <wpg:cNvPr id="40" name="群組 40"/>
                        <wpg:cNvGrpSpPr>
                          <a:grpSpLocks noChangeAspect="1"/>
                        </wpg:cNvGrpSpPr>
                        <wpg:grpSpPr>
                          <a:xfrm>
                            <a:off x="495300" y="271462"/>
                            <a:ext cx="1440000" cy="846000"/>
                            <a:chOff x="924701" y="847130"/>
                            <a:chExt cx="7112924" cy="3543993"/>
                          </a:xfrm>
                        </wpg:grpSpPr>
                        <wps:wsp>
                          <wps:cNvPr id="41" name="直線接點 41"/>
                          <wps:cNvCnPr/>
                          <wps:spPr>
                            <a:xfrm>
                              <a:off x="924701" y="999530"/>
                              <a:ext cx="3325091" cy="339159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直線接點 43"/>
                          <wps:cNvCnPr/>
                          <wps:spPr>
                            <a:xfrm flipH="1">
                              <a:off x="4249792" y="847130"/>
                              <a:ext cx="3787833" cy="354399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直線接點 49"/>
                          <wps:cNvCnPr/>
                          <wps:spPr>
                            <a:xfrm>
                              <a:off x="3335392" y="999530"/>
                              <a:ext cx="2263832" cy="2128058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9" name="直線接點 59"/>
                          <wps:cNvCnPr/>
                          <wps:spPr>
                            <a:xfrm>
                              <a:off x="5829210" y="999530"/>
                              <a:ext cx="1036320" cy="987829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65AE41" id="群組 6" o:spid="_x0000_s1368" style="position:absolute;left:0;text-align:left;margin-left:103.85pt;margin-top:121.15pt;width:186.05pt;height:87.95pt;z-index:251681280" coordsize="23633,11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">
                <v:shape id="文字方塊 14" o:spid="_x0000_s1369" type="#_x0000_t202" style="position:absolute;width:6237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09E79A89" w14:textId="77777777" w:rsidR="00EA4A88" w:rsidRDefault="00396E09" w:rsidP="00E12EA8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kern w:val="24"/>
                            <w:sz w:val="20"/>
                          </w:rPr>
                        </w:pPr>
                        <w:r w:rsidRPr="003F08F8">
                          <w:rPr>
                            <w:rFonts w:eastAsiaTheme="minorEastAsia" w:hint="eastAsia"/>
                            <w:color w:val="000000" w:themeColor="text1"/>
                            <w:kern w:val="24"/>
                            <w:sz w:val="20"/>
                          </w:rPr>
                          <w:t>蝙蝠</w:t>
                        </w:r>
                      </w:p>
                      <w:p w14:paraId="2F54E04C" w14:textId="6A604297" w:rsidR="00396E09" w:rsidRPr="003F08F8" w:rsidRDefault="00EA4A88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eastAsiaTheme="minorEastAsia" w:hint="eastAsia"/>
                            <w:color w:val="000000" w:themeColor="text1"/>
                            <w:kern w:val="24"/>
                            <w:sz w:val="20"/>
                          </w:rPr>
                          <w:t>病毒</w:t>
                        </w:r>
                        <w:r>
                          <w:rPr>
                            <w:rFonts w:eastAsiaTheme="minorEastAsia" w:hint="eastAsia"/>
                            <w:color w:val="000000" w:themeColor="text1"/>
                            <w:kern w:val="24"/>
                            <w:sz w:val="20"/>
                          </w:rPr>
                          <w:t>RNA</w:t>
                        </w:r>
                      </w:p>
                    </w:txbxContent>
                  </v:textbox>
                </v:shape>
                <v:shape id="文字方塊 15" o:spid="_x0000_s1370" type="#_x0000_t202" style="position:absolute;left:6238;top:857;width:691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et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ZKxHrcMAAADcAAAADwAA&#10;AAAAAAAAAAAAAAAHAgAAZHJzL2Rvd25yZXYueG1sUEsFBgAAAAADAAMAtwAAAPcCAAAAAA==&#10;" filled="f" stroked="f">
                  <v:textbox inset="0,0,0,0">
                    <w:txbxContent>
                      <w:p w14:paraId="662D8984" w14:textId="77777777" w:rsidR="00396E09" w:rsidRPr="003F08F8" w:rsidRDefault="00396E09" w:rsidP="00E12EA8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kern w:val="24"/>
                            <w:sz w:val="20"/>
                          </w:rPr>
                        </w:pPr>
                        <w:r w:rsidRPr="003F08F8">
                          <w:rPr>
                            <w:rFonts w:eastAsiaTheme="minorEastAsia" w:hint="eastAsia"/>
                            <w:color w:val="000000" w:themeColor="text1"/>
                            <w:kern w:val="24"/>
                            <w:sz w:val="20"/>
                          </w:rPr>
                          <w:t>（</w:t>
                        </w:r>
                        <w:r w:rsidRPr="003F08F8">
                          <w:rPr>
                            <w:rFonts w:eastAsiaTheme="minorEastAsia"/>
                            <w:color w:val="000000" w:themeColor="text1"/>
                            <w:kern w:val="24"/>
                            <w:sz w:val="20"/>
                          </w:rPr>
                          <w:t xml:space="preserve">     </w:t>
                        </w:r>
                        <w:r w:rsidRPr="003F08F8">
                          <w:rPr>
                            <w:rFonts w:eastAsiaTheme="minorEastAsia" w:hint="eastAsia"/>
                            <w:color w:val="000000" w:themeColor="text1"/>
                            <w:kern w:val="24"/>
                            <w:sz w:val="20"/>
                          </w:rPr>
                          <w:t>）</w:t>
                        </w:r>
                      </w:p>
                    </w:txbxContent>
                  </v:textbox>
                </v:shape>
                <v:shape id="文字方塊 16" o:spid="_x0000_s1371" type="#_x0000_t202" style="position:absolute;left:11287;top:857;width:691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7C0178D9" w14:textId="77777777" w:rsidR="00396E09" w:rsidRPr="003F08F8" w:rsidRDefault="00396E09" w:rsidP="00E12EA8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kern w:val="24"/>
                            <w:sz w:val="20"/>
                          </w:rPr>
                        </w:pPr>
                        <w:r w:rsidRPr="003F08F8">
                          <w:rPr>
                            <w:rFonts w:eastAsiaTheme="minorEastAsia" w:hint="eastAsia"/>
                            <w:color w:val="000000" w:themeColor="text1"/>
                            <w:kern w:val="24"/>
                            <w:sz w:val="20"/>
                          </w:rPr>
                          <w:t>（</w:t>
                        </w:r>
                        <w:r w:rsidRPr="003F08F8">
                          <w:rPr>
                            <w:rFonts w:eastAsiaTheme="minorEastAsia"/>
                            <w:color w:val="000000" w:themeColor="text1"/>
                            <w:kern w:val="24"/>
                            <w:sz w:val="20"/>
                          </w:rPr>
                          <w:t xml:space="preserve">     </w:t>
                        </w:r>
                        <w:r w:rsidRPr="003F08F8">
                          <w:rPr>
                            <w:rFonts w:eastAsiaTheme="minorEastAsia" w:hint="eastAsia"/>
                            <w:color w:val="000000" w:themeColor="text1"/>
                            <w:kern w:val="24"/>
                            <w:sz w:val="20"/>
                          </w:rPr>
                          <w:t>）</w:t>
                        </w:r>
                      </w:p>
                    </w:txbxContent>
                  </v:textbox>
                </v:shape>
                <v:shape id="文字方塊 17" o:spid="_x0000_s1372" type="#_x0000_t202" style="position:absolute;left:16716;top:904;width:6917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<v:textbox inset="0,0,0,0">
                    <w:txbxContent>
                      <w:p w14:paraId="5F860C40" w14:textId="77777777" w:rsidR="00396E09" w:rsidRPr="003F08F8" w:rsidRDefault="00396E09" w:rsidP="00E12EA8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kern w:val="24"/>
                            <w:sz w:val="20"/>
                          </w:rPr>
                        </w:pPr>
                        <w:r w:rsidRPr="003F08F8">
                          <w:rPr>
                            <w:rFonts w:eastAsiaTheme="minorEastAsia" w:hint="eastAsia"/>
                            <w:color w:val="000000" w:themeColor="text1"/>
                            <w:kern w:val="24"/>
                            <w:sz w:val="20"/>
                          </w:rPr>
                          <w:t>（</w:t>
                        </w:r>
                        <w:r w:rsidRPr="003F08F8">
                          <w:rPr>
                            <w:rFonts w:eastAsiaTheme="minorEastAsia"/>
                            <w:color w:val="000000" w:themeColor="text1"/>
                            <w:kern w:val="24"/>
                            <w:sz w:val="20"/>
                          </w:rPr>
                          <w:t xml:space="preserve">     </w:t>
                        </w:r>
                        <w:r w:rsidRPr="003F08F8">
                          <w:rPr>
                            <w:rFonts w:eastAsiaTheme="minorEastAsia" w:hint="eastAsia"/>
                            <w:color w:val="000000" w:themeColor="text1"/>
                            <w:kern w:val="24"/>
                            <w:sz w:val="20"/>
                          </w:rPr>
                          <w:t>）</w:t>
                        </w:r>
                      </w:p>
                    </w:txbxContent>
                  </v:textbox>
                </v:shape>
                <v:group id="群組 40" o:spid="_x0000_s1373" style="position:absolute;left:4953;top:2714;width:14400;height:8460" coordorigin="9247,8471" coordsize="71129,35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line id="直線接點 41" o:spid="_x0000_s1374" style="position:absolute;visibility:visible;mso-wrap-style:square" from="9247,9995" to="42497,43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" strokecolor="windowText" strokeweight=".5pt">
                    <v:stroke joinstyle="miter"/>
                  </v:line>
                  <v:line id="直線接點 43" o:spid="_x0000_s1375" style="position:absolute;flip:x;visibility:visible;mso-wrap-style:square" from="42497,8471" to="80376,43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" strokecolor="windowText" strokeweight=".5pt">
                    <v:stroke joinstyle="miter"/>
                  </v:line>
                  <v:line id="直線接點 49" o:spid="_x0000_s1376" style="position:absolute;visibility:visible;mso-wrap-style:square" from="33353,9995" to="55992,3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" strokecolor="windowText" strokeweight=".5pt">
                    <v:stroke joinstyle="miter"/>
                  </v:line>
                  <v:line id="直線接點 59" o:spid="_x0000_s1377" style="position:absolute;visibility:visible;mso-wrap-style:square" from="58292,9995" to="68655,19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" strokecolor="windowText" strokeweight=".5pt">
                    <v:stroke joinstyle="miter"/>
                  </v:line>
                </v:group>
              </v:group>
            </w:pict>
          </mc:Fallback>
        </mc:AlternateContent>
      </w:r>
      <w:r w:rsidR="00123FFD"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74F7DB74" wp14:editId="443417A9">
                <wp:simplePos x="0" y="0"/>
                <wp:positionH relativeFrom="column">
                  <wp:align>right</wp:align>
                </wp:positionH>
                <wp:positionV relativeFrom="paragraph">
                  <wp:posOffset>344340</wp:posOffset>
                </wp:positionV>
                <wp:extent cx="2542540" cy="2043430"/>
                <wp:effectExtent l="0" t="0" r="10160" b="33020"/>
                <wp:wrapSquare wrapText="bothSides"/>
                <wp:docPr id="80" name="群組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42592" cy="2078248"/>
                          <a:chOff x="0" y="0"/>
                          <a:chExt cx="2872578" cy="2366058"/>
                        </a:xfrm>
                      </wpg:grpSpPr>
                      <wpg:grpSp>
                        <wpg:cNvPr id="87" name="群組 87"/>
                        <wpg:cNvGrpSpPr>
                          <a:grpSpLocks noChangeAspect="1"/>
                        </wpg:cNvGrpSpPr>
                        <wpg:grpSpPr>
                          <a:xfrm>
                            <a:off x="389107" y="160506"/>
                            <a:ext cx="2160000" cy="1587600"/>
                            <a:chOff x="0" y="0"/>
                            <a:chExt cx="1980203" cy="1456192"/>
                          </a:xfrm>
                          <a:solidFill>
                            <a:schemeClr val="tx1"/>
                          </a:solidFill>
                        </wpg:grpSpPr>
                        <wps:wsp>
                          <wps:cNvPr id="75" name="直線接點 75"/>
                          <wps:cNvCnPr>
                            <a:stCxn id="65" idx="1"/>
                          </wps:cNvCnPr>
                          <wps:spPr>
                            <a:xfrm flipH="1" flipV="1">
                              <a:off x="870466" y="424776"/>
                              <a:ext cx="1052375" cy="465944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直線接點 78"/>
                          <wps:cNvCnPr/>
                          <wps:spPr>
                            <a:xfrm flipH="1" flipV="1">
                              <a:off x="830580" y="434340"/>
                              <a:ext cx="0" cy="7331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6" name="群組 86"/>
                          <wpg:cNvGrpSpPr/>
                          <wpg:grpSpPr>
                            <a:xfrm>
                              <a:off x="0" y="0"/>
                              <a:ext cx="1980203" cy="1456192"/>
                              <a:chOff x="0" y="0"/>
                              <a:chExt cx="1980203" cy="1456192"/>
                            </a:xfrm>
                            <a:grpFill/>
                          </wpg:grpSpPr>
                          <wps:wsp>
                            <wps:cNvPr id="463" name="橢圓 463"/>
                            <wps:cNvSpPr>
                              <a:spLocks noChangeAspect="1"/>
                            </wps:cNvSpPr>
                            <wps:spPr>
                              <a:xfrm>
                                <a:off x="775537" y="356328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橢圓 462"/>
                            <wps:cNvSpPr>
                              <a:spLocks noChangeAspect="1"/>
                            </wps:cNvSpPr>
                            <wps:spPr>
                              <a:xfrm>
                                <a:off x="783397" y="484711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" name="橢圓 460"/>
                            <wps:cNvSpPr>
                              <a:spLocks noChangeAspect="1"/>
                            </wps:cNvSpPr>
                            <wps:spPr>
                              <a:xfrm>
                                <a:off x="741476" y="110043"/>
                                <a:ext cx="172720" cy="17272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" name="橢圓 464"/>
                            <wps:cNvSpPr>
                              <a:spLocks noChangeAspect="1"/>
                            </wps:cNvSpPr>
                            <wps:spPr>
                              <a:xfrm>
                                <a:off x="634054" y="188645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" name="橢圓 465"/>
                            <wps:cNvSpPr>
                              <a:spLocks noChangeAspect="1"/>
                            </wps:cNvSpPr>
                            <wps:spPr>
                              <a:xfrm>
                                <a:off x="214845" y="0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" name="橢圓 466"/>
                            <wps:cNvSpPr>
                              <a:spLocks noChangeAspect="1"/>
                            </wps:cNvSpPr>
                            <wps:spPr>
                              <a:xfrm>
                                <a:off x="0" y="149344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" name="橢圓 467"/>
                            <wps:cNvSpPr>
                              <a:spLocks noChangeAspect="1"/>
                            </wps:cNvSpPr>
                            <wps:spPr>
                              <a:xfrm>
                                <a:off x="450650" y="628814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橢圓 468"/>
                            <wps:cNvSpPr>
                              <a:spLocks noChangeAspect="1"/>
                            </wps:cNvSpPr>
                            <wps:spPr>
                              <a:xfrm>
                                <a:off x="458926" y="1055635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" name="橢圓 469"/>
                            <wps:cNvSpPr>
                              <a:spLocks noChangeAspect="1"/>
                            </wps:cNvSpPr>
                            <wps:spPr>
                              <a:xfrm>
                                <a:off x="799118" y="867239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" name="橢圓 498"/>
                            <wps:cNvSpPr>
                              <a:spLocks noChangeAspect="1"/>
                            </wps:cNvSpPr>
                            <wps:spPr>
                              <a:xfrm>
                                <a:off x="1490813" y="489951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" name="橢圓 64"/>
                            <wps:cNvSpPr>
                              <a:spLocks noChangeAspect="1"/>
                            </wps:cNvSpPr>
                            <wps:spPr>
                              <a:xfrm>
                                <a:off x="1640156" y="20961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橢圓 65"/>
                            <wps:cNvSpPr>
                              <a:spLocks noChangeAspect="1"/>
                            </wps:cNvSpPr>
                            <wps:spPr>
                              <a:xfrm>
                                <a:off x="1920502" y="888200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橢圓 66"/>
                            <wps:cNvSpPr>
                              <a:spLocks noChangeAspect="1"/>
                            </wps:cNvSpPr>
                            <wps:spPr>
                              <a:xfrm>
                                <a:off x="1962423" y="1438412"/>
                                <a:ext cx="17780" cy="1778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" name="直線接點 67"/>
                            <wps:cNvCnPr>
                              <a:endCxn id="464" idx="1"/>
                            </wps:cNvCnPr>
                            <wps:spPr>
                              <a:xfrm>
                                <a:off x="230533" y="15720"/>
                                <a:ext cx="413977" cy="183450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" name="直線接點 69"/>
                            <wps:cNvCnPr>
                              <a:endCxn id="464" idx="2"/>
                            </wps:cNvCnPr>
                            <wps:spPr>
                              <a:xfrm>
                                <a:off x="15718" y="157189"/>
                                <a:ext cx="618249" cy="67435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0" name="直線接點 70"/>
                            <wps:cNvCnPr/>
                            <wps:spPr>
                              <a:xfrm flipV="1">
                                <a:off x="466370" y="259386"/>
                                <a:ext cx="307515" cy="364190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1" name="直線接點 71"/>
                            <wps:cNvCnPr>
                              <a:cxnSpLocks noChangeAspect="1"/>
                            </wps:cNvCnPr>
                            <wps:spPr>
                              <a:xfrm flipV="1">
                                <a:off x="462994" y="424776"/>
                                <a:ext cx="327027" cy="646316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" name="直線接點 72"/>
                            <wps:cNvCnPr/>
                            <wps:spPr>
                              <a:xfrm flipV="1">
                                <a:off x="812218" y="581653"/>
                                <a:ext cx="17780" cy="278765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直線接點 73"/>
                            <wps:cNvCnPr/>
                            <wps:spPr>
                              <a:xfrm flipV="1">
                                <a:off x="704796" y="220085"/>
                                <a:ext cx="45878" cy="14338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直線接點 74"/>
                            <wps:cNvCnPr/>
                            <wps:spPr>
                              <a:xfrm flipH="1">
                                <a:off x="911780" y="36681"/>
                                <a:ext cx="727039" cy="139032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" name="直線接點 76"/>
                            <wps:cNvCnPr/>
                            <wps:spPr>
                              <a:xfrm flipH="1" flipV="1">
                                <a:off x="877719" y="550212"/>
                                <a:ext cx="1085468" cy="887925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" name="直線接點 77"/>
                            <wps:cNvCnPr/>
                            <wps:spPr>
                              <a:xfrm flipH="1" flipV="1">
                                <a:off x="835798" y="282967"/>
                                <a:ext cx="0" cy="73315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" name="直線接點 82"/>
                            <wps:cNvCnPr>
                              <a:stCxn id="498" idx="2"/>
                            </wps:cNvCnPr>
                            <wps:spPr>
                              <a:xfrm flipH="1" flipV="1">
                                <a:off x="900837" y="238273"/>
                                <a:ext cx="589725" cy="260537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056" y="0"/>
                            <a:ext cx="431165" cy="273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8A0FAC" w14:textId="31C01427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丁</w:t>
                              </w:r>
                              <w:r w:rsidRPr="00FE60BA">
                                <w:rPr>
                                  <w:rFonts w:hint="eastAsia"/>
                                  <w:sz w:val="20"/>
                                </w:rPr>
                                <w:t>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8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4008"/>
                            <a:ext cx="431165" cy="267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8829CC" w14:textId="10227C20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戊</w:t>
                              </w:r>
                              <w:r w:rsidRPr="00FE60BA">
                                <w:rPr>
                                  <w:rFonts w:hint="eastAsia"/>
                                  <w:sz w:val="20"/>
                                </w:rPr>
                                <w:t>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35222" y="97276"/>
                            <a:ext cx="431165" cy="25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88207" w14:textId="69C9B204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丙</w:t>
                              </w:r>
                              <w:r w:rsidRPr="00FE60BA">
                                <w:rPr>
                                  <w:rFonts w:hint="eastAsia"/>
                                  <w:sz w:val="20"/>
                                </w:rPr>
                                <w:t>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984443" y="646889"/>
                            <a:ext cx="431165" cy="218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611763" w14:textId="77777777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FE60BA">
                                <w:rPr>
                                  <w:rFonts w:hint="eastAsia"/>
                                  <w:sz w:val="20"/>
                                </w:rPr>
                                <w:t>乙地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36285" y="1079524"/>
                            <a:ext cx="431164" cy="250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CB30CB" w14:textId="77777777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甲</w:t>
                              </w:r>
                              <w:r w:rsidRPr="00FE60BA">
                                <w:rPr>
                                  <w:rFonts w:hint="eastAsia"/>
                                  <w:sz w:val="20"/>
                                </w:rPr>
                                <w:t>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2366" y="1753189"/>
                            <a:ext cx="670212" cy="438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1BB0F1" w14:textId="35248ED5" w:rsidR="00396E09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蝙蝠</w:t>
                              </w:r>
                            </w:p>
                            <w:p w14:paraId="56884E41" w14:textId="271D2DD1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病毒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sz w:val="20"/>
                                </w:rPr>
                                <w:t>NA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71" y="1123544"/>
                            <a:ext cx="431165" cy="230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FD530" w14:textId="1A97AEA0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辛</w:t>
                              </w:r>
                              <w:r w:rsidRPr="00FE60BA">
                                <w:rPr>
                                  <w:rFonts w:hint="eastAsia"/>
                                  <w:sz w:val="20"/>
                                </w:rPr>
                                <w:t>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56658" y="1354408"/>
                            <a:ext cx="431165" cy="243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82386E" w14:textId="263F5053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庚</w:t>
                              </w:r>
                              <w:r w:rsidRPr="00FE60BA">
                                <w:rPr>
                                  <w:rFonts w:hint="eastAsia"/>
                                  <w:sz w:val="20"/>
                                </w:rPr>
                                <w:t>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15566" y="812259"/>
                            <a:ext cx="431165" cy="267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B8AF6" w14:textId="263CAC9F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己</w:t>
                              </w:r>
                              <w:r w:rsidRPr="00FE60BA">
                                <w:rPr>
                                  <w:rFonts w:hint="eastAsia"/>
                                  <w:sz w:val="20"/>
                                </w:rPr>
                                <w:t>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48447" y="423153"/>
                            <a:ext cx="175895" cy="175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CEBF49" w14:textId="77777777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06230" y="107004"/>
                            <a:ext cx="175895" cy="175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8D04AD" w14:textId="77777777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0031" y="451254"/>
                            <a:ext cx="175895" cy="175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91A51" w14:textId="77777777" w:rsidR="00396E09" w:rsidRPr="00FE60BA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4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3219" y="2150295"/>
                            <a:ext cx="431164" cy="215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737B7A" w14:textId="77777777" w:rsidR="00396E09" w:rsidRPr="00690C65" w:rsidRDefault="00396E09" w:rsidP="00E12EA8">
                              <w:pPr>
                                <w:spacing w:line="240" w:lineRule="atLeas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690C65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 w:rsidRPr="00690C65">
                                <w:rPr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F7DB74" id="群組 80" o:spid="_x0000_s1378" style="position:absolute;left:0;text-align:left;margin-left:149pt;margin-top:27.1pt;width:200.2pt;height:160.9pt;z-index:251682304;mso-position-horizontal:right;mso-width-relative:margin;mso-height-relative:margin" coordsize="28725,2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">
                <o:lock v:ext="edit" aspectratio="t"/>
                <v:group id="群組 87" o:spid="_x0000_s1379" style="position:absolute;left:3891;top:1605;width:21600;height:15876" coordsize="19802,14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o:lock v:ext="edit" aspectratio="t"/>
                  <v:line id="直線接點 75" o:spid="_x0000_s1380" style="position:absolute;flip:x y;visibility:visible;mso-wrap-style:square" from="8704,4247" to="19228,8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" strokecolor="black [3213]" strokeweight=".5pt">
                    <v:stroke joinstyle="miter"/>
                  </v:line>
                  <v:line id="直線接點 78" o:spid="_x0000_s1381" style="position:absolute;flip:x y;visibility:visible;mso-wrap-style:square" from="8305,4343" to="8305,5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" strokecolor="black [3213]" strokeweight=".5pt">
                    <v:stroke joinstyle="miter"/>
                  </v:line>
                  <v:group id="群組 86" o:spid="_x0000_s1382" style="position:absolute;width:19802;height:14561" coordsize="19802,14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oval id="橢圓 463" o:spid="_x0000_s1383" style="position:absolute;left:7755;top:3563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462" o:spid="_x0000_s1384" style="position:absolute;left:7833;top:4847;width:953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460" o:spid="_x0000_s1385" style="position:absolute;left:7414;top:1100;width:1727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464" o:spid="_x0000_s1386" style="position:absolute;left:6340;top:188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465" o:spid="_x0000_s1387" style="position:absolute;left:2148;width:178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466" o:spid="_x0000_s1388" style="position:absolute;top:1493;width:177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467" o:spid="_x0000_s1389" style="position:absolute;left:4506;top:6288;width:178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468" o:spid="_x0000_s1390" style="position:absolute;left:4589;top:10556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469" o:spid="_x0000_s1391" style="position:absolute;left:7991;top:8672;width:177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498" o:spid="_x0000_s1392" style="position:absolute;left:14908;top:4899;width:177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64" o:spid="_x0000_s1393" style="position:absolute;left:16401;top:209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65" o:spid="_x0000_s1394" style="position:absolute;left:19205;top:8882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" filled="f" strokecolor="black [3213]" strokeweight="1pt">
                      <v:stroke joinstyle="miter"/>
                      <v:path arrowok="t"/>
                      <o:lock v:ext="edit" aspectratio="t"/>
                    </v:oval>
                    <v:oval id="橢圓 66" o:spid="_x0000_s1395" style="position:absolute;left:19624;top:14384;width:178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" filled="f" strokecolor="black [3213]" strokeweight="1pt">
                      <v:stroke joinstyle="miter"/>
                      <v:path arrowok="t"/>
                      <o:lock v:ext="edit" aspectratio="t"/>
                    </v:oval>
                    <v:line id="直線接點 67" o:spid="_x0000_s1396" style="position:absolute;visibility:visible;mso-wrap-style:square" from="2305,157" to="6445,1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" strokecolor="black [3213]" strokeweight=".5pt">
                      <v:stroke joinstyle="miter"/>
                    </v:line>
                    <v:line id="直線接點 69" o:spid="_x0000_s1397" style="position:absolute;visibility:visible;mso-wrap-style:square" from="157,1571" to="6339,2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" strokecolor="black [3213]" strokeweight=".5pt">
                      <v:stroke joinstyle="miter"/>
                    </v:line>
                    <v:line id="直線接點 70" o:spid="_x0000_s1398" style="position:absolute;flip:y;visibility:visible;mso-wrap-style:square" from="4663,2593" to="7738,6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" strokecolor="black [3213]" strokeweight=".5pt">
                      <v:stroke joinstyle="miter"/>
                    </v:line>
                    <v:line id="直線接點 71" o:spid="_x0000_s1399" style="position:absolute;flip:y;visibility:visible;mso-wrap-style:square" from="4629,4247" to="7900,10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" strokecolor="black [3213]" strokeweight=".5pt">
                      <v:stroke joinstyle="miter"/>
                      <o:lock v:ext="edit" aspectratio="t" shapetype="f"/>
                    </v:line>
                    <v:line id="直線接點 72" o:spid="_x0000_s1400" style="position:absolute;flip:y;visibility:visible;mso-wrap-style:square" from="8122,5816" to="8299,8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" strokecolor="black [3213]" strokeweight=".5pt">
                      <v:stroke joinstyle="miter"/>
                    </v:line>
                    <v:line id="直線接點 73" o:spid="_x0000_s1401" style="position:absolute;flip:y;visibility:visible;mso-wrap-style:square" from="7047,2200" to="7506,2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" strokecolor="black [3213]" strokeweight=".5pt">
                      <v:stroke joinstyle="miter"/>
                    </v:line>
                    <v:line id="直線接點 74" o:spid="_x0000_s1402" style="position:absolute;flip:x;visibility:visible;mso-wrap-style:square" from="9117,366" to="16388,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" strokecolor="black [3213]" strokeweight=".5pt">
                      <v:stroke joinstyle="miter"/>
                    </v:line>
                    <v:line id="直線接點 76" o:spid="_x0000_s1403" style="position:absolute;flip:x y;visibility:visible;mso-wrap-style:square" from="8777,5502" to="19631,1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" strokecolor="black [3213]" strokeweight=".5pt">
                      <v:stroke joinstyle="miter"/>
                    </v:line>
                    <v:line id="直線接點 77" o:spid="_x0000_s1404" style="position:absolute;flip:x y;visibility:visible;mso-wrap-style:square" from="8357,2829" to="8357,3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" strokecolor="black [3213]" strokeweight=".5pt">
                      <v:stroke joinstyle="miter"/>
                    </v:line>
                    <v:line id="直線接點 82" o:spid="_x0000_s1405" style="position:absolute;flip:x y;visibility:visible;mso-wrap-style:square" from="9008,2382" to="14905,4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" strokecolor="black [3213]" strokeweight=".5pt">
                      <v:stroke joinstyle="miter"/>
                    </v:line>
                  </v:group>
                </v:group>
                <v:shape id="_x0000_s1406" type="#_x0000_t202" style="position:absolute;left:2480;width:4312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F8A0FAC" w14:textId="31C01427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丁</w:t>
                        </w:r>
                        <w:r w:rsidRPr="00FE60BA">
                          <w:rPr>
                            <w:rFonts w:hint="eastAsia"/>
                            <w:sz w:val="20"/>
                          </w:rPr>
                          <w:t>地</w:t>
                        </w:r>
                      </w:p>
                    </w:txbxContent>
                  </v:textbox>
                </v:shape>
                <v:shape id="_x0000_s1407" type="#_x0000_t202" style="position:absolute;top:2140;width:4311;height:2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7E8829CC" w14:textId="10227C20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戊</w:t>
                        </w:r>
                        <w:r w:rsidRPr="00FE60BA">
                          <w:rPr>
                            <w:rFonts w:hint="eastAsia"/>
                            <w:sz w:val="20"/>
                          </w:rPr>
                          <w:t>地</w:t>
                        </w:r>
                      </w:p>
                    </w:txbxContent>
                  </v:textbox>
                </v:shape>
                <v:shape id="_x0000_s1408" type="#_x0000_t202" style="position:absolute;left:21352;top:972;width:4311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8B88207" w14:textId="69C9B204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丙</w:t>
                        </w:r>
                        <w:r w:rsidRPr="00FE60BA">
                          <w:rPr>
                            <w:rFonts w:hint="eastAsia"/>
                            <w:sz w:val="20"/>
                          </w:rPr>
                          <w:t>地</w:t>
                        </w:r>
                      </w:p>
                    </w:txbxContent>
                  </v:textbox>
                </v:shape>
                <v:shape id="_x0000_s1409" type="#_x0000_t202" style="position:absolute;left:19844;top:6468;width:4312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9611763" w14:textId="77777777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 w:rsidRPr="00FE60BA">
                          <w:rPr>
                            <w:rFonts w:hint="eastAsia"/>
                            <w:sz w:val="20"/>
                          </w:rPr>
                          <w:t>乙地</w:t>
                        </w:r>
                      </w:p>
                    </w:txbxContent>
                  </v:textbox>
                </v:shape>
                <v:shape id="_x0000_s1410" type="#_x0000_t202" style="position:absolute;left:24362;top:10795;width:4312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CCB30CB" w14:textId="77777777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甲</w:t>
                        </w:r>
                        <w:r w:rsidRPr="00FE60BA">
                          <w:rPr>
                            <w:rFonts w:hint="eastAsia"/>
                            <w:sz w:val="20"/>
                          </w:rPr>
                          <w:t>地</w:t>
                        </w:r>
                      </w:p>
                    </w:txbxContent>
                  </v:textbox>
                </v:shape>
                <v:shape id="_x0000_s1411" type="#_x0000_t202" style="position:absolute;left:22023;top:17531;width:6702;height:4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A1BB0F1" w14:textId="35248ED5" w:rsidR="00396E09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蝙蝠</w:t>
                        </w:r>
                      </w:p>
                      <w:p w14:paraId="56884E41" w14:textId="271D2DD1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病毒</w:t>
                        </w:r>
                        <w:r>
                          <w:rPr>
                            <w:rFonts w:hint="eastAsia"/>
                            <w:sz w:val="20"/>
                          </w:rPr>
                          <w:t>R</w:t>
                        </w:r>
                        <w:r>
                          <w:rPr>
                            <w:sz w:val="20"/>
                          </w:rPr>
                          <w:t>NA</w:t>
                        </w:r>
                      </w:p>
                    </w:txbxContent>
                  </v:textbox>
                </v:shape>
                <v:shape id="_x0000_s1412" type="#_x0000_t202" style="position:absolute;left:10797;top:11235;width:4312;height:2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035FD530" w14:textId="1A97AEA0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辛</w:t>
                        </w:r>
                        <w:r w:rsidRPr="00FE60BA">
                          <w:rPr>
                            <w:rFonts w:hint="eastAsia"/>
                            <w:sz w:val="20"/>
                          </w:rPr>
                          <w:t>地</w:t>
                        </w:r>
                      </w:p>
                    </w:txbxContent>
                  </v:textbox>
                </v:shape>
                <v:shape id="_x0000_s1413" type="#_x0000_t202" style="position:absolute;left:5566;top:13544;width:4312;height:2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E82386E" w14:textId="263F5053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庚</w:t>
                        </w:r>
                        <w:r w:rsidRPr="00FE60BA">
                          <w:rPr>
                            <w:rFonts w:hint="eastAsia"/>
                            <w:sz w:val="20"/>
                          </w:rPr>
                          <w:t>地</w:t>
                        </w:r>
                      </w:p>
                    </w:txbxContent>
                  </v:textbox>
                </v:shape>
                <v:shape id="_x0000_s1414" type="#_x0000_t202" style="position:absolute;left:5155;top:8122;width:4312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34BB8AF6" w14:textId="263CAC9F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己</w:t>
                        </w:r>
                        <w:r w:rsidRPr="00FE60BA">
                          <w:rPr>
                            <w:rFonts w:hint="eastAsia"/>
                            <w:sz w:val="20"/>
                          </w:rPr>
                          <w:t>地</w:t>
                        </w:r>
                      </w:p>
                    </w:txbxContent>
                  </v:textbox>
                </v:shape>
                <v:shape id="_x0000_s1415" type="#_x0000_t202" style="position:absolute;left:9484;top:4231;width:175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9CEBF49" w14:textId="77777777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hint="eastAsia"/>
                            <w:sz w:val="20"/>
                          </w:rPr>
                          <w:t>Z</w:t>
                        </w:r>
                      </w:p>
                    </w:txbxContent>
                  </v:textbox>
                </v:shape>
                <v:shape id="_x0000_s1416" type="#_x0000_t202" style="position:absolute;left:12062;top:1070;width:1759;height: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B8D04AD" w14:textId="77777777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</w:t>
                        </w:r>
                      </w:p>
                    </w:txbxContent>
                  </v:textbox>
                </v:shape>
                <v:shape id="_x0000_s1417" type="#_x0000_t202" style="position:absolute;left:13300;top:4512;width:175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5BF91A51" w14:textId="77777777" w:rsidR="00396E09" w:rsidRPr="00FE60BA" w:rsidRDefault="00396E09" w:rsidP="00E12EA8">
                        <w:pPr>
                          <w:spacing w:line="240" w:lineRule="atLeas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X</w:t>
                        </w:r>
                      </w:p>
                    </w:txbxContent>
                  </v:textbox>
                </v:shape>
                <v:shape id="_x0000_s1418" type="#_x0000_t202" style="position:absolute;left:12332;top:21502;width:4311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DR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BYUoDRxQAAANwAAAAP&#10;AAAAAAAAAAAAAAAAAAcCAABkcnMvZG93bnJldi54bWxQSwUGAAAAAAMAAwC3AAAA+QIAAAAA&#10;" filled="f" stroked="f">
                  <v:textbox inset="0,0,0,0">
                    <w:txbxContent>
                      <w:p w14:paraId="7E737B7A" w14:textId="77777777" w:rsidR="00396E09" w:rsidRPr="00690C65" w:rsidRDefault="00396E09" w:rsidP="00E12EA8">
                        <w:pPr>
                          <w:spacing w:line="240" w:lineRule="atLeast"/>
                          <w:jc w:val="center"/>
                          <w:rPr>
                            <w:sz w:val="22"/>
                          </w:rPr>
                        </w:pPr>
                        <w:r w:rsidRPr="00690C65">
                          <w:rPr>
                            <w:rFonts w:hint="eastAsia"/>
                            <w:sz w:val="22"/>
                          </w:rPr>
                          <w:t>圖</w:t>
                        </w:r>
                        <w:r w:rsidRPr="00690C65">
                          <w:rPr>
                            <w:sz w:val="22"/>
                          </w:rPr>
                          <w:t>20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E12EA8" w:rsidRPr="00420336">
        <w:t>4</w:t>
      </w:r>
      <w:r w:rsidR="00E12EA8">
        <w:rPr>
          <w:rFonts w:hint="eastAsia"/>
        </w:rPr>
        <w:t>8</w:t>
      </w:r>
      <w:r w:rsidR="00E12EA8" w:rsidRPr="00420336">
        <w:rPr>
          <w:rFonts w:hint="eastAsia"/>
        </w:rPr>
        <w:t>.</w:t>
      </w:r>
      <w:r w:rsidR="00E12EA8" w:rsidRPr="00420336">
        <w:tab/>
      </w:r>
      <w:r w:rsidR="00E12EA8" w:rsidRPr="003C1988">
        <w:rPr>
          <w:rFonts w:hint="eastAsia"/>
          <w:spacing w:val="7"/>
        </w:rPr>
        <w:t>分析</w:t>
      </w:r>
      <w:proofErr w:type="gramStart"/>
      <w:r w:rsidR="00E12EA8" w:rsidRPr="003C1988">
        <w:rPr>
          <w:rFonts w:hint="eastAsia"/>
          <w:spacing w:val="7"/>
        </w:rPr>
        <w:t>不同新冠病毒</w:t>
      </w:r>
      <w:proofErr w:type="gramEnd"/>
      <w:r w:rsidR="00E12EA8" w:rsidRPr="003C1988">
        <w:rPr>
          <w:rFonts w:hint="eastAsia"/>
          <w:spacing w:val="7"/>
        </w:rPr>
        <w:t>的完整基因體，並以來自蝙蝠之病毒</w:t>
      </w:r>
      <w:r w:rsidR="00E12EA8" w:rsidRPr="003C1988">
        <w:rPr>
          <w:rFonts w:hint="eastAsia"/>
          <w:spacing w:val="7"/>
        </w:rPr>
        <w:t>RNA</w:t>
      </w:r>
      <w:r w:rsidR="00E12EA8" w:rsidRPr="003C1988">
        <w:rPr>
          <w:rFonts w:hint="eastAsia"/>
          <w:spacing w:val="7"/>
        </w:rPr>
        <w:t>做為親緣關係</w:t>
      </w:r>
      <w:proofErr w:type="gramStart"/>
      <w:r w:rsidR="00E12EA8" w:rsidRPr="003C1988">
        <w:rPr>
          <w:rFonts w:hint="eastAsia"/>
          <w:spacing w:val="7"/>
        </w:rPr>
        <w:t>網絡圖</w:t>
      </w:r>
      <w:proofErr w:type="gramEnd"/>
      <w:r w:rsidR="00E12EA8" w:rsidRPr="003C1988">
        <w:rPr>
          <w:rFonts w:hint="eastAsia"/>
          <w:spacing w:val="7"/>
        </w:rPr>
        <w:t>的根，如圖</w:t>
      </w:r>
      <w:r w:rsidR="00E12EA8" w:rsidRPr="003C1988">
        <w:rPr>
          <w:rFonts w:hint="eastAsia"/>
          <w:spacing w:val="7"/>
        </w:rPr>
        <w:t>20</w:t>
      </w:r>
      <w:r w:rsidR="00E12EA8" w:rsidRPr="003C1988">
        <w:rPr>
          <w:rFonts w:hint="eastAsia"/>
          <w:spacing w:val="7"/>
        </w:rPr>
        <w:t>，其中之線段長度代表</w:t>
      </w:r>
      <w:r w:rsidR="00E12EA8" w:rsidRPr="003C1988">
        <w:rPr>
          <w:rFonts w:hint="eastAsia"/>
          <w:spacing w:val="7"/>
        </w:rPr>
        <w:t>RNA</w:t>
      </w:r>
      <w:r w:rsidR="00E12EA8" w:rsidRPr="003C1988">
        <w:rPr>
          <w:rFonts w:hint="eastAsia"/>
          <w:spacing w:val="7"/>
        </w:rPr>
        <w:t>序列之差異程度</w:t>
      </w:r>
      <w:r w:rsidR="00396E09" w:rsidRPr="003C1988">
        <w:rPr>
          <w:rFonts w:hint="eastAsia"/>
          <w:spacing w:val="7"/>
        </w:rPr>
        <w:t>；</w:t>
      </w:r>
      <w:r w:rsidR="00396E09" w:rsidRPr="003C1988">
        <w:rPr>
          <w:spacing w:val="7"/>
        </w:rPr>
        <w:t>X</w:t>
      </w:r>
      <w:r w:rsidR="00396E09" w:rsidRPr="003C1988">
        <w:rPr>
          <w:rFonts w:hint="eastAsia"/>
          <w:spacing w:val="7"/>
        </w:rPr>
        <w:t>、</w:t>
      </w:r>
      <w:r w:rsidR="00396E09" w:rsidRPr="003C1988">
        <w:rPr>
          <w:spacing w:val="7"/>
        </w:rPr>
        <w:t>Y</w:t>
      </w:r>
      <w:r w:rsidR="00396E09" w:rsidRPr="003C1988">
        <w:rPr>
          <w:rFonts w:hint="eastAsia"/>
          <w:spacing w:val="7"/>
        </w:rPr>
        <w:t>及</w:t>
      </w:r>
      <w:r w:rsidR="00396E09" w:rsidRPr="003C1988">
        <w:rPr>
          <w:spacing w:val="7"/>
        </w:rPr>
        <w:t>Z</w:t>
      </w:r>
      <w:r w:rsidR="00396E09" w:rsidRPr="003C1988">
        <w:rPr>
          <w:rFonts w:hint="eastAsia"/>
          <w:spacing w:val="7"/>
        </w:rPr>
        <w:t>分別為不同中心點變異病毒株的</w:t>
      </w:r>
      <w:r w:rsidR="00396E09" w:rsidRPr="003C1988">
        <w:rPr>
          <w:rFonts w:hint="eastAsia"/>
          <w:spacing w:val="7"/>
        </w:rPr>
        <w:t>RNA</w:t>
      </w:r>
      <w:r w:rsidR="00396E09" w:rsidRPr="003C1988">
        <w:rPr>
          <w:rFonts w:hint="eastAsia"/>
          <w:spacing w:val="7"/>
        </w:rPr>
        <w:t>；以及甲～辛等代表各地</w:t>
      </w:r>
      <w:r w:rsidRPr="003C1988">
        <w:rPr>
          <w:rFonts w:hint="eastAsia"/>
          <w:spacing w:val="7"/>
        </w:rPr>
        <w:t>點</w:t>
      </w:r>
      <w:r w:rsidR="00396E09" w:rsidRPr="003C1988">
        <w:rPr>
          <w:rFonts w:hint="eastAsia"/>
          <w:spacing w:val="7"/>
        </w:rPr>
        <w:t>病毒株的</w:t>
      </w:r>
      <w:r w:rsidR="00396E09" w:rsidRPr="003C1988">
        <w:rPr>
          <w:rFonts w:hint="eastAsia"/>
          <w:spacing w:val="7"/>
        </w:rPr>
        <w:t>RNA</w:t>
      </w:r>
      <w:r w:rsidR="00E12EA8" w:rsidRPr="003C1988">
        <w:rPr>
          <w:rFonts w:hint="eastAsia"/>
          <w:spacing w:val="7"/>
        </w:rPr>
        <w:t>。請擷取此圖資訊，繪一個蝙蝠</w:t>
      </w:r>
      <w:r w:rsidR="00396E09" w:rsidRPr="003C1988">
        <w:rPr>
          <w:rFonts w:hint="eastAsia"/>
          <w:spacing w:val="7"/>
        </w:rPr>
        <w:t>病毒</w:t>
      </w:r>
      <w:r w:rsidR="00396E09" w:rsidRPr="003C1988">
        <w:rPr>
          <w:rFonts w:hint="eastAsia"/>
          <w:spacing w:val="7"/>
        </w:rPr>
        <w:t>R</w:t>
      </w:r>
      <w:r w:rsidR="00396E09" w:rsidRPr="003C1988">
        <w:rPr>
          <w:spacing w:val="7"/>
        </w:rPr>
        <w:t>NA</w:t>
      </w:r>
      <w:r w:rsidR="00E12EA8" w:rsidRPr="003C1988">
        <w:rPr>
          <w:rFonts w:hint="eastAsia"/>
          <w:spacing w:val="7"/>
        </w:rPr>
        <w:t>、</w:t>
      </w:r>
      <w:r w:rsidR="00E12EA8" w:rsidRPr="003C1988">
        <w:rPr>
          <w:spacing w:val="7"/>
        </w:rPr>
        <w:t>X</w:t>
      </w:r>
      <w:r w:rsidR="00E12EA8" w:rsidRPr="003C1988">
        <w:rPr>
          <w:rFonts w:hint="eastAsia"/>
          <w:spacing w:val="7"/>
        </w:rPr>
        <w:t>、</w:t>
      </w:r>
      <w:r w:rsidR="00E12EA8" w:rsidRPr="003C1988">
        <w:rPr>
          <w:spacing w:val="7"/>
        </w:rPr>
        <w:t>Y</w:t>
      </w:r>
      <w:r w:rsidR="00E12EA8" w:rsidRPr="003C1988">
        <w:rPr>
          <w:rFonts w:hint="eastAsia"/>
          <w:spacing w:val="7"/>
        </w:rPr>
        <w:t>及</w:t>
      </w:r>
      <w:r w:rsidR="00E12EA8" w:rsidRPr="003C1988">
        <w:rPr>
          <w:spacing w:val="7"/>
        </w:rPr>
        <w:t>Z</w:t>
      </w:r>
      <w:r w:rsidR="00E12EA8" w:rsidRPr="003C1988">
        <w:rPr>
          <w:rFonts w:hint="eastAsia"/>
          <w:spacing w:val="7"/>
        </w:rPr>
        <w:t>之分支關係圖</w:t>
      </w:r>
      <w:r w:rsidR="00396E09" w:rsidRPr="003C1988">
        <w:rPr>
          <w:rFonts w:hint="eastAsia"/>
          <w:spacing w:val="7"/>
        </w:rPr>
        <w:t>。</w:t>
      </w:r>
      <w:r w:rsidR="00E12EA8" w:rsidRPr="003C1988">
        <w:rPr>
          <w:rFonts w:hint="eastAsia"/>
          <w:spacing w:val="7"/>
        </w:rPr>
        <w:t>（</w:t>
      </w:r>
      <w:r w:rsidR="00E12EA8" w:rsidRPr="003C1988">
        <w:rPr>
          <w:spacing w:val="7"/>
        </w:rPr>
        <w:t>3</w:t>
      </w:r>
      <w:r w:rsidR="00E12EA8" w:rsidRPr="003C1988">
        <w:rPr>
          <w:rFonts w:hint="eastAsia"/>
          <w:spacing w:val="7"/>
        </w:rPr>
        <w:t>分）並寫出</w:t>
      </w:r>
      <w:r w:rsidR="00EA4A88" w:rsidRPr="003C1988">
        <w:rPr>
          <w:rFonts w:hint="eastAsia"/>
          <w:spacing w:val="7"/>
        </w:rPr>
        <w:t>哪一地點的病毒</w:t>
      </w:r>
      <w:r w:rsidR="00EA4A88" w:rsidRPr="003C1988">
        <w:rPr>
          <w:rFonts w:hint="eastAsia"/>
          <w:spacing w:val="7"/>
        </w:rPr>
        <w:t>RNA</w:t>
      </w:r>
      <w:r w:rsidR="00EA4A88" w:rsidRPr="003C1988">
        <w:rPr>
          <w:rFonts w:hint="eastAsia"/>
          <w:spacing w:val="7"/>
        </w:rPr>
        <w:t>，與</w:t>
      </w:r>
      <w:r w:rsidR="00EA4A88" w:rsidRPr="003C1988">
        <w:rPr>
          <w:rFonts w:hint="eastAsia"/>
          <w:spacing w:val="7"/>
        </w:rPr>
        <w:t>X</w:t>
      </w:r>
      <w:r w:rsidR="00EA4A88" w:rsidRPr="003C1988">
        <w:rPr>
          <w:rFonts w:hint="eastAsia"/>
          <w:spacing w:val="7"/>
        </w:rPr>
        <w:t>和蝙蝠病毒</w:t>
      </w:r>
      <w:r w:rsidR="00EA4A88" w:rsidRPr="003C1988">
        <w:rPr>
          <w:rFonts w:hint="eastAsia"/>
          <w:spacing w:val="7"/>
        </w:rPr>
        <w:t>R</w:t>
      </w:r>
      <w:r w:rsidR="00EA4A88" w:rsidRPr="003C1988">
        <w:rPr>
          <w:spacing w:val="7"/>
        </w:rPr>
        <w:t>NA</w:t>
      </w:r>
      <w:r w:rsidR="00EA4A88" w:rsidRPr="003C1988">
        <w:rPr>
          <w:rFonts w:hint="eastAsia"/>
          <w:spacing w:val="7"/>
        </w:rPr>
        <w:t>親緣關係最接近。</w:t>
      </w:r>
      <w:r w:rsidR="00E12EA8" w:rsidRPr="003C1988">
        <w:rPr>
          <w:rFonts w:hint="eastAsia"/>
          <w:spacing w:val="7"/>
        </w:rPr>
        <w:t>（</w:t>
      </w:r>
      <w:r w:rsidR="00E12EA8" w:rsidRPr="003C1988">
        <w:rPr>
          <w:spacing w:val="7"/>
        </w:rPr>
        <w:t>1</w:t>
      </w:r>
      <w:r w:rsidR="00E12EA8" w:rsidRPr="003C1988">
        <w:rPr>
          <w:rFonts w:hint="eastAsia"/>
          <w:spacing w:val="7"/>
        </w:rPr>
        <w:t>分）</w:t>
      </w:r>
    </w:p>
    <w:bookmarkEnd w:id="5"/>
    <w:p w14:paraId="26E85A64" w14:textId="613BD652" w:rsidR="00E12EA8" w:rsidRDefault="00E12EA8" w:rsidP="00C13CAB">
      <w:pPr>
        <w:widowControl/>
        <w:adjustRightInd/>
        <w:spacing w:line="240" w:lineRule="atLeast"/>
        <w:textAlignment w:val="auto"/>
        <w:rPr>
          <w:rFonts w:eastAsia="新細明體" w:cs="新細明體"/>
          <w:color w:val="000000"/>
          <w:spacing w:val="10"/>
          <w:sz w:val="22"/>
          <w:u w:val="single"/>
        </w:rPr>
      </w:pPr>
    </w:p>
    <w:p w14:paraId="3AE0694C" w14:textId="49931F18" w:rsidR="00E12EA8" w:rsidRDefault="00E12EA8" w:rsidP="00C13CAB">
      <w:pPr>
        <w:widowControl/>
        <w:adjustRightInd/>
        <w:spacing w:line="240" w:lineRule="atLeast"/>
        <w:textAlignment w:val="auto"/>
        <w:rPr>
          <w:rFonts w:eastAsia="新細明體" w:cs="新細明體"/>
          <w:color w:val="000000"/>
          <w:spacing w:val="10"/>
          <w:sz w:val="22"/>
          <w:u w:val="single"/>
        </w:rPr>
      </w:pPr>
    </w:p>
    <w:p w14:paraId="4E346093" w14:textId="76CEF439" w:rsidR="00E12EA8" w:rsidRDefault="00E12EA8" w:rsidP="00C13CAB">
      <w:pPr>
        <w:widowControl/>
        <w:adjustRightInd/>
        <w:spacing w:line="240" w:lineRule="atLeast"/>
        <w:textAlignment w:val="auto"/>
        <w:rPr>
          <w:rFonts w:eastAsia="新細明體" w:cs="新細明體"/>
          <w:color w:val="000000"/>
          <w:spacing w:val="10"/>
          <w:sz w:val="22"/>
          <w:u w:val="single"/>
        </w:rPr>
      </w:pPr>
    </w:p>
    <w:p w14:paraId="4A69CAAF" w14:textId="77777777" w:rsidR="00E12EA8" w:rsidRDefault="00E12EA8" w:rsidP="00C13CAB">
      <w:pPr>
        <w:widowControl/>
        <w:adjustRightInd/>
        <w:spacing w:line="240" w:lineRule="atLeast"/>
        <w:textAlignment w:val="auto"/>
        <w:rPr>
          <w:rFonts w:eastAsia="新細明體" w:cs="新細明體"/>
          <w:color w:val="000000"/>
          <w:spacing w:val="10"/>
          <w:sz w:val="22"/>
          <w:u w:val="single"/>
        </w:rPr>
      </w:pPr>
    </w:p>
    <w:p w14:paraId="579168E6" w14:textId="77777777" w:rsidR="00E12EA8" w:rsidRDefault="00E12EA8" w:rsidP="00C13CAB">
      <w:pPr>
        <w:widowControl/>
        <w:adjustRightInd/>
        <w:spacing w:line="240" w:lineRule="atLeast"/>
        <w:textAlignment w:val="auto"/>
        <w:rPr>
          <w:rFonts w:eastAsia="新細明體" w:cs="新細明體"/>
          <w:color w:val="000000"/>
          <w:spacing w:val="10"/>
          <w:sz w:val="22"/>
          <w:u w:val="single"/>
        </w:rPr>
      </w:pPr>
    </w:p>
    <w:p w14:paraId="1B9E508B" w14:textId="28532805" w:rsidR="00F70AEE" w:rsidRPr="009D7DBF" w:rsidRDefault="00102D03" w:rsidP="00123FFD">
      <w:pPr>
        <w:pStyle w:val="-05"/>
        <w:spacing w:beforeLines="100" w:before="240" w:line="320" w:lineRule="atLeast"/>
      </w:pPr>
      <w:r w:rsidRPr="009D7DBF">
        <w:t>49</w:t>
      </w:r>
      <w:r w:rsidR="00F70AEE" w:rsidRPr="009D7DBF">
        <w:t>-</w:t>
      </w:r>
      <w:r w:rsidRPr="009D7DBF">
        <w:t>54</w:t>
      </w:r>
      <w:proofErr w:type="gramStart"/>
      <w:r w:rsidR="00F70AEE" w:rsidRPr="009D7DBF">
        <w:t>題為題</w:t>
      </w:r>
      <w:proofErr w:type="gramEnd"/>
      <w:r w:rsidR="00F70AEE" w:rsidRPr="009D7DBF">
        <w:t>組</w:t>
      </w:r>
      <w:bookmarkEnd w:id="3"/>
    </w:p>
    <w:p w14:paraId="2384A337" w14:textId="012F3794" w:rsidR="00F70AEE" w:rsidRPr="00290916" w:rsidRDefault="00F70AEE" w:rsidP="00EA4A88">
      <w:pPr>
        <w:pStyle w:val="tit2"/>
        <w:spacing w:line="320" w:lineRule="atLeast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測量血</w:t>
      </w:r>
      <w:r w:rsidR="001A52E3" w:rsidRPr="00290916">
        <w:rPr>
          <w:rFonts w:eastAsia="新細明體" w:hint="eastAsia"/>
          <w:szCs w:val="22"/>
        </w:rPr>
        <w:t>液</w:t>
      </w:r>
      <w:r w:rsidRPr="00290916">
        <w:rPr>
          <w:rFonts w:eastAsia="新細明體" w:hint="eastAsia"/>
          <w:szCs w:val="22"/>
        </w:rPr>
        <w:t>流速</w:t>
      </w:r>
      <w:r w:rsidR="006308C8" w:rsidRPr="00290916">
        <w:rPr>
          <w:rFonts w:eastAsia="新細明體" w:hint="eastAsia"/>
          <w:szCs w:val="22"/>
        </w:rPr>
        <w:t>的血流儀</w:t>
      </w:r>
      <w:r w:rsidR="00CF2249">
        <w:rPr>
          <w:rFonts w:eastAsia="新細明體" w:hint="eastAsia"/>
          <w:szCs w:val="22"/>
        </w:rPr>
        <w:t>是</w:t>
      </w:r>
      <w:r w:rsidR="006308C8" w:rsidRPr="00290916">
        <w:rPr>
          <w:rFonts w:eastAsia="新細明體" w:hint="eastAsia"/>
          <w:szCs w:val="22"/>
        </w:rPr>
        <w:t>以</w:t>
      </w:r>
      <w:r w:rsidR="00CF2249">
        <w:rPr>
          <w:rFonts w:eastAsia="新細明體" w:hint="eastAsia"/>
          <w:szCs w:val="22"/>
        </w:rPr>
        <w:t>都卜勒效應為</w:t>
      </w:r>
      <w:r w:rsidR="006308C8" w:rsidRPr="00290916">
        <w:rPr>
          <w:rFonts w:eastAsia="新細明體" w:hint="eastAsia"/>
          <w:szCs w:val="22"/>
        </w:rPr>
        <w:t>原理製成。</w:t>
      </w:r>
      <w:proofErr w:type="gramStart"/>
      <w:r w:rsidR="001A52E3" w:rsidRPr="00290916">
        <w:rPr>
          <w:rFonts w:eastAsia="新細明體" w:hint="eastAsia"/>
          <w:szCs w:val="22"/>
        </w:rPr>
        <w:t>若血流</w:t>
      </w:r>
      <w:proofErr w:type="gramEnd"/>
      <w:r w:rsidR="001A52E3" w:rsidRPr="00290916">
        <w:rPr>
          <w:rFonts w:eastAsia="新細明體" w:hint="eastAsia"/>
          <w:szCs w:val="22"/>
        </w:rPr>
        <w:t>儀的感測器以頻率為</w:t>
      </w:r>
      <w:r w:rsidR="00F02635" w:rsidRPr="004D41B0">
        <w:rPr>
          <w:rFonts w:eastAsia="新細明體"/>
          <w:position w:val="-6"/>
          <w:szCs w:val="22"/>
        </w:rPr>
        <w:object w:dxaOrig="240" w:dyaOrig="300" w14:anchorId="2CE5AB9C">
          <v:shape id="_x0000_i1128" type="#_x0000_t75" style="width:11.25pt;height:15pt" o:ole="">
            <v:imagedata r:id="rId253" o:title=""/>
          </v:shape>
          <o:OLEObject Type="Embed" ProgID="Equation.DSMT4" ShapeID="_x0000_i1128" DrawAspect="Content" ObjectID="_1703744298" r:id="rId254"/>
        </w:object>
      </w:r>
      <w:r w:rsidR="001A52E3" w:rsidRPr="00290916">
        <w:rPr>
          <w:rFonts w:eastAsia="新細明體" w:hint="eastAsia"/>
          <w:szCs w:val="22"/>
        </w:rPr>
        <w:t>的聲波或光波入射到血液，而接收到的反射波頻率為</w:t>
      </w:r>
      <w:r w:rsidR="009B42E4" w:rsidRPr="00290916">
        <w:rPr>
          <w:rFonts w:eastAsia="新細明體" w:hint="eastAsia"/>
          <w:szCs w:val="22"/>
        </w:rPr>
        <w:t>（</w:t>
      </w:r>
      <w:r w:rsidR="00F02635" w:rsidRPr="00C77E97">
        <w:rPr>
          <w:rFonts w:eastAsia="新細明體"/>
          <w:position w:val="-6"/>
          <w:szCs w:val="22"/>
        </w:rPr>
        <w:object w:dxaOrig="700" w:dyaOrig="300" w14:anchorId="7BD0DEC0">
          <v:shape id="_x0000_i1129" type="#_x0000_t75" style="width:34.5pt;height:15pt" o:ole="">
            <v:imagedata r:id="rId255" o:title=""/>
          </v:shape>
          <o:OLEObject Type="Embed" ProgID="Equation.DSMT4" ShapeID="_x0000_i1129" DrawAspect="Content" ObjectID="_1703744299" r:id="rId256"/>
        </w:object>
      </w:r>
      <w:r w:rsidR="009B42E4" w:rsidRPr="00290916">
        <w:rPr>
          <w:rFonts w:eastAsia="新細明體" w:hint="eastAsia"/>
          <w:szCs w:val="22"/>
        </w:rPr>
        <w:t>）</w:t>
      </w:r>
      <w:r w:rsidR="001A52E3" w:rsidRPr="00290916">
        <w:rPr>
          <w:rFonts w:eastAsia="新細明體" w:hint="eastAsia"/>
          <w:szCs w:val="22"/>
        </w:rPr>
        <w:t>，</w:t>
      </w:r>
      <w:r w:rsidR="00F02635" w:rsidRPr="00C77E97">
        <w:rPr>
          <w:rFonts w:eastAsia="新細明體"/>
          <w:position w:val="-6"/>
          <w:szCs w:val="22"/>
        </w:rPr>
        <w:object w:dxaOrig="340" w:dyaOrig="300" w14:anchorId="323F1D60">
          <v:shape id="_x0000_i1130" type="#_x0000_t75" style="width:16.5pt;height:15pt" o:ole="">
            <v:imagedata r:id="rId257" o:title=""/>
          </v:shape>
          <o:OLEObject Type="Embed" ProgID="Equation.DSMT4" ShapeID="_x0000_i1130" DrawAspect="Content" ObjectID="_1703744300" r:id="rId258"/>
        </w:object>
      </w:r>
      <w:r w:rsidR="001A52E3" w:rsidRPr="00290916">
        <w:rPr>
          <w:rFonts w:eastAsia="新細明體" w:hint="eastAsia"/>
          <w:szCs w:val="22"/>
        </w:rPr>
        <w:t>的量值與血液流速可近似為成正比。</w:t>
      </w:r>
      <w:r w:rsidRPr="00290916">
        <w:rPr>
          <w:rFonts w:eastAsia="新細明體" w:hint="eastAsia"/>
          <w:szCs w:val="22"/>
        </w:rPr>
        <w:t>圖</w:t>
      </w:r>
      <w:r w:rsidR="00533544" w:rsidRPr="00290916">
        <w:rPr>
          <w:rFonts w:eastAsia="新細明體" w:hint="eastAsia"/>
          <w:szCs w:val="22"/>
        </w:rPr>
        <w:t>2</w:t>
      </w:r>
      <w:r w:rsidR="001C2C07">
        <w:rPr>
          <w:rFonts w:eastAsia="新細明體" w:hint="eastAsia"/>
          <w:szCs w:val="22"/>
        </w:rPr>
        <w:t>1</w:t>
      </w:r>
      <w:r w:rsidRPr="00290916">
        <w:rPr>
          <w:rFonts w:eastAsia="新細明體" w:hint="eastAsia"/>
          <w:szCs w:val="22"/>
        </w:rPr>
        <w:t>為探究飲酒對於血液流速影響的監測數據曲線。</w:t>
      </w:r>
    </w:p>
    <w:p w14:paraId="26DA3102" w14:textId="0B73D68D" w:rsidR="00521DC5" w:rsidRDefault="00066AB3" w:rsidP="00420336">
      <w:pPr>
        <w:pStyle w:val="TIT1"/>
        <w:spacing w:before="60"/>
        <w:ind w:left="357" w:hanging="3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6C1119A" wp14:editId="6BF1C4C1">
                <wp:simplePos x="0" y="0"/>
                <wp:positionH relativeFrom="column">
                  <wp:posOffset>1301750</wp:posOffset>
                </wp:positionH>
                <wp:positionV relativeFrom="paragraph">
                  <wp:posOffset>31589</wp:posOffset>
                </wp:positionV>
                <wp:extent cx="3167380" cy="1757680"/>
                <wp:effectExtent l="0" t="0" r="13970" b="0"/>
                <wp:wrapSquare wrapText="bothSides"/>
                <wp:docPr id="68" name="群組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167380" cy="1757680"/>
                          <a:chOff x="-146803" y="-21724"/>
                          <a:chExt cx="3561725" cy="1980333"/>
                        </a:xfrm>
                      </wpg:grpSpPr>
                      <wpg:grpSp>
                        <wpg:cNvPr id="582" name="群組 582"/>
                        <wpg:cNvGrpSpPr>
                          <a:grpSpLocks noChangeAspect="1"/>
                        </wpg:cNvGrpSpPr>
                        <wpg:grpSpPr>
                          <a:xfrm>
                            <a:off x="149105" y="-21724"/>
                            <a:ext cx="3265817" cy="1980333"/>
                            <a:chOff x="100152" y="8676"/>
                            <a:chExt cx="3455790" cy="2100903"/>
                          </a:xfrm>
                        </wpg:grpSpPr>
                        <pic:pic xmlns:pic="http://schemas.openxmlformats.org/drawingml/2006/picture">
                          <pic:nvPicPr>
                            <pic:cNvPr id="583" name="圖片 58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9"/>
                            <a:srcRect l="11126" t="3858" r="3401" b="18206"/>
                            <a:stretch/>
                          </pic:blipFill>
                          <pic:spPr bwMode="auto">
                            <a:xfrm>
                              <a:off x="378008" y="31724"/>
                              <a:ext cx="2992755" cy="143807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584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4140" y="1470292"/>
                              <a:ext cx="279107" cy="20258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FA8F0A" w14:textId="77777777" w:rsidR="00396E09" w:rsidRPr="00C77E97" w:rsidRDefault="00396E09" w:rsidP="00066AB3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85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2953" y="1470779"/>
                              <a:ext cx="269737" cy="20265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4E49B4" w14:textId="77777777" w:rsidR="00396E09" w:rsidRPr="00C77E97" w:rsidRDefault="00396E09" w:rsidP="00066AB3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86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33058" y="1470779"/>
                              <a:ext cx="372163" cy="20265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DD9EED" w14:textId="77777777" w:rsidR="00396E09" w:rsidRPr="00C77E97" w:rsidRDefault="00396E09" w:rsidP="00066AB3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87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9459" y="1465782"/>
                              <a:ext cx="426483" cy="20765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664BD5" w14:textId="77777777" w:rsidR="00396E09" w:rsidRPr="00C77E97" w:rsidRDefault="00396E09" w:rsidP="00066AB3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88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037" y="1455789"/>
                              <a:ext cx="160020" cy="1682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780A58" w14:textId="77777777" w:rsidR="00396E09" w:rsidRPr="00C77E97" w:rsidRDefault="00396E09" w:rsidP="00DC1A92">
                                <w:pPr>
                                  <w:snapToGrid w:val="0"/>
                                  <w:spacing w:line="240" w:lineRule="exact"/>
                                  <w:jc w:val="right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89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152" y="1282834"/>
                              <a:ext cx="228013" cy="16827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72BE13" w14:textId="77777777" w:rsidR="00396E09" w:rsidRPr="00C77E97" w:rsidRDefault="00396E09" w:rsidP="00DC1A92">
                                <w:pPr>
                                  <w:snapToGrid w:val="0"/>
                                  <w:spacing w:line="240" w:lineRule="exact"/>
                                  <w:jc w:val="right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0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153" y="855427"/>
                              <a:ext cx="238007" cy="1832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0CF013" w14:textId="77777777" w:rsidR="00396E09" w:rsidRPr="00C77E97" w:rsidRDefault="00396E09" w:rsidP="00DC1A92">
                                <w:pPr>
                                  <w:snapToGrid w:val="0"/>
                                  <w:spacing w:line="240" w:lineRule="exact"/>
                                  <w:jc w:val="right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1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152" y="415337"/>
                              <a:ext cx="233011" cy="16827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FA80B0" w14:textId="77777777" w:rsidR="00396E09" w:rsidRPr="00C77E97" w:rsidRDefault="00396E09" w:rsidP="00DC1A92">
                                <w:pPr>
                                  <w:snapToGrid w:val="0"/>
                                  <w:spacing w:line="240" w:lineRule="exact"/>
                                  <w:jc w:val="right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2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153" y="8676"/>
                              <a:ext cx="238008" cy="16827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17CF98" w14:textId="77777777" w:rsidR="00396E09" w:rsidRPr="00C77E97" w:rsidRDefault="00396E09" w:rsidP="00DC1A92">
                                <w:pPr>
                                  <w:snapToGrid w:val="0"/>
                                  <w:spacing w:line="240" w:lineRule="exact"/>
                                  <w:jc w:val="right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60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3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04988" y="1684084"/>
                              <a:ext cx="1220588" cy="2353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F18101" w14:textId="77777777" w:rsidR="00396E09" w:rsidRPr="00C77E97" w:rsidRDefault="00396E09" w:rsidP="00066AB3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 w:hint="eastAsia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時間（秒）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4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36918" y="847361"/>
                              <a:ext cx="644702" cy="22206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EB599C" w14:textId="77777777" w:rsidR="00396E09" w:rsidRPr="00C77E97" w:rsidRDefault="00396E09" w:rsidP="00066AB3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 w:hint="eastAsia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飲酒前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5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5510" y="78245"/>
                              <a:ext cx="650067" cy="24549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4F9E2F" w14:textId="77777777" w:rsidR="00396E09" w:rsidRPr="00C77E97" w:rsidRDefault="00396E09" w:rsidP="00066AB3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 w:hint="eastAsia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飲酒後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6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2703" y="741258"/>
                              <a:ext cx="1073915" cy="2279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5E6BA7" w14:textId="77777777" w:rsidR="00396E09" w:rsidRPr="00C77E97" w:rsidRDefault="00396E09" w:rsidP="00DC1A92">
                                <w:pPr>
                                  <w:snapToGrid w:val="0"/>
                                  <w:spacing w:line="240" w:lineRule="exact"/>
                                  <w:rPr>
                                    <w:rFonts w:eastAsia="新細明體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77E97">
                                  <w:rPr>
                                    <w:rFonts w:eastAsia="新細明體" w:hint="eastAsia"/>
                                    <w:bCs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血液流速增加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98" name="文字方塊 598"/>
                          <wps:cNvSpPr txBox="1"/>
                          <wps:spPr>
                            <a:xfrm>
                              <a:off x="1109945" y="1919465"/>
                              <a:ext cx="1128395" cy="19011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3E6961" w14:textId="1A084985" w:rsidR="00396E09" w:rsidRPr="00C77E97" w:rsidRDefault="00396E09" w:rsidP="00EA1DEA">
                                <w:pPr>
                                  <w:spacing w:line="240" w:lineRule="exact"/>
                                  <w:jc w:val="center"/>
                                  <w:rPr>
                                    <w:sz w:val="22"/>
                                  </w:rPr>
                                </w:pPr>
                                <w:r w:rsidRPr="00C77E97">
                                  <w:rPr>
                                    <w:rFonts w:hint="eastAsia"/>
                                    <w:sz w:val="22"/>
                                  </w:rPr>
                                  <w:t>圖</w:t>
                                </w:r>
                                <w:r w:rsidRPr="00C77E97">
                                  <w:rPr>
                                    <w:sz w:val="22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6803" y="94948"/>
                            <a:ext cx="207010" cy="146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ED91B6" w14:textId="3409AA40" w:rsidR="00396E09" w:rsidRDefault="00396E09" w:rsidP="00A0275E">
                              <w:pPr>
                                <w:snapToGrid w:val="0"/>
                                <w:spacing w:line="240" w:lineRule="atLeast"/>
                                <w:jc w:val="center"/>
                              </w:pPr>
                              <w:r w:rsidRPr="00C77E97">
                                <w:rPr>
                                  <w:rFonts w:eastAsia="新細明體" w:hint="eastAsia"/>
                                  <w:bCs/>
                                  <w:sz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血液流速</w:t>
                              </w:r>
                              <w:r>
                                <w:rPr>
                                  <w:rFonts w:eastAsia="新細明體" w:hint="eastAsia"/>
                                  <w:bCs/>
                                  <w:sz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（</w:t>
                              </w:r>
                              <w:r w:rsidRPr="00C77E97">
                                <w:rPr>
                                  <w:rFonts w:eastAsia="新細明體" w:hint="eastAsia"/>
                                  <w:bCs/>
                                  <w:sz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相對數值）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1119A" id="群組 68" o:spid="_x0000_s1419" style="position:absolute;left:0;text-align:left;margin-left:102.5pt;margin-top:2.5pt;width:249.4pt;height:138.4pt;z-index:251659776;mso-width-relative:margin;mso-height-relative:margin" coordorigin="-1468,-217" coordsize="35617,1980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">
                <o:lock v:ext="edit" aspectratio="t"/>
                <v:group id="群組 582" o:spid="_x0000_s1420" style="position:absolute;left:1491;top:-217;width:32658;height:19803" coordorigin="1001,86" coordsize="34557,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g7z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J0Cb9nwhGQ2x8AAAD//wMAUEsBAi0AFAAGAAgAAAAhANvh9svuAAAAhQEAABMAAAAAAAAA&#10;AAAAAAAAAAAAAFtDb250ZW50X1R5cGVzXS54bWxQSwECLQAUAAYACAAAACEAWvQsW78AAAAVAQAA&#10;CwAAAAAAAAAAAAAAAAAfAQAAX3JlbHMvLnJlbHNQSwECLQAUAAYACAAAACEAogYO88YAAADcAAAA&#10;DwAAAAAAAAAAAAAAAAAHAgAAZHJzL2Rvd25yZXYueG1sUEsFBgAAAAADAAMAtwAAAPoCAAAAAA==&#10;">
                  <o:lock v:ext="edit" aspectratio="t"/>
                  <v:shape id="圖片 583" o:spid="_x0000_s1421" type="#_x0000_t75" style="position:absolute;left:3780;top:317;width:29927;height:1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">
                    <v:imagedata r:id="rId260" o:title="" croptop="2528f" cropbottom="11931f" cropleft="7292f" cropright="2229f"/>
                  </v:shape>
                  <v:shape id="テキスト ボックス 2" o:spid="_x0000_s1422" type="#_x0000_t202" style="position:absolute;left:10341;top:14702;width:279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fiv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BoufivxQAAANwAAAAP&#10;AAAAAAAAAAAAAAAAAAcCAABkcnMvZG93bnJldi54bWxQSwUGAAAAAAMAAwC3AAAA+QIAAAAA&#10;" filled="f" stroked="f">
                    <v:textbox inset="0,0,0,0">
                      <w:txbxContent>
                        <w:p w14:paraId="55FA8F0A" w14:textId="77777777" w:rsidR="00396E09" w:rsidRPr="00C77E97" w:rsidRDefault="00396E09" w:rsidP="00066AB3">
                          <w:pPr>
                            <w:snapToGrid w:val="0"/>
                            <w:spacing w:line="240" w:lineRule="exact"/>
                            <w:jc w:val="center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10</w:t>
                          </w:r>
                        </w:p>
                      </w:txbxContent>
                    </v:textbox>
                  </v:shape>
                  <v:shape id="テキスト ボックス 2" o:spid="_x0000_s1423" type="#_x0000_t202" style="position:absolute;left:17729;top:14707;width:26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V00xQAAANwAAAAPAAAAZHJzL2Rvd25yZXYueG1sRI9Ba8JA&#10;FITvgv9heYXedFNB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H9V00xQAAANwAAAAP&#10;AAAAAAAAAAAAAAAAAAcCAABkcnMvZG93bnJldi54bWxQSwUGAAAAAAMAAwC3AAAA+QIAAAAA&#10;" filled="f" stroked="f">
                    <v:textbox inset="0,0,0,0">
                      <w:txbxContent>
                        <w:p w14:paraId="084E49B4" w14:textId="77777777" w:rsidR="00396E09" w:rsidRPr="00C77E97" w:rsidRDefault="00396E09" w:rsidP="00066AB3">
                          <w:pPr>
                            <w:snapToGrid w:val="0"/>
                            <w:spacing w:line="240" w:lineRule="exact"/>
                            <w:jc w:val="center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</w:t>
                          </w:r>
                        </w:p>
                      </w:txbxContent>
                    </v:textbox>
                  </v:shape>
                  <v:shape id="テキスト ボックス 2" o:spid="_x0000_s1424" type="#_x0000_t202" style="position:absolute;left:24330;top:14707;width:372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8ND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D3J8NDxQAAANwAAAAP&#10;AAAAAAAAAAAAAAAAAAcCAABkcnMvZG93bnJldi54bWxQSwUGAAAAAAMAAwC3AAAA+QIAAAAA&#10;" filled="f" stroked="f">
                    <v:textbox inset="0,0,0,0">
                      <w:txbxContent>
                        <w:p w14:paraId="24DD9EED" w14:textId="77777777" w:rsidR="00396E09" w:rsidRPr="00C77E97" w:rsidRDefault="00396E09" w:rsidP="00066AB3">
                          <w:pPr>
                            <w:snapToGrid w:val="0"/>
                            <w:spacing w:line="240" w:lineRule="exact"/>
                            <w:jc w:val="center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30</w:t>
                          </w:r>
                        </w:p>
                      </w:txbxContent>
                    </v:textbox>
                  </v:shape>
                  <v:shape id="テキスト ボックス 2" o:spid="_x0000_s1425" type="#_x0000_t202" style="position:absolute;left:31294;top:14657;width:4265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2bY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CYa2bYxQAAANwAAAAP&#10;AAAAAAAAAAAAAAAAAAcCAABkcnMvZG93bnJldi54bWxQSwUGAAAAAAMAAwC3AAAA+QIAAAAA&#10;" filled="f" stroked="f">
                    <v:textbox inset="0,0,0,0">
                      <w:txbxContent>
                        <w:p w14:paraId="17664BD5" w14:textId="77777777" w:rsidR="00396E09" w:rsidRPr="00C77E97" w:rsidRDefault="00396E09" w:rsidP="00066AB3">
                          <w:pPr>
                            <w:snapToGrid w:val="0"/>
                            <w:spacing w:line="240" w:lineRule="exact"/>
                            <w:jc w:val="center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40</w:t>
                          </w:r>
                        </w:p>
                      </w:txbxContent>
                    </v:textbox>
                  </v:shape>
                  <v:shape id="テキスト ボックス 2" o:spid="_x0000_s1426" type="#_x0000_t202" style="position:absolute;left:3330;top:14557;width:160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PKq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On08qrBAAAA3AAAAA8AAAAA&#10;AAAAAAAAAAAABwIAAGRycy9kb3ducmV2LnhtbFBLBQYAAAAAAwADALcAAAD1AgAAAAA=&#10;" filled="f" stroked="f">
                    <v:textbox inset="0,0,0,0">
                      <w:txbxContent>
                        <w:p w14:paraId="76780A58" w14:textId="77777777" w:rsidR="00396E09" w:rsidRPr="00C77E97" w:rsidRDefault="00396E09" w:rsidP="00DC1A92">
                          <w:pPr>
                            <w:snapToGrid w:val="0"/>
                            <w:spacing w:line="240" w:lineRule="exact"/>
                            <w:jc w:val="right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</w:txbxContent>
                    </v:textbox>
                  </v:shape>
                  <v:shape id="テキスト ボックス 2" o:spid="_x0000_s1427" type="#_x0000_t202" style="position:absolute;left:1001;top:12828;width:22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Fcx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CGuFcxxQAAANwAAAAP&#10;AAAAAAAAAAAAAAAAAAcCAABkcnMvZG93bnJldi54bWxQSwUGAAAAAAMAAwC3AAAA+QIAAAAA&#10;" filled="f" stroked="f">
                    <v:textbox inset="0,0,0,0">
                      <w:txbxContent>
                        <w:p w14:paraId="6F72BE13" w14:textId="77777777" w:rsidR="00396E09" w:rsidRPr="00C77E97" w:rsidRDefault="00396E09" w:rsidP="00DC1A92">
                          <w:pPr>
                            <w:snapToGrid w:val="0"/>
                            <w:spacing w:line="240" w:lineRule="exact"/>
                            <w:jc w:val="right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</w:txbxContent>
                    </v:textbox>
                  </v:shape>
                  <v:shape id="テキスト ボックス 2" o:spid="_x0000_s1428" type="#_x0000_t202" style="position:absolute;left:1001;top:8554;width:2380;height:1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2hx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kltoccMAAADcAAAADwAA&#10;AAAAAAAAAAAAAAAHAgAAZHJzL2Rvd25yZXYueG1sUEsFBgAAAAADAAMAtwAAAPcCAAAAAA==&#10;" filled="f" stroked="f">
                    <v:textbox inset="0,0,0,0">
                      <w:txbxContent>
                        <w:p w14:paraId="420CF013" w14:textId="77777777" w:rsidR="00396E09" w:rsidRPr="00C77E97" w:rsidRDefault="00396E09" w:rsidP="00DC1A92">
                          <w:pPr>
                            <w:snapToGrid w:val="0"/>
                            <w:spacing w:line="240" w:lineRule="exact"/>
                            <w:jc w:val="right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</w:t>
                          </w:r>
                        </w:p>
                      </w:txbxContent>
                    </v:textbox>
                  </v:shape>
                  <v:shape id="テキスト ボックス 2" o:spid="_x0000_s1429" type="#_x0000_t202" style="position:absolute;left:1001;top:4153;width:233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83q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D9F83qxQAAANwAAAAP&#10;AAAAAAAAAAAAAAAAAAcCAABkcnMvZG93bnJldi54bWxQSwUGAAAAAAMAAwC3AAAA+QIAAAAA&#10;" filled="f" stroked="f">
                    <v:textbox inset="0,0,0,0">
                      <w:txbxContent>
                        <w:p w14:paraId="3DFA80B0" w14:textId="77777777" w:rsidR="00396E09" w:rsidRPr="00C77E97" w:rsidRDefault="00396E09" w:rsidP="00DC1A92">
                          <w:pPr>
                            <w:snapToGrid w:val="0"/>
                            <w:spacing w:line="240" w:lineRule="exact"/>
                            <w:jc w:val="right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40</w:t>
                          </w:r>
                        </w:p>
                      </w:txbxContent>
                    </v:textbox>
                  </v:shape>
                  <v:shape id="テキスト ボックス 2" o:spid="_x0000_s1430" type="#_x0000_t202" style="position:absolute;left:1001;top:86;width:2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Od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A3FU53EAAAA3AAAAA8A&#10;AAAAAAAAAAAAAAAABwIAAGRycy9kb3ducmV2LnhtbFBLBQYAAAAAAwADALcAAAD4AgAAAAA=&#10;" filled="f" stroked="f">
                    <v:textbox inset="0,0,0,0">
                      <w:txbxContent>
                        <w:p w14:paraId="6317CF98" w14:textId="77777777" w:rsidR="00396E09" w:rsidRPr="00C77E97" w:rsidRDefault="00396E09" w:rsidP="00DC1A92">
                          <w:pPr>
                            <w:snapToGrid w:val="0"/>
                            <w:spacing w:line="240" w:lineRule="exact"/>
                            <w:jc w:val="right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60</w:t>
                          </w:r>
                        </w:p>
                      </w:txbxContent>
                    </v:textbox>
                  </v:shape>
                  <v:shape id="テキスト ボックス 2" o:spid="_x0000_s1431" type="#_x0000_t202" style="position:absolute;left:14049;top:16840;width:12206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YG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BiifYGxQAAANwAAAAP&#10;AAAAAAAAAAAAAAAAAAcCAABkcnMvZG93bnJldi54bWxQSwUGAAAAAAMAAwC3AAAA+QIAAAAA&#10;" filled="f" stroked="f">
                    <v:textbox inset="0,0,0,0">
                      <w:txbxContent>
                        <w:p w14:paraId="17F18101" w14:textId="77777777" w:rsidR="00396E09" w:rsidRPr="00C77E97" w:rsidRDefault="00396E09" w:rsidP="00066AB3">
                          <w:pPr>
                            <w:snapToGrid w:val="0"/>
                            <w:spacing w:line="240" w:lineRule="exact"/>
                            <w:jc w:val="center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 w:hint="eastAsia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時間（秒）</w:t>
                          </w:r>
                        </w:p>
                      </w:txbxContent>
                    </v:textbox>
                  </v:shape>
                  <v:shape id="テキスト ボックス 2" o:spid="_x0000_s1432" type="#_x0000_t202" style="position:absolute;left:20369;top:8473;width:6447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G5y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DtYG5yxQAAANwAAAAP&#10;AAAAAAAAAAAAAAAAAAcCAABkcnMvZG93bnJldi54bWxQSwUGAAAAAAMAAwC3AAAA+QIAAAAA&#10;" filled="f" stroked="f">
                    <v:textbox inset="0,0,0,0">
                      <w:txbxContent>
                        <w:p w14:paraId="32EB599C" w14:textId="77777777" w:rsidR="00396E09" w:rsidRPr="00C77E97" w:rsidRDefault="00396E09" w:rsidP="00066AB3">
                          <w:pPr>
                            <w:snapToGrid w:val="0"/>
                            <w:spacing w:line="240" w:lineRule="exact"/>
                            <w:jc w:val="center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 w:hint="eastAsia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飲酒前</w:t>
                          </w:r>
                        </w:p>
                      </w:txbxContent>
                    </v:textbox>
                  </v:shape>
                  <v:shape id="テキスト ボックス 2" o:spid="_x0000_s1433" type="#_x0000_t202" style="position:absolute;left:19755;top:782;width:6500;height:2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Mvp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IIsy+nEAAAA3AAAAA8A&#10;AAAAAAAAAAAAAAAABwIAAGRycy9kb3ducmV2LnhtbFBLBQYAAAAAAwADALcAAAD4AgAAAAA=&#10;" filled="f" stroked="f">
                    <v:textbox inset="0,0,0,0">
                      <w:txbxContent>
                        <w:p w14:paraId="784F9E2F" w14:textId="77777777" w:rsidR="00396E09" w:rsidRPr="00C77E97" w:rsidRDefault="00396E09" w:rsidP="00066AB3">
                          <w:pPr>
                            <w:snapToGrid w:val="0"/>
                            <w:spacing w:line="240" w:lineRule="exact"/>
                            <w:jc w:val="center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 w:hint="eastAsia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飲酒後</w:t>
                          </w:r>
                        </w:p>
                      </w:txbxContent>
                    </v:textbox>
                  </v:shape>
                  <v:shape id="テキスト ボックス 2" o:spid="_x0000_s1434" type="#_x0000_t202" style="position:absolute;left:8427;top:7412;width:1073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lWe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By/lWexQAAANwAAAAP&#10;AAAAAAAAAAAAAAAAAAcCAABkcnMvZG93bnJldi54bWxQSwUGAAAAAAMAAwC3AAAA+QIAAAAA&#10;" filled="f" stroked="f">
                    <v:textbox inset="0,0,0,0">
                      <w:txbxContent>
                        <w:p w14:paraId="0A5E6BA7" w14:textId="77777777" w:rsidR="00396E09" w:rsidRPr="00C77E97" w:rsidRDefault="00396E09" w:rsidP="00DC1A92">
                          <w:pPr>
                            <w:snapToGrid w:val="0"/>
                            <w:spacing w:line="240" w:lineRule="exact"/>
                            <w:rPr>
                              <w:rFonts w:eastAsia="新細明體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77E97">
                            <w:rPr>
                              <w:rFonts w:eastAsia="新細明體" w:hint="eastAsia"/>
                              <w:bCs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血液流速增加</w:t>
                          </w:r>
                        </w:p>
                      </w:txbxContent>
                    </v:textbox>
                  </v:shape>
                  <v:shape id="文字方塊 598" o:spid="_x0000_s1435" type="#_x0000_t202" style="position:absolute;left:11099;top:19194;width:1128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" fillcolor="white [3201]" stroked="f" strokeweight=".5pt">
                    <v:textbox inset="0,0,0,0">
                      <w:txbxContent>
                        <w:p w14:paraId="4A3E6961" w14:textId="1A084985" w:rsidR="00396E09" w:rsidRPr="00C77E97" w:rsidRDefault="00396E09" w:rsidP="00EA1DEA">
                          <w:pPr>
                            <w:spacing w:line="240" w:lineRule="exact"/>
                            <w:jc w:val="center"/>
                            <w:rPr>
                              <w:sz w:val="22"/>
                            </w:rPr>
                          </w:pPr>
                          <w:r w:rsidRPr="00C77E97">
                            <w:rPr>
                              <w:rFonts w:hint="eastAsia"/>
                              <w:sz w:val="22"/>
                            </w:rPr>
                            <w:t>圖</w:t>
                          </w:r>
                          <w:r w:rsidRPr="00C77E97">
                            <w:rPr>
                              <w:sz w:val="22"/>
                            </w:rPr>
                            <w:t>2</w:t>
                          </w:r>
                          <w:r>
                            <w:rPr>
                              <w:sz w:val="22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_x0000_s1436" type="#_x0000_t202" style="position:absolute;left:-1468;top:949;width:2070;height:14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" filled="f" stroked="f">
                  <v:textbox style="layout-flow:vertical-ideographic" inset="0,0,0,0">
                    <w:txbxContent>
                      <w:p w14:paraId="54ED91B6" w14:textId="3409AA40" w:rsidR="00396E09" w:rsidRDefault="00396E09" w:rsidP="00A0275E">
                        <w:pPr>
                          <w:snapToGrid w:val="0"/>
                          <w:spacing w:line="240" w:lineRule="atLeast"/>
                          <w:jc w:val="center"/>
                        </w:pPr>
                        <w:r w:rsidRPr="00C77E97">
                          <w:rPr>
                            <w:rFonts w:eastAsia="新細明體" w:hint="eastAsia"/>
                            <w:bCs/>
                            <w:sz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血液流速</w:t>
                        </w:r>
                        <w:r>
                          <w:rPr>
                            <w:rFonts w:eastAsia="新細明體" w:hint="eastAsia"/>
                            <w:bCs/>
                            <w:sz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（</w:t>
                        </w:r>
                        <w:r w:rsidRPr="00C77E97">
                          <w:rPr>
                            <w:rFonts w:eastAsia="新細明體" w:hint="eastAsia"/>
                            <w:bCs/>
                            <w:sz w:val="2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相對數值）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2003402" w14:textId="7AF57AE6" w:rsidR="00F02635" w:rsidRDefault="00F02635" w:rsidP="00420336">
      <w:pPr>
        <w:pStyle w:val="TIT1"/>
        <w:spacing w:before="60"/>
        <w:ind w:left="357" w:hanging="357"/>
      </w:pPr>
    </w:p>
    <w:p w14:paraId="75815D45" w14:textId="77777777" w:rsidR="00C77E97" w:rsidRDefault="00C77E97" w:rsidP="00420336">
      <w:pPr>
        <w:pStyle w:val="TIT1"/>
        <w:spacing w:before="60"/>
        <w:ind w:left="357" w:hanging="357"/>
      </w:pPr>
    </w:p>
    <w:p w14:paraId="0E91C171" w14:textId="77777777" w:rsidR="00C77E97" w:rsidRDefault="00C77E97" w:rsidP="00420336">
      <w:pPr>
        <w:pStyle w:val="TIT1"/>
        <w:spacing w:before="60"/>
        <w:ind w:left="357" w:hanging="357"/>
      </w:pPr>
    </w:p>
    <w:p w14:paraId="68C9CE17" w14:textId="77777777" w:rsidR="00C77E97" w:rsidRDefault="00C77E97" w:rsidP="00420336">
      <w:pPr>
        <w:pStyle w:val="TIT1"/>
        <w:spacing w:before="60"/>
        <w:ind w:left="357" w:hanging="357"/>
      </w:pPr>
    </w:p>
    <w:p w14:paraId="5126E5F5" w14:textId="41AD6D80" w:rsidR="009C3478" w:rsidRDefault="009C3478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327629BB" w14:textId="5F9B3AE9" w:rsidR="00F70AEE" w:rsidRPr="00420336" w:rsidRDefault="00181CE6" w:rsidP="00420336">
      <w:pPr>
        <w:pStyle w:val="TIT1"/>
        <w:spacing w:before="60"/>
        <w:ind w:left="357" w:hanging="357"/>
      </w:pPr>
      <w:r w:rsidRPr="00420336">
        <w:lastRenderedPageBreak/>
        <w:t>49</w:t>
      </w:r>
      <w:r w:rsidR="00F70AEE" w:rsidRPr="00420336">
        <w:t>.</w:t>
      </w:r>
      <w:r w:rsidR="009B42E4" w:rsidRPr="00420336">
        <w:tab/>
      </w:r>
      <w:r w:rsidR="00C95953" w:rsidRPr="00420336">
        <w:rPr>
          <w:rFonts w:hint="eastAsia"/>
        </w:rPr>
        <w:t>飲酒後，</w:t>
      </w:r>
      <w:r w:rsidR="00F70AEE" w:rsidRPr="00420336">
        <w:t>血液流速隨著時間變化</w:t>
      </w:r>
      <w:r w:rsidR="00CF2249">
        <w:rPr>
          <w:rFonts w:hint="eastAsia"/>
        </w:rPr>
        <w:t>可近似為週期波，且</w:t>
      </w:r>
      <w:r w:rsidR="00F70AEE" w:rsidRPr="00420336">
        <w:t>有高頻</w:t>
      </w:r>
      <w:r w:rsidR="006C15F5" w:rsidRPr="00420336">
        <w:rPr>
          <w:rFonts w:hint="eastAsia"/>
        </w:rPr>
        <w:t>低</w:t>
      </w:r>
      <w:r w:rsidR="00CF2249">
        <w:rPr>
          <w:rFonts w:hint="eastAsia"/>
        </w:rPr>
        <w:t>幅</w:t>
      </w:r>
      <w:r w:rsidR="00F70AEE" w:rsidRPr="00420336">
        <w:t>的成分與</w:t>
      </w:r>
      <w:proofErr w:type="gramStart"/>
      <w:r w:rsidR="00F70AEE" w:rsidRPr="00420336">
        <w:t>低頻</w:t>
      </w:r>
      <w:r w:rsidR="006C15F5" w:rsidRPr="00420336">
        <w:rPr>
          <w:rFonts w:hint="eastAsia"/>
        </w:rPr>
        <w:t>高</w:t>
      </w:r>
      <w:r w:rsidR="00CF2249">
        <w:rPr>
          <w:rFonts w:hint="eastAsia"/>
        </w:rPr>
        <w:t>幅</w:t>
      </w:r>
      <w:proofErr w:type="gramEnd"/>
      <w:r w:rsidR="00F70AEE" w:rsidRPr="00420336">
        <w:t>的成分。</w:t>
      </w:r>
      <w:r w:rsidR="00CF2249" w:rsidRPr="00420336">
        <w:t>如圖</w:t>
      </w:r>
      <w:r w:rsidR="00CF2249" w:rsidRPr="00420336">
        <w:rPr>
          <w:rFonts w:hint="eastAsia"/>
        </w:rPr>
        <w:t>2</w:t>
      </w:r>
      <w:r w:rsidR="00BC064E">
        <w:t>1</w:t>
      </w:r>
      <w:r w:rsidR="00CF2249" w:rsidRPr="00420336">
        <w:t>所示，</w:t>
      </w:r>
      <w:r w:rsidR="00CF2249">
        <w:rPr>
          <w:rFonts w:hint="eastAsia"/>
        </w:rPr>
        <w:t>飲酒後的監測數據曲線猶如週期大且振</w:t>
      </w:r>
      <w:r w:rsidR="00893DD3">
        <w:rPr>
          <w:rFonts w:hint="eastAsia"/>
        </w:rPr>
        <w:t>幅</w:t>
      </w:r>
      <w:r w:rsidR="00CF2249">
        <w:rPr>
          <w:rFonts w:hint="eastAsia"/>
        </w:rPr>
        <w:t>大的波動與週期小且</w:t>
      </w:r>
      <w:r w:rsidR="00893DD3">
        <w:rPr>
          <w:rFonts w:hint="eastAsia"/>
        </w:rPr>
        <w:t>振幅</w:t>
      </w:r>
      <w:r w:rsidR="00CF2249">
        <w:rPr>
          <w:rFonts w:hint="eastAsia"/>
        </w:rPr>
        <w:t>小的</w:t>
      </w:r>
      <w:proofErr w:type="gramStart"/>
      <w:r w:rsidR="00CF2249">
        <w:rPr>
          <w:rFonts w:hint="eastAsia"/>
        </w:rPr>
        <w:t>波動疊加</w:t>
      </w:r>
      <w:proofErr w:type="gramEnd"/>
      <w:r w:rsidR="00CF2249">
        <w:rPr>
          <w:rFonts w:hint="eastAsia"/>
        </w:rPr>
        <w:t>，其中前者稱為</w:t>
      </w:r>
      <w:proofErr w:type="gramStart"/>
      <w:r w:rsidR="00CF2249">
        <w:rPr>
          <w:rFonts w:hint="eastAsia"/>
        </w:rPr>
        <w:t>低頻高</w:t>
      </w:r>
      <w:proofErr w:type="gramEnd"/>
      <w:r w:rsidR="00CF2249">
        <w:rPr>
          <w:rFonts w:hint="eastAsia"/>
        </w:rPr>
        <w:t>幅，後者稱為高頻低幅。</w:t>
      </w:r>
      <w:r w:rsidR="00F70AEE" w:rsidRPr="00420336">
        <w:t>假設高頻的成分頻率為</w:t>
      </w:r>
      <w:r w:rsidR="00546F0E" w:rsidRPr="00F02635">
        <w:rPr>
          <w:position w:val="-10"/>
        </w:rPr>
        <w:object w:dxaOrig="300" w:dyaOrig="320" w14:anchorId="31CD189B">
          <v:shape id="_x0000_i1131" type="#_x0000_t75" style="width:15pt;height:16.5pt" o:ole="">
            <v:imagedata r:id="rId261" o:title=""/>
          </v:shape>
          <o:OLEObject Type="Embed" ProgID="Equation.DSMT4" ShapeID="_x0000_i1131" DrawAspect="Content" ObjectID="_1703744301" r:id="rId262"/>
        </w:object>
      </w:r>
      <w:r w:rsidR="00F70AEE" w:rsidRPr="00420336">
        <w:t>，低頻的成分頻率為</w:t>
      </w:r>
      <w:r w:rsidR="00546F0E" w:rsidRPr="00F02635">
        <w:rPr>
          <w:position w:val="-10"/>
        </w:rPr>
        <w:object w:dxaOrig="260" w:dyaOrig="320" w14:anchorId="0EEF306B">
          <v:shape id="_x0000_i1132" type="#_x0000_t75" style="width:13.5pt;height:16.5pt" o:ole="">
            <v:imagedata r:id="rId263" o:title=""/>
          </v:shape>
          <o:OLEObject Type="Embed" ProgID="Equation.DSMT4" ShapeID="_x0000_i1132" DrawAspect="Content" ObjectID="_1703744302" r:id="rId264"/>
        </w:object>
      </w:r>
      <w:r w:rsidR="00F70AEE" w:rsidRPr="00420336">
        <w:t>，依據這項血液流速的探究與分析，下列哪些正確？</w:t>
      </w:r>
      <w:r w:rsidR="009B42E4" w:rsidRPr="00420336">
        <w:rPr>
          <w:rFonts w:hint="eastAsia"/>
        </w:rPr>
        <w:t>（</w:t>
      </w:r>
      <w:r w:rsidR="00F70AEE" w:rsidRPr="00420336">
        <w:t>應選</w:t>
      </w:r>
      <w:r w:rsidR="00F70AEE" w:rsidRPr="00420336">
        <w:t>2</w:t>
      </w:r>
      <w:r w:rsidR="00F70AEE" w:rsidRPr="00420336">
        <w:t>項</w:t>
      </w:r>
      <w:r w:rsidR="009B42E4" w:rsidRPr="00420336">
        <w:rPr>
          <w:rFonts w:hint="eastAsia"/>
        </w:rPr>
        <w:t>）</w:t>
      </w:r>
    </w:p>
    <w:p w14:paraId="7A2BBFF9" w14:textId="768F26DF" w:rsidR="00F70AEE" w:rsidRPr="0067355B" w:rsidRDefault="00F70AEE" w:rsidP="0067355B">
      <w:pPr>
        <w:pStyle w:val="ABCDE"/>
        <w:ind w:left="360"/>
      </w:pPr>
      <w:r w:rsidRPr="0067355B">
        <w:t>(A)</w:t>
      </w:r>
      <w:r w:rsidR="00F02635" w:rsidRPr="00F02635">
        <w:rPr>
          <w:position w:val="-10"/>
        </w:rPr>
        <w:object w:dxaOrig="1080" w:dyaOrig="320" w14:anchorId="0EC480A9">
          <v:shape id="_x0000_i1133" type="#_x0000_t75" style="width:54pt;height:16.5pt" o:ole="">
            <v:imagedata r:id="rId265" o:title=""/>
          </v:shape>
          <o:OLEObject Type="Embed" ProgID="Equation.DSMT4" ShapeID="_x0000_i1133" DrawAspect="Content" ObjectID="_1703744303" r:id="rId266"/>
        </w:object>
      </w:r>
      <w:r w:rsidR="009B42E4" w:rsidRPr="0067355B">
        <w:tab/>
      </w:r>
      <w:r w:rsidRPr="0067355B">
        <w:t>(B)</w:t>
      </w:r>
      <w:r w:rsidR="00F02635" w:rsidRPr="00F02635">
        <w:rPr>
          <w:position w:val="-10"/>
        </w:rPr>
        <w:object w:dxaOrig="940" w:dyaOrig="320" w14:anchorId="544607C5">
          <v:shape id="_x0000_i1134" type="#_x0000_t75" style="width:47.25pt;height:16.5pt" o:ole="">
            <v:imagedata r:id="rId267" o:title=""/>
          </v:shape>
          <o:OLEObject Type="Embed" ProgID="Equation.DSMT4" ShapeID="_x0000_i1134" DrawAspect="Content" ObjectID="_1703744304" r:id="rId268"/>
        </w:object>
      </w:r>
      <w:r w:rsidR="009B42E4" w:rsidRPr="0067355B">
        <w:tab/>
      </w:r>
      <w:r w:rsidRPr="0067355B">
        <w:t>(C)</w:t>
      </w:r>
      <w:r w:rsidR="00F02635" w:rsidRPr="00F02635">
        <w:rPr>
          <w:position w:val="-10"/>
        </w:rPr>
        <w:object w:dxaOrig="920" w:dyaOrig="320" w14:anchorId="58FA1DB8">
          <v:shape id="_x0000_i1135" type="#_x0000_t75" style="width:45.75pt;height:16.5pt" o:ole="">
            <v:imagedata r:id="rId269" o:title=""/>
          </v:shape>
          <o:OLEObject Type="Embed" ProgID="Equation.DSMT4" ShapeID="_x0000_i1135" DrawAspect="Content" ObjectID="_1703744305" r:id="rId270"/>
        </w:object>
      </w:r>
      <w:r w:rsidR="009B42E4" w:rsidRPr="0067355B">
        <w:tab/>
      </w:r>
      <w:r w:rsidRPr="0067355B">
        <w:t>(D)</w:t>
      </w:r>
      <w:r w:rsidR="00F02635" w:rsidRPr="00F02635">
        <w:rPr>
          <w:position w:val="-10"/>
        </w:rPr>
        <w:object w:dxaOrig="1120" w:dyaOrig="320" w14:anchorId="5BAD4DA5">
          <v:shape id="_x0000_i1136" type="#_x0000_t75" style="width:56.25pt;height:16.5pt" o:ole="">
            <v:imagedata r:id="rId271" o:title=""/>
          </v:shape>
          <o:OLEObject Type="Embed" ProgID="Equation.DSMT4" ShapeID="_x0000_i1136" DrawAspect="Content" ObjectID="_1703744306" r:id="rId272"/>
        </w:object>
      </w:r>
      <w:r w:rsidR="009B42E4" w:rsidRPr="0067355B">
        <w:tab/>
      </w:r>
      <w:r w:rsidRPr="0067355B">
        <w:t>(E)</w:t>
      </w:r>
      <w:r w:rsidR="00F02635" w:rsidRPr="00F02635">
        <w:rPr>
          <w:position w:val="-10"/>
        </w:rPr>
        <w:object w:dxaOrig="1040" w:dyaOrig="320" w14:anchorId="3EB601BD">
          <v:shape id="_x0000_i1137" type="#_x0000_t75" style="width:52.5pt;height:16.5pt" o:ole="">
            <v:imagedata r:id="rId273" o:title=""/>
          </v:shape>
          <o:OLEObject Type="Embed" ProgID="Equation.DSMT4" ShapeID="_x0000_i1137" DrawAspect="Content" ObjectID="_1703744307" r:id="rId274"/>
        </w:object>
      </w:r>
    </w:p>
    <w:p w14:paraId="7B70B9E0" w14:textId="36898045" w:rsidR="00F70AEE" w:rsidRPr="00420336" w:rsidRDefault="00F70AEE" w:rsidP="00420336">
      <w:pPr>
        <w:pStyle w:val="TIT1"/>
        <w:spacing w:before="60"/>
        <w:ind w:left="357" w:hanging="357"/>
      </w:pPr>
      <w:r w:rsidRPr="00420336">
        <w:rPr>
          <w:rFonts w:hint="eastAsia"/>
        </w:rPr>
        <w:t>5</w:t>
      </w:r>
      <w:r w:rsidR="00181CE6" w:rsidRPr="00420336">
        <w:t>0</w:t>
      </w:r>
      <w:r w:rsidRPr="00420336">
        <w:rPr>
          <w:rFonts w:hint="eastAsia"/>
        </w:rPr>
        <w:t>.</w:t>
      </w:r>
      <w:r w:rsidR="009B42E4" w:rsidRPr="00420336">
        <w:tab/>
      </w:r>
      <w:proofErr w:type="gramStart"/>
      <w:r w:rsidR="00893DD3">
        <w:rPr>
          <w:rFonts w:hint="eastAsia"/>
        </w:rPr>
        <w:t>感</w:t>
      </w:r>
      <w:proofErr w:type="gramEnd"/>
      <w:r w:rsidR="00893DD3">
        <w:rPr>
          <w:rFonts w:hint="eastAsia"/>
        </w:rPr>
        <w:t>測器靜止放置在皮膚表面</w:t>
      </w:r>
      <w:r w:rsidR="00EA38EE" w:rsidRPr="00420336">
        <w:rPr>
          <w:rFonts w:hint="eastAsia"/>
        </w:rPr>
        <w:t>，</w:t>
      </w:r>
      <w:r w:rsidR="00893DD3">
        <w:rPr>
          <w:rFonts w:hint="eastAsia"/>
        </w:rPr>
        <w:t>已知</w:t>
      </w:r>
      <w:r w:rsidR="00EA38EE" w:rsidRPr="00420336">
        <w:rPr>
          <w:rFonts w:hint="eastAsia"/>
        </w:rPr>
        <w:t>血液的流動方向使</w:t>
      </w:r>
      <w:r w:rsidR="00264F41" w:rsidRPr="00420336">
        <w:rPr>
          <w:rFonts w:hint="eastAsia"/>
        </w:rPr>
        <w:t>血液</w:t>
      </w:r>
      <w:r w:rsidR="00893DD3">
        <w:rPr>
          <w:rFonts w:hint="eastAsia"/>
        </w:rPr>
        <w:t>中的</w:t>
      </w:r>
      <w:r w:rsidR="00264F41" w:rsidRPr="00420336">
        <w:rPr>
          <w:rFonts w:hint="eastAsia"/>
        </w:rPr>
        <w:t>物質</w:t>
      </w:r>
      <w:r w:rsidR="00893DD3">
        <w:rPr>
          <w:rFonts w:hint="eastAsia"/>
        </w:rPr>
        <w:t>接</w:t>
      </w:r>
      <w:r w:rsidR="00EA38EE" w:rsidRPr="00420336">
        <w:rPr>
          <w:rFonts w:hint="eastAsia"/>
        </w:rPr>
        <w:t>近</w:t>
      </w:r>
      <w:r w:rsidR="00893DD3">
        <w:rPr>
          <w:rFonts w:hint="eastAsia"/>
        </w:rPr>
        <w:t>感測器</w:t>
      </w:r>
      <w:r w:rsidR="00EA38EE" w:rsidRPr="00420336">
        <w:rPr>
          <w:rFonts w:hint="eastAsia"/>
        </w:rPr>
        <w:t>，若</w:t>
      </w:r>
      <w:r w:rsidR="00893DD3">
        <w:rPr>
          <w:rFonts w:hint="eastAsia"/>
        </w:rPr>
        <w:t>監測</w:t>
      </w:r>
      <w:r w:rsidR="00EA38EE" w:rsidRPr="00420336">
        <w:rPr>
          <w:rFonts w:hint="eastAsia"/>
        </w:rPr>
        <w:t>血液流速的光波其特性代號如表</w:t>
      </w:r>
      <w:r w:rsidR="00117169" w:rsidRPr="00420336">
        <w:t>4</w:t>
      </w:r>
      <w:r w:rsidR="00EA38EE" w:rsidRPr="00420336">
        <w:rPr>
          <w:rFonts w:hint="eastAsia"/>
        </w:rPr>
        <w:t>所示，則在相同的介質之中，入射波與反射波特性的關係，何者正確</w:t>
      </w:r>
      <w:r w:rsidR="009B42E4" w:rsidRPr="00420336">
        <w:rPr>
          <w:rFonts w:hint="eastAsia"/>
        </w:rPr>
        <w:t>？</w:t>
      </w:r>
    </w:p>
    <w:p w14:paraId="2E97C17C" w14:textId="58B74762" w:rsidR="00F70AEE" w:rsidRPr="0067355B" w:rsidRDefault="00F70AEE" w:rsidP="0067355B">
      <w:pPr>
        <w:pStyle w:val="ABCDE"/>
        <w:ind w:left="360"/>
      </w:pPr>
      <w:r w:rsidRPr="0067355B">
        <w:rPr>
          <w:rFonts w:hint="eastAsia"/>
        </w:rPr>
        <w:t>(A)</w:t>
      </w:r>
      <w:r w:rsidR="00F02635" w:rsidRPr="00F02635">
        <w:rPr>
          <w:position w:val="-10"/>
        </w:rPr>
        <w:object w:dxaOrig="660" w:dyaOrig="320" w14:anchorId="310B1410">
          <v:shape id="_x0000_i1138" type="#_x0000_t75" style="width:33pt;height:16.5pt" o:ole="">
            <v:imagedata r:id="rId275" o:title=""/>
          </v:shape>
          <o:OLEObject Type="Embed" ProgID="Equation.DSMT4" ShapeID="_x0000_i1138" DrawAspect="Content" ObjectID="_1703744308" r:id="rId276"/>
        </w:object>
      </w:r>
      <w:r w:rsidR="009B42E4" w:rsidRPr="0067355B">
        <w:tab/>
      </w:r>
      <w:r w:rsidRPr="0067355B">
        <w:rPr>
          <w:rFonts w:hint="eastAsia"/>
        </w:rPr>
        <w:t>(B)</w:t>
      </w:r>
      <w:r w:rsidR="00F02635" w:rsidRPr="00F02635">
        <w:rPr>
          <w:position w:val="-10"/>
        </w:rPr>
        <w:object w:dxaOrig="700" w:dyaOrig="320" w14:anchorId="41B00B2D">
          <v:shape id="_x0000_i1139" type="#_x0000_t75" style="width:34.5pt;height:16.5pt" o:ole="">
            <v:imagedata r:id="rId277" o:title=""/>
          </v:shape>
          <o:OLEObject Type="Embed" ProgID="Equation.DSMT4" ShapeID="_x0000_i1139" DrawAspect="Content" ObjectID="_1703744309" r:id="rId278"/>
        </w:object>
      </w:r>
      <w:r w:rsidR="009B42E4" w:rsidRPr="0067355B">
        <w:tab/>
      </w:r>
      <w:r w:rsidRPr="0067355B">
        <w:rPr>
          <w:rFonts w:hint="eastAsia"/>
        </w:rPr>
        <w:t>(C)</w:t>
      </w:r>
      <w:r w:rsidR="00F02635" w:rsidRPr="00F02635">
        <w:rPr>
          <w:position w:val="-10"/>
        </w:rPr>
        <w:object w:dxaOrig="660" w:dyaOrig="320" w14:anchorId="16070F8F">
          <v:shape id="_x0000_i1140" type="#_x0000_t75" style="width:33pt;height:16.5pt" o:ole="">
            <v:imagedata r:id="rId279" o:title=""/>
          </v:shape>
          <o:OLEObject Type="Embed" ProgID="Equation.DSMT4" ShapeID="_x0000_i1140" DrawAspect="Content" ObjectID="_1703744310" r:id="rId280"/>
        </w:object>
      </w:r>
      <w:r w:rsidR="009B42E4" w:rsidRPr="0067355B">
        <w:tab/>
      </w:r>
      <w:r w:rsidRPr="0067355B">
        <w:rPr>
          <w:rFonts w:hint="eastAsia"/>
        </w:rPr>
        <w:t>(D)</w:t>
      </w:r>
      <w:r w:rsidR="00F02635" w:rsidRPr="00F02635">
        <w:rPr>
          <w:position w:val="-14"/>
        </w:rPr>
        <w:object w:dxaOrig="780" w:dyaOrig="360" w14:anchorId="2A7EE6FD">
          <v:shape id="_x0000_i1141" type="#_x0000_t75" style="width:39pt;height:18pt" o:ole="">
            <v:imagedata r:id="rId281" o:title=""/>
          </v:shape>
          <o:OLEObject Type="Embed" ProgID="Equation.DSMT4" ShapeID="_x0000_i1141" DrawAspect="Content" ObjectID="_1703744311" r:id="rId282"/>
        </w:object>
      </w:r>
      <w:r w:rsidR="009B42E4" w:rsidRPr="0067355B">
        <w:tab/>
      </w:r>
      <w:r w:rsidRPr="0067355B">
        <w:rPr>
          <w:rFonts w:hint="eastAsia"/>
        </w:rPr>
        <w:t>(E)</w:t>
      </w:r>
      <w:r w:rsidR="00F02635" w:rsidRPr="00F02635">
        <w:rPr>
          <w:position w:val="-10"/>
        </w:rPr>
        <w:object w:dxaOrig="760" w:dyaOrig="320" w14:anchorId="749CD8CC">
          <v:shape id="_x0000_i1142" type="#_x0000_t75" style="width:38.25pt;height:16.5pt" o:ole="">
            <v:imagedata r:id="rId283" o:title=""/>
          </v:shape>
          <o:OLEObject Type="Embed" ProgID="Equation.DSMT4" ShapeID="_x0000_i1142" DrawAspect="Content" ObjectID="_1703744312" r:id="rId284"/>
        </w:object>
      </w:r>
    </w:p>
    <w:tbl>
      <w:tblPr>
        <w:tblStyle w:val="af7"/>
        <w:tblW w:w="0" w:type="auto"/>
        <w:tblInd w:w="1552" w:type="dxa"/>
        <w:tblLook w:val="04A0" w:firstRow="1" w:lastRow="0" w:firstColumn="1" w:lastColumn="0" w:noHBand="0" w:noVBand="1"/>
      </w:tblPr>
      <w:tblGrid>
        <w:gridCol w:w="1984"/>
        <w:gridCol w:w="1063"/>
        <w:gridCol w:w="1063"/>
        <w:gridCol w:w="1063"/>
        <w:gridCol w:w="1064"/>
      </w:tblGrid>
      <w:tr w:rsidR="00C77E97" w:rsidRPr="00C77E97" w14:paraId="3C33D59D" w14:textId="77777777" w:rsidTr="00B67F78">
        <w:trPr>
          <w:trHeight w:val="369"/>
        </w:trPr>
        <w:tc>
          <w:tcPr>
            <w:tcW w:w="6237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1BF5B52A" w14:textId="5A3B295F" w:rsidR="00C77E97" w:rsidRPr="00B67F78" w:rsidRDefault="00C77E97" w:rsidP="00B67F78">
            <w:pPr>
              <w:spacing w:line="240" w:lineRule="atLeast"/>
              <w:jc w:val="center"/>
              <w:rPr>
                <w:sz w:val="22"/>
                <w:szCs w:val="22"/>
              </w:rPr>
            </w:pPr>
            <w:r w:rsidRPr="00B67F78">
              <w:rPr>
                <w:rFonts w:hint="eastAsia"/>
                <w:color w:val="000000" w:themeColor="text1"/>
                <w:sz w:val="22"/>
                <w:szCs w:val="22"/>
              </w:rPr>
              <w:t>表</w:t>
            </w:r>
            <w:r w:rsidRPr="00B67F78">
              <w:rPr>
                <w:rFonts w:hint="eastAsia"/>
                <w:color w:val="000000" w:themeColor="text1"/>
                <w:sz w:val="22"/>
                <w:szCs w:val="22"/>
              </w:rPr>
              <w:t>4</w:t>
            </w:r>
          </w:p>
        </w:tc>
      </w:tr>
      <w:tr w:rsidR="00F70AEE" w:rsidRPr="00C77E97" w14:paraId="0B98D4CE" w14:textId="77777777" w:rsidTr="00B67F78">
        <w:trPr>
          <w:trHeight w:val="369"/>
        </w:trPr>
        <w:tc>
          <w:tcPr>
            <w:tcW w:w="1984" w:type="dxa"/>
            <w:vAlign w:val="center"/>
          </w:tcPr>
          <w:p w14:paraId="3A557A62" w14:textId="77777777" w:rsidR="00F70AEE" w:rsidRPr="00C77E97" w:rsidRDefault="00F70AEE" w:rsidP="00B67F78">
            <w:pPr>
              <w:spacing w:line="240" w:lineRule="atLeast"/>
              <w:rPr>
                <w:spacing w:val="10"/>
                <w:sz w:val="22"/>
                <w:szCs w:val="22"/>
              </w:rPr>
            </w:pPr>
          </w:p>
        </w:tc>
        <w:tc>
          <w:tcPr>
            <w:tcW w:w="1063" w:type="dxa"/>
            <w:vAlign w:val="center"/>
          </w:tcPr>
          <w:p w14:paraId="7C44D897" w14:textId="77777777" w:rsidR="00F70AEE" w:rsidRPr="00C77E97" w:rsidRDefault="00F70AEE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spacing w:val="10"/>
                <w:sz w:val="22"/>
                <w:szCs w:val="22"/>
              </w:rPr>
              <w:t>波速</w:t>
            </w:r>
          </w:p>
        </w:tc>
        <w:tc>
          <w:tcPr>
            <w:tcW w:w="1063" w:type="dxa"/>
            <w:vAlign w:val="center"/>
          </w:tcPr>
          <w:p w14:paraId="783614A2" w14:textId="77777777" w:rsidR="00F70AEE" w:rsidRPr="00C77E97" w:rsidRDefault="00F70AEE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hint="eastAsia"/>
                <w:spacing w:val="10"/>
                <w:sz w:val="22"/>
                <w:szCs w:val="22"/>
              </w:rPr>
              <w:t>波長</w:t>
            </w:r>
          </w:p>
        </w:tc>
        <w:tc>
          <w:tcPr>
            <w:tcW w:w="1063" w:type="dxa"/>
            <w:vAlign w:val="center"/>
          </w:tcPr>
          <w:p w14:paraId="4DC28DC0" w14:textId="77777777" w:rsidR="00F70AEE" w:rsidRPr="00C77E97" w:rsidRDefault="00F70AEE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hint="eastAsia"/>
                <w:spacing w:val="10"/>
                <w:sz w:val="22"/>
                <w:szCs w:val="22"/>
              </w:rPr>
              <w:t>頻率</w:t>
            </w:r>
          </w:p>
        </w:tc>
        <w:tc>
          <w:tcPr>
            <w:tcW w:w="1064" w:type="dxa"/>
            <w:vAlign w:val="center"/>
          </w:tcPr>
          <w:p w14:paraId="3BC4E52D" w14:textId="77777777" w:rsidR="00F70AEE" w:rsidRPr="00C77E97" w:rsidRDefault="00F70AEE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hint="eastAsia"/>
                <w:spacing w:val="10"/>
                <w:sz w:val="22"/>
                <w:szCs w:val="22"/>
              </w:rPr>
              <w:t>週期</w:t>
            </w:r>
          </w:p>
        </w:tc>
      </w:tr>
      <w:tr w:rsidR="00F70AEE" w:rsidRPr="00C77E97" w14:paraId="5BEFF406" w14:textId="77777777" w:rsidTr="00B67F78">
        <w:trPr>
          <w:trHeight w:val="369"/>
        </w:trPr>
        <w:tc>
          <w:tcPr>
            <w:tcW w:w="1984" w:type="dxa"/>
            <w:vAlign w:val="center"/>
          </w:tcPr>
          <w:p w14:paraId="01289411" w14:textId="77777777" w:rsidR="00F70AEE" w:rsidRPr="00C77E97" w:rsidRDefault="00F70AEE" w:rsidP="00B67F78">
            <w:pPr>
              <w:spacing w:line="240" w:lineRule="atLeast"/>
              <w:rPr>
                <w:spacing w:val="10"/>
                <w:sz w:val="22"/>
                <w:szCs w:val="22"/>
              </w:rPr>
            </w:pPr>
            <w:r w:rsidRPr="00C77E97">
              <w:rPr>
                <w:spacing w:val="10"/>
                <w:sz w:val="22"/>
                <w:szCs w:val="22"/>
              </w:rPr>
              <w:t>入射波</w:t>
            </w:r>
            <w:r w:rsidRPr="00C77E97">
              <w:rPr>
                <w:rFonts w:hint="eastAsia"/>
                <w:spacing w:val="10"/>
                <w:sz w:val="22"/>
                <w:szCs w:val="22"/>
              </w:rPr>
              <w:t>特性代號</w:t>
            </w:r>
          </w:p>
        </w:tc>
        <w:tc>
          <w:tcPr>
            <w:tcW w:w="1063" w:type="dxa"/>
            <w:vAlign w:val="center"/>
          </w:tcPr>
          <w:p w14:paraId="0CC5109E" w14:textId="657A2014" w:rsidR="00F70AEE" w:rsidRPr="00C77E97" w:rsidRDefault="009B42E4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eastAsia="細明體"/>
                <w:spacing w:val="10"/>
                <w:position w:val="-10"/>
                <w:sz w:val="22"/>
                <w:szCs w:val="22"/>
              </w:rPr>
              <w:object w:dxaOrig="220" w:dyaOrig="320" w14:anchorId="64BB05C5">
                <v:shape id="_x0000_i1143" type="#_x0000_t75" style="width:11.25pt;height:16.5pt" o:ole="">
                  <v:imagedata r:id="rId285" o:title=""/>
                </v:shape>
                <o:OLEObject Type="Embed" ProgID="Equation.DSMT4" ShapeID="_x0000_i1143" DrawAspect="Content" ObjectID="_1703744313" r:id="rId286"/>
              </w:object>
            </w:r>
          </w:p>
        </w:tc>
        <w:tc>
          <w:tcPr>
            <w:tcW w:w="1063" w:type="dxa"/>
            <w:vAlign w:val="center"/>
          </w:tcPr>
          <w:p w14:paraId="7F1B38F7" w14:textId="367D1D27" w:rsidR="00F70AEE" w:rsidRPr="007C5413" w:rsidRDefault="007227AD" w:rsidP="00B67F78">
            <w:pPr>
              <w:spacing w:line="240" w:lineRule="atLeast"/>
              <w:jc w:val="center"/>
              <w:rPr>
                <w:spacing w:val="10"/>
                <w:position w:val="-4"/>
                <w:sz w:val="22"/>
                <w:szCs w:val="22"/>
              </w:rPr>
            </w:pPr>
            <w:r w:rsidRPr="007C5413">
              <w:rPr>
                <w:rFonts w:eastAsia="細明體"/>
                <w:spacing w:val="10"/>
                <w:position w:val="-4"/>
                <w:sz w:val="22"/>
                <w:szCs w:val="22"/>
              </w:rPr>
              <w:object w:dxaOrig="279" w:dyaOrig="360" w14:anchorId="6EDD02F7">
                <v:shape id="_x0000_i1144" type="#_x0000_t75" style="width:14.25pt;height:18pt" o:ole="">
                  <v:imagedata r:id="rId287" o:title=""/>
                </v:shape>
                <o:OLEObject Type="Embed" ProgID="Equation.DSMT4" ShapeID="_x0000_i1144" DrawAspect="Content" ObjectID="_1703744314" r:id="rId288"/>
              </w:object>
            </w:r>
          </w:p>
        </w:tc>
        <w:tc>
          <w:tcPr>
            <w:tcW w:w="1063" w:type="dxa"/>
            <w:vAlign w:val="center"/>
          </w:tcPr>
          <w:p w14:paraId="52655095" w14:textId="69AED09F" w:rsidR="00F70AEE" w:rsidRPr="00C77E97" w:rsidRDefault="00BA2FE3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eastAsia="細明體"/>
                <w:spacing w:val="10"/>
                <w:position w:val="-10"/>
                <w:sz w:val="22"/>
                <w:szCs w:val="22"/>
              </w:rPr>
              <w:object w:dxaOrig="240" w:dyaOrig="320" w14:anchorId="744A5FDC">
                <v:shape id="_x0000_i1145" type="#_x0000_t75" style="width:12.75pt;height:16.5pt" o:ole="">
                  <v:imagedata r:id="rId289" o:title=""/>
                </v:shape>
                <o:OLEObject Type="Embed" ProgID="Equation.DSMT4" ShapeID="_x0000_i1145" DrawAspect="Content" ObjectID="_1703744315" r:id="rId290"/>
              </w:object>
            </w:r>
          </w:p>
        </w:tc>
        <w:tc>
          <w:tcPr>
            <w:tcW w:w="1064" w:type="dxa"/>
            <w:vAlign w:val="center"/>
          </w:tcPr>
          <w:p w14:paraId="13D13521" w14:textId="6A6F68C7" w:rsidR="00F70AEE" w:rsidRPr="00C77E97" w:rsidRDefault="00BA2FE3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eastAsia="細明體"/>
                <w:spacing w:val="10"/>
                <w:position w:val="-10"/>
                <w:sz w:val="22"/>
                <w:szCs w:val="22"/>
              </w:rPr>
              <w:object w:dxaOrig="220" w:dyaOrig="320" w14:anchorId="4340BB22">
                <v:shape id="_x0000_i1146" type="#_x0000_t75" style="width:11.25pt;height:16.5pt" o:ole="">
                  <v:imagedata r:id="rId291" o:title=""/>
                </v:shape>
                <o:OLEObject Type="Embed" ProgID="Equation.DSMT4" ShapeID="_x0000_i1146" DrawAspect="Content" ObjectID="_1703744316" r:id="rId292"/>
              </w:object>
            </w:r>
          </w:p>
        </w:tc>
      </w:tr>
      <w:tr w:rsidR="00F70AEE" w:rsidRPr="00C77E97" w14:paraId="270015D3" w14:textId="77777777" w:rsidTr="00B67F78">
        <w:trPr>
          <w:trHeight w:val="369"/>
        </w:trPr>
        <w:tc>
          <w:tcPr>
            <w:tcW w:w="1984" w:type="dxa"/>
            <w:vAlign w:val="center"/>
          </w:tcPr>
          <w:p w14:paraId="1F717D7F" w14:textId="77777777" w:rsidR="00F70AEE" w:rsidRPr="00C77E97" w:rsidRDefault="00F70AEE" w:rsidP="00B67F78">
            <w:pPr>
              <w:spacing w:line="240" w:lineRule="atLeast"/>
              <w:rPr>
                <w:spacing w:val="10"/>
                <w:sz w:val="22"/>
                <w:szCs w:val="22"/>
              </w:rPr>
            </w:pPr>
            <w:r w:rsidRPr="00C77E97">
              <w:rPr>
                <w:spacing w:val="10"/>
                <w:sz w:val="22"/>
                <w:szCs w:val="22"/>
              </w:rPr>
              <w:t>反射波</w:t>
            </w:r>
            <w:r w:rsidRPr="00C77E97">
              <w:rPr>
                <w:rFonts w:hint="eastAsia"/>
                <w:spacing w:val="10"/>
                <w:sz w:val="22"/>
                <w:szCs w:val="22"/>
              </w:rPr>
              <w:t>特性代號</w:t>
            </w:r>
          </w:p>
        </w:tc>
        <w:tc>
          <w:tcPr>
            <w:tcW w:w="1063" w:type="dxa"/>
            <w:vAlign w:val="center"/>
          </w:tcPr>
          <w:p w14:paraId="5FE83984" w14:textId="76887CD3" w:rsidR="00F70AEE" w:rsidRPr="00C77E97" w:rsidRDefault="00BA2FE3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eastAsia="細明體"/>
                <w:spacing w:val="10"/>
                <w:position w:val="-10"/>
                <w:sz w:val="22"/>
                <w:szCs w:val="22"/>
              </w:rPr>
              <w:object w:dxaOrig="279" w:dyaOrig="320" w14:anchorId="537B159D">
                <v:shape id="_x0000_i1147" type="#_x0000_t75" style="width:14.25pt;height:16.5pt" o:ole="">
                  <v:imagedata r:id="rId293" o:title=""/>
                </v:shape>
                <o:OLEObject Type="Embed" ProgID="Equation.DSMT4" ShapeID="_x0000_i1147" DrawAspect="Content" ObjectID="_1703744317" r:id="rId294"/>
              </w:object>
            </w:r>
          </w:p>
        </w:tc>
        <w:tc>
          <w:tcPr>
            <w:tcW w:w="1063" w:type="dxa"/>
            <w:vAlign w:val="center"/>
          </w:tcPr>
          <w:p w14:paraId="6AF3689F" w14:textId="70242C4F" w:rsidR="00F70AEE" w:rsidRPr="00C77E97" w:rsidRDefault="00BA2FE3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eastAsia="細明體"/>
                <w:spacing w:val="10"/>
                <w:position w:val="-14"/>
                <w:sz w:val="22"/>
                <w:szCs w:val="22"/>
              </w:rPr>
              <w:object w:dxaOrig="340" w:dyaOrig="360" w14:anchorId="5869DBDA">
                <v:shape id="_x0000_i1148" type="#_x0000_t75" style="width:16.5pt;height:18pt" o:ole="">
                  <v:imagedata r:id="rId295" o:title=""/>
                </v:shape>
                <o:OLEObject Type="Embed" ProgID="Equation.DSMT4" ShapeID="_x0000_i1148" DrawAspect="Content" ObjectID="_1703744318" r:id="rId296"/>
              </w:object>
            </w:r>
          </w:p>
        </w:tc>
        <w:tc>
          <w:tcPr>
            <w:tcW w:w="1063" w:type="dxa"/>
            <w:vAlign w:val="center"/>
          </w:tcPr>
          <w:p w14:paraId="17019CA4" w14:textId="2E57A060" w:rsidR="00F70AEE" w:rsidRPr="00C77E97" w:rsidRDefault="00BA2FE3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eastAsia="細明體"/>
                <w:spacing w:val="10"/>
                <w:position w:val="-10"/>
                <w:sz w:val="22"/>
                <w:szCs w:val="22"/>
              </w:rPr>
              <w:object w:dxaOrig="300" w:dyaOrig="320" w14:anchorId="194CB20F">
                <v:shape id="_x0000_i1149" type="#_x0000_t75" style="width:15.75pt;height:16.5pt" o:ole="">
                  <v:imagedata r:id="rId297" o:title=""/>
                </v:shape>
                <o:OLEObject Type="Embed" ProgID="Equation.DSMT4" ShapeID="_x0000_i1149" DrawAspect="Content" ObjectID="_1703744319" r:id="rId298"/>
              </w:object>
            </w:r>
          </w:p>
        </w:tc>
        <w:tc>
          <w:tcPr>
            <w:tcW w:w="1064" w:type="dxa"/>
            <w:vAlign w:val="center"/>
          </w:tcPr>
          <w:p w14:paraId="33E3033D" w14:textId="345E455D" w:rsidR="00F70AEE" w:rsidRPr="00C77E97" w:rsidRDefault="00BA2FE3" w:rsidP="00B67F78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C77E97">
              <w:rPr>
                <w:rFonts w:eastAsia="細明體"/>
                <w:spacing w:val="10"/>
                <w:position w:val="-10"/>
                <w:sz w:val="22"/>
                <w:szCs w:val="22"/>
              </w:rPr>
              <w:object w:dxaOrig="279" w:dyaOrig="320" w14:anchorId="5E1DB2B9">
                <v:shape id="_x0000_i1150" type="#_x0000_t75" style="width:14.25pt;height:16.5pt" o:ole="">
                  <v:imagedata r:id="rId299" o:title=""/>
                </v:shape>
                <o:OLEObject Type="Embed" ProgID="Equation.DSMT4" ShapeID="_x0000_i1150" DrawAspect="Content" ObjectID="_1703744320" r:id="rId300"/>
              </w:object>
            </w:r>
          </w:p>
        </w:tc>
      </w:tr>
    </w:tbl>
    <w:p w14:paraId="2292D5A3" w14:textId="3C371347" w:rsidR="00BC064E" w:rsidRDefault="00F70AEE" w:rsidP="00420336">
      <w:pPr>
        <w:pStyle w:val="TIT1"/>
        <w:spacing w:before="60"/>
        <w:ind w:left="357" w:hanging="357"/>
      </w:pPr>
      <w:r w:rsidRPr="00420336">
        <w:rPr>
          <w:rFonts w:hint="eastAsia"/>
        </w:rPr>
        <w:t>5</w:t>
      </w:r>
      <w:r w:rsidR="00181CE6" w:rsidRPr="00420336">
        <w:t>1</w:t>
      </w:r>
      <w:r w:rsidRPr="00420336">
        <w:t>.</w:t>
      </w:r>
      <w:r w:rsidR="00BA2FE3" w:rsidRPr="00420336">
        <w:tab/>
      </w:r>
      <w:r w:rsidR="00612F2C" w:rsidRPr="00420336">
        <w:rPr>
          <w:rFonts w:hint="eastAsia"/>
        </w:rPr>
        <w:t>圖</w:t>
      </w:r>
      <w:r w:rsidR="00612F2C" w:rsidRPr="00420336">
        <w:rPr>
          <w:rFonts w:hint="eastAsia"/>
        </w:rPr>
        <w:t>2</w:t>
      </w:r>
      <w:r w:rsidR="001C2C07">
        <w:rPr>
          <w:rFonts w:hint="eastAsia"/>
        </w:rPr>
        <w:t>2</w:t>
      </w:r>
      <w:r w:rsidR="00612F2C" w:rsidRPr="00420336">
        <w:rPr>
          <w:rFonts w:hint="eastAsia"/>
        </w:rPr>
        <w:t>為波自介質</w:t>
      </w:r>
      <w:r w:rsidR="00612F2C" w:rsidRPr="00420336">
        <w:rPr>
          <w:rFonts w:hint="eastAsia"/>
        </w:rPr>
        <w:t>A</w:t>
      </w:r>
      <w:r w:rsidR="00612F2C" w:rsidRPr="00420336">
        <w:rPr>
          <w:rFonts w:hint="eastAsia"/>
        </w:rPr>
        <w:t>射入介質</w:t>
      </w:r>
      <w:r w:rsidR="00612F2C" w:rsidRPr="00420336">
        <w:rPr>
          <w:rFonts w:hint="eastAsia"/>
        </w:rPr>
        <w:t>B</w:t>
      </w:r>
      <w:r w:rsidR="00612F2C" w:rsidRPr="00420336">
        <w:rPr>
          <w:rFonts w:hint="eastAsia"/>
        </w:rPr>
        <w:t>的示意圖。</w:t>
      </w:r>
      <w:r w:rsidR="00893DD3" w:rsidRPr="00420336">
        <w:rPr>
          <w:rFonts w:hint="eastAsia"/>
        </w:rPr>
        <w:t>波</w:t>
      </w:r>
      <w:r w:rsidR="00893DD3">
        <w:rPr>
          <w:rFonts w:hint="eastAsia"/>
        </w:rPr>
        <w:t>在</w:t>
      </w:r>
      <w:r w:rsidR="00612F2C" w:rsidRPr="00420336">
        <w:rPr>
          <w:rFonts w:hint="eastAsia"/>
        </w:rPr>
        <w:t>介質</w:t>
      </w:r>
      <w:r w:rsidR="00612F2C" w:rsidRPr="00420336">
        <w:rPr>
          <w:rFonts w:hint="eastAsia"/>
        </w:rPr>
        <w:t>A</w:t>
      </w:r>
      <w:r w:rsidR="00612F2C" w:rsidRPr="00420336">
        <w:rPr>
          <w:rFonts w:hint="eastAsia"/>
        </w:rPr>
        <w:t>中波速較慢</w:t>
      </w:r>
      <w:r w:rsidR="00BC064E">
        <w:rPr>
          <w:rFonts w:hint="eastAsia"/>
        </w:rPr>
        <w:t>，</w:t>
      </w:r>
      <w:r w:rsidR="00893DD3">
        <w:rPr>
          <w:rFonts w:hint="eastAsia"/>
        </w:rPr>
        <w:t>在</w:t>
      </w:r>
      <w:r w:rsidR="00893DD3" w:rsidRPr="00420336">
        <w:rPr>
          <w:rFonts w:hint="eastAsia"/>
        </w:rPr>
        <w:t>介質</w:t>
      </w:r>
      <w:r w:rsidR="00893DD3" w:rsidRPr="00420336">
        <w:rPr>
          <w:rFonts w:hint="eastAsia"/>
        </w:rPr>
        <w:t>B</w:t>
      </w:r>
      <w:r w:rsidR="00893DD3" w:rsidRPr="00420336">
        <w:rPr>
          <w:rFonts w:hint="eastAsia"/>
        </w:rPr>
        <w:t>中波速較快</w:t>
      </w:r>
      <w:r w:rsidR="00893DD3">
        <w:rPr>
          <w:rFonts w:hint="eastAsia"/>
        </w:rPr>
        <w:t>。</w:t>
      </w:r>
      <w:r w:rsidR="00612F2C" w:rsidRPr="00420336">
        <w:rPr>
          <w:rFonts w:hint="eastAsia"/>
        </w:rPr>
        <w:t>箭號實線代表入射線，虛線</w:t>
      </w:r>
      <w:r w:rsidR="00893DD3">
        <w:rPr>
          <w:rFonts w:hint="eastAsia"/>
        </w:rPr>
        <w:t>為</w:t>
      </w:r>
      <w:r w:rsidR="00612F2C" w:rsidRPr="00420336">
        <w:rPr>
          <w:rFonts w:hint="eastAsia"/>
        </w:rPr>
        <w:t>延伸線。在</w:t>
      </w:r>
      <w:proofErr w:type="gramStart"/>
      <w:r w:rsidR="00612F2C" w:rsidRPr="00420336">
        <w:rPr>
          <w:rFonts w:hint="eastAsia"/>
        </w:rPr>
        <w:t>答</w:t>
      </w:r>
      <w:r w:rsidR="00893DD3">
        <w:rPr>
          <w:rFonts w:hint="eastAsia"/>
        </w:rPr>
        <w:t>題</w:t>
      </w:r>
      <w:r w:rsidR="00612F2C" w:rsidRPr="00420336">
        <w:rPr>
          <w:rFonts w:hint="eastAsia"/>
        </w:rPr>
        <w:t>卷中的作答區</w:t>
      </w:r>
      <w:proofErr w:type="gramEnd"/>
      <w:r w:rsidR="00612F2C" w:rsidRPr="00420336">
        <w:rPr>
          <w:rFonts w:hint="eastAsia"/>
        </w:rPr>
        <w:t>畫出</w:t>
      </w:r>
    </w:p>
    <w:p w14:paraId="47ED6661" w14:textId="4AF45038" w:rsidR="00585C0C" w:rsidRDefault="00893DD3" w:rsidP="00585C0C">
      <w:pPr>
        <w:pStyle w:val="TIT1"/>
        <w:spacing w:before="60"/>
        <w:ind w:leftChars="150" w:left="960" w:hangingChars="250" w:hanging="60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12F2C" w:rsidRPr="00420336">
        <w:rPr>
          <w:rFonts w:hint="eastAsia"/>
        </w:rPr>
        <w:t>法線</w:t>
      </w:r>
      <w:r>
        <w:rPr>
          <w:rFonts w:hint="eastAsia"/>
        </w:rPr>
        <w:t>；</w:t>
      </w:r>
      <w:r w:rsidR="00CF684F" w:rsidRPr="00420336">
        <w:rPr>
          <w:rFonts w:hint="eastAsia"/>
        </w:rPr>
        <w:t>（</w:t>
      </w:r>
      <w:r w:rsidR="00CF684F">
        <w:rPr>
          <w:rFonts w:hint="eastAsia"/>
        </w:rPr>
        <w:t>1</w:t>
      </w:r>
      <w:r w:rsidR="00CF684F" w:rsidRPr="00420336">
        <w:t>分</w:t>
      </w:r>
      <w:r w:rsidR="00CF684F" w:rsidRPr="00420336">
        <w:rPr>
          <w:rFonts w:hint="eastAsia"/>
        </w:rPr>
        <w:t>）</w:t>
      </w:r>
    </w:p>
    <w:p w14:paraId="49521140" w14:textId="0201D154" w:rsidR="00C21669" w:rsidRPr="00420336" w:rsidRDefault="00585C0C" w:rsidP="00585C0C">
      <w:pPr>
        <w:pStyle w:val="TIT1"/>
        <w:spacing w:before="60"/>
        <w:ind w:leftChars="150" w:left="910" w:hangingChars="250" w:hanging="5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2EB3E13B" wp14:editId="18B285DE">
                <wp:simplePos x="0" y="0"/>
                <wp:positionH relativeFrom="column">
                  <wp:posOffset>4811395</wp:posOffset>
                </wp:positionH>
                <wp:positionV relativeFrom="paragraph">
                  <wp:posOffset>321310</wp:posOffset>
                </wp:positionV>
                <wp:extent cx="1000760" cy="1169670"/>
                <wp:effectExtent l="0" t="0" r="8890" b="0"/>
                <wp:wrapSquare wrapText="bothSides"/>
                <wp:docPr id="633" name="群組 6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000760" cy="1169670"/>
                          <a:chOff x="0" y="0"/>
                          <a:chExt cx="1256030" cy="1470044"/>
                        </a:xfrm>
                      </wpg:grpSpPr>
                      <wps:wsp>
                        <wps:cNvPr id="629" name="文字方塊 629"/>
                        <wps:cNvSpPr txBox="1"/>
                        <wps:spPr>
                          <a:xfrm>
                            <a:off x="274320" y="1280160"/>
                            <a:ext cx="714502" cy="1898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5955ED" w14:textId="5370C2FC" w:rsidR="00396E09" w:rsidRPr="00C77E97" w:rsidRDefault="00396E09" w:rsidP="00EA1DEA">
                              <w:pPr>
                                <w:spacing w:line="240" w:lineRule="exac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C77E97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 w:rsidRPr="00C77E97">
                                <w:rPr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2" name="群組 632"/>
                        <wpg:cNvGrpSpPr/>
                        <wpg:grpSpPr>
                          <a:xfrm>
                            <a:off x="0" y="0"/>
                            <a:ext cx="1256030" cy="1259840"/>
                            <a:chOff x="0" y="0"/>
                            <a:chExt cx="1256030" cy="1259840"/>
                          </a:xfrm>
                        </wpg:grpSpPr>
                        <pic:pic xmlns:pic="http://schemas.openxmlformats.org/drawingml/2006/picture">
                          <pic:nvPicPr>
                            <pic:cNvPr id="32" name="圖片 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960" y="0"/>
                              <a:ext cx="1195070" cy="12598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30" name="文字方塊 630"/>
                          <wps:cNvSpPr txBox="1"/>
                          <wps:spPr>
                            <a:xfrm>
                              <a:off x="0" y="366981"/>
                              <a:ext cx="557609" cy="1898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0D05AD" w14:textId="479C064F" w:rsidR="00396E09" w:rsidRPr="00EA1DEA" w:rsidRDefault="00396E09" w:rsidP="00EA1DEA">
                                <w:pPr>
                                  <w:spacing w:line="240" w:lineRule="exact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EA1DEA">
                                  <w:rPr>
                                    <w:rFonts w:hint="eastAsia"/>
                                    <w:sz w:val="20"/>
                                  </w:rPr>
                                  <w:t>介質</w:t>
                                </w:r>
                                <w:r w:rsidRPr="00EA1DEA">
                                  <w:rPr>
                                    <w:rFonts w:hint="eastAsia"/>
                                    <w:sz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1" name="文字方塊 631"/>
                          <wps:cNvSpPr txBox="1"/>
                          <wps:spPr>
                            <a:xfrm>
                              <a:off x="36576" y="609600"/>
                              <a:ext cx="490728" cy="1898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36E456" w14:textId="3054BA4E" w:rsidR="00396E09" w:rsidRPr="00EA1DEA" w:rsidRDefault="00396E09" w:rsidP="00EA1DEA">
                                <w:pPr>
                                  <w:spacing w:line="240" w:lineRule="exact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EA1DEA">
                                  <w:rPr>
                                    <w:rFonts w:hint="eastAsia"/>
                                    <w:sz w:val="20"/>
                                  </w:rPr>
                                  <w:t>介質</w:t>
                                </w:r>
                                <w:r w:rsidRPr="00EA1DEA">
                                  <w:rPr>
                                    <w:sz w:val="20"/>
                                  </w:rPr>
                                  <w:t>A</w:t>
                                </w:r>
                              </w:p>
                              <w:p w14:paraId="0ABAE31D" w14:textId="0BB483F4" w:rsidR="00396E09" w:rsidRPr="00EA1DEA" w:rsidRDefault="00396E09" w:rsidP="00EA1DEA">
                                <w:pPr>
                                  <w:spacing w:line="240" w:lineRule="exact"/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B3E13B" id="群組 633" o:spid="_x0000_s1437" style="position:absolute;left:0;text-align:left;margin-left:378.85pt;margin-top:25.3pt;width:78.8pt;height:92.1pt;z-index:251646464;mso-width-relative:margin;mso-height-relative:margin" coordsize="12560,14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">
                <o:lock v:ext="edit" aspectratio="t"/>
                <v:shape id="文字方塊 629" o:spid="_x0000_s1438" type="#_x0000_t202" style="position:absolute;left:2743;top:12801;width:71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" fillcolor="white [3201]" stroked="f" strokeweight=".5pt">
                  <v:textbox inset="0,0,0,0">
                    <w:txbxContent>
                      <w:p w14:paraId="4F5955ED" w14:textId="5370C2FC" w:rsidR="00396E09" w:rsidRPr="00C77E97" w:rsidRDefault="00396E09" w:rsidP="00EA1DEA">
                        <w:pPr>
                          <w:spacing w:line="240" w:lineRule="exact"/>
                          <w:jc w:val="center"/>
                          <w:rPr>
                            <w:sz w:val="22"/>
                          </w:rPr>
                        </w:pPr>
                        <w:r w:rsidRPr="00C77E97">
                          <w:rPr>
                            <w:rFonts w:hint="eastAsia"/>
                            <w:sz w:val="22"/>
                          </w:rPr>
                          <w:t>圖</w:t>
                        </w:r>
                        <w:r w:rsidRPr="00C77E97">
                          <w:rPr>
                            <w:sz w:val="22"/>
                          </w:rPr>
                          <w:t>2</w:t>
                        </w:r>
                        <w:r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v:group id="群組 632" o:spid="_x0000_s1439" style="position:absolute;width:12560;height:12598" coordsize="12560,12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KZo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2WQMzzPhCMjlAwAA//8DAFBLAQItABQABgAIAAAAIQDb4fbL7gAAAIUBAAATAAAAAAAAAAAA&#10;AAAAAAAAAABbQ29udGVudF9UeXBlc10ueG1sUEsBAi0AFAAGAAgAAAAhAFr0LFu/AAAAFQEAAAsA&#10;AAAAAAAAAAAAAAAAHwEAAF9yZWxzLy5yZWxzUEsBAi0AFAAGAAgAAAAhANqcpmjEAAAA3AAAAA8A&#10;AAAAAAAAAAAAAAAABwIAAGRycy9kb3ducmV2LnhtbFBLBQYAAAAAAwADALcAAAD4AgAAAAA=&#10;">
                  <v:shape id="圖片 32" o:spid="_x0000_s1440" type="#_x0000_t75" style="position:absolute;left:609;width:11951;height:12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">
                    <v:imagedata r:id="rId302" o:title=""/>
                  </v:shape>
                  <v:shape id="文字方塊 630" o:spid="_x0000_s1441" type="#_x0000_t202" style="position:absolute;top:3669;width:557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" filled="f" stroked="f" strokeweight=".5pt">
                    <v:textbox inset="0,0,0,0">
                      <w:txbxContent>
                        <w:p w14:paraId="660D05AD" w14:textId="479C064F" w:rsidR="00396E09" w:rsidRPr="00EA1DEA" w:rsidRDefault="00396E09" w:rsidP="00EA1DEA">
                          <w:pPr>
                            <w:spacing w:line="240" w:lineRule="exact"/>
                            <w:jc w:val="center"/>
                            <w:rPr>
                              <w:sz w:val="20"/>
                            </w:rPr>
                          </w:pPr>
                          <w:r w:rsidRPr="00EA1DEA">
                            <w:rPr>
                              <w:rFonts w:hint="eastAsia"/>
                              <w:sz w:val="20"/>
                            </w:rPr>
                            <w:t>介質</w:t>
                          </w:r>
                          <w:r w:rsidRPr="00EA1DEA">
                            <w:rPr>
                              <w:rFonts w:hint="eastAsia"/>
                              <w:sz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文字方塊 631" o:spid="_x0000_s1442" type="#_x0000_t202" style="position:absolute;left:365;top:6096;width:4908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" filled="f" stroked="f" strokeweight=".5pt">
                    <v:textbox inset="0,0,0,0">
                      <w:txbxContent>
                        <w:p w14:paraId="2736E456" w14:textId="3054BA4E" w:rsidR="00396E09" w:rsidRPr="00EA1DEA" w:rsidRDefault="00396E09" w:rsidP="00EA1DEA">
                          <w:pPr>
                            <w:spacing w:line="240" w:lineRule="exact"/>
                            <w:jc w:val="center"/>
                            <w:rPr>
                              <w:sz w:val="20"/>
                            </w:rPr>
                          </w:pPr>
                          <w:r w:rsidRPr="00EA1DEA">
                            <w:rPr>
                              <w:rFonts w:hint="eastAsia"/>
                              <w:sz w:val="20"/>
                            </w:rPr>
                            <w:t>介質</w:t>
                          </w:r>
                          <w:r w:rsidRPr="00EA1DEA">
                            <w:rPr>
                              <w:sz w:val="20"/>
                            </w:rPr>
                            <w:t>A</w:t>
                          </w:r>
                        </w:p>
                        <w:p w14:paraId="0ABAE31D" w14:textId="0BB483F4" w:rsidR="00396E09" w:rsidRPr="00EA1DEA" w:rsidRDefault="00396E09" w:rsidP="00EA1DEA">
                          <w:pPr>
                            <w:spacing w:line="240" w:lineRule="exact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893DD3">
        <w:rPr>
          <w:rFonts w:hint="eastAsia"/>
        </w:rPr>
        <w:t>（</w:t>
      </w:r>
      <w:r w:rsidR="00893DD3">
        <w:rPr>
          <w:rFonts w:hint="eastAsia"/>
        </w:rPr>
        <w:t>2</w:t>
      </w:r>
      <w:r w:rsidR="00893DD3">
        <w:rPr>
          <w:rFonts w:hint="eastAsia"/>
        </w:rPr>
        <w:t>）</w:t>
      </w:r>
      <w:r w:rsidR="00612F2C" w:rsidRPr="00420336">
        <w:rPr>
          <w:rFonts w:hint="eastAsia"/>
        </w:rPr>
        <w:t>波進入介質</w:t>
      </w:r>
      <w:r w:rsidR="00612F2C" w:rsidRPr="00420336">
        <w:rPr>
          <w:rFonts w:hint="eastAsia"/>
        </w:rPr>
        <w:t>B</w:t>
      </w:r>
      <w:r w:rsidR="00612F2C" w:rsidRPr="00420336">
        <w:rPr>
          <w:rFonts w:hint="eastAsia"/>
        </w:rPr>
        <w:t>之後的折</w:t>
      </w:r>
      <w:r w:rsidR="00893DD3">
        <w:rPr>
          <w:rFonts w:hint="eastAsia"/>
        </w:rPr>
        <w:t>射</w:t>
      </w:r>
      <w:r w:rsidR="00612F2C" w:rsidRPr="00420336">
        <w:rPr>
          <w:rFonts w:hint="eastAsia"/>
        </w:rPr>
        <w:t>線。</w:t>
      </w:r>
      <w:r w:rsidR="00893DD3" w:rsidRPr="00420336">
        <w:rPr>
          <w:rFonts w:hint="eastAsia"/>
        </w:rPr>
        <w:t>折</w:t>
      </w:r>
      <w:r w:rsidR="00893DD3">
        <w:rPr>
          <w:rFonts w:hint="eastAsia"/>
        </w:rPr>
        <w:t>射</w:t>
      </w:r>
      <w:r w:rsidR="00893DD3" w:rsidRPr="00420336">
        <w:rPr>
          <w:rFonts w:hint="eastAsia"/>
        </w:rPr>
        <w:t>線</w:t>
      </w:r>
      <w:r w:rsidR="00612F2C" w:rsidRPr="00420336">
        <w:rPr>
          <w:rFonts w:hint="eastAsia"/>
        </w:rPr>
        <w:t>只需要畫出示意的偏右上、偏左下、或沿虛線</w:t>
      </w:r>
      <w:proofErr w:type="gramStart"/>
      <w:r w:rsidR="00612F2C" w:rsidRPr="00420336">
        <w:rPr>
          <w:rFonts w:hint="eastAsia"/>
        </w:rPr>
        <w:t>不偏折</w:t>
      </w:r>
      <w:proofErr w:type="gramEnd"/>
      <w:r w:rsidR="00F70AEE" w:rsidRPr="00420336">
        <w:t>。</w:t>
      </w:r>
      <w:r w:rsidR="00BA2FE3" w:rsidRPr="00420336">
        <w:rPr>
          <w:rFonts w:hint="eastAsia"/>
        </w:rPr>
        <w:t>（</w:t>
      </w:r>
      <w:r w:rsidR="00CF684F">
        <w:rPr>
          <w:rFonts w:hint="eastAsia"/>
        </w:rPr>
        <w:t>1</w:t>
      </w:r>
      <w:r w:rsidR="001A2737" w:rsidRPr="00420336">
        <w:t>分</w:t>
      </w:r>
      <w:r w:rsidR="00BA2FE3" w:rsidRPr="00420336">
        <w:rPr>
          <w:rFonts w:hint="eastAsia"/>
        </w:rPr>
        <w:t>）</w:t>
      </w:r>
    </w:p>
    <w:p w14:paraId="32067814" w14:textId="5136F711" w:rsidR="00EA1DEA" w:rsidRDefault="00EA1DEA" w:rsidP="00585C0C">
      <w:pPr>
        <w:pStyle w:val="ABCDE"/>
        <w:spacing w:line="320" w:lineRule="atLeast"/>
        <w:ind w:left="360"/>
      </w:pPr>
    </w:p>
    <w:p w14:paraId="5B457D90" w14:textId="49FD83BE" w:rsidR="00EA1DEA" w:rsidRDefault="00EA1DEA" w:rsidP="00585C0C">
      <w:pPr>
        <w:pStyle w:val="ABCDE"/>
        <w:spacing w:line="320" w:lineRule="atLeast"/>
        <w:ind w:left="360"/>
      </w:pPr>
    </w:p>
    <w:p w14:paraId="4F2AC909" w14:textId="1E3D1894" w:rsidR="00EA1DEA" w:rsidRDefault="00EA1DEA" w:rsidP="00585C0C">
      <w:pPr>
        <w:pStyle w:val="ABCDE"/>
        <w:spacing w:line="320" w:lineRule="atLeast"/>
        <w:ind w:left="360"/>
      </w:pPr>
    </w:p>
    <w:p w14:paraId="402A42F5" w14:textId="5213386E" w:rsidR="00EA1DEA" w:rsidRDefault="00EA1DEA" w:rsidP="00585C0C">
      <w:pPr>
        <w:pStyle w:val="ABCDE"/>
        <w:spacing w:line="320" w:lineRule="atLeast"/>
        <w:ind w:left="360"/>
      </w:pPr>
    </w:p>
    <w:p w14:paraId="1F0278C5" w14:textId="77777777" w:rsidR="00EB710F" w:rsidRDefault="00EB710F" w:rsidP="00585C0C">
      <w:pPr>
        <w:pStyle w:val="ABCDE"/>
        <w:spacing w:line="320" w:lineRule="atLeast"/>
        <w:ind w:left="360"/>
      </w:pPr>
    </w:p>
    <w:p w14:paraId="11E47B10" w14:textId="7CA347B2" w:rsidR="00BE6F7F" w:rsidRPr="00420336" w:rsidRDefault="00F70AEE" w:rsidP="00420336">
      <w:pPr>
        <w:pStyle w:val="TIT1"/>
        <w:spacing w:before="60"/>
        <w:ind w:left="357" w:hanging="357"/>
      </w:pPr>
      <w:r w:rsidRPr="00420336">
        <w:t>5</w:t>
      </w:r>
      <w:r w:rsidR="00181CE6" w:rsidRPr="00420336">
        <w:t>2</w:t>
      </w:r>
      <w:r w:rsidRPr="00420336">
        <w:t>.</w:t>
      </w:r>
      <w:bookmarkStart w:id="6" w:name="_Hlk92191121"/>
      <w:r w:rsidR="00BA2FE3" w:rsidRPr="00420336">
        <w:tab/>
      </w:r>
      <w:r w:rsidR="00BE6F7F" w:rsidRPr="00420336">
        <w:rPr>
          <w:rFonts w:hint="eastAsia"/>
        </w:rPr>
        <w:t>承</w:t>
      </w:r>
      <w:r w:rsidR="00BE6F7F" w:rsidRPr="00420336">
        <w:rPr>
          <w:rFonts w:hint="eastAsia"/>
        </w:rPr>
        <w:t>49</w:t>
      </w:r>
      <w:r w:rsidR="00BE6F7F" w:rsidRPr="00420336">
        <w:rPr>
          <w:rFonts w:hint="eastAsia"/>
        </w:rPr>
        <w:t>題，依據生物學知識判斷，</w:t>
      </w:r>
      <w:r w:rsidR="008E373B">
        <w:rPr>
          <w:rFonts w:hint="eastAsia"/>
        </w:rPr>
        <w:t>血液流速變化中高頻的成分</w:t>
      </w:r>
      <w:r w:rsidR="007227AD" w:rsidRPr="007227AD">
        <w:rPr>
          <w:position w:val="-10"/>
        </w:rPr>
        <w:object w:dxaOrig="300" w:dyaOrig="320" w14:anchorId="2249238D">
          <v:shape id="_x0000_i1151" type="#_x0000_t75" style="width:15.75pt;height:16.5pt" o:ole="">
            <v:imagedata r:id="rId303" o:title=""/>
          </v:shape>
          <o:OLEObject Type="Embed" ProgID="Equation.DSMT4" ShapeID="_x0000_i1151" DrawAspect="Content" ObjectID="_1703744321" r:id="rId304"/>
        </w:object>
      </w:r>
      <w:r w:rsidR="008E373B">
        <w:rPr>
          <w:rFonts w:hint="eastAsia"/>
        </w:rPr>
        <w:t>，</w:t>
      </w:r>
      <w:r w:rsidR="00BE6F7F" w:rsidRPr="00420336">
        <w:rPr>
          <w:rFonts w:hint="eastAsia"/>
        </w:rPr>
        <w:t>主要</w:t>
      </w:r>
      <w:r w:rsidR="008E373B">
        <w:rPr>
          <w:rFonts w:hint="eastAsia"/>
        </w:rPr>
        <w:t>是</w:t>
      </w:r>
      <w:r w:rsidR="00BE6F7F" w:rsidRPr="00420336">
        <w:rPr>
          <w:rFonts w:hint="eastAsia"/>
        </w:rPr>
        <w:t>由下列何種作用</w:t>
      </w:r>
      <w:r w:rsidR="008E373B">
        <w:rPr>
          <w:rFonts w:hint="eastAsia"/>
        </w:rPr>
        <w:t>或機制所影響</w:t>
      </w:r>
      <w:r w:rsidR="00BA2FE3" w:rsidRPr="00420336">
        <w:rPr>
          <w:rFonts w:hint="eastAsia"/>
        </w:rPr>
        <w:t>？</w:t>
      </w:r>
    </w:p>
    <w:p w14:paraId="0551C7C5" w14:textId="2BBFBD23" w:rsidR="00F70AEE" w:rsidRPr="0067355B" w:rsidRDefault="00BE6F7F" w:rsidP="0067355B">
      <w:pPr>
        <w:pStyle w:val="ABCDE"/>
        <w:ind w:left="360"/>
      </w:pPr>
      <w:r w:rsidRPr="0067355B">
        <w:t>(A)</w:t>
      </w:r>
      <w:r>
        <w:rPr>
          <w:rFonts w:hint="eastAsia"/>
        </w:rPr>
        <w:t>呼吸</w:t>
      </w:r>
      <w:r w:rsidR="00BA2FE3">
        <w:tab/>
      </w:r>
      <w:r w:rsidRPr="0067355B">
        <w:t>(B)</w:t>
      </w:r>
      <w:r w:rsidRPr="0067355B">
        <w:rPr>
          <w:rFonts w:hint="eastAsia"/>
        </w:rPr>
        <w:t>心跳</w:t>
      </w:r>
      <w:r w:rsidR="00BA2FE3" w:rsidRPr="0067355B">
        <w:tab/>
      </w:r>
      <w:r w:rsidRPr="0067355B">
        <w:t>(C)</w:t>
      </w:r>
      <w:r>
        <w:rPr>
          <w:rFonts w:hint="eastAsia"/>
        </w:rPr>
        <w:t>排泄</w:t>
      </w:r>
      <w:r w:rsidR="00BA2FE3">
        <w:tab/>
      </w:r>
      <w:r w:rsidRPr="0067355B">
        <w:t>(D)</w:t>
      </w:r>
      <w:r w:rsidR="008E373B">
        <w:rPr>
          <w:rFonts w:hint="eastAsia"/>
        </w:rPr>
        <w:t>酒精發酵</w:t>
      </w:r>
      <w:r w:rsidR="00BA2FE3">
        <w:tab/>
      </w:r>
      <w:r w:rsidRPr="0067355B">
        <w:t>(E)</w:t>
      </w:r>
      <w:r w:rsidR="008E373B">
        <w:rPr>
          <w:rFonts w:hint="eastAsia"/>
        </w:rPr>
        <w:t>能量產生</w:t>
      </w:r>
    </w:p>
    <w:p w14:paraId="2D697176" w14:textId="00F67DFC" w:rsidR="00F70AEE" w:rsidRPr="00420336" w:rsidRDefault="00EB710F" w:rsidP="00420336">
      <w:pPr>
        <w:pStyle w:val="TIT1"/>
        <w:spacing w:before="60"/>
        <w:ind w:left="357" w:hanging="3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0" locked="0" layoutInCell="1" allowOverlap="1" wp14:anchorId="220F36D7" wp14:editId="13C64C93">
                <wp:simplePos x="0" y="0"/>
                <wp:positionH relativeFrom="column">
                  <wp:posOffset>4495800</wp:posOffset>
                </wp:positionH>
                <wp:positionV relativeFrom="paragraph">
                  <wp:posOffset>386305</wp:posOffset>
                </wp:positionV>
                <wp:extent cx="900000" cy="1126850"/>
                <wp:effectExtent l="0" t="0" r="0" b="0"/>
                <wp:wrapSquare wrapText="bothSides"/>
                <wp:docPr id="101" name="群組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900000" cy="1126850"/>
                          <a:chOff x="0" y="0"/>
                          <a:chExt cx="977265" cy="1222004"/>
                        </a:xfrm>
                      </wpg:grpSpPr>
                      <pic:pic xmlns:pic="http://schemas.openxmlformats.org/drawingml/2006/picture">
                        <pic:nvPicPr>
                          <pic:cNvPr id="234" name="圖片 234" descr="C:\Users\CEEC\Desktop\2_(c1).jpg"/>
                          <pic:cNvPicPr>
                            <a:picLocks noChangeAspect="1"/>
                          </pic:cNvPicPr>
                        </pic:nvPicPr>
                        <pic:blipFill>
                          <a:blip r:embed="rId305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7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14730"/>
                            <a:ext cx="971525" cy="2072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082C72" w14:textId="79904FD5" w:rsidR="00396E09" w:rsidRPr="00260A4A" w:rsidRDefault="00396E09" w:rsidP="00582C9E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260A4A"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2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0F36D7" id="群組 101" o:spid="_x0000_s1443" style="position:absolute;left:0;text-align:left;margin-left:354pt;margin-top:30.4pt;width:70.85pt;height:88.75pt;z-index:251628032;mso-width-relative:margin;mso-height-relative:margin" coordsize="9772,12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">
                <o:lock v:ext="edit" aspectratio="t"/>
                <v:shape id="圖片 234" o:spid="_x0000_s1444" type="#_x0000_t75" style="position:absolute;width:9772;height:9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">
                  <v:imagedata r:id="rId307" o:title="2_(c1)" grayscale="t"/>
                </v:shape>
                <v:shape id="_x0000_s1445" type="#_x0000_t202" style="position:absolute;top:10147;width:9715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" stroked="f">
                  <v:textbox style="mso-fit-shape-to-text:t" inset="0,0,0,0">
                    <w:txbxContent>
                      <w:p w14:paraId="06082C72" w14:textId="79904FD5" w:rsidR="00396E09" w:rsidRPr="00260A4A" w:rsidRDefault="00396E09" w:rsidP="00582C9E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260A4A"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70AEE" w:rsidRPr="00EA1DEA">
        <w:t>5</w:t>
      </w:r>
      <w:r w:rsidR="00181CE6" w:rsidRPr="00EA1DEA">
        <w:t>3</w:t>
      </w:r>
      <w:r w:rsidR="00F70AEE" w:rsidRPr="00EA1DEA">
        <w:t>.</w:t>
      </w:r>
      <w:r w:rsidR="00BA2FE3" w:rsidRPr="00EA1DEA">
        <w:tab/>
      </w:r>
      <w:r w:rsidR="00691FBC" w:rsidRPr="00EA1DEA">
        <w:rPr>
          <w:rFonts w:hint="eastAsia"/>
        </w:rPr>
        <w:t>依據</w:t>
      </w:r>
      <w:r w:rsidR="00F70AEE" w:rsidRPr="00EA1DEA">
        <w:t>圖</w:t>
      </w:r>
      <w:r w:rsidR="001124BF" w:rsidRPr="00EA1DEA">
        <w:rPr>
          <w:rFonts w:hint="eastAsia"/>
        </w:rPr>
        <w:t>2</w:t>
      </w:r>
      <w:r w:rsidR="001C2C07">
        <w:rPr>
          <w:rFonts w:hint="eastAsia"/>
        </w:rPr>
        <w:t>3</w:t>
      </w:r>
      <w:r w:rsidR="00691FBC" w:rsidRPr="00EA1DEA">
        <w:rPr>
          <w:rFonts w:hint="eastAsia"/>
        </w:rPr>
        <w:t>中之血液抹片圖</w:t>
      </w:r>
      <w:r w:rsidR="00F70AEE" w:rsidRPr="00EA1DEA">
        <w:t>，</w:t>
      </w:r>
      <w:r w:rsidR="00691FBC" w:rsidRPr="00EA1DEA">
        <w:rPr>
          <w:rFonts w:hint="eastAsia"/>
        </w:rPr>
        <w:t>並</w:t>
      </w:r>
      <w:r w:rsidR="006C15F5" w:rsidRPr="00EA1DEA">
        <w:rPr>
          <w:rFonts w:hint="eastAsia"/>
        </w:rPr>
        <w:t>假設</w:t>
      </w:r>
      <w:r w:rsidR="00F70AEE" w:rsidRPr="00EA1DEA">
        <w:t>血</w:t>
      </w:r>
      <w:proofErr w:type="gramStart"/>
      <w:r w:rsidR="00F70AEE" w:rsidRPr="00EA1DEA">
        <w:t>流儀</w:t>
      </w:r>
      <w:r w:rsidR="006C15F5" w:rsidRPr="00EA1DEA">
        <w:rPr>
          <w:rFonts w:hint="eastAsia"/>
        </w:rPr>
        <w:t>射入</w:t>
      </w:r>
      <w:proofErr w:type="gramEnd"/>
      <w:r w:rsidR="006C15F5" w:rsidRPr="00EA1DEA">
        <w:rPr>
          <w:rFonts w:hint="eastAsia"/>
        </w:rPr>
        <w:t>一波長</w:t>
      </w:r>
      <w:r w:rsidR="006C15F5" w:rsidRPr="00EA1DEA">
        <w:rPr>
          <w:rFonts w:hint="eastAsia"/>
        </w:rPr>
        <w:t>8</w:t>
      </w:r>
      <w:r w:rsidR="006C15F5" w:rsidRPr="00EA1DEA">
        <w:t>00</w:t>
      </w:r>
      <w:r w:rsidR="006C15F5" w:rsidRPr="00EA1DEA">
        <w:rPr>
          <w:rFonts w:hint="eastAsia"/>
        </w:rPr>
        <w:t>奈米的雷射光，則反射波</w:t>
      </w:r>
      <w:r w:rsidR="00F70AEE" w:rsidRPr="00EA1DEA">
        <w:t>主要由下列何者所反射</w:t>
      </w:r>
      <w:r w:rsidR="00BA2FE3" w:rsidRPr="00EA1DEA">
        <w:rPr>
          <w:rFonts w:hint="eastAsia"/>
        </w:rPr>
        <w:t>？</w:t>
      </w:r>
    </w:p>
    <w:p w14:paraId="0658850E" w14:textId="77777777" w:rsidR="00582C9E" w:rsidRDefault="00F70AEE" w:rsidP="00585C0C">
      <w:pPr>
        <w:pStyle w:val="ABCDE"/>
        <w:spacing w:line="340" w:lineRule="atLeast"/>
        <w:ind w:left="360"/>
      </w:pPr>
      <w:r w:rsidRPr="0067355B">
        <w:t>(A)</w:t>
      </w:r>
      <w:r w:rsidRPr="0067355B">
        <w:t>紅血球</w:t>
      </w:r>
    </w:p>
    <w:p w14:paraId="6964C626" w14:textId="77777777" w:rsidR="00582C9E" w:rsidRDefault="00F70AEE" w:rsidP="00585C0C">
      <w:pPr>
        <w:pStyle w:val="ABCDE"/>
        <w:spacing w:line="340" w:lineRule="atLeast"/>
        <w:ind w:left="360"/>
      </w:pPr>
      <w:r w:rsidRPr="0067355B">
        <w:t>(B)</w:t>
      </w:r>
      <w:r w:rsidRPr="0067355B">
        <w:t>白血球</w:t>
      </w:r>
    </w:p>
    <w:p w14:paraId="5B80D37E" w14:textId="7BEFBD17" w:rsidR="00582C9E" w:rsidRDefault="00F70AEE" w:rsidP="00585C0C">
      <w:pPr>
        <w:pStyle w:val="ABCDE"/>
        <w:spacing w:line="340" w:lineRule="atLeast"/>
        <w:ind w:left="360"/>
      </w:pPr>
      <w:r w:rsidRPr="0067355B">
        <w:t>(C)</w:t>
      </w:r>
      <w:r w:rsidRPr="0067355B">
        <w:t>血小板</w:t>
      </w:r>
    </w:p>
    <w:p w14:paraId="54409D7B" w14:textId="77777777" w:rsidR="00582C9E" w:rsidRDefault="00F70AEE" w:rsidP="00585C0C">
      <w:pPr>
        <w:pStyle w:val="ABCDE"/>
        <w:spacing w:line="340" w:lineRule="atLeast"/>
        <w:ind w:left="360"/>
      </w:pPr>
      <w:r w:rsidRPr="0067355B">
        <w:t>(D)</w:t>
      </w:r>
      <w:r w:rsidRPr="0067355B">
        <w:t>蛋白質</w:t>
      </w:r>
    </w:p>
    <w:p w14:paraId="41328BBE" w14:textId="3B9F0196" w:rsidR="00F70AEE" w:rsidRPr="0067355B" w:rsidRDefault="00F70AEE" w:rsidP="00585C0C">
      <w:pPr>
        <w:pStyle w:val="ABCDE"/>
        <w:spacing w:line="340" w:lineRule="atLeast"/>
        <w:ind w:left="360"/>
      </w:pPr>
      <w:r w:rsidRPr="0067355B">
        <w:t>(E)</w:t>
      </w:r>
      <w:r w:rsidRPr="0067355B">
        <w:t>水</w:t>
      </w:r>
    </w:p>
    <w:p w14:paraId="4B27C3A0" w14:textId="4304FDB0" w:rsidR="00A12D77" w:rsidRPr="00420336" w:rsidRDefault="00181CE6" w:rsidP="00EA1DEA">
      <w:pPr>
        <w:pStyle w:val="TIT1"/>
        <w:spacing w:before="60" w:afterLines="25" w:after="60"/>
        <w:ind w:left="357" w:hanging="357"/>
      </w:pPr>
      <w:r w:rsidRPr="00420336">
        <w:t>54</w:t>
      </w:r>
      <w:r w:rsidR="00F70AEE" w:rsidRPr="00420336">
        <w:t>.</w:t>
      </w:r>
      <w:bookmarkEnd w:id="6"/>
      <w:r w:rsidR="00BA2FE3" w:rsidRPr="00420336">
        <w:tab/>
      </w:r>
      <w:r w:rsidR="00A12D77" w:rsidRPr="00420336">
        <w:rPr>
          <w:rFonts w:hint="eastAsia"/>
        </w:rPr>
        <w:t>假設血</w:t>
      </w:r>
      <w:r w:rsidR="00A12D77" w:rsidRPr="00420336">
        <w:t>流儀</w:t>
      </w:r>
      <w:r w:rsidR="00A12D77" w:rsidRPr="00420336">
        <w:rPr>
          <w:rFonts w:hint="eastAsia"/>
        </w:rPr>
        <w:t>的雷射</w:t>
      </w:r>
      <w:r w:rsidR="00A12D77" w:rsidRPr="00420336">
        <w:t>光</w:t>
      </w:r>
      <w:r w:rsidR="00A12D77" w:rsidRPr="00420336">
        <w:rPr>
          <w:rFonts w:hint="eastAsia"/>
        </w:rPr>
        <w:t>能精</w:t>
      </w:r>
      <w:proofErr w:type="gramStart"/>
      <w:r w:rsidR="00A12D77" w:rsidRPr="00420336">
        <w:rPr>
          <w:rFonts w:hint="eastAsia"/>
        </w:rPr>
        <w:t>準</w:t>
      </w:r>
      <w:proofErr w:type="gramEnd"/>
      <w:r w:rsidR="00A12D77" w:rsidRPr="00420336">
        <w:rPr>
          <w:rFonts w:hint="eastAsia"/>
        </w:rPr>
        <w:t>射入某器官的動脈</w:t>
      </w:r>
      <w:r w:rsidR="00BA2FE3" w:rsidRPr="00420336">
        <w:rPr>
          <w:rFonts w:hint="eastAsia"/>
        </w:rPr>
        <w:t>（</w:t>
      </w:r>
      <w:r w:rsidR="00A12D77" w:rsidRPr="00420336">
        <w:rPr>
          <w:rFonts w:hint="eastAsia"/>
        </w:rPr>
        <w:t>A</w:t>
      </w:r>
      <w:r w:rsidR="00BA2FE3" w:rsidRPr="00420336">
        <w:rPr>
          <w:rFonts w:hint="eastAsia"/>
        </w:rPr>
        <w:t>）</w:t>
      </w:r>
      <w:r w:rsidR="00A12D77" w:rsidRPr="00420336">
        <w:rPr>
          <w:rFonts w:hint="eastAsia"/>
        </w:rPr>
        <w:t>、微血管</w:t>
      </w:r>
      <w:r w:rsidR="00BA2FE3" w:rsidRPr="00420336">
        <w:rPr>
          <w:rFonts w:hint="eastAsia"/>
        </w:rPr>
        <w:t>（</w:t>
      </w:r>
      <w:r w:rsidR="00A12D77" w:rsidRPr="00420336">
        <w:rPr>
          <w:rFonts w:hint="eastAsia"/>
        </w:rPr>
        <w:t>C</w:t>
      </w:r>
      <w:r w:rsidR="00BA2FE3" w:rsidRPr="00420336">
        <w:rPr>
          <w:rFonts w:hint="eastAsia"/>
        </w:rPr>
        <w:t>）</w:t>
      </w:r>
      <w:r w:rsidR="00A12D77" w:rsidRPr="00420336">
        <w:rPr>
          <w:rFonts w:hint="eastAsia"/>
        </w:rPr>
        <w:t>及靜脈</w:t>
      </w:r>
      <w:r w:rsidR="00BA2FE3" w:rsidRPr="00420336">
        <w:rPr>
          <w:rFonts w:hint="eastAsia"/>
        </w:rPr>
        <w:t>（</w:t>
      </w:r>
      <w:r w:rsidR="00A12D77" w:rsidRPr="00420336">
        <w:rPr>
          <w:rFonts w:hint="eastAsia"/>
        </w:rPr>
        <w:t>V</w:t>
      </w:r>
      <w:r w:rsidR="00BA2FE3" w:rsidRPr="00420336">
        <w:rPr>
          <w:rFonts w:hint="eastAsia"/>
        </w:rPr>
        <w:t>）</w:t>
      </w:r>
      <w:r w:rsidR="00A12D77" w:rsidRPr="00420336">
        <w:rPr>
          <w:rFonts w:hint="eastAsia"/>
        </w:rPr>
        <w:t>，</w:t>
      </w:r>
      <w:r w:rsidR="008E373B">
        <w:rPr>
          <w:rFonts w:hint="eastAsia"/>
        </w:rPr>
        <w:t>且</w:t>
      </w:r>
      <w:r w:rsidR="00A12D77" w:rsidRPr="00420336">
        <w:t>反射</w:t>
      </w:r>
      <w:r w:rsidR="00A12D77" w:rsidRPr="00420336">
        <w:rPr>
          <w:rFonts w:hint="eastAsia"/>
        </w:rPr>
        <w:t>出</w:t>
      </w:r>
      <w:r w:rsidR="008E373B">
        <w:rPr>
          <w:rFonts w:hint="eastAsia"/>
        </w:rPr>
        <w:t>的雷射光</w:t>
      </w:r>
      <w:r w:rsidR="00A12D77" w:rsidRPr="00420336">
        <w:rPr>
          <w:rFonts w:hint="eastAsia"/>
        </w:rPr>
        <w:t>頻率變化分別為</w:t>
      </w:r>
      <w:r w:rsidR="00EA1DEA" w:rsidRPr="00EA1DEA">
        <w:rPr>
          <w:position w:val="-10"/>
        </w:rPr>
        <w:object w:dxaOrig="380" w:dyaOrig="320" w14:anchorId="53F3CCD1">
          <v:shape id="_x0000_i1152" type="#_x0000_t75" style="width:18pt;height:16.5pt" o:ole="">
            <v:imagedata r:id="rId308" o:title=""/>
          </v:shape>
          <o:OLEObject Type="Embed" ProgID="Equation.DSMT4" ShapeID="_x0000_i1152" DrawAspect="Content" ObjectID="_1703744322" r:id="rId309"/>
        </w:object>
      </w:r>
      <w:r w:rsidR="00A12D77" w:rsidRPr="00420336">
        <w:rPr>
          <w:rFonts w:hint="eastAsia"/>
        </w:rPr>
        <w:t>、</w:t>
      </w:r>
      <w:r w:rsidR="00EA1DEA" w:rsidRPr="00EA1DEA">
        <w:rPr>
          <w:position w:val="-10"/>
        </w:rPr>
        <w:object w:dxaOrig="400" w:dyaOrig="320" w14:anchorId="3A4D6A66">
          <v:shape id="_x0000_i1153" type="#_x0000_t75" style="width:19.5pt;height:16.5pt" o:ole="">
            <v:imagedata r:id="rId310" o:title=""/>
          </v:shape>
          <o:OLEObject Type="Embed" ProgID="Equation.DSMT4" ShapeID="_x0000_i1153" DrawAspect="Content" ObjectID="_1703744323" r:id="rId311"/>
        </w:object>
      </w:r>
      <w:r w:rsidR="009207E0" w:rsidRPr="00420336">
        <w:rPr>
          <w:rFonts w:hint="eastAsia"/>
        </w:rPr>
        <w:t>及</w:t>
      </w:r>
      <w:r w:rsidR="00EA1DEA" w:rsidRPr="00EA1DEA">
        <w:rPr>
          <w:position w:val="-10"/>
        </w:rPr>
        <w:object w:dxaOrig="400" w:dyaOrig="320" w14:anchorId="05D520B3">
          <v:shape id="_x0000_i1154" type="#_x0000_t75" style="width:19.5pt;height:16.5pt" o:ole="">
            <v:imagedata r:id="rId312" o:title=""/>
          </v:shape>
          <o:OLEObject Type="Embed" ProgID="Equation.DSMT4" ShapeID="_x0000_i1154" DrawAspect="Content" ObjectID="_1703744324" r:id="rId313"/>
        </w:object>
      </w:r>
      <w:r w:rsidR="008E373B">
        <w:rPr>
          <w:rFonts w:hint="eastAsia"/>
        </w:rPr>
        <w:t>。</w:t>
      </w:r>
      <w:r w:rsidR="00A12D77" w:rsidRPr="00420336">
        <w:rPr>
          <w:rFonts w:hint="eastAsia"/>
        </w:rPr>
        <w:t>依血管之功能、管壁彈性和厚度、</w:t>
      </w:r>
      <w:proofErr w:type="gramStart"/>
      <w:r w:rsidR="00A12D77" w:rsidRPr="00420336">
        <w:rPr>
          <w:rFonts w:hint="eastAsia"/>
        </w:rPr>
        <w:t>管腔之</w:t>
      </w:r>
      <w:proofErr w:type="gramEnd"/>
      <w:r w:rsidR="00A12D77" w:rsidRPr="00420336">
        <w:rPr>
          <w:rFonts w:hint="eastAsia"/>
        </w:rPr>
        <w:t>大小等因素</w:t>
      </w:r>
      <w:r w:rsidR="008E373B">
        <w:rPr>
          <w:rFonts w:hint="eastAsia"/>
        </w:rPr>
        <w:t>來</w:t>
      </w:r>
      <w:r w:rsidR="00A12D77" w:rsidRPr="00420336">
        <w:rPr>
          <w:rFonts w:hint="eastAsia"/>
        </w:rPr>
        <w:t>推斷</w:t>
      </w:r>
      <w:r w:rsidR="008E373B">
        <w:rPr>
          <w:rFonts w:hint="eastAsia"/>
        </w:rPr>
        <w:t>，</w:t>
      </w:r>
      <w:r w:rsidR="00EA1DEA" w:rsidRPr="00EA1DEA">
        <w:rPr>
          <w:position w:val="-10"/>
        </w:rPr>
        <w:object w:dxaOrig="380" w:dyaOrig="320" w14:anchorId="30D43010">
          <v:shape id="_x0000_i1155" type="#_x0000_t75" style="width:18.75pt;height:17.25pt" o:ole="">
            <v:imagedata r:id="rId314" o:title=""/>
          </v:shape>
          <o:OLEObject Type="Embed" ProgID="Equation.DSMT4" ShapeID="_x0000_i1155" DrawAspect="Content" ObjectID="_1703744325" r:id="rId315"/>
        </w:object>
      </w:r>
      <w:r w:rsidR="00A12D77" w:rsidRPr="00420336">
        <w:rPr>
          <w:rFonts w:hint="eastAsia"/>
        </w:rPr>
        <w:t>、</w:t>
      </w:r>
      <w:r w:rsidR="00EA1DEA" w:rsidRPr="00EA1DEA">
        <w:rPr>
          <w:position w:val="-10"/>
        </w:rPr>
        <w:object w:dxaOrig="400" w:dyaOrig="320" w14:anchorId="61B7020F">
          <v:shape id="_x0000_i1156" type="#_x0000_t75" style="width:20.25pt;height:17.25pt" o:ole="">
            <v:imagedata r:id="rId316" o:title=""/>
          </v:shape>
          <o:OLEObject Type="Embed" ProgID="Equation.DSMT4" ShapeID="_x0000_i1156" DrawAspect="Content" ObjectID="_1703744326" r:id="rId317"/>
        </w:object>
      </w:r>
      <w:r w:rsidR="00A12D77" w:rsidRPr="00420336">
        <w:rPr>
          <w:rFonts w:hint="eastAsia"/>
        </w:rPr>
        <w:t>、</w:t>
      </w:r>
      <w:r w:rsidR="00EA1DEA" w:rsidRPr="00EA1DEA">
        <w:rPr>
          <w:position w:val="-10"/>
        </w:rPr>
        <w:object w:dxaOrig="400" w:dyaOrig="320" w14:anchorId="77C84FE4">
          <v:shape id="_x0000_i1157" type="#_x0000_t75" style="width:20.25pt;height:17.25pt" o:ole="">
            <v:imagedata r:id="rId318" o:title=""/>
          </v:shape>
          <o:OLEObject Type="Embed" ProgID="Equation.DSMT4" ShapeID="_x0000_i1157" DrawAspect="Content" ObjectID="_1703744327" r:id="rId319"/>
        </w:object>
      </w:r>
      <w:r w:rsidR="00A12D77" w:rsidRPr="00420336">
        <w:rPr>
          <w:rFonts w:hint="eastAsia"/>
        </w:rPr>
        <w:t>之</w:t>
      </w:r>
      <w:bookmarkStart w:id="7" w:name="_Hlk92194987"/>
      <w:r w:rsidR="00A12D77" w:rsidRPr="00420336">
        <w:rPr>
          <w:rFonts w:hint="eastAsia"/>
        </w:rPr>
        <w:t>大小關係應</w:t>
      </w:r>
      <w:r w:rsidR="005C0C2D" w:rsidRPr="00420336">
        <w:rPr>
          <w:rFonts w:hint="eastAsia"/>
        </w:rPr>
        <w:t>如</w:t>
      </w:r>
      <w:r w:rsidR="00A12D77" w:rsidRPr="00420336">
        <w:rPr>
          <w:rFonts w:hint="eastAsia"/>
        </w:rPr>
        <w:t>何才合理</w:t>
      </w:r>
      <w:r w:rsidR="00BA2FE3" w:rsidRPr="00420336">
        <w:rPr>
          <w:rFonts w:hint="eastAsia"/>
        </w:rPr>
        <w:t>？（</w:t>
      </w:r>
      <w:r w:rsidR="00A12D77" w:rsidRPr="00420336">
        <w:t>2</w:t>
      </w:r>
      <w:r w:rsidR="00A12D77" w:rsidRPr="00420336">
        <w:t>分</w:t>
      </w:r>
      <w:r w:rsidR="00BA2FE3" w:rsidRPr="00420336">
        <w:rPr>
          <w:rFonts w:hint="eastAsia"/>
        </w:rPr>
        <w:t>）</w:t>
      </w:r>
      <w:bookmarkEnd w:id="7"/>
    </w:p>
    <w:tbl>
      <w:tblPr>
        <w:tblStyle w:val="af7"/>
        <w:tblW w:w="0" w:type="auto"/>
        <w:tblInd w:w="363" w:type="dxa"/>
        <w:tblLook w:val="04A0" w:firstRow="1" w:lastRow="0" w:firstColumn="1" w:lastColumn="0" w:noHBand="0" w:noVBand="1"/>
      </w:tblPr>
      <w:tblGrid>
        <w:gridCol w:w="8982"/>
      </w:tblGrid>
      <w:tr w:rsidR="00204D2F" w14:paraId="34A7E261" w14:textId="77777777" w:rsidTr="00585C0C">
        <w:trPr>
          <w:trHeight w:val="510"/>
        </w:trPr>
        <w:tc>
          <w:tcPr>
            <w:tcW w:w="9085" w:type="dxa"/>
            <w:vAlign w:val="center"/>
          </w:tcPr>
          <w:bookmarkStart w:id="8" w:name="_Hlk86925077"/>
          <w:p w14:paraId="7806B703" w14:textId="38467864" w:rsidR="00F16BBD" w:rsidRPr="00EA1DEA" w:rsidRDefault="00BA2FE3" w:rsidP="00EA1DEA">
            <w:pPr>
              <w:rPr>
                <w:spacing w:val="10"/>
                <w:sz w:val="22"/>
                <w:szCs w:val="22"/>
                <w:shd w:val="clear" w:color="auto" w:fill="FFFFFF"/>
              </w:rPr>
            </w:pPr>
            <w:r w:rsidRPr="00EA1DEA">
              <w:rPr>
                <w:rFonts w:asciiTheme="minorEastAsia" w:eastAsia="細明體" w:hAnsiTheme="minorEastAsia" w:cs="Arial"/>
                <w:spacing w:val="10"/>
                <w:position w:val="-10"/>
                <w:sz w:val="22"/>
                <w:shd w:val="clear" w:color="auto" w:fill="FFFFFF"/>
              </w:rPr>
              <w:object w:dxaOrig="380" w:dyaOrig="320" w14:anchorId="79A60242">
                <v:shape id="_x0000_i1158" type="#_x0000_t75" style="width:18.75pt;height:17.25pt" o:ole="">
                  <v:imagedata r:id="rId320" o:title=""/>
                </v:shape>
                <o:OLEObject Type="Embed" ProgID="Equation.DSMT4" ShapeID="_x0000_i1158" DrawAspect="Content" ObjectID="_1703744328" r:id="rId321"/>
              </w:object>
            </w:r>
            <w:r w:rsidR="00A12D77" w:rsidRPr="00EA1DEA">
              <w:rPr>
                <w:rFonts w:hint="eastAsia"/>
                <w:color w:val="222222"/>
                <w:spacing w:val="10"/>
                <w:sz w:val="22"/>
                <w:szCs w:val="22"/>
              </w:rPr>
              <w:t>、</w:t>
            </w:r>
            <w:r w:rsidRPr="00EA1DEA">
              <w:rPr>
                <w:rFonts w:eastAsia="細明體"/>
                <w:color w:val="222222"/>
                <w:spacing w:val="10"/>
                <w:position w:val="-10"/>
                <w:sz w:val="22"/>
              </w:rPr>
              <w:object w:dxaOrig="400" w:dyaOrig="320" w14:anchorId="756DD8F4">
                <v:shape id="_x0000_i1159" type="#_x0000_t75" style="width:20.25pt;height:17.25pt" o:ole="">
                  <v:imagedata r:id="rId322" o:title=""/>
                </v:shape>
                <o:OLEObject Type="Embed" ProgID="Equation.DSMT4" ShapeID="_x0000_i1159" DrawAspect="Content" ObjectID="_1703744329" r:id="rId323"/>
              </w:object>
            </w:r>
            <w:r w:rsidR="00A12D77" w:rsidRPr="00EA1DEA">
              <w:rPr>
                <w:rFonts w:hint="eastAsia"/>
                <w:spacing w:val="10"/>
                <w:sz w:val="22"/>
                <w:szCs w:val="22"/>
                <w:shd w:val="clear" w:color="auto" w:fill="FFFFFF"/>
              </w:rPr>
              <w:t>、</w:t>
            </w:r>
            <w:r w:rsidRPr="00EA1DEA">
              <w:rPr>
                <w:rFonts w:eastAsia="細明體"/>
                <w:spacing w:val="10"/>
                <w:position w:val="-10"/>
                <w:sz w:val="22"/>
                <w:shd w:val="clear" w:color="auto" w:fill="FFFFFF"/>
              </w:rPr>
              <w:object w:dxaOrig="400" w:dyaOrig="320" w14:anchorId="4CCA39E2">
                <v:shape id="_x0000_i1160" type="#_x0000_t75" style="width:20.25pt;height:17.25pt" o:ole="">
                  <v:imagedata r:id="rId324" o:title=""/>
                </v:shape>
                <o:OLEObject Type="Embed" ProgID="Equation.DSMT4" ShapeID="_x0000_i1160" DrawAspect="Content" ObjectID="_1703744330" r:id="rId325"/>
              </w:object>
            </w:r>
            <w:r w:rsidR="00A12D77" w:rsidRPr="00EA1DEA">
              <w:rPr>
                <w:rFonts w:hint="eastAsia"/>
                <w:spacing w:val="10"/>
                <w:sz w:val="22"/>
                <w:szCs w:val="22"/>
                <w:shd w:val="clear" w:color="auto" w:fill="FFFFFF"/>
              </w:rPr>
              <w:t>大小關係為：</w:t>
            </w:r>
            <w:r w:rsidR="00A12D77" w:rsidRPr="00EA1DEA">
              <w:rPr>
                <w:rFonts w:hint="eastAsia"/>
                <w:spacing w:val="10"/>
                <w:sz w:val="22"/>
                <w:szCs w:val="22"/>
                <w:shd w:val="clear" w:color="auto" w:fill="FFFFFF"/>
              </w:rPr>
              <w:t xml:space="preserve"> ___________________________________________</w:t>
            </w:r>
            <w:r w:rsidR="00A12D77" w:rsidRPr="00EA1DEA">
              <w:rPr>
                <w:rFonts w:hint="eastAsia"/>
                <w:spacing w:val="10"/>
                <w:sz w:val="22"/>
                <w:szCs w:val="22"/>
                <w:shd w:val="clear" w:color="auto" w:fill="FFFFFF"/>
              </w:rPr>
              <w:t>。</w:t>
            </w:r>
          </w:p>
        </w:tc>
      </w:tr>
    </w:tbl>
    <w:bookmarkEnd w:id="8"/>
    <w:p w14:paraId="7A4BF642" w14:textId="072F56BD" w:rsidR="00181CE6" w:rsidRPr="009D7DBF" w:rsidRDefault="00181CE6" w:rsidP="00CC2848">
      <w:pPr>
        <w:pStyle w:val="-05"/>
      </w:pPr>
      <w:r w:rsidRPr="00966EA9">
        <w:rPr>
          <w:rFonts w:hint="eastAsia"/>
        </w:rPr>
        <w:lastRenderedPageBreak/>
        <w:t>5</w:t>
      </w:r>
      <w:r w:rsidRPr="00966EA9">
        <w:t>5-57</w:t>
      </w:r>
      <w:proofErr w:type="gramStart"/>
      <w:r w:rsidRPr="00966EA9">
        <w:t>題為題</w:t>
      </w:r>
      <w:proofErr w:type="gramEnd"/>
      <w:r w:rsidRPr="00966EA9">
        <w:t>組</w:t>
      </w:r>
    </w:p>
    <w:p w14:paraId="4F332EC6" w14:textId="187E47D0" w:rsidR="00181CE6" w:rsidRPr="00290916" w:rsidRDefault="0064750E" w:rsidP="00290916">
      <w:pPr>
        <w:pStyle w:val="tit2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含有</w:t>
      </w:r>
      <w:r w:rsidRPr="00290916">
        <w:rPr>
          <w:rFonts w:eastAsia="新細明體"/>
          <w:szCs w:val="22"/>
        </w:rPr>
        <w:t>Cr</w:t>
      </w:r>
      <w:r w:rsidR="00966EA9" w:rsidRPr="00290916">
        <w:rPr>
          <w:rFonts w:eastAsia="新細明體" w:hint="eastAsia"/>
          <w:szCs w:val="22"/>
        </w:rPr>
        <w:t>（</w:t>
      </w:r>
      <w:r w:rsidRPr="00290916">
        <w:rPr>
          <w:rFonts w:eastAsia="新細明體"/>
          <w:szCs w:val="22"/>
        </w:rPr>
        <w:t>VI</w:t>
      </w:r>
      <w:r w:rsidR="00966EA9" w:rsidRPr="00290916">
        <w:rPr>
          <w:rFonts w:eastAsia="新細明體" w:hint="eastAsia"/>
          <w:szCs w:val="22"/>
        </w:rPr>
        <w:t>）</w:t>
      </w:r>
      <w:r w:rsidRPr="00290916">
        <w:rPr>
          <w:rFonts w:eastAsia="新細明體" w:hint="eastAsia"/>
          <w:szCs w:val="22"/>
        </w:rPr>
        <w:t>的化合物，如鉻酸根離子</w:t>
      </w:r>
      <w:r w:rsidR="00966EA9" w:rsidRPr="00290916">
        <w:rPr>
          <w:rFonts w:eastAsia="新細明體" w:hint="eastAsia"/>
          <w:szCs w:val="22"/>
        </w:rPr>
        <w:t>（</w:t>
      </w:r>
      <w:r w:rsidR="00DA1879" w:rsidRPr="00DA1879">
        <w:rPr>
          <w:rFonts w:eastAsia="新細明體"/>
          <w:position w:val="-10"/>
          <w:szCs w:val="22"/>
        </w:rPr>
        <w:object w:dxaOrig="720" w:dyaOrig="360" w14:anchorId="0582F7C0">
          <v:shape id="_x0000_i1161" type="#_x0000_t75" style="width:36.75pt;height:18pt" o:ole="">
            <v:imagedata r:id="rId326" o:title=""/>
          </v:shape>
          <o:OLEObject Type="Embed" ProgID="Equation.DSMT4" ShapeID="_x0000_i1161" DrawAspect="Content" ObjectID="_1703744331" r:id="rId327"/>
        </w:object>
      </w:r>
      <w:r w:rsidR="00966EA9" w:rsidRPr="00290916">
        <w:rPr>
          <w:rFonts w:eastAsia="新細明體" w:hint="eastAsia"/>
          <w:szCs w:val="22"/>
        </w:rPr>
        <w:t>）</w:t>
      </w:r>
      <w:r w:rsidR="008A3A00" w:rsidRPr="00290916">
        <w:rPr>
          <w:rFonts w:eastAsia="新細明體" w:hint="eastAsia"/>
          <w:szCs w:val="22"/>
        </w:rPr>
        <w:t>，簡稱六價鉻。</w:t>
      </w:r>
      <w:r w:rsidRPr="00290916">
        <w:rPr>
          <w:rFonts w:eastAsia="新細明體" w:hint="eastAsia"/>
          <w:szCs w:val="22"/>
        </w:rPr>
        <w:t>生活用品的製程</w:t>
      </w:r>
      <w:r w:rsidR="008A3A00" w:rsidRPr="00290916">
        <w:rPr>
          <w:rFonts w:eastAsia="新細明體" w:hint="eastAsia"/>
          <w:szCs w:val="22"/>
        </w:rPr>
        <w:t>中</w:t>
      </w:r>
      <w:r w:rsidRPr="00290916">
        <w:rPr>
          <w:rFonts w:eastAsia="新細明體" w:hint="eastAsia"/>
          <w:szCs w:val="22"/>
        </w:rPr>
        <w:t>常</w:t>
      </w:r>
      <w:r w:rsidR="00DC258F" w:rsidRPr="00290916">
        <w:rPr>
          <w:rFonts w:eastAsia="新細明體" w:hint="eastAsia"/>
          <w:szCs w:val="22"/>
        </w:rPr>
        <w:t>產生</w:t>
      </w:r>
      <w:r w:rsidR="00E331CD" w:rsidRPr="00290916">
        <w:rPr>
          <w:rFonts w:eastAsia="新細明體" w:hint="eastAsia"/>
          <w:szCs w:val="22"/>
        </w:rPr>
        <w:t>六價鉻，</w:t>
      </w:r>
      <w:r w:rsidRPr="00290916">
        <w:rPr>
          <w:rFonts w:eastAsia="新細明體" w:hint="eastAsia"/>
          <w:szCs w:val="22"/>
        </w:rPr>
        <w:t>成</w:t>
      </w:r>
      <w:r w:rsidR="00E331CD" w:rsidRPr="00290916">
        <w:rPr>
          <w:rFonts w:eastAsia="新細明體" w:hint="eastAsia"/>
          <w:szCs w:val="22"/>
        </w:rPr>
        <w:t>為</w:t>
      </w:r>
      <w:r w:rsidR="00DC258F" w:rsidRPr="00290916">
        <w:rPr>
          <w:rFonts w:eastAsia="新細明體" w:hint="eastAsia"/>
          <w:szCs w:val="22"/>
        </w:rPr>
        <w:t>影響</w:t>
      </w:r>
      <w:r w:rsidRPr="00290916">
        <w:rPr>
          <w:rFonts w:eastAsia="新細明體" w:hint="eastAsia"/>
          <w:szCs w:val="22"/>
        </w:rPr>
        <w:t>水源的污染物。</w:t>
      </w:r>
      <w:r w:rsidR="00595DC9">
        <w:rPr>
          <w:rFonts w:eastAsia="新細明體" w:hint="eastAsia"/>
          <w:szCs w:val="22"/>
        </w:rPr>
        <w:t>美國國家環境保護署</w:t>
      </w:r>
      <w:proofErr w:type="gramStart"/>
      <w:r w:rsidR="00595DC9">
        <w:rPr>
          <w:rFonts w:eastAsia="新細明體" w:hint="eastAsia"/>
          <w:szCs w:val="22"/>
        </w:rPr>
        <w:t>（</w:t>
      </w:r>
      <w:proofErr w:type="gramEnd"/>
      <w:r w:rsidR="00595DC9">
        <w:rPr>
          <w:rFonts w:eastAsia="新細明體" w:hint="eastAsia"/>
          <w:szCs w:val="22"/>
        </w:rPr>
        <w:t>U</w:t>
      </w:r>
      <w:r w:rsidR="00595DC9">
        <w:rPr>
          <w:rFonts w:eastAsia="新細明體"/>
          <w:szCs w:val="22"/>
        </w:rPr>
        <w:t>.S. EPA</w:t>
      </w:r>
      <w:r w:rsidR="00595DC9">
        <w:rPr>
          <w:rFonts w:eastAsia="新細明體" w:hint="eastAsia"/>
          <w:szCs w:val="22"/>
        </w:rPr>
        <w:t>）與世界衛生組織（</w:t>
      </w:r>
      <w:r w:rsidR="00595DC9">
        <w:rPr>
          <w:rFonts w:eastAsia="新細明體" w:hint="eastAsia"/>
          <w:szCs w:val="22"/>
        </w:rPr>
        <w:t>WHO</w:t>
      </w:r>
      <w:r w:rsidR="00595DC9">
        <w:rPr>
          <w:rFonts w:eastAsia="新細明體" w:hint="eastAsia"/>
          <w:szCs w:val="22"/>
        </w:rPr>
        <w:t>），分別建議飲用水的鉻含量不可高於</w:t>
      </w:r>
      <w:r w:rsidR="00595DC9">
        <w:rPr>
          <w:rFonts w:eastAsia="新細明體" w:hint="eastAsia"/>
          <w:szCs w:val="22"/>
        </w:rPr>
        <w:t>100 ppb</w:t>
      </w:r>
      <w:r w:rsidR="00595DC9">
        <w:rPr>
          <w:rFonts w:eastAsia="新細明體" w:hint="eastAsia"/>
          <w:szCs w:val="22"/>
        </w:rPr>
        <w:t>與</w:t>
      </w:r>
      <w:r w:rsidR="00595DC9">
        <w:rPr>
          <w:rFonts w:eastAsia="新細明體" w:hint="eastAsia"/>
          <w:szCs w:val="22"/>
        </w:rPr>
        <w:t xml:space="preserve">50 </w:t>
      </w:r>
      <w:r w:rsidR="00595DC9">
        <w:rPr>
          <w:rFonts w:eastAsia="新細明體"/>
          <w:szCs w:val="22"/>
        </w:rPr>
        <w:t>ppb</w:t>
      </w:r>
      <w:r w:rsidR="00595DC9">
        <w:rPr>
          <w:rFonts w:eastAsia="新細明體" w:hint="eastAsia"/>
          <w:szCs w:val="22"/>
        </w:rPr>
        <w:t>（</w:t>
      </w:r>
      <w:r w:rsidR="00732051" w:rsidRPr="00732051">
        <w:rPr>
          <w:rFonts w:eastAsia="新細明體"/>
          <w:position w:val="-6"/>
          <w:szCs w:val="22"/>
        </w:rPr>
        <w:object w:dxaOrig="440" w:dyaOrig="320" w14:anchorId="5D9FC6C5">
          <v:shape id="_x0000_i1162" type="#_x0000_t75" style="width:22.5pt;height:16.5pt" o:ole="">
            <v:imagedata r:id="rId328" o:title=""/>
          </v:shape>
          <o:OLEObject Type="Embed" ProgID="Equation.DSMT4" ShapeID="_x0000_i1162" DrawAspect="Content" ObjectID="_1703744332" r:id="rId329"/>
        </w:object>
      </w:r>
      <w:r w:rsidR="00732051">
        <w:rPr>
          <w:rFonts w:eastAsia="新細明體" w:hint="eastAsia"/>
          <w:szCs w:val="22"/>
        </w:rPr>
        <w:t>，即十億分之一</w:t>
      </w:r>
      <w:r w:rsidR="00595DC9">
        <w:rPr>
          <w:rFonts w:eastAsia="新細明體" w:hint="eastAsia"/>
          <w:szCs w:val="22"/>
        </w:rPr>
        <w:t>）</w:t>
      </w:r>
      <w:r w:rsidR="00732051">
        <w:rPr>
          <w:rFonts w:eastAsia="新細明體" w:hint="eastAsia"/>
          <w:szCs w:val="22"/>
        </w:rPr>
        <w:t>。如何有效移除水中六價鉻，一直是科學家試圖解決的課題。</w:t>
      </w:r>
      <w:r w:rsidRPr="00290916">
        <w:rPr>
          <w:rFonts w:eastAsia="新細明體" w:hint="eastAsia"/>
          <w:szCs w:val="22"/>
        </w:rPr>
        <w:t>受到海綿的多孔結構可以吸水的啟發，科學家</w:t>
      </w:r>
      <w:r w:rsidR="00DC258F" w:rsidRPr="00290916">
        <w:rPr>
          <w:rFonts w:eastAsia="新細明體" w:hint="eastAsia"/>
          <w:szCs w:val="22"/>
        </w:rPr>
        <w:t>以</w:t>
      </w:r>
      <w:r w:rsidRPr="00290916">
        <w:rPr>
          <w:rFonts w:eastAsia="新細明體" w:hint="eastAsia"/>
          <w:szCs w:val="22"/>
        </w:rPr>
        <w:t>具有多孔結構的有機金屬骨架</w:t>
      </w:r>
      <w:r w:rsidR="00966EA9" w:rsidRPr="00290916">
        <w:rPr>
          <w:rFonts w:eastAsia="新細明體" w:hint="eastAsia"/>
          <w:szCs w:val="22"/>
        </w:rPr>
        <w:t>（</w:t>
      </w:r>
      <w:r w:rsidRPr="00290916">
        <w:rPr>
          <w:rFonts w:eastAsia="新細明體" w:hint="eastAsia"/>
          <w:szCs w:val="22"/>
        </w:rPr>
        <w:t>簡稱</w:t>
      </w:r>
      <w:r w:rsidRPr="00290916">
        <w:rPr>
          <w:rFonts w:eastAsia="新細明體"/>
          <w:szCs w:val="22"/>
        </w:rPr>
        <w:t>MOF</w:t>
      </w:r>
      <w:r w:rsidR="00966EA9" w:rsidRPr="00290916">
        <w:rPr>
          <w:rFonts w:eastAsia="新細明體" w:hint="eastAsia"/>
          <w:szCs w:val="22"/>
        </w:rPr>
        <w:t>）</w:t>
      </w:r>
      <w:r w:rsidRPr="00290916">
        <w:rPr>
          <w:rFonts w:eastAsia="新細明體" w:hint="eastAsia"/>
          <w:szCs w:val="22"/>
        </w:rPr>
        <w:t>，吸附水中的六價鉻。</w:t>
      </w:r>
      <w:r w:rsidRPr="00290916">
        <w:rPr>
          <w:rFonts w:eastAsia="新細明體" w:hint="eastAsia"/>
          <w:szCs w:val="22"/>
        </w:rPr>
        <w:t>MOF</w:t>
      </w:r>
      <w:r w:rsidRPr="00290916">
        <w:rPr>
          <w:rFonts w:eastAsia="新細明體" w:hint="eastAsia"/>
          <w:szCs w:val="22"/>
        </w:rPr>
        <w:t>材料除了能</w:t>
      </w:r>
      <w:r w:rsidR="00732051">
        <w:rPr>
          <w:rFonts w:eastAsia="新細明體" w:hint="eastAsia"/>
          <w:szCs w:val="22"/>
        </w:rPr>
        <w:t>移除水中</w:t>
      </w:r>
      <w:r w:rsidRPr="00290916">
        <w:rPr>
          <w:rFonts w:eastAsia="新細明體" w:hint="eastAsia"/>
          <w:szCs w:val="22"/>
        </w:rPr>
        <w:t>六價鉻外，亦可在酸性水溶液中，經照光將六價鉻轉變成毒性較低的三價鉻</w:t>
      </w:r>
      <w:r w:rsidR="00966EA9" w:rsidRPr="00290916">
        <w:rPr>
          <w:rFonts w:eastAsia="新細明體" w:hint="eastAsia"/>
          <w:szCs w:val="22"/>
        </w:rPr>
        <w:t>（</w:t>
      </w:r>
      <w:r w:rsidRPr="00290916">
        <w:rPr>
          <w:rFonts w:eastAsia="新細明體" w:hint="eastAsia"/>
          <w:szCs w:val="22"/>
        </w:rPr>
        <w:t>Cr</w:t>
      </w:r>
      <w:r w:rsidR="0008379D" w:rsidRPr="00290916">
        <w:rPr>
          <w:rFonts w:eastAsia="新細明體" w:hint="eastAsia"/>
          <w:szCs w:val="22"/>
        </w:rPr>
        <w:t>（</w:t>
      </w:r>
      <w:r w:rsidRPr="00290916">
        <w:rPr>
          <w:rFonts w:eastAsia="新細明體" w:hint="eastAsia"/>
          <w:szCs w:val="22"/>
        </w:rPr>
        <w:t>III</w:t>
      </w:r>
      <w:r w:rsidR="0008379D" w:rsidRPr="00290916">
        <w:rPr>
          <w:rFonts w:eastAsia="新細明體" w:hint="eastAsia"/>
          <w:szCs w:val="22"/>
        </w:rPr>
        <w:t>）</w:t>
      </w:r>
      <w:r w:rsidR="00966EA9" w:rsidRPr="00290916">
        <w:rPr>
          <w:rFonts w:eastAsia="新細明體" w:hint="eastAsia"/>
          <w:szCs w:val="22"/>
        </w:rPr>
        <w:t>）</w:t>
      </w:r>
      <w:r w:rsidRPr="00290916">
        <w:rPr>
          <w:rFonts w:eastAsia="新細明體" w:hint="eastAsia"/>
          <w:szCs w:val="22"/>
        </w:rPr>
        <w:t>化合物</w:t>
      </w:r>
      <w:r w:rsidR="00DB4DA1" w:rsidRPr="00290916">
        <w:rPr>
          <w:rFonts w:eastAsia="新細明體" w:hint="eastAsia"/>
          <w:szCs w:val="22"/>
        </w:rPr>
        <w:t>，並將材料再生使用</w:t>
      </w:r>
      <w:r w:rsidRPr="00290916">
        <w:rPr>
          <w:rFonts w:eastAsia="新細明體" w:hint="eastAsia"/>
          <w:szCs w:val="22"/>
        </w:rPr>
        <w:t>。</w:t>
      </w:r>
    </w:p>
    <w:p w14:paraId="799631E0" w14:textId="1E9260CE" w:rsidR="00181CE6" w:rsidRDefault="00181CE6" w:rsidP="00420336">
      <w:pPr>
        <w:pStyle w:val="TIT1"/>
        <w:spacing w:before="60"/>
        <w:ind w:left="357" w:hanging="357"/>
      </w:pPr>
      <w:r w:rsidRPr="00420336">
        <w:t>55.</w:t>
      </w:r>
      <w:r w:rsidR="00966EA9" w:rsidRPr="00420336">
        <w:tab/>
      </w:r>
      <w:r w:rsidR="008A3A00" w:rsidRPr="002647FE">
        <w:rPr>
          <w:rFonts w:hint="eastAsia"/>
        </w:rPr>
        <w:t>將相同重量的</w:t>
      </w:r>
      <w:r w:rsidR="008A3A00" w:rsidRPr="002647FE">
        <w:rPr>
          <w:rFonts w:hint="eastAsia"/>
        </w:rPr>
        <w:t>MOF</w:t>
      </w:r>
      <w:r w:rsidR="008A3A00" w:rsidRPr="002647FE">
        <w:rPr>
          <w:rFonts w:hint="eastAsia"/>
        </w:rPr>
        <w:t>材料</w:t>
      </w:r>
      <w:r w:rsidR="008A3A00">
        <w:rPr>
          <w:rFonts w:hint="eastAsia"/>
        </w:rPr>
        <w:t>，</w:t>
      </w:r>
      <w:r w:rsidR="008A3A00" w:rsidRPr="002647FE">
        <w:rPr>
          <w:rFonts w:hint="eastAsia"/>
        </w:rPr>
        <w:t>放</w:t>
      </w:r>
      <w:r w:rsidR="008A3A00">
        <w:rPr>
          <w:rFonts w:hint="eastAsia"/>
        </w:rPr>
        <w:t>入</w:t>
      </w:r>
      <w:r w:rsidR="008A3A00" w:rsidRPr="002647FE">
        <w:rPr>
          <w:rFonts w:hint="eastAsia"/>
        </w:rPr>
        <w:t>兩杯</w:t>
      </w:r>
      <w:r w:rsidRPr="002647FE">
        <w:rPr>
          <w:rFonts w:hint="eastAsia"/>
        </w:rPr>
        <w:t>體積相同但</w:t>
      </w:r>
      <w:r w:rsidR="0064750E" w:rsidRPr="0064750E">
        <w:rPr>
          <w:rFonts w:hint="eastAsia"/>
        </w:rPr>
        <w:t>六價鉻</w:t>
      </w:r>
      <w:r w:rsidRPr="002647FE">
        <w:rPr>
          <w:rFonts w:hint="eastAsia"/>
        </w:rPr>
        <w:t>濃度不同的水溶液，靜置</w:t>
      </w:r>
      <w:r w:rsidRPr="002647FE">
        <w:rPr>
          <w:rFonts w:hint="eastAsia"/>
        </w:rPr>
        <w:t>30</w:t>
      </w:r>
      <w:r w:rsidRPr="002647FE">
        <w:rPr>
          <w:rFonts w:hint="eastAsia"/>
        </w:rPr>
        <w:t>分鐘後，測量水中</w:t>
      </w:r>
      <w:r w:rsidR="0064750E" w:rsidRPr="0064750E">
        <w:rPr>
          <w:rFonts w:hint="eastAsia"/>
        </w:rPr>
        <w:t>六價鉻</w:t>
      </w:r>
      <w:r w:rsidRPr="002647FE">
        <w:rPr>
          <w:rFonts w:hint="eastAsia"/>
        </w:rPr>
        <w:t>濃度，</w:t>
      </w:r>
      <w:r w:rsidR="008A3A00">
        <w:rPr>
          <w:rFonts w:hint="eastAsia"/>
        </w:rPr>
        <w:t>其</w:t>
      </w:r>
      <w:r w:rsidRPr="002647FE">
        <w:rPr>
          <w:rFonts w:hint="eastAsia"/>
        </w:rPr>
        <w:t>結果顯示於</w:t>
      </w:r>
      <w:r w:rsidRPr="00420336">
        <w:rPr>
          <w:rFonts w:hint="eastAsia"/>
        </w:rPr>
        <w:t>圖</w:t>
      </w:r>
      <w:r w:rsidR="001124BF" w:rsidRPr="00420336">
        <w:rPr>
          <w:rFonts w:hint="eastAsia"/>
        </w:rPr>
        <w:t>2</w:t>
      </w:r>
      <w:r w:rsidR="001C2C07">
        <w:rPr>
          <w:rFonts w:hint="eastAsia"/>
        </w:rPr>
        <w:t>4</w:t>
      </w:r>
      <w:r w:rsidRPr="002647FE">
        <w:rPr>
          <w:rFonts w:hint="eastAsia"/>
        </w:rPr>
        <w:t>。下列敘述</w:t>
      </w:r>
      <w:r w:rsidR="00472E2F">
        <w:rPr>
          <w:rFonts w:hint="eastAsia"/>
        </w:rPr>
        <w:t>，</w:t>
      </w:r>
      <w:r w:rsidRPr="002647FE">
        <w:rPr>
          <w:rFonts w:hint="eastAsia"/>
        </w:rPr>
        <w:t>哪些正確？</w:t>
      </w:r>
      <w:r w:rsidR="00966EA9">
        <w:rPr>
          <w:rFonts w:hint="eastAsia"/>
        </w:rPr>
        <w:t>（</w:t>
      </w:r>
      <w:r w:rsidRPr="002647FE">
        <w:rPr>
          <w:rFonts w:hint="eastAsia"/>
        </w:rPr>
        <w:t>應選</w:t>
      </w:r>
      <w:r w:rsidRPr="002647FE">
        <w:rPr>
          <w:rFonts w:hint="eastAsia"/>
        </w:rPr>
        <w:t>3</w:t>
      </w:r>
      <w:r w:rsidRPr="002647FE">
        <w:rPr>
          <w:rFonts w:hint="eastAsia"/>
        </w:rPr>
        <w:t>項</w:t>
      </w:r>
      <w:r w:rsidR="00966EA9">
        <w:rPr>
          <w:rFonts w:hint="eastAsia"/>
        </w:rPr>
        <w:t>）</w:t>
      </w:r>
    </w:p>
    <w:p w14:paraId="12045750" w14:textId="4A05DDD4" w:rsidR="00181CE6" w:rsidRDefault="00F809FB" w:rsidP="003C1C96">
      <w:pPr>
        <w:pStyle w:val="AA"/>
        <w:ind w:left="657" w:hangingChars="135" w:hanging="297"/>
        <w:jc w:val="both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E1BD8B8" wp14:editId="39745C59">
                <wp:simplePos x="0" y="0"/>
                <wp:positionH relativeFrom="column">
                  <wp:posOffset>3489960</wp:posOffset>
                </wp:positionH>
                <wp:positionV relativeFrom="paragraph">
                  <wp:posOffset>147320</wp:posOffset>
                </wp:positionV>
                <wp:extent cx="2321560" cy="1911350"/>
                <wp:effectExtent l="0" t="0" r="2540" b="0"/>
                <wp:wrapSquare wrapText="bothSides"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1560" cy="1911350"/>
                          <a:chOff x="104384" y="0"/>
                          <a:chExt cx="2340689" cy="1911350"/>
                        </a:xfrm>
                      </wpg:grpSpPr>
                      <wpg:grpSp>
                        <wpg:cNvPr id="225" name="群組 225"/>
                        <wpg:cNvGrpSpPr/>
                        <wpg:grpSpPr>
                          <a:xfrm>
                            <a:off x="104384" y="0"/>
                            <a:ext cx="2340689" cy="1911350"/>
                            <a:chOff x="-4241" y="0"/>
                            <a:chExt cx="2341356" cy="1912946"/>
                          </a:xfrm>
                        </wpg:grpSpPr>
                        <wps:wsp>
                          <wps:cNvPr id="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461" y="1744652"/>
                              <a:ext cx="631062" cy="1682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5D8793" w14:textId="3DA2ACB8" w:rsidR="00396E09" w:rsidRPr="00260A4A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260A4A">
                                  <w:rPr>
                                    <w:rFonts w:eastAsiaTheme="minorEastAsia" w:hint="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 w:rsidRPr="00260A4A"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222" name="群組 222"/>
                          <wpg:cNvGrpSpPr/>
                          <wpg:grpSpPr>
                            <a:xfrm>
                              <a:off x="-4241" y="0"/>
                              <a:ext cx="2341356" cy="1671596"/>
                              <a:chOff x="-4241" y="0"/>
                              <a:chExt cx="2341356" cy="1671596"/>
                            </a:xfrm>
                          </wpg:grpSpPr>
                          <pic:pic xmlns:pic="http://schemas.openxmlformats.org/drawingml/2006/picture">
                            <pic:nvPicPr>
                              <pic:cNvPr id="50" name="圖片 5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30">
                                <a:grayscl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0608" y="33655"/>
                                <a:ext cx="2016507" cy="15119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3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7462" y="90847"/>
                                <a:ext cx="529590" cy="12900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0F521B" w14:textId="177CD1FC" w:rsidR="00396E09" w:rsidRPr="002653C7" w:rsidRDefault="00396E09" w:rsidP="00F809FB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2653C7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14"/>
                                      <w:szCs w:val="22"/>
                                    </w:rPr>
                                    <w:t>初始濃度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3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1400" y="1475381"/>
                                <a:ext cx="529590" cy="1962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9F485D" w14:textId="3FCC994A" w:rsidR="00396E09" w:rsidRPr="00803E72" w:rsidRDefault="00396E09" w:rsidP="00803E72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溶液</w:t>
                                  </w:r>
                                  <w:proofErr w:type="gramStart"/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一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3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16010" y="1475381"/>
                                <a:ext cx="529590" cy="1962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56CF68" w14:textId="1562D518" w:rsidR="00396E09" w:rsidRPr="00803E72" w:rsidRDefault="00396E09" w:rsidP="00803E72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溶液二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g:grpSp>
                            <wpg:cNvPr id="221" name="群組 221"/>
                            <wpg:cNvGrpSpPr/>
                            <wpg:grpSpPr>
                              <a:xfrm>
                                <a:off x="340019" y="0"/>
                                <a:ext cx="332740" cy="1486472"/>
                                <a:chOff x="104407" y="0"/>
                                <a:chExt cx="332740" cy="1486472"/>
                              </a:xfrm>
                            </wpg:grpSpPr>
                            <wps:wsp>
                              <wps:cNvPr id="63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407" y="0"/>
                                  <a:ext cx="332740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0F05BA" w14:textId="3E40FE6B" w:rsidR="00396E09" w:rsidRPr="00803E72" w:rsidRDefault="00396E09" w:rsidP="00803E72">
                                    <w:pPr>
                                      <w:spacing w:line="240" w:lineRule="atLeast"/>
                                      <w:ind w:rightChars="50" w:right="120"/>
                                      <w:jc w:val="right"/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eastAsiaTheme="minorEastAsia" w:hint="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  <w:t>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9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407" y="269271"/>
                                  <a:ext cx="332740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334227" w14:textId="72862638" w:rsidR="00396E09" w:rsidRPr="00803E72" w:rsidRDefault="00396E09" w:rsidP="00803E72">
                                    <w:pPr>
                                      <w:spacing w:line="240" w:lineRule="atLeast"/>
                                      <w:ind w:rightChars="50" w:right="120"/>
                                      <w:jc w:val="right"/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  <w:t>400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407" y="516103"/>
                                  <a:ext cx="332740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53B151" w14:textId="6E99B12C" w:rsidR="00396E09" w:rsidRPr="00803E72" w:rsidRDefault="00396E09" w:rsidP="00803E72">
                                    <w:pPr>
                                      <w:spacing w:line="240" w:lineRule="atLeast"/>
                                      <w:ind w:rightChars="50" w:right="120"/>
                                      <w:jc w:val="right"/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  <w:t>300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407" y="779764"/>
                                  <a:ext cx="332740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097495" w14:textId="35242ABE" w:rsidR="00396E09" w:rsidRPr="00803E72" w:rsidRDefault="00396E09" w:rsidP="00803E72">
                                    <w:pPr>
                                      <w:spacing w:line="240" w:lineRule="atLeast"/>
                                      <w:ind w:rightChars="50" w:right="120"/>
                                      <w:jc w:val="right"/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  <w:t>200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407" y="1037816"/>
                                  <a:ext cx="332740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7C30F2" w14:textId="5C8A620D" w:rsidR="00396E09" w:rsidRPr="00803E72" w:rsidRDefault="00396E09" w:rsidP="00803E72">
                                    <w:pPr>
                                      <w:spacing w:line="240" w:lineRule="atLeast"/>
                                      <w:ind w:rightChars="50" w:right="120"/>
                                      <w:jc w:val="right"/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  <w:t>100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407" y="1290257"/>
                                  <a:ext cx="332740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0D0D9A" w14:textId="43E08150" w:rsidR="00396E09" w:rsidRPr="00803E72" w:rsidRDefault="00396E09" w:rsidP="00803E72">
                                    <w:pPr>
                                      <w:spacing w:line="240" w:lineRule="atLeast"/>
                                      <w:ind w:rightChars="50" w:right="120"/>
                                      <w:jc w:val="right"/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18"/>
                                        <w:szCs w:val="2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20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4241" y="106586"/>
                                <a:ext cx="429256" cy="12750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5F392C" w14:textId="77777777" w:rsidR="00396E09" w:rsidRDefault="00396E09" w:rsidP="00F809FB">
                                  <w:pPr>
                                    <w:snapToGrid w:val="0"/>
                                    <w:spacing w:line="200" w:lineRule="atLeast"/>
                                    <w:ind w:rightChars="50" w:right="120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六</w:t>
                                  </w:r>
                                </w:p>
                                <w:p w14:paraId="1F56AD41" w14:textId="77777777" w:rsidR="00396E09" w:rsidRDefault="00396E09" w:rsidP="00F809FB">
                                  <w:pPr>
                                    <w:snapToGrid w:val="0"/>
                                    <w:spacing w:line="200" w:lineRule="atLeast"/>
                                    <w:ind w:rightChars="50" w:right="120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價</w:t>
                                  </w:r>
                                </w:p>
                                <w:p w14:paraId="776A307C" w14:textId="77777777" w:rsidR="00396E09" w:rsidRDefault="00396E09" w:rsidP="00F809FB">
                                  <w:pPr>
                                    <w:snapToGrid w:val="0"/>
                                    <w:spacing w:line="200" w:lineRule="atLeast"/>
                                    <w:ind w:rightChars="50" w:right="120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proofErr w:type="gramStart"/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鉻</w:t>
                                  </w:r>
                                  <w:proofErr w:type="gramEnd"/>
                                </w:p>
                                <w:p w14:paraId="1AB45A12" w14:textId="77777777" w:rsidR="00396E09" w:rsidRDefault="00396E09" w:rsidP="00F809FB">
                                  <w:pPr>
                                    <w:snapToGrid w:val="0"/>
                                    <w:spacing w:line="200" w:lineRule="atLeast"/>
                                    <w:ind w:rightChars="50" w:right="120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濃</w:t>
                                  </w:r>
                                </w:p>
                                <w:p w14:paraId="017F0D75" w14:textId="77777777" w:rsidR="00396E09" w:rsidRDefault="00396E09" w:rsidP="00F809FB">
                                  <w:pPr>
                                    <w:snapToGrid w:val="0"/>
                                    <w:spacing w:line="200" w:lineRule="atLeast"/>
                                    <w:ind w:rightChars="50" w:right="120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度</w:t>
                                  </w:r>
                                </w:p>
                                <w:p w14:paraId="157797D7" w14:textId="13F0371D" w:rsidR="00396E09" w:rsidRPr="00803E72" w:rsidRDefault="00396E09" w:rsidP="006F6A99">
                                  <w:pPr>
                                    <w:spacing w:line="240" w:lineRule="atLeast"/>
                                    <w:ind w:leftChars="-25" w:left="-60" w:rightChars="-25" w:right="-60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（</w:t>
                                  </w:r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p</w:t>
                                  </w:r>
                                  <w:r w:rsidRPr="00803E72"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pb</w:t>
                                  </w:r>
                                  <w:r w:rsidRPr="00803E72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4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97749" y="209804"/>
                                <a:ext cx="657850" cy="3565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FB9DBD" w14:textId="77777777" w:rsidR="00396E09" w:rsidRPr="002653C7" w:rsidRDefault="00396E09" w:rsidP="00F809FB">
                                  <w:pPr>
                                    <w:snapToGrid w:val="0"/>
                                    <w:spacing w:line="180" w:lineRule="exact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2653C7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14"/>
                                      <w:szCs w:val="22"/>
                                    </w:rPr>
                                    <w:t>經吸附材料處理過的最後濃度</w:t>
                                  </w:r>
                                </w:p>
                                <w:p w14:paraId="4EDF259D" w14:textId="77777777" w:rsidR="00396E09" w:rsidRPr="002653C7" w:rsidRDefault="00396E09" w:rsidP="00803E72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83" name="直線接點 83"/>
                        <wps:cNvCnPr/>
                        <wps:spPr>
                          <a:xfrm>
                            <a:off x="751438" y="1272012"/>
                            <a:ext cx="164224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1BD8B8" id="群組 84" o:spid="_x0000_s1446" style="position:absolute;left:0;text-align:left;margin-left:274.8pt;margin-top:11.6pt;width:182.8pt;height:150.5pt;z-index:251657728;mso-width-relative:margin" coordorigin="1043" coordsize="23406,19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">
                <v:group id="群組 225" o:spid="_x0000_s1447" style="position:absolute;left:1043;width:23407;height:19113" coordorigin="-42" coordsize="23413,1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<v:shape id="_x0000_s1448" type="#_x0000_t202" style="position:absolute;left:8494;top:17446;width:631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" stroked="f">
                    <v:textbox inset="0,0,0,0">
                      <w:txbxContent>
                        <w:p w14:paraId="7A5D8793" w14:textId="3DA2ACB8" w:rsidR="00396E09" w:rsidRPr="00260A4A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260A4A">
                            <w:rPr>
                              <w:rFonts w:eastAsiaTheme="minorEastAsia" w:hint="eastAsia"/>
                              <w:color w:val="000000" w:themeColor="text1"/>
                              <w:sz w:val="22"/>
                              <w:szCs w:val="22"/>
                            </w:rPr>
                            <w:t>圖</w:t>
                          </w:r>
                          <w:r w:rsidRPr="00260A4A"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4</w:t>
                          </w:r>
                        </w:p>
                      </w:txbxContent>
                    </v:textbox>
                  </v:shape>
                  <v:group id="群組 222" o:spid="_x0000_s1449" style="position:absolute;left:-42;width:23413;height:16715" coordorigin="-42" coordsize="23413,1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<v:shape id="圖片 50" o:spid="_x0000_s1450" type="#_x0000_t75" style="position:absolute;left:3206;top:336;width:20165;height:15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">
                      <v:imagedata r:id="rId331" o:title="" grayscale="t"/>
                    </v:shape>
                    <v:shape id="_x0000_s1451" type="#_x0000_t202" style="position:absolute;left:15174;top:908;width:5296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vY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I+9a9jEAAAA3AAAAA8A&#10;AAAAAAAAAAAAAAAABwIAAGRycy9kb3ducmV2LnhtbFBLBQYAAAAAAwADALcAAAD4AgAAAAA=&#10;" filled="f" stroked="f">
                      <v:textbox inset="0,0,0,0">
                        <w:txbxContent>
                          <w:p w14:paraId="610F521B" w14:textId="177CD1FC" w:rsidR="00396E09" w:rsidRPr="002653C7" w:rsidRDefault="00396E09" w:rsidP="00F809FB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2653C7">
                              <w:rPr>
                                <w:rFonts w:eastAsiaTheme="minorEastAsia" w:hint="eastAsia"/>
                                <w:color w:val="000000" w:themeColor="text1"/>
                                <w:sz w:val="14"/>
                                <w:szCs w:val="22"/>
                              </w:rPr>
                              <w:t>初始濃度</w:t>
                            </w:r>
                          </w:p>
                        </w:txbxContent>
                      </v:textbox>
                    </v:shape>
                    <v:shape id="_x0000_s1452" type="#_x0000_t202" style="position:absolute;left:7914;top:14753;width:5295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c5D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Dg8c5DxQAAANwAAAAP&#10;AAAAAAAAAAAAAAAAAAcCAABkcnMvZG93bnJldi54bWxQSwUGAAAAAAMAAwC3AAAA+QIAAAAA&#10;" filled="f" stroked="f">
                      <v:textbox inset="0,0,0,0">
                        <w:txbxContent>
                          <w:p w14:paraId="149F485D" w14:textId="3FCC994A" w:rsidR="00396E09" w:rsidRPr="00803E72" w:rsidRDefault="00396E09" w:rsidP="00803E72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溶液</w:t>
                            </w:r>
                            <w:proofErr w:type="gramStart"/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一</w:t>
                            </w:r>
                            <w:proofErr w:type="gramEnd"/>
                          </w:p>
                        </w:txbxContent>
                      </v:textbox>
                    </v:shape>
                    <v:shape id="_x0000_s1453" type="#_x0000_t202" style="position:absolute;left:16160;top:14753;width:5296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ox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CRbloxwgAAANwAAAAPAAAA&#10;AAAAAAAAAAAAAAcCAABkcnMvZG93bnJldi54bWxQSwUGAAAAAAMAAwC3AAAA9gIAAAAA&#10;" filled="f" stroked="f">
                      <v:textbox inset="0,0,0,0">
                        <w:txbxContent>
                          <w:p w14:paraId="6F56CF68" w14:textId="1562D518" w:rsidR="00396E09" w:rsidRPr="00803E72" w:rsidRDefault="00396E09" w:rsidP="00803E72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溶液二</w:t>
                            </w:r>
                          </w:p>
                        </w:txbxContent>
                      </v:textbox>
                    </v:shape>
                    <v:group id="群組 221" o:spid="_x0000_s1454" style="position:absolute;left:3400;width:3327;height:14864" coordorigin="1044" coordsize="3327,1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<v:shape id="_x0000_s1455" type="#_x0000_t202" style="position:absolute;left:1044;width:3327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v+q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D+Iv+qxQAAANwAAAAP&#10;AAAAAAAAAAAAAAAAAAcCAABkcnMvZG93bnJldi54bWxQSwUGAAAAAAMAAwC3AAAA+QIAAAAA&#10;" filled="f" stroked="f">
                        <v:textbox inset="0,0,0,0">
                          <w:txbxContent>
                            <w:p w14:paraId="740F05BA" w14:textId="3E40FE6B" w:rsidR="00396E09" w:rsidRPr="00803E72" w:rsidRDefault="00396E09" w:rsidP="00803E72">
                              <w:pPr>
                                <w:spacing w:line="240" w:lineRule="atLeast"/>
                                <w:ind w:rightChars="50" w:right="120"/>
                                <w:jc w:val="right"/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color w:val="000000" w:themeColor="text1"/>
                                  <w:sz w:val="18"/>
                                  <w:szCs w:val="22"/>
                                </w:rPr>
                                <w:t>5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  <w:t>00</w:t>
                              </w:r>
                            </w:p>
                          </w:txbxContent>
                        </v:textbox>
                      </v:shape>
                      <v:shape id="_x0000_s1456" type="#_x0000_t202" style="position:absolute;left:1044;top:2692;width:3327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      <v:textbox inset="0,0,0,0">
                          <w:txbxContent>
                            <w:p w14:paraId="4D334227" w14:textId="72862638" w:rsidR="00396E09" w:rsidRPr="00803E72" w:rsidRDefault="00396E09" w:rsidP="00803E72">
                              <w:pPr>
                                <w:spacing w:line="240" w:lineRule="atLeast"/>
                                <w:ind w:rightChars="50" w:right="120"/>
                                <w:jc w:val="right"/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</w:pP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  <w:t>400</w:t>
                              </w:r>
                            </w:p>
                          </w:txbxContent>
                        </v:textbox>
                      </v:shape>
                      <v:shape id="_x0000_s1457" type="#_x0000_t202" style="position:absolute;left:1044;top:5161;width:3327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      <v:textbox inset="0,0,0,0">
                          <w:txbxContent>
                            <w:p w14:paraId="7553B151" w14:textId="6E99B12C" w:rsidR="00396E09" w:rsidRPr="00803E72" w:rsidRDefault="00396E09" w:rsidP="00803E72">
                              <w:pPr>
                                <w:spacing w:line="240" w:lineRule="atLeast"/>
                                <w:ind w:rightChars="50" w:right="120"/>
                                <w:jc w:val="right"/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</w:pP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  <w:t>300</w:t>
                              </w:r>
                            </w:p>
                          </w:txbxContent>
                        </v:textbox>
                      </v:shape>
                      <v:shape id="_x0000_s1458" type="#_x0000_t202" style="position:absolute;left:1044;top:7797;width:3327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      <v:textbox inset="0,0,0,0">
                          <w:txbxContent>
                            <w:p w14:paraId="27097495" w14:textId="35242ABE" w:rsidR="00396E09" w:rsidRPr="00803E72" w:rsidRDefault="00396E09" w:rsidP="00803E72">
                              <w:pPr>
                                <w:spacing w:line="240" w:lineRule="atLeast"/>
                                <w:ind w:rightChars="50" w:right="120"/>
                                <w:jc w:val="right"/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</w:pP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  <w:t>200</w:t>
                              </w:r>
                            </w:p>
                          </w:txbxContent>
                        </v:textbox>
                      </v:shape>
                      <v:shape id="_x0000_s1459" type="#_x0000_t202" style="position:absolute;left:1044;top:10378;width:3327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      <v:textbox inset="0,0,0,0">
                          <w:txbxContent>
                            <w:p w14:paraId="437C30F2" w14:textId="5C8A620D" w:rsidR="00396E09" w:rsidRPr="00803E72" w:rsidRDefault="00396E09" w:rsidP="00803E72">
                              <w:pPr>
                                <w:spacing w:line="240" w:lineRule="atLeast"/>
                                <w:ind w:rightChars="50" w:right="120"/>
                                <w:jc w:val="right"/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</w:pP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  <w:t>100</w:t>
                              </w:r>
                            </w:p>
                          </w:txbxContent>
                        </v:textbox>
                      </v:shape>
                      <v:shape id="_x0000_s1460" type="#_x0000_t202" style="position:absolute;left:1044;top:12902;width:3327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      <v:textbox inset="0,0,0,0">
                          <w:txbxContent>
                            <w:p w14:paraId="430D0D9A" w14:textId="43E08150" w:rsidR="00396E09" w:rsidRPr="00803E72" w:rsidRDefault="00396E09" w:rsidP="00803E72">
                              <w:pPr>
                                <w:spacing w:line="240" w:lineRule="atLeast"/>
                                <w:ind w:rightChars="50" w:right="120"/>
                                <w:jc w:val="right"/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</w:pP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18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_x0000_s1461" type="#_x0000_t202" style="position:absolute;left:-42;top:1065;width:4292;height:1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    <v:textbox inset="0,0,0,0">
                        <w:txbxContent>
                          <w:p w14:paraId="535F392C" w14:textId="77777777" w:rsidR="00396E09" w:rsidRDefault="00396E09" w:rsidP="00F809FB">
                            <w:pPr>
                              <w:snapToGrid w:val="0"/>
                              <w:spacing w:line="200" w:lineRule="atLeast"/>
                              <w:ind w:rightChars="50" w:right="120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六</w:t>
                            </w:r>
                          </w:p>
                          <w:p w14:paraId="1F56AD41" w14:textId="77777777" w:rsidR="00396E09" w:rsidRDefault="00396E09" w:rsidP="00F809FB">
                            <w:pPr>
                              <w:snapToGrid w:val="0"/>
                              <w:spacing w:line="200" w:lineRule="atLeast"/>
                              <w:ind w:rightChars="50" w:right="120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價</w:t>
                            </w:r>
                          </w:p>
                          <w:p w14:paraId="776A307C" w14:textId="77777777" w:rsidR="00396E09" w:rsidRDefault="00396E09" w:rsidP="00F809FB">
                            <w:pPr>
                              <w:snapToGrid w:val="0"/>
                              <w:spacing w:line="200" w:lineRule="atLeast"/>
                              <w:ind w:rightChars="50" w:right="120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proofErr w:type="gramStart"/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鉻</w:t>
                            </w:r>
                            <w:proofErr w:type="gramEnd"/>
                          </w:p>
                          <w:p w14:paraId="1AB45A12" w14:textId="77777777" w:rsidR="00396E09" w:rsidRDefault="00396E09" w:rsidP="00F809FB">
                            <w:pPr>
                              <w:snapToGrid w:val="0"/>
                              <w:spacing w:line="200" w:lineRule="atLeast"/>
                              <w:ind w:rightChars="50" w:right="120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濃</w:t>
                            </w:r>
                          </w:p>
                          <w:p w14:paraId="017F0D75" w14:textId="77777777" w:rsidR="00396E09" w:rsidRDefault="00396E09" w:rsidP="00F809FB">
                            <w:pPr>
                              <w:snapToGrid w:val="0"/>
                              <w:spacing w:line="200" w:lineRule="atLeast"/>
                              <w:ind w:rightChars="50" w:right="120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度</w:t>
                            </w:r>
                          </w:p>
                          <w:p w14:paraId="157797D7" w14:textId="13F0371D" w:rsidR="00396E09" w:rsidRPr="00803E72" w:rsidRDefault="00396E09" w:rsidP="006F6A99">
                            <w:pPr>
                              <w:spacing w:line="240" w:lineRule="atLeast"/>
                              <w:ind w:leftChars="-25" w:left="-60" w:rightChars="-25" w:right="-60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（</w:t>
                            </w:r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p</w:t>
                            </w:r>
                            <w:r w:rsidRPr="00803E72"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  <w:t>pb</w:t>
                            </w:r>
                            <w:r w:rsidRPr="00803E72"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_x0000_s1462" type="#_x0000_t202" style="position:absolute;left:15977;top:2098;width:6578;height:3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SNJ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BIJSNJxQAAANwAAAAP&#10;AAAAAAAAAAAAAAAAAAcCAABkcnMvZG93bnJldi54bWxQSwUGAAAAAAMAAwC3AAAA+QIAAAAA&#10;" filled="f" stroked="f">
                      <v:textbox inset="0,0,0,0">
                        <w:txbxContent>
                          <w:p w14:paraId="0BFB9DBD" w14:textId="77777777" w:rsidR="00396E09" w:rsidRPr="002653C7" w:rsidRDefault="00396E09" w:rsidP="00F809FB">
                            <w:pPr>
                              <w:snapToGrid w:val="0"/>
                              <w:spacing w:line="180" w:lineRule="exact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2653C7">
                              <w:rPr>
                                <w:rFonts w:eastAsiaTheme="minorEastAsia" w:hint="eastAsia"/>
                                <w:color w:val="000000" w:themeColor="text1"/>
                                <w:sz w:val="14"/>
                                <w:szCs w:val="22"/>
                              </w:rPr>
                              <w:t>經吸附材料處理過的最後濃度</w:t>
                            </w:r>
                          </w:p>
                          <w:p w14:paraId="4EDF259D" w14:textId="77777777" w:rsidR="00396E09" w:rsidRPr="002653C7" w:rsidRDefault="00396E09" w:rsidP="00803E72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line id="直線接點 83" o:spid="_x0000_s1463" style="position:absolute;visibility:visible;mso-wrap-style:square" from="7514,12720" to="23936,1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" strokecolor="#5a5a5a [2109]">
                  <v:stroke dashstyle="dash" joinstyle="miter"/>
                </v:line>
                <w10:wrap type="square"/>
              </v:group>
            </w:pict>
          </mc:Fallback>
        </mc:AlternateContent>
      </w:r>
      <w:r w:rsidR="00181CE6" w:rsidRPr="003C1C96">
        <w:rPr>
          <w:rFonts w:hint="eastAsia"/>
        </w:rPr>
        <w:t>(A)MOF</w:t>
      </w:r>
      <w:r w:rsidR="00181CE6" w:rsidRPr="003C1C96">
        <w:rPr>
          <w:rFonts w:hint="eastAsia"/>
        </w:rPr>
        <w:t>材料在溶液</w:t>
      </w:r>
      <w:proofErr w:type="gramStart"/>
      <w:r w:rsidR="00181CE6" w:rsidRPr="003C1C96">
        <w:rPr>
          <w:rFonts w:hint="eastAsia"/>
        </w:rPr>
        <w:t>一</w:t>
      </w:r>
      <w:proofErr w:type="gramEnd"/>
      <w:r w:rsidR="00181CE6" w:rsidRPr="003C1C96">
        <w:rPr>
          <w:rFonts w:hint="eastAsia"/>
        </w:rPr>
        <w:t>與溶液二中，對</w:t>
      </w:r>
      <w:r w:rsidR="0064750E" w:rsidRPr="003C1C96">
        <w:rPr>
          <w:rFonts w:hint="eastAsia"/>
        </w:rPr>
        <w:t>六</w:t>
      </w:r>
      <w:proofErr w:type="gramStart"/>
      <w:r w:rsidR="0064750E" w:rsidRPr="003C1C96">
        <w:rPr>
          <w:rFonts w:hint="eastAsia"/>
        </w:rPr>
        <w:t>價鉻</w:t>
      </w:r>
      <w:r w:rsidR="00181CE6" w:rsidRPr="003C1C96">
        <w:rPr>
          <w:rFonts w:hint="eastAsia"/>
        </w:rPr>
        <w:t>的移</w:t>
      </w:r>
      <w:proofErr w:type="gramEnd"/>
      <w:r w:rsidR="00181CE6" w:rsidRPr="003C1C96">
        <w:rPr>
          <w:rFonts w:hint="eastAsia"/>
        </w:rPr>
        <w:t>除</w:t>
      </w:r>
      <w:r w:rsidR="00181CE6" w:rsidRPr="00C97403">
        <w:rPr>
          <w:rFonts w:hint="eastAsia"/>
        </w:rPr>
        <w:t>率均高於</w:t>
      </w:r>
      <w:r w:rsidR="00181CE6" w:rsidRPr="00C97403">
        <w:rPr>
          <w:rFonts w:hint="eastAsia"/>
        </w:rPr>
        <w:t>70%</w:t>
      </w:r>
    </w:p>
    <w:p w14:paraId="4B965222" w14:textId="6CDCA577" w:rsidR="00181CE6" w:rsidRDefault="00181CE6" w:rsidP="003C1C96">
      <w:pPr>
        <w:pStyle w:val="AA"/>
        <w:ind w:left="684" w:hangingChars="135" w:hanging="324"/>
        <w:jc w:val="both"/>
      </w:pPr>
      <w:r>
        <w:rPr>
          <w:rFonts w:hint="eastAsia"/>
        </w:rPr>
        <w:t>(B)MOF</w:t>
      </w:r>
      <w:r>
        <w:rPr>
          <w:rFonts w:hint="eastAsia"/>
        </w:rPr>
        <w:t>材料在溶液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與溶液二中，對</w:t>
      </w:r>
      <w:r w:rsidR="0064750E" w:rsidRPr="0064750E">
        <w:rPr>
          <w:rFonts w:hint="eastAsia"/>
        </w:rPr>
        <w:t>六</w:t>
      </w:r>
      <w:proofErr w:type="gramStart"/>
      <w:r w:rsidR="0064750E" w:rsidRPr="0064750E">
        <w:rPr>
          <w:rFonts w:hint="eastAsia"/>
        </w:rPr>
        <w:t>價鉻</w:t>
      </w:r>
      <w:r>
        <w:rPr>
          <w:rFonts w:hint="eastAsia"/>
        </w:rPr>
        <w:t>的移</w:t>
      </w:r>
      <w:proofErr w:type="gramEnd"/>
      <w:r>
        <w:rPr>
          <w:rFonts w:hint="eastAsia"/>
        </w:rPr>
        <w:t>除率均低於</w:t>
      </w:r>
      <w:r>
        <w:rPr>
          <w:rFonts w:hint="eastAsia"/>
        </w:rPr>
        <w:t>30%</w:t>
      </w:r>
    </w:p>
    <w:p w14:paraId="60D9B36C" w14:textId="56AEE35A" w:rsidR="00181CE6" w:rsidRDefault="00181CE6" w:rsidP="003C1C96">
      <w:pPr>
        <w:pStyle w:val="AA"/>
        <w:ind w:left="684" w:hangingChars="135" w:hanging="324"/>
        <w:jc w:val="both"/>
      </w:pPr>
      <w:r>
        <w:rPr>
          <w:rFonts w:hint="eastAsia"/>
        </w:rPr>
        <w:t>(C)</w:t>
      </w:r>
      <w:r>
        <w:rPr>
          <w:rFonts w:hint="eastAsia"/>
        </w:rPr>
        <w:t>處理過後的溶液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都</w:t>
      </w:r>
      <w:r w:rsidR="00732051">
        <w:rPr>
          <w:rFonts w:hint="eastAsia"/>
        </w:rPr>
        <w:t>同時</w:t>
      </w:r>
      <w:r>
        <w:rPr>
          <w:rFonts w:hint="eastAsia"/>
        </w:rPr>
        <w:t>符合</w:t>
      </w:r>
      <w:r>
        <w:rPr>
          <w:rFonts w:hint="eastAsia"/>
        </w:rPr>
        <w:t>EPA</w:t>
      </w:r>
      <w:r>
        <w:rPr>
          <w:rFonts w:hint="eastAsia"/>
        </w:rPr>
        <w:t>與</w:t>
      </w:r>
      <w:r>
        <w:rPr>
          <w:rFonts w:hint="eastAsia"/>
        </w:rPr>
        <w:t>WHO</w:t>
      </w:r>
      <w:r>
        <w:rPr>
          <w:rFonts w:hint="eastAsia"/>
        </w:rPr>
        <w:t>的飲用水標準</w:t>
      </w:r>
    </w:p>
    <w:p w14:paraId="1AC5249B" w14:textId="2E7D7701" w:rsidR="00B807B4" w:rsidRPr="003C1C96" w:rsidRDefault="00181CE6" w:rsidP="003C1C96">
      <w:pPr>
        <w:pStyle w:val="AA"/>
        <w:ind w:left="684" w:hangingChars="135" w:hanging="324"/>
        <w:jc w:val="both"/>
      </w:pPr>
      <w:r>
        <w:rPr>
          <w:rFonts w:hint="eastAsia"/>
        </w:rPr>
        <w:t>(D)</w:t>
      </w:r>
      <w:r w:rsidRPr="00C97403">
        <w:rPr>
          <w:rFonts w:hint="eastAsia"/>
        </w:rPr>
        <w:t>處理過後的溶液二都同時符合</w:t>
      </w:r>
      <w:r w:rsidRPr="00C97403">
        <w:rPr>
          <w:rFonts w:hint="eastAsia"/>
        </w:rPr>
        <w:t>EPA</w:t>
      </w:r>
      <w:r w:rsidRPr="00C97403">
        <w:rPr>
          <w:rFonts w:hint="eastAsia"/>
        </w:rPr>
        <w:t>與</w:t>
      </w:r>
      <w:r w:rsidRPr="00C97403">
        <w:rPr>
          <w:rFonts w:hint="eastAsia"/>
        </w:rPr>
        <w:t>WHO</w:t>
      </w:r>
      <w:r w:rsidRPr="00C97403">
        <w:rPr>
          <w:rFonts w:hint="eastAsia"/>
        </w:rPr>
        <w:t>的飲用水標準</w:t>
      </w:r>
    </w:p>
    <w:p w14:paraId="181A1724" w14:textId="5D082A43" w:rsidR="00181CE6" w:rsidRDefault="00181CE6" w:rsidP="003C1C96">
      <w:pPr>
        <w:pStyle w:val="AA"/>
        <w:ind w:left="684" w:hangingChars="135" w:hanging="324"/>
        <w:jc w:val="both"/>
      </w:pPr>
      <w:r>
        <w:rPr>
          <w:rFonts w:hint="eastAsia"/>
        </w:rPr>
        <w:t>(E)</w:t>
      </w:r>
      <w:r w:rsidRPr="00C97403">
        <w:rPr>
          <w:rFonts w:hint="eastAsia"/>
        </w:rPr>
        <w:t>本實驗的目的在測試</w:t>
      </w:r>
      <w:r w:rsidRPr="00C97403">
        <w:rPr>
          <w:rFonts w:hint="eastAsia"/>
        </w:rPr>
        <w:t>MOF</w:t>
      </w:r>
      <w:r w:rsidRPr="00C97403">
        <w:rPr>
          <w:rFonts w:hint="eastAsia"/>
        </w:rPr>
        <w:t>材料對於水溶液中</w:t>
      </w:r>
      <w:r w:rsidR="0064750E" w:rsidRPr="00C97403">
        <w:rPr>
          <w:rFonts w:hint="eastAsia"/>
        </w:rPr>
        <w:t>六</w:t>
      </w:r>
      <w:proofErr w:type="gramStart"/>
      <w:r w:rsidR="0064750E" w:rsidRPr="00C97403">
        <w:rPr>
          <w:rFonts w:hint="eastAsia"/>
        </w:rPr>
        <w:t>價鉻</w:t>
      </w:r>
      <w:r w:rsidRPr="00C97403">
        <w:rPr>
          <w:rFonts w:hint="eastAsia"/>
        </w:rPr>
        <w:t>的吸附</w:t>
      </w:r>
      <w:proofErr w:type="gramEnd"/>
      <w:r w:rsidRPr="00C97403">
        <w:rPr>
          <w:rFonts w:hint="eastAsia"/>
        </w:rPr>
        <w:t>能力</w:t>
      </w:r>
    </w:p>
    <w:p w14:paraId="3BF688D6" w14:textId="22E5B3F7" w:rsidR="00181CE6" w:rsidRDefault="00181CE6" w:rsidP="00420336">
      <w:pPr>
        <w:pStyle w:val="TIT1"/>
        <w:spacing w:before="60"/>
        <w:ind w:left="357" w:hanging="357"/>
      </w:pPr>
      <w:r w:rsidRPr="00420336">
        <w:t>56.</w:t>
      </w:r>
      <w:r w:rsidR="00966EA9" w:rsidRPr="00420336">
        <w:tab/>
      </w:r>
      <w:r w:rsidRPr="000E6C22">
        <w:rPr>
          <w:rFonts w:hint="eastAsia"/>
        </w:rPr>
        <w:t>科學家將</w:t>
      </w:r>
      <w:r w:rsidRPr="000E6C22">
        <w:rPr>
          <w:rFonts w:hint="eastAsia"/>
        </w:rPr>
        <w:t>MOF</w:t>
      </w:r>
      <w:r w:rsidRPr="000E6C22">
        <w:rPr>
          <w:rFonts w:hint="eastAsia"/>
        </w:rPr>
        <w:t>材料與聚合物結合，做成</w:t>
      </w:r>
      <w:r w:rsidR="00C9265D">
        <w:rPr>
          <w:rFonts w:hint="eastAsia"/>
        </w:rPr>
        <w:t>方便</w:t>
      </w:r>
      <w:r w:rsidR="00C9265D" w:rsidRPr="000E6C22">
        <w:rPr>
          <w:rFonts w:hint="eastAsia"/>
        </w:rPr>
        <w:t>回收</w:t>
      </w:r>
      <w:proofErr w:type="gramStart"/>
      <w:r w:rsidR="00C9265D">
        <w:rPr>
          <w:rFonts w:hint="eastAsia"/>
        </w:rPr>
        <w:t>的</w:t>
      </w:r>
      <w:r w:rsidRPr="000E6C22">
        <w:rPr>
          <w:rFonts w:hint="eastAsia"/>
        </w:rPr>
        <w:t>錠型材料</w:t>
      </w:r>
      <w:proofErr w:type="gramEnd"/>
      <w:r w:rsidR="00966EA9">
        <w:rPr>
          <w:rFonts w:hint="eastAsia"/>
        </w:rPr>
        <w:t>（</w:t>
      </w:r>
      <w:r w:rsidRPr="000E6C22">
        <w:rPr>
          <w:rFonts w:hint="eastAsia"/>
        </w:rPr>
        <w:t>簡稱</w:t>
      </w:r>
      <w:r w:rsidRPr="000E6C22">
        <w:rPr>
          <w:rFonts w:hint="eastAsia"/>
        </w:rPr>
        <w:t>MOF@</w:t>
      </w:r>
      <w:r w:rsidRPr="000E6C22">
        <w:rPr>
          <w:rFonts w:hint="eastAsia"/>
        </w:rPr>
        <w:t>聚合物</w:t>
      </w:r>
      <w:r w:rsidR="00966EA9">
        <w:rPr>
          <w:rFonts w:hint="eastAsia"/>
        </w:rPr>
        <w:t>）</w:t>
      </w:r>
      <w:r w:rsidR="00C9265D">
        <w:rPr>
          <w:rFonts w:hint="eastAsia"/>
        </w:rPr>
        <w:t>，並</w:t>
      </w:r>
      <w:r w:rsidRPr="000E6C22">
        <w:rPr>
          <w:rFonts w:hint="eastAsia"/>
        </w:rPr>
        <w:t>測試</w:t>
      </w:r>
      <w:r w:rsidR="00C9265D" w:rsidRPr="000E6C22">
        <w:rPr>
          <w:rFonts w:hint="eastAsia"/>
        </w:rPr>
        <w:t>MOF</w:t>
      </w:r>
      <w:r w:rsidR="00C9265D" w:rsidRPr="000E6C22">
        <w:rPr>
          <w:rFonts w:hint="eastAsia"/>
        </w:rPr>
        <w:t>材料與聚合物結合對於吸附</w:t>
      </w:r>
      <w:r w:rsidR="00C9265D" w:rsidRPr="0064750E">
        <w:rPr>
          <w:rFonts w:hint="eastAsia"/>
        </w:rPr>
        <w:t>六</w:t>
      </w:r>
      <w:proofErr w:type="gramStart"/>
      <w:r w:rsidR="00C9265D" w:rsidRPr="0064750E">
        <w:rPr>
          <w:rFonts w:hint="eastAsia"/>
        </w:rPr>
        <w:t>價鉻</w:t>
      </w:r>
      <w:r w:rsidR="00C9265D">
        <w:rPr>
          <w:rFonts w:hint="eastAsia"/>
        </w:rPr>
        <w:t>的</w:t>
      </w:r>
      <w:r w:rsidR="00C9265D" w:rsidRPr="000E6C22">
        <w:rPr>
          <w:rFonts w:hint="eastAsia"/>
        </w:rPr>
        <w:t>能</w:t>
      </w:r>
      <w:proofErr w:type="gramEnd"/>
      <w:r w:rsidR="00C9265D" w:rsidRPr="000E6C22">
        <w:rPr>
          <w:rFonts w:hint="eastAsia"/>
        </w:rPr>
        <w:t>力，</w:t>
      </w:r>
      <w:r w:rsidRPr="000E6C22">
        <w:rPr>
          <w:rFonts w:hint="eastAsia"/>
        </w:rPr>
        <w:t>結果如</w:t>
      </w:r>
      <w:bookmarkStart w:id="9" w:name="_Hlk85713715"/>
      <w:r w:rsidRPr="00420336">
        <w:rPr>
          <w:rFonts w:hint="eastAsia"/>
        </w:rPr>
        <w:t>圖</w:t>
      </w:r>
      <w:bookmarkEnd w:id="9"/>
      <w:r w:rsidR="001124BF" w:rsidRPr="00420336">
        <w:rPr>
          <w:rFonts w:hint="eastAsia"/>
        </w:rPr>
        <w:t>2</w:t>
      </w:r>
      <w:r w:rsidR="001C2C07">
        <w:rPr>
          <w:rFonts w:hint="eastAsia"/>
        </w:rPr>
        <w:t>5</w:t>
      </w:r>
      <w:r w:rsidRPr="000E6C22">
        <w:rPr>
          <w:rFonts w:hint="eastAsia"/>
        </w:rPr>
        <w:t>所示。下列敘述，哪些正確？</w:t>
      </w:r>
      <w:r w:rsidR="00966EA9">
        <w:rPr>
          <w:rFonts w:hint="eastAsia"/>
        </w:rPr>
        <w:t>（</w:t>
      </w:r>
      <w:r w:rsidRPr="000E6C22">
        <w:rPr>
          <w:rFonts w:hint="eastAsia"/>
        </w:rPr>
        <w:t>應選</w:t>
      </w:r>
      <w:r w:rsidR="002653C7">
        <w:t>3</w:t>
      </w:r>
      <w:r w:rsidRPr="000E6C22">
        <w:rPr>
          <w:rFonts w:hint="eastAsia"/>
        </w:rPr>
        <w:t>項</w:t>
      </w:r>
      <w:r w:rsidR="00966EA9">
        <w:rPr>
          <w:rFonts w:hint="eastAsia"/>
        </w:rPr>
        <w:t>）</w:t>
      </w:r>
    </w:p>
    <w:p w14:paraId="7BEC3B87" w14:textId="28881F3A" w:rsidR="00181CE6" w:rsidRDefault="008652EC" w:rsidP="003C1C96">
      <w:pPr>
        <w:pStyle w:val="AA"/>
        <w:ind w:left="657" w:hangingChars="135" w:hanging="29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4A929795" wp14:editId="40079DF8">
                <wp:simplePos x="0" y="0"/>
                <wp:positionH relativeFrom="column">
                  <wp:posOffset>3331210</wp:posOffset>
                </wp:positionH>
                <wp:positionV relativeFrom="paragraph">
                  <wp:posOffset>124460</wp:posOffset>
                </wp:positionV>
                <wp:extent cx="2505710" cy="2159635"/>
                <wp:effectExtent l="0" t="0" r="8890" b="0"/>
                <wp:wrapSquare wrapText="bothSides"/>
                <wp:docPr id="402" name="群組 4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05710" cy="2159635"/>
                          <a:chOff x="-206237" y="0"/>
                          <a:chExt cx="2854854" cy="2462577"/>
                        </a:xfrm>
                      </wpg:grpSpPr>
                      <wps:wsp>
                        <wps:cNvPr id="3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88964" y="2266362"/>
                            <a:ext cx="673100" cy="196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91E920" w14:textId="63B11D02" w:rsidR="00396E09" w:rsidRPr="00260A4A" w:rsidRDefault="00396E09" w:rsidP="00260A4A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260A4A"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2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388" name="群組 388"/>
                        <wpg:cNvGrpSpPr/>
                        <wpg:grpSpPr>
                          <a:xfrm>
                            <a:off x="-206237" y="0"/>
                            <a:ext cx="2854854" cy="2215421"/>
                            <a:chOff x="-206237" y="0"/>
                            <a:chExt cx="2854854" cy="2215421"/>
                          </a:xfrm>
                        </wpg:grpSpPr>
                        <pic:pic xmlns:pic="http://schemas.openxmlformats.org/drawingml/2006/picture">
                          <pic:nvPicPr>
                            <pic:cNvPr id="211" name="圖片 2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32">
                              <a:grayscl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9114" y="7"/>
                              <a:ext cx="2519503" cy="216343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4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55839" y="691352"/>
                              <a:ext cx="529546" cy="1389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2AD4AA" w14:textId="72ED31B3" w:rsidR="00396E09" w:rsidRPr="002653C7" w:rsidRDefault="00396E09" w:rsidP="002653C7">
                                <w:pPr>
                                  <w:snapToGrid w:val="0"/>
                                  <w:spacing w:line="180" w:lineRule="exact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2653C7">
                                  <w:rPr>
                                    <w:rFonts w:eastAsiaTheme="minorEastAsia" w:hint="eastAsia"/>
                                    <w:color w:val="000000" w:themeColor="text1"/>
                                    <w:sz w:val="14"/>
                                    <w:szCs w:val="22"/>
                                  </w:rPr>
                                  <w:t>初始濃度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384" name="群組 384"/>
                          <wpg:cNvGrpSpPr/>
                          <wpg:grpSpPr>
                            <a:xfrm>
                              <a:off x="482444" y="1935386"/>
                              <a:ext cx="2099704" cy="280035"/>
                              <a:chOff x="0" y="0"/>
                              <a:chExt cx="2099704" cy="280035"/>
                            </a:xfrm>
                          </wpg:grpSpPr>
                          <wps:wsp>
                            <wps:cNvPr id="31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0489"/>
                                <a:ext cx="528955" cy="168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D64313" w14:textId="343A5E6F" w:rsidR="00396E09" w:rsidRPr="00B75016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B75016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初始濃度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2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7323" y="50489"/>
                                <a:ext cx="528955" cy="168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F45C03" w14:textId="5C0B021D" w:rsidR="00396E09" w:rsidRPr="00B75016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B75016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M</w:t>
                                  </w:r>
                                  <w:r w:rsidRPr="00B75016">
                                    <w:rPr>
                                      <w:rFonts w:eastAsiaTheme="minor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OF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3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9036" y="0"/>
                                <a:ext cx="528955" cy="2800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03D63A" w14:textId="1CD51B74" w:rsidR="00396E09" w:rsidRPr="00B75016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B75016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M</w:t>
                                  </w:r>
                                  <w:r w:rsidRPr="00B75016">
                                    <w:rPr>
                                      <w:rFonts w:eastAsiaTheme="minor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OF@</w:t>
                                  </w:r>
                                </w:p>
                                <w:p w14:paraId="368AFB05" w14:textId="5CD61688" w:rsidR="00396E09" w:rsidRPr="00B75016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B75016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聚合物</w:t>
                                  </w:r>
                                </w:p>
                                <w:p w14:paraId="724B92C9" w14:textId="658665FF" w:rsidR="00396E09" w:rsidRPr="00B75016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4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70749" y="28049"/>
                                <a:ext cx="528955" cy="168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6C3611" w14:textId="3FBFDD09" w:rsidR="00396E09" w:rsidRPr="00B75016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</w:pPr>
                                  <w:r w:rsidRPr="00B75016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17"/>
                                      <w:szCs w:val="17"/>
                                    </w:rPr>
                                    <w:t>聚合物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381" name="群組 381"/>
                          <wpg:cNvGrpSpPr/>
                          <wpg:grpSpPr>
                            <a:xfrm>
                              <a:off x="207563" y="0"/>
                              <a:ext cx="259684" cy="1935386"/>
                              <a:chOff x="0" y="0"/>
                              <a:chExt cx="259684" cy="1935386"/>
                            </a:xfrm>
                          </wpg:grpSpPr>
                          <wps:wsp>
                            <wps:cNvPr id="35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789531"/>
                                <a:ext cx="254074" cy="1458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36D751" w14:textId="2618240D" w:rsidR="00396E09" w:rsidRPr="00862509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 w:rsidRPr="00862509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6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424893"/>
                                <a:ext cx="254074" cy="1458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8BC55A" w14:textId="7E896133" w:rsidR="00396E09" w:rsidRPr="00862509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 w:rsidRPr="00862509"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6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088304"/>
                                <a:ext cx="254074" cy="1458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75C186" w14:textId="2427BAF6" w:rsidR="00396E09" w:rsidRPr="00862509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 w:rsidRPr="00862509"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7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10" y="729276"/>
                                <a:ext cx="254074" cy="1458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D80911" w14:textId="5AA349FE" w:rsidR="00396E09" w:rsidRPr="00862509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 w:rsidRPr="00862509"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7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81467"/>
                                <a:ext cx="254000" cy="1454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620B8C" w14:textId="3D760E64" w:rsidR="00396E09" w:rsidRPr="00862509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 w:rsidRPr="00862509"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7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000" cy="1454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2CBF26" w14:textId="72907891" w:rsidR="00396E09" w:rsidRPr="00862509" w:rsidRDefault="00396E09" w:rsidP="008E7979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 w:rsidRPr="00862509">
                                    <w:rPr>
                                      <w:rFonts w:eastAsiaTheme="minorEastAsia"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38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06237" y="186217"/>
                              <a:ext cx="482115" cy="14469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589507" w14:textId="77777777" w:rsidR="00396E09" w:rsidRPr="00F809FB" w:rsidRDefault="00396E09" w:rsidP="00F809FB">
                                <w:pPr>
                                  <w:snapToGrid w:val="0"/>
                                  <w:spacing w:line="200" w:lineRule="atLeast"/>
                                  <w:ind w:rightChars="50" w:right="120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F809FB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六</w:t>
                                </w:r>
                              </w:p>
                              <w:p w14:paraId="7D0391D2" w14:textId="77777777" w:rsidR="00396E09" w:rsidRPr="00F809FB" w:rsidRDefault="00396E09" w:rsidP="00F809FB">
                                <w:pPr>
                                  <w:snapToGrid w:val="0"/>
                                  <w:spacing w:line="200" w:lineRule="atLeast"/>
                                  <w:ind w:rightChars="50" w:right="120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F809FB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價</w:t>
                                </w:r>
                              </w:p>
                              <w:p w14:paraId="0BEB9038" w14:textId="77777777" w:rsidR="00396E09" w:rsidRPr="00F809FB" w:rsidRDefault="00396E09" w:rsidP="00F809FB">
                                <w:pPr>
                                  <w:snapToGrid w:val="0"/>
                                  <w:spacing w:line="200" w:lineRule="atLeast"/>
                                  <w:ind w:rightChars="50" w:right="120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proofErr w:type="gramStart"/>
                                <w:r w:rsidRPr="00F809FB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鉻</w:t>
                                </w:r>
                                <w:proofErr w:type="gramEnd"/>
                              </w:p>
                              <w:p w14:paraId="4727E49C" w14:textId="77777777" w:rsidR="00396E09" w:rsidRPr="00F809FB" w:rsidRDefault="00396E09" w:rsidP="00F809FB">
                                <w:pPr>
                                  <w:snapToGrid w:val="0"/>
                                  <w:spacing w:line="200" w:lineRule="atLeast"/>
                                  <w:ind w:rightChars="50" w:right="120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F809FB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濃</w:t>
                                </w:r>
                              </w:p>
                              <w:p w14:paraId="45776A2B" w14:textId="77777777" w:rsidR="00396E09" w:rsidRPr="00F809FB" w:rsidRDefault="00396E09" w:rsidP="00F809FB">
                                <w:pPr>
                                  <w:snapToGrid w:val="0"/>
                                  <w:spacing w:line="200" w:lineRule="atLeast"/>
                                  <w:ind w:rightChars="50" w:right="120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F809FB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度</w:t>
                                </w:r>
                              </w:p>
                              <w:p w14:paraId="1E3780B7" w14:textId="607A0DFC" w:rsidR="00396E09" w:rsidRPr="00F809FB" w:rsidRDefault="00396E09" w:rsidP="00F809FB">
                                <w:pPr>
                                  <w:spacing w:line="240" w:lineRule="atLeast"/>
                                  <w:ind w:leftChars="-25" w:left="-60" w:rightChars="-25" w:right="-60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F809FB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（</w:t>
                                </w:r>
                                <w:r w:rsidRPr="00F809FB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p</w:t>
                                </w:r>
                                <w:r w:rsidRPr="00F809FB"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p</w:t>
                                </w:r>
                                <w:r w:rsidRPr="00F809FB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m</w:t>
                                </w:r>
                                <w:r w:rsidRPr="00F809FB">
                                  <w:rPr>
                                    <w:rFonts w:eastAsiaTheme="minorEastAsia" w:hint="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62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61931" y="820026"/>
                              <a:ext cx="596419" cy="4415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745C57" w14:textId="79CEFE5F" w:rsidR="00396E09" w:rsidRPr="002653C7" w:rsidRDefault="00396E09" w:rsidP="00732051">
                                <w:pPr>
                                  <w:snapToGrid w:val="0"/>
                                  <w:spacing w:line="180" w:lineRule="exact"/>
                                  <w:rPr>
                                    <w:rFonts w:eastAsiaTheme="minorEastAsia"/>
                                    <w:color w:val="000000" w:themeColor="text1"/>
                                    <w:sz w:val="20"/>
                                    <w:szCs w:val="22"/>
                                  </w:rPr>
                                </w:pPr>
                                <w:r w:rsidRPr="002653C7">
                                  <w:rPr>
                                    <w:rFonts w:eastAsiaTheme="minorEastAsia" w:hint="eastAsia"/>
                                    <w:color w:val="000000" w:themeColor="text1"/>
                                    <w:sz w:val="14"/>
                                    <w:szCs w:val="22"/>
                                  </w:rPr>
                                  <w:t>經吸附材料處理過的最後濃度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929795" id="群組 402" o:spid="_x0000_s1464" style="position:absolute;left:0;text-align:left;margin-left:262.3pt;margin-top:9.8pt;width:197.3pt;height:170.05pt;z-index:251647488;mso-width-relative:margin;mso-height-relative:margin" coordorigin="-2062" coordsize="28548,24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">
                <o:lock v:ext="edit" aspectratio="t"/>
                <v:shape id="_x0000_s1465" type="#_x0000_t202" style="position:absolute;left:9889;top:22663;width:673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" stroked="f">
                  <v:textbox inset="0,0,0,0">
                    <w:txbxContent>
                      <w:p w14:paraId="0091E920" w14:textId="63B11D02" w:rsidR="00396E09" w:rsidRPr="00260A4A" w:rsidRDefault="00396E09" w:rsidP="00260A4A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 w:rsidRPr="00260A4A"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group id="群組 388" o:spid="_x0000_s1466" style="position:absolute;left:-2062;width:28548;height:22154" coordorigin="-2062" coordsize="28548,22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<v:shape id="圖片 211" o:spid="_x0000_s1467" type="#_x0000_t75" style="position:absolute;left:1291;width:25195;height:2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">
                    <v:imagedata r:id="rId333" o:title="" grayscale="t"/>
                  </v:shape>
                  <v:shape id="_x0000_s1468" type="#_x0000_t202" style="position:absolute;left:14558;top:6913;width:5295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  <v:textbox inset="0,0,0,0">
                      <w:txbxContent>
                        <w:p w14:paraId="5C2AD4AA" w14:textId="72ED31B3" w:rsidR="00396E09" w:rsidRPr="002653C7" w:rsidRDefault="00396E09" w:rsidP="002653C7">
                          <w:pPr>
                            <w:snapToGrid w:val="0"/>
                            <w:spacing w:line="180" w:lineRule="exact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2653C7">
                            <w:rPr>
                              <w:rFonts w:eastAsiaTheme="minorEastAsia" w:hint="eastAsia"/>
                              <w:color w:val="000000" w:themeColor="text1"/>
                              <w:sz w:val="14"/>
                              <w:szCs w:val="22"/>
                            </w:rPr>
                            <w:t>初始濃度</w:t>
                          </w:r>
                        </w:p>
                      </w:txbxContent>
                    </v:textbox>
                  </v:shape>
                  <v:group id="群組 384" o:spid="_x0000_s1469" style="position:absolute;left:4824;top:19353;width:20997;height:2801" coordsize="20997,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<v:shape id="_x0000_s1470" type="#_x0000_t202" style="position:absolute;top:504;width:5289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    <v:textbox inset="0,0,0,0">
                        <w:txbxContent>
                          <w:p w14:paraId="38D64313" w14:textId="343A5E6F" w:rsidR="00396E09" w:rsidRPr="00B75016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B75016">
                              <w:rPr>
                                <w:rFonts w:eastAsiaTheme="minorEastAsia" w:hint="eastAsia"/>
                                <w:color w:val="000000" w:themeColor="text1"/>
                                <w:sz w:val="17"/>
                                <w:szCs w:val="17"/>
                              </w:rPr>
                              <w:t>初始濃度</w:t>
                            </w:r>
                          </w:p>
                        </w:txbxContent>
                      </v:textbox>
                    </v:shape>
                    <v:shape id="_x0000_s1471" type="#_x0000_t202" style="position:absolute;left:5273;top:504;width:5289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    <v:textbox inset="0,0,0,0">
                        <w:txbxContent>
                          <w:p w14:paraId="16F45C03" w14:textId="5C0B021D" w:rsidR="00396E09" w:rsidRPr="00B75016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B75016">
                              <w:rPr>
                                <w:rFonts w:eastAsiaTheme="minorEastAsia" w:hint="eastAsia"/>
                                <w:color w:val="000000" w:themeColor="text1"/>
                                <w:sz w:val="17"/>
                                <w:szCs w:val="17"/>
                              </w:rPr>
                              <w:t>M</w:t>
                            </w:r>
                            <w:r w:rsidRPr="00B75016">
                              <w:rPr>
                                <w:rFonts w:eastAsiaTheme="minorEastAsia"/>
                                <w:color w:val="000000" w:themeColor="text1"/>
                                <w:sz w:val="17"/>
                                <w:szCs w:val="17"/>
                              </w:rPr>
                              <w:t>OF</w:t>
                            </w:r>
                          </w:p>
                        </w:txbxContent>
                      </v:textbox>
                    </v:shape>
                    <v:shape id="_x0000_s1472" type="#_x0000_t202" style="position:absolute;left:10490;width:528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    <v:textbox inset="0,0,0,0">
                        <w:txbxContent>
                          <w:p w14:paraId="7003D63A" w14:textId="1CD51B74" w:rsidR="00396E09" w:rsidRPr="00B75016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B75016">
                              <w:rPr>
                                <w:rFonts w:eastAsiaTheme="minorEastAsia" w:hint="eastAsia"/>
                                <w:color w:val="000000" w:themeColor="text1"/>
                                <w:sz w:val="17"/>
                                <w:szCs w:val="17"/>
                              </w:rPr>
                              <w:t>M</w:t>
                            </w:r>
                            <w:r w:rsidRPr="00B75016">
                              <w:rPr>
                                <w:rFonts w:eastAsiaTheme="minorEastAsia"/>
                                <w:color w:val="000000" w:themeColor="text1"/>
                                <w:sz w:val="17"/>
                                <w:szCs w:val="17"/>
                              </w:rPr>
                              <w:t>OF@</w:t>
                            </w:r>
                          </w:p>
                          <w:p w14:paraId="368AFB05" w14:textId="5CD61688" w:rsidR="00396E09" w:rsidRPr="00B75016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B75016">
                              <w:rPr>
                                <w:rFonts w:eastAsiaTheme="minorEastAsia" w:hint="eastAsia"/>
                                <w:color w:val="000000" w:themeColor="text1"/>
                                <w:sz w:val="17"/>
                                <w:szCs w:val="17"/>
                              </w:rPr>
                              <w:t>聚合物</w:t>
                            </w:r>
                          </w:p>
                          <w:p w14:paraId="724B92C9" w14:textId="658665FF" w:rsidR="00396E09" w:rsidRPr="00B75016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v:textbox>
                    </v:shape>
                    <v:shape id="_x0000_s1473" type="#_x0000_t202" style="position:absolute;left:15707;top:280;width:529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    <v:textbox inset="0,0,0,0">
                        <w:txbxContent>
                          <w:p w14:paraId="7A6C3611" w14:textId="3FBFDD09" w:rsidR="00396E09" w:rsidRPr="00B75016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B75016">
                              <w:rPr>
                                <w:rFonts w:eastAsiaTheme="minorEastAsia" w:hint="eastAsia"/>
                                <w:color w:val="000000" w:themeColor="text1"/>
                                <w:sz w:val="17"/>
                                <w:szCs w:val="17"/>
                              </w:rPr>
                              <w:t>聚合物</w:t>
                            </w:r>
                          </w:p>
                        </w:txbxContent>
                      </v:textbox>
                    </v:shape>
                  </v:group>
                  <v:group id="群組 381" o:spid="_x0000_s1474" style="position:absolute;left:2075;width:2597;height:19353" coordsize="2596,19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    <v:shape id="_x0000_s1475" type="#_x0000_t202" style="position:absolute;top:17895;width:254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    <v:textbox inset="0,0,0,0">
                        <w:txbxContent>
                          <w:p w14:paraId="1436D751" w14:textId="2618240D" w:rsidR="00396E09" w:rsidRPr="00862509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 w:rsidRPr="00862509">
                              <w:rPr>
                                <w:rFonts w:eastAsiaTheme="minorEastAsia" w:hint="eastAsia"/>
                                <w:color w:val="000000" w:themeColor="text1"/>
                                <w:sz w:val="18"/>
                                <w:szCs w:val="19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476" type="#_x0000_t202" style="position:absolute;top:14248;width:254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    <v:textbox inset="0,0,0,0">
                        <w:txbxContent>
                          <w:p w14:paraId="018BC55A" w14:textId="7E896133" w:rsidR="00396E09" w:rsidRPr="00862509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 w:rsidRPr="00862509"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477" type="#_x0000_t202" style="position:absolute;top:10883;width:254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    <v:textbox inset="0,0,0,0">
                        <w:txbxContent>
                          <w:p w14:paraId="1A75C186" w14:textId="2427BAF6" w:rsidR="00396E09" w:rsidRPr="00862509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 w:rsidRPr="00862509"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478" type="#_x0000_t202" style="position:absolute;left:56;top:7292;width:254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    <v:textbox inset="0,0,0,0">
                        <w:txbxContent>
                          <w:p w14:paraId="56D80911" w14:textId="5AA349FE" w:rsidR="00396E09" w:rsidRPr="00862509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 w:rsidRPr="00862509"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1479" type="#_x0000_t202" style="position:absolute;top:3814;width:254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    <v:textbox inset="0,0,0,0">
                        <w:txbxContent>
                          <w:p w14:paraId="23620B8C" w14:textId="3D760E64" w:rsidR="00396E09" w:rsidRPr="00862509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 w:rsidRPr="00862509"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_x0000_s1480" type="#_x0000_t202" style="position:absolute;width:2540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    <v:textbox inset="0,0,0,0">
                        <w:txbxContent>
                          <w:p w14:paraId="352CBF26" w14:textId="72907891" w:rsidR="00396E09" w:rsidRPr="00862509" w:rsidRDefault="00396E09" w:rsidP="008E7979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 w:rsidRPr="00862509">
                              <w:rPr>
                                <w:rFonts w:eastAsiaTheme="minorEastAsia"/>
                                <w:color w:val="000000" w:themeColor="text1"/>
                                <w:sz w:val="18"/>
                                <w:szCs w:val="19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shape id="_x0000_s1481" type="#_x0000_t202" style="position:absolute;left:-2062;top:1862;width:4820;height:14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  <v:textbox inset="0,0,0,0">
                      <w:txbxContent>
                        <w:p w14:paraId="72589507" w14:textId="77777777" w:rsidR="00396E09" w:rsidRPr="00F809FB" w:rsidRDefault="00396E09" w:rsidP="00F809FB">
                          <w:pPr>
                            <w:snapToGrid w:val="0"/>
                            <w:spacing w:line="200" w:lineRule="atLeast"/>
                            <w:ind w:rightChars="50" w:right="120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F809FB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六</w:t>
                          </w:r>
                        </w:p>
                        <w:p w14:paraId="7D0391D2" w14:textId="77777777" w:rsidR="00396E09" w:rsidRPr="00F809FB" w:rsidRDefault="00396E09" w:rsidP="00F809FB">
                          <w:pPr>
                            <w:snapToGrid w:val="0"/>
                            <w:spacing w:line="200" w:lineRule="atLeast"/>
                            <w:ind w:rightChars="50" w:right="120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F809FB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價</w:t>
                          </w:r>
                        </w:p>
                        <w:p w14:paraId="0BEB9038" w14:textId="77777777" w:rsidR="00396E09" w:rsidRPr="00F809FB" w:rsidRDefault="00396E09" w:rsidP="00F809FB">
                          <w:pPr>
                            <w:snapToGrid w:val="0"/>
                            <w:spacing w:line="200" w:lineRule="atLeast"/>
                            <w:ind w:rightChars="50" w:right="120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proofErr w:type="gramStart"/>
                          <w:r w:rsidRPr="00F809FB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鉻</w:t>
                          </w:r>
                          <w:proofErr w:type="gramEnd"/>
                        </w:p>
                        <w:p w14:paraId="4727E49C" w14:textId="77777777" w:rsidR="00396E09" w:rsidRPr="00F809FB" w:rsidRDefault="00396E09" w:rsidP="00F809FB">
                          <w:pPr>
                            <w:snapToGrid w:val="0"/>
                            <w:spacing w:line="200" w:lineRule="atLeast"/>
                            <w:ind w:rightChars="50" w:right="120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F809FB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濃</w:t>
                          </w:r>
                        </w:p>
                        <w:p w14:paraId="45776A2B" w14:textId="77777777" w:rsidR="00396E09" w:rsidRPr="00F809FB" w:rsidRDefault="00396E09" w:rsidP="00F809FB">
                          <w:pPr>
                            <w:snapToGrid w:val="0"/>
                            <w:spacing w:line="200" w:lineRule="atLeast"/>
                            <w:ind w:rightChars="50" w:right="120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F809FB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度</w:t>
                          </w:r>
                        </w:p>
                        <w:p w14:paraId="1E3780B7" w14:textId="607A0DFC" w:rsidR="00396E09" w:rsidRPr="00F809FB" w:rsidRDefault="00396E09" w:rsidP="00F809FB">
                          <w:pPr>
                            <w:spacing w:line="240" w:lineRule="atLeast"/>
                            <w:ind w:leftChars="-25" w:left="-60" w:rightChars="-25" w:right="-60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F809FB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（</w:t>
                          </w:r>
                          <w:r w:rsidRPr="00F809FB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p</w:t>
                          </w:r>
                          <w:r w:rsidRPr="00F809FB"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  <w:t>p</w:t>
                          </w:r>
                          <w:r w:rsidRPr="00F809FB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m</w:t>
                          </w:r>
                          <w:r w:rsidRPr="00F809FB">
                            <w:rPr>
                              <w:rFonts w:eastAsiaTheme="minorEastAsia" w:hint="eastAsia"/>
                              <w:color w:val="000000" w:themeColor="text1"/>
                              <w:sz w:val="20"/>
                              <w:szCs w:val="22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_x0000_s1482" type="#_x0000_t202" style="position:absolute;left:14619;top:8200;width:5964;height:4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16d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AaE16dxQAAANwAAAAP&#10;AAAAAAAAAAAAAAAAAAcCAABkcnMvZG93bnJldi54bWxQSwUGAAAAAAMAAwC3AAAA+QIAAAAA&#10;" filled="f" stroked="f">
                    <v:textbox inset="0,0,0,0">
                      <w:txbxContent>
                        <w:p w14:paraId="03745C57" w14:textId="79CEFE5F" w:rsidR="00396E09" w:rsidRPr="002653C7" w:rsidRDefault="00396E09" w:rsidP="00732051">
                          <w:pPr>
                            <w:snapToGrid w:val="0"/>
                            <w:spacing w:line="180" w:lineRule="exact"/>
                            <w:rPr>
                              <w:rFonts w:eastAsiaTheme="minorEastAsia"/>
                              <w:color w:val="000000" w:themeColor="text1"/>
                              <w:sz w:val="20"/>
                              <w:szCs w:val="22"/>
                            </w:rPr>
                          </w:pPr>
                          <w:r w:rsidRPr="002653C7">
                            <w:rPr>
                              <w:rFonts w:eastAsiaTheme="minorEastAsia" w:hint="eastAsia"/>
                              <w:color w:val="000000" w:themeColor="text1"/>
                              <w:sz w:val="14"/>
                              <w:szCs w:val="22"/>
                            </w:rPr>
                            <w:t>經吸附材料處理過的最後濃度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181CE6">
        <w:rPr>
          <w:rFonts w:hint="eastAsia"/>
        </w:rPr>
        <w:t>(A)</w:t>
      </w:r>
      <w:r w:rsidR="00181CE6" w:rsidRPr="00C97403">
        <w:rPr>
          <w:rFonts w:hint="eastAsia"/>
        </w:rPr>
        <w:t>「吸附材料的種類」為本實驗中的操縱變因</w:t>
      </w:r>
    </w:p>
    <w:p w14:paraId="30B49651" w14:textId="6F339280" w:rsidR="00181CE6" w:rsidRDefault="00181CE6" w:rsidP="003C1C96">
      <w:pPr>
        <w:pStyle w:val="AA"/>
        <w:ind w:left="684" w:hangingChars="135" w:hanging="324"/>
        <w:jc w:val="both"/>
      </w:pPr>
      <w:r>
        <w:rPr>
          <w:rFonts w:hint="eastAsia"/>
        </w:rPr>
        <w:t>(B)</w:t>
      </w:r>
      <w:r w:rsidR="00732051">
        <w:rPr>
          <w:rFonts w:hint="eastAsia"/>
        </w:rPr>
        <w:t>此</w:t>
      </w:r>
      <w:r>
        <w:rPr>
          <w:rFonts w:hint="eastAsia"/>
        </w:rPr>
        <w:t>MOF</w:t>
      </w:r>
      <w:r>
        <w:rPr>
          <w:rFonts w:hint="eastAsia"/>
        </w:rPr>
        <w:t>材料</w:t>
      </w:r>
      <w:r w:rsidR="00732051">
        <w:rPr>
          <w:rFonts w:hint="eastAsia"/>
        </w:rPr>
        <w:t>、</w:t>
      </w:r>
      <w:proofErr w:type="gramStart"/>
      <w:r w:rsidR="00732051" w:rsidRPr="000E6C22">
        <w:rPr>
          <w:rFonts w:hint="eastAsia"/>
        </w:rPr>
        <w:t>錠型材料</w:t>
      </w:r>
      <w:proofErr w:type="gramEnd"/>
      <w:r w:rsidR="00732051">
        <w:rPr>
          <w:rFonts w:hint="eastAsia"/>
        </w:rPr>
        <w:t>與聚合物</w:t>
      </w:r>
      <w:r>
        <w:rPr>
          <w:rFonts w:hint="eastAsia"/>
        </w:rPr>
        <w:t>對</w:t>
      </w:r>
      <w:r w:rsidR="0064750E" w:rsidRPr="0064750E">
        <w:rPr>
          <w:rFonts w:hint="eastAsia"/>
        </w:rPr>
        <w:t>六</w:t>
      </w:r>
      <w:proofErr w:type="gramStart"/>
      <w:r w:rsidR="0064750E" w:rsidRPr="0064750E">
        <w:rPr>
          <w:rFonts w:hint="eastAsia"/>
        </w:rPr>
        <w:t>價鉻</w:t>
      </w:r>
      <w:r>
        <w:rPr>
          <w:rFonts w:hint="eastAsia"/>
        </w:rPr>
        <w:t>的吸</w:t>
      </w:r>
      <w:proofErr w:type="gramEnd"/>
      <w:r>
        <w:rPr>
          <w:rFonts w:hint="eastAsia"/>
        </w:rPr>
        <w:t>附</w:t>
      </w:r>
      <w:r w:rsidR="00732051">
        <w:rPr>
          <w:rFonts w:hint="eastAsia"/>
        </w:rPr>
        <w:t>能力</w:t>
      </w:r>
      <w:r>
        <w:rPr>
          <w:rFonts w:hint="eastAsia"/>
        </w:rPr>
        <w:t>實驗</w:t>
      </w:r>
      <w:r w:rsidR="00732051">
        <w:rPr>
          <w:rFonts w:hint="eastAsia"/>
        </w:rPr>
        <w:t>，三者應使用相同初始濃度的六價鉻</w:t>
      </w:r>
    </w:p>
    <w:p w14:paraId="1AF76709" w14:textId="3CFBE8EE" w:rsidR="00181CE6" w:rsidRDefault="00181CE6" w:rsidP="003C1C96">
      <w:pPr>
        <w:pStyle w:val="AA"/>
        <w:ind w:left="684" w:hangingChars="135" w:hanging="324"/>
        <w:jc w:val="both"/>
      </w:pPr>
      <w:r>
        <w:rPr>
          <w:rFonts w:hint="eastAsia"/>
        </w:rPr>
        <w:t>(C)</w:t>
      </w:r>
      <w:r>
        <w:rPr>
          <w:rFonts w:hint="eastAsia"/>
        </w:rPr>
        <w:t>剔除聚合物對於</w:t>
      </w:r>
      <w:r w:rsidR="0064750E" w:rsidRPr="0064750E">
        <w:rPr>
          <w:rFonts w:hint="eastAsia"/>
        </w:rPr>
        <w:t>六</w:t>
      </w:r>
      <w:proofErr w:type="gramStart"/>
      <w:r w:rsidR="0064750E" w:rsidRPr="0064750E">
        <w:rPr>
          <w:rFonts w:hint="eastAsia"/>
        </w:rPr>
        <w:t>價鉻</w:t>
      </w:r>
      <w:r>
        <w:rPr>
          <w:rFonts w:hint="eastAsia"/>
        </w:rPr>
        <w:t>的吸附</w:t>
      </w:r>
      <w:proofErr w:type="gramEnd"/>
      <w:r>
        <w:rPr>
          <w:rFonts w:hint="eastAsia"/>
        </w:rPr>
        <w:t>實驗，對於</w:t>
      </w:r>
      <w:r>
        <w:rPr>
          <w:rFonts w:hint="eastAsia"/>
        </w:rPr>
        <w:t>MOF@</w:t>
      </w:r>
      <w:r>
        <w:rPr>
          <w:rFonts w:hint="eastAsia"/>
        </w:rPr>
        <w:t>聚合物實驗結果解讀沒有影響</w:t>
      </w:r>
    </w:p>
    <w:p w14:paraId="2038944C" w14:textId="371DBC17" w:rsidR="00181CE6" w:rsidRDefault="00181CE6" w:rsidP="003C1C96">
      <w:pPr>
        <w:pStyle w:val="AA"/>
        <w:ind w:left="684" w:hangingChars="135" w:hanging="324"/>
        <w:jc w:val="both"/>
      </w:pPr>
      <w:r>
        <w:rPr>
          <w:rFonts w:hint="eastAsia"/>
        </w:rPr>
        <w:t>(D)MOF@</w:t>
      </w:r>
      <w:r>
        <w:rPr>
          <w:rFonts w:hint="eastAsia"/>
        </w:rPr>
        <w:t>聚合物形成的材料，增加了使用上的方便性，但卻犧牲了對</w:t>
      </w:r>
      <w:r w:rsidR="0064750E" w:rsidRPr="0064750E">
        <w:rPr>
          <w:rFonts w:hint="eastAsia"/>
        </w:rPr>
        <w:t>六</w:t>
      </w:r>
      <w:proofErr w:type="gramStart"/>
      <w:r w:rsidR="0064750E" w:rsidRPr="0064750E">
        <w:rPr>
          <w:rFonts w:hint="eastAsia"/>
        </w:rPr>
        <w:t>價鉻</w:t>
      </w:r>
      <w:r>
        <w:rPr>
          <w:rFonts w:hint="eastAsia"/>
        </w:rPr>
        <w:t>的吸</w:t>
      </w:r>
      <w:r w:rsidR="00732051">
        <w:rPr>
          <w:rFonts w:hint="eastAsia"/>
        </w:rPr>
        <w:t>附</w:t>
      </w:r>
      <w:proofErr w:type="gramEnd"/>
      <w:r>
        <w:rPr>
          <w:rFonts w:hint="eastAsia"/>
        </w:rPr>
        <w:t>能力</w:t>
      </w:r>
    </w:p>
    <w:p w14:paraId="359DDAC9" w14:textId="386B4625" w:rsidR="00181CE6" w:rsidRDefault="00181CE6" w:rsidP="003C1C96">
      <w:pPr>
        <w:pStyle w:val="AA"/>
        <w:ind w:left="684" w:hangingChars="135" w:hanging="324"/>
        <w:jc w:val="both"/>
      </w:pPr>
      <w:bookmarkStart w:id="10" w:name="_Hlk86919043"/>
      <w:r>
        <w:rPr>
          <w:rFonts w:hint="eastAsia"/>
        </w:rPr>
        <w:t>(E)</w:t>
      </w:r>
      <w:r w:rsidRPr="00C97403">
        <w:rPr>
          <w:rFonts w:hint="eastAsia"/>
        </w:rPr>
        <w:t>單獨使用聚合物，幾乎沒有移除水溶液中</w:t>
      </w:r>
      <w:r w:rsidR="0064750E" w:rsidRPr="00C97403">
        <w:rPr>
          <w:rFonts w:hint="eastAsia"/>
        </w:rPr>
        <w:t>六</w:t>
      </w:r>
      <w:proofErr w:type="gramStart"/>
      <w:r w:rsidR="0064750E" w:rsidRPr="00C97403">
        <w:rPr>
          <w:rFonts w:hint="eastAsia"/>
        </w:rPr>
        <w:t>價鉻</w:t>
      </w:r>
      <w:r w:rsidRPr="00C97403">
        <w:rPr>
          <w:rFonts w:hint="eastAsia"/>
        </w:rPr>
        <w:t>的能力</w:t>
      </w:r>
      <w:proofErr w:type="gramEnd"/>
    </w:p>
    <w:p w14:paraId="713566BC" w14:textId="77777777" w:rsidR="00EB710F" w:rsidRDefault="00EB710F">
      <w:pPr>
        <w:widowControl/>
        <w:adjustRightInd/>
        <w:spacing w:line="240" w:lineRule="auto"/>
        <w:textAlignment w:val="auto"/>
        <w:rPr>
          <w:spacing w:val="10"/>
          <w:kern w:val="2"/>
          <w:sz w:val="22"/>
        </w:rPr>
      </w:pPr>
      <w:r>
        <w:br w:type="page"/>
      </w:r>
    </w:p>
    <w:p w14:paraId="03DF2D2F" w14:textId="3CDFCFD8" w:rsidR="00181CE6" w:rsidRDefault="00181CE6" w:rsidP="00420336">
      <w:pPr>
        <w:pStyle w:val="TIT1"/>
        <w:spacing w:before="60"/>
        <w:ind w:left="357" w:hanging="357"/>
      </w:pPr>
      <w:r w:rsidRPr="00420336">
        <w:lastRenderedPageBreak/>
        <w:t>57.</w:t>
      </w:r>
      <w:r w:rsidR="00690DF6" w:rsidRPr="00420336">
        <w:tab/>
      </w:r>
      <w:r w:rsidR="00A328DF" w:rsidRPr="00A328DF">
        <w:rPr>
          <w:rFonts w:hint="eastAsia"/>
        </w:rPr>
        <w:t>此</w:t>
      </w:r>
      <w:r w:rsidR="00A328DF" w:rsidRPr="00A328DF">
        <w:rPr>
          <w:rFonts w:hint="eastAsia"/>
        </w:rPr>
        <w:t>MOF</w:t>
      </w:r>
      <w:r w:rsidR="00A328DF" w:rsidRPr="00A328DF">
        <w:rPr>
          <w:rFonts w:hint="eastAsia"/>
        </w:rPr>
        <w:t>材料在酸性及照光的條件下，可產生如下的反應：</w:t>
      </w:r>
    </w:p>
    <w:p w14:paraId="0AE42C7E" w14:textId="2567924B" w:rsidR="00A328DF" w:rsidRDefault="00A328DF" w:rsidP="00A328DF">
      <w:pPr>
        <w:pStyle w:val="tit2"/>
        <w:tabs>
          <w:tab w:val="left" w:pos="6804"/>
        </w:tabs>
        <w:ind w:leftChars="800" w:left="1920"/>
        <w:rPr>
          <w:rFonts w:eastAsia="新細明體"/>
          <w:szCs w:val="22"/>
        </w:rPr>
      </w:pPr>
      <w:r>
        <w:rPr>
          <w:rFonts w:eastAsia="新細明體"/>
          <w:kern w:val="2"/>
          <w:position w:val="-10"/>
          <w:sz w:val="24"/>
          <w:szCs w:val="24"/>
        </w:rPr>
        <w:object w:dxaOrig="2680" w:dyaOrig="340" w14:anchorId="0322EA47">
          <v:shape id="_x0000_i1163" type="#_x0000_t75" style="width:132.75pt;height:17.25pt" o:ole="">
            <v:imagedata r:id="rId334" o:title=""/>
          </v:shape>
          <o:OLEObject Type="Embed" ProgID="Equation.DSMT4" ShapeID="_x0000_i1163" DrawAspect="Content" ObjectID="_1703744333" r:id="rId335"/>
        </w:object>
      </w:r>
      <w:r>
        <w:rPr>
          <w:rFonts w:eastAsia="新細明體"/>
          <w:kern w:val="2"/>
          <w:sz w:val="24"/>
          <w:szCs w:val="24"/>
        </w:rPr>
        <w:tab/>
        <w:t>…</w:t>
      </w:r>
      <w:proofErr w:type="gramStart"/>
      <w:r>
        <w:rPr>
          <w:rFonts w:eastAsia="新細明體"/>
          <w:kern w:val="2"/>
          <w:sz w:val="24"/>
          <w:szCs w:val="24"/>
        </w:rPr>
        <w:t>…</w:t>
      </w:r>
      <w:proofErr w:type="gramEnd"/>
      <w:r>
        <w:rPr>
          <w:rFonts w:eastAsia="新細明體" w:hint="eastAsia"/>
          <w:kern w:val="2"/>
          <w:sz w:val="24"/>
          <w:szCs w:val="24"/>
        </w:rPr>
        <w:t>式（</w:t>
      </w:r>
      <w:r>
        <w:rPr>
          <w:rFonts w:eastAsia="新細明體" w:hint="eastAsia"/>
          <w:kern w:val="2"/>
          <w:sz w:val="24"/>
          <w:szCs w:val="24"/>
        </w:rPr>
        <w:t>1</w:t>
      </w:r>
      <w:r>
        <w:rPr>
          <w:rFonts w:eastAsia="新細明體" w:hint="eastAsia"/>
          <w:kern w:val="2"/>
          <w:sz w:val="24"/>
          <w:szCs w:val="24"/>
        </w:rPr>
        <w:t>）</w:t>
      </w:r>
    </w:p>
    <w:p w14:paraId="08913006" w14:textId="25ECDCED" w:rsidR="00A328DF" w:rsidRPr="00A328DF" w:rsidRDefault="00A328DF" w:rsidP="00A328DF">
      <w:pPr>
        <w:pStyle w:val="tit2"/>
        <w:ind w:leftChars="150" w:left="360"/>
        <w:rPr>
          <w:rFonts w:eastAsia="新細明體"/>
          <w:szCs w:val="22"/>
        </w:rPr>
      </w:pPr>
      <w:proofErr w:type="gramStart"/>
      <w:r w:rsidRPr="00A328DF">
        <w:rPr>
          <w:rFonts w:eastAsia="新細明體" w:hint="eastAsia"/>
          <w:szCs w:val="22"/>
        </w:rPr>
        <w:t>此外，小美於</w:t>
      </w:r>
      <w:proofErr w:type="gramEnd"/>
      <w:r w:rsidRPr="00A328DF">
        <w:rPr>
          <w:rFonts w:eastAsia="新細明體" w:hint="eastAsia"/>
          <w:szCs w:val="22"/>
        </w:rPr>
        <w:t>化學課中，也學到如下的反應式：</w:t>
      </w:r>
    </w:p>
    <w:p w14:paraId="44EBFBB8" w14:textId="643FC414" w:rsidR="00A328DF" w:rsidRPr="00A328DF" w:rsidRDefault="00A328DF" w:rsidP="00A328DF">
      <w:pPr>
        <w:pStyle w:val="tit2"/>
        <w:tabs>
          <w:tab w:val="left" w:pos="6804"/>
        </w:tabs>
        <w:ind w:leftChars="800" w:left="1920"/>
        <w:rPr>
          <w:rFonts w:eastAsia="新細明體"/>
          <w:kern w:val="2"/>
          <w:position w:val="-10"/>
          <w:sz w:val="24"/>
          <w:szCs w:val="24"/>
        </w:rPr>
      </w:pPr>
      <w:r>
        <w:rPr>
          <w:rFonts w:eastAsia="新細明體"/>
          <w:kern w:val="2"/>
          <w:position w:val="-10"/>
          <w:sz w:val="24"/>
          <w:szCs w:val="24"/>
        </w:rPr>
        <w:object w:dxaOrig="3920" w:dyaOrig="340" w14:anchorId="5319CB6C">
          <v:shape id="_x0000_i1164" type="#_x0000_t75" style="width:196.5pt;height:17.25pt" o:ole="">
            <v:imagedata r:id="rId336" o:title=""/>
          </v:shape>
          <o:OLEObject Type="Embed" ProgID="Equation.DSMT4" ShapeID="_x0000_i1164" DrawAspect="Content" ObjectID="_1703744334" r:id="rId337"/>
        </w:object>
      </w:r>
      <w:r w:rsidRPr="00A328DF">
        <w:rPr>
          <w:rFonts w:eastAsia="新細明體"/>
          <w:kern w:val="2"/>
          <w:position w:val="-10"/>
          <w:sz w:val="24"/>
          <w:szCs w:val="24"/>
        </w:rPr>
        <w:tab/>
        <w:t>…</w:t>
      </w:r>
      <w:proofErr w:type="gramStart"/>
      <w:r w:rsidRPr="00A328DF">
        <w:rPr>
          <w:rFonts w:eastAsia="新細明體"/>
          <w:kern w:val="2"/>
          <w:position w:val="-10"/>
          <w:sz w:val="24"/>
          <w:szCs w:val="24"/>
        </w:rPr>
        <w:t>…</w:t>
      </w:r>
      <w:proofErr w:type="gramEnd"/>
      <w:r w:rsidRPr="00A328DF">
        <w:rPr>
          <w:rFonts w:eastAsia="新細明體" w:hint="eastAsia"/>
          <w:kern w:val="2"/>
          <w:position w:val="-10"/>
          <w:sz w:val="24"/>
          <w:szCs w:val="24"/>
        </w:rPr>
        <w:t>式（</w:t>
      </w:r>
      <w:r>
        <w:rPr>
          <w:rFonts w:eastAsia="新細明體"/>
          <w:kern w:val="2"/>
          <w:position w:val="-10"/>
          <w:sz w:val="24"/>
          <w:szCs w:val="24"/>
        </w:rPr>
        <w:t>2</w:t>
      </w:r>
      <w:r w:rsidRPr="00A328DF">
        <w:rPr>
          <w:rFonts w:eastAsia="新細明體" w:hint="eastAsia"/>
          <w:kern w:val="2"/>
          <w:position w:val="-10"/>
          <w:sz w:val="24"/>
          <w:szCs w:val="24"/>
        </w:rPr>
        <w:t>）</w:t>
      </w:r>
    </w:p>
    <w:p w14:paraId="435C7238" w14:textId="3FDF11EC" w:rsidR="00181CE6" w:rsidRPr="0013437F" w:rsidRDefault="00A328DF" w:rsidP="00120D72">
      <w:pPr>
        <w:pStyle w:val="tit2"/>
        <w:spacing w:afterLines="25" w:after="60"/>
        <w:ind w:leftChars="150" w:left="360"/>
        <w:rPr>
          <w:rFonts w:eastAsia="新細明體"/>
          <w:szCs w:val="22"/>
        </w:rPr>
      </w:pPr>
      <w:r w:rsidRPr="00A328DF">
        <w:rPr>
          <w:rFonts w:eastAsia="新細明體" w:hint="eastAsia"/>
          <w:szCs w:val="22"/>
        </w:rPr>
        <w:t>試問反應式</w:t>
      </w:r>
      <w:r>
        <w:rPr>
          <w:rFonts w:eastAsia="新細明體" w:hint="eastAsia"/>
          <w:szCs w:val="22"/>
        </w:rPr>
        <w:t>（</w:t>
      </w:r>
      <w:r w:rsidRPr="00A328DF">
        <w:rPr>
          <w:rFonts w:eastAsia="新細明體" w:hint="eastAsia"/>
          <w:szCs w:val="22"/>
        </w:rPr>
        <w:t>2</w:t>
      </w:r>
      <w:r>
        <w:rPr>
          <w:rFonts w:eastAsia="新細明體" w:hint="eastAsia"/>
          <w:szCs w:val="22"/>
        </w:rPr>
        <w:t>）</w:t>
      </w:r>
      <w:r w:rsidRPr="00A328DF">
        <w:rPr>
          <w:rFonts w:eastAsia="新細明體" w:hint="eastAsia"/>
          <w:szCs w:val="22"/>
        </w:rPr>
        <w:t>是屬於哪一種類的反應？寫出式</w:t>
      </w:r>
      <w:r>
        <w:rPr>
          <w:rFonts w:eastAsia="新細明體" w:hint="eastAsia"/>
          <w:szCs w:val="22"/>
        </w:rPr>
        <w:t>（</w:t>
      </w:r>
      <w:r w:rsidRPr="00A328DF">
        <w:rPr>
          <w:rFonts w:eastAsia="新細明體" w:hint="eastAsia"/>
          <w:szCs w:val="22"/>
        </w:rPr>
        <w:t>2</w:t>
      </w:r>
      <w:r>
        <w:rPr>
          <w:rFonts w:eastAsia="新細明體" w:hint="eastAsia"/>
          <w:szCs w:val="22"/>
        </w:rPr>
        <w:t>）</w:t>
      </w:r>
      <w:r w:rsidRPr="00A328DF">
        <w:rPr>
          <w:rFonts w:eastAsia="新細明體" w:hint="eastAsia"/>
          <w:szCs w:val="22"/>
        </w:rPr>
        <w:t>平衡反應式</w:t>
      </w:r>
      <w:r w:rsidR="00472E2F">
        <w:rPr>
          <w:rFonts w:eastAsia="新細明體" w:hint="eastAsia"/>
          <w:szCs w:val="22"/>
        </w:rPr>
        <w:t>的係數</w:t>
      </w:r>
      <w:r>
        <w:rPr>
          <w:rFonts w:eastAsia="新細明體" w:hint="eastAsia"/>
          <w:szCs w:val="22"/>
        </w:rPr>
        <w:t>（</w:t>
      </w:r>
      <w:r w:rsidRPr="00A328DF">
        <w:rPr>
          <w:rFonts w:eastAsia="新細明體" w:hint="eastAsia"/>
          <w:szCs w:val="22"/>
        </w:rPr>
        <w:t>係數為</w:t>
      </w:r>
      <w:proofErr w:type="gramStart"/>
      <w:r w:rsidRPr="00A328DF">
        <w:rPr>
          <w:rFonts w:eastAsia="新細明體" w:hint="eastAsia"/>
          <w:szCs w:val="22"/>
        </w:rPr>
        <w:t>最</w:t>
      </w:r>
      <w:proofErr w:type="gramEnd"/>
      <w:r>
        <w:rPr>
          <w:rFonts w:eastAsia="新細明體" w:hint="eastAsia"/>
          <w:szCs w:val="22"/>
        </w:rPr>
        <w:t>簡</w:t>
      </w:r>
      <w:r w:rsidRPr="00A328DF">
        <w:rPr>
          <w:rFonts w:eastAsia="新細明體" w:hint="eastAsia"/>
          <w:szCs w:val="22"/>
        </w:rPr>
        <w:t>整數比</w:t>
      </w:r>
      <w:r>
        <w:rPr>
          <w:rFonts w:eastAsia="新細明體" w:hint="eastAsia"/>
          <w:szCs w:val="22"/>
        </w:rPr>
        <w:t>）</w:t>
      </w:r>
      <w:r w:rsidRPr="00A328DF">
        <w:rPr>
          <w:rFonts w:eastAsia="新細明體" w:hint="eastAsia"/>
          <w:szCs w:val="22"/>
        </w:rPr>
        <w:t>。</w:t>
      </w:r>
      <w:r>
        <w:rPr>
          <w:rFonts w:eastAsia="新細明體" w:hint="eastAsia"/>
          <w:szCs w:val="22"/>
        </w:rPr>
        <w:t>（</w:t>
      </w:r>
      <w:r w:rsidRPr="00A328DF">
        <w:rPr>
          <w:rFonts w:eastAsia="新細明體" w:hint="eastAsia"/>
          <w:szCs w:val="22"/>
        </w:rPr>
        <w:t>4</w:t>
      </w:r>
      <w:r w:rsidRPr="00A328DF">
        <w:rPr>
          <w:rFonts w:eastAsia="新細明體" w:hint="eastAsia"/>
          <w:szCs w:val="22"/>
        </w:rPr>
        <w:t>分</w:t>
      </w:r>
      <w:r>
        <w:rPr>
          <w:rFonts w:eastAsia="新細明體" w:hint="eastAsia"/>
          <w:szCs w:val="22"/>
        </w:rPr>
        <w:t>）</w:t>
      </w:r>
    </w:p>
    <w:tbl>
      <w:tblPr>
        <w:tblStyle w:val="af7"/>
        <w:tblW w:w="8988" w:type="dxa"/>
        <w:tblInd w:w="363" w:type="dxa"/>
        <w:tblLook w:val="04A0" w:firstRow="1" w:lastRow="0" w:firstColumn="1" w:lastColumn="0" w:noHBand="0" w:noVBand="1"/>
      </w:tblPr>
      <w:tblGrid>
        <w:gridCol w:w="2467"/>
        <w:gridCol w:w="6521"/>
      </w:tblGrid>
      <w:tr w:rsidR="00181CE6" w:rsidRPr="00DF0E53" w14:paraId="185A4CC7" w14:textId="77777777" w:rsidTr="00120D72">
        <w:trPr>
          <w:trHeight w:val="369"/>
        </w:trPr>
        <w:tc>
          <w:tcPr>
            <w:tcW w:w="2467" w:type="dxa"/>
            <w:vAlign w:val="center"/>
          </w:tcPr>
          <w:p w14:paraId="4C96A82F" w14:textId="77777777" w:rsidR="00181CE6" w:rsidRPr="00120D72" w:rsidRDefault="00181CE6" w:rsidP="00B67F78">
            <w:pPr>
              <w:pStyle w:val="afc"/>
              <w:spacing w:line="360" w:lineRule="atLeast"/>
              <w:ind w:leftChars="0" w:left="0"/>
              <w:jc w:val="center"/>
              <w:rPr>
                <w:rFonts w:ascii="Times New Roman" w:hAnsi="Times New Roman"/>
                <w:spacing w:val="10"/>
                <w:sz w:val="22"/>
              </w:rPr>
            </w:pPr>
            <w:r w:rsidRPr="00120D72">
              <w:rPr>
                <w:rFonts w:ascii="Times New Roman" w:hAnsi="Times New Roman" w:hint="eastAsia"/>
                <w:spacing w:val="10"/>
                <w:sz w:val="22"/>
              </w:rPr>
              <w:t>反應種類</w:t>
            </w:r>
          </w:p>
        </w:tc>
        <w:tc>
          <w:tcPr>
            <w:tcW w:w="6521" w:type="dxa"/>
            <w:vAlign w:val="center"/>
          </w:tcPr>
          <w:p w14:paraId="4ABEE4BF" w14:textId="3CE186B3" w:rsidR="00181CE6" w:rsidRPr="00120D72" w:rsidRDefault="00181CE6" w:rsidP="00B67F78">
            <w:pPr>
              <w:pStyle w:val="afc"/>
              <w:spacing w:line="360" w:lineRule="atLeast"/>
              <w:ind w:leftChars="0" w:left="0"/>
              <w:jc w:val="center"/>
              <w:rPr>
                <w:rFonts w:ascii="Times New Roman" w:hAnsi="Times New Roman"/>
                <w:spacing w:val="10"/>
                <w:sz w:val="22"/>
              </w:rPr>
            </w:pPr>
            <w:r w:rsidRPr="00120D72">
              <w:rPr>
                <w:rFonts w:ascii="Times New Roman" w:hAnsi="Times New Roman" w:hint="eastAsia"/>
                <w:color w:val="000000" w:themeColor="text1"/>
                <w:spacing w:val="10"/>
                <w:sz w:val="22"/>
              </w:rPr>
              <w:t>平衡</w:t>
            </w:r>
            <w:r w:rsidRPr="00120D72">
              <w:rPr>
                <w:rFonts w:ascii="Times New Roman" w:hAnsi="Times New Roman"/>
                <w:color w:val="000000" w:themeColor="text1"/>
                <w:spacing w:val="10"/>
                <w:sz w:val="22"/>
              </w:rPr>
              <w:t>反應式</w:t>
            </w:r>
            <w:r w:rsidR="00472E2F" w:rsidRPr="00120D72">
              <w:rPr>
                <w:rFonts w:hint="eastAsia"/>
                <w:spacing w:val="10"/>
                <w:sz w:val="22"/>
              </w:rPr>
              <w:t>的係數</w:t>
            </w:r>
          </w:p>
        </w:tc>
      </w:tr>
      <w:tr w:rsidR="00181CE6" w:rsidRPr="00DF0E53" w14:paraId="3EB27A43" w14:textId="77777777" w:rsidTr="00120D72">
        <w:trPr>
          <w:trHeight w:val="482"/>
        </w:trPr>
        <w:tc>
          <w:tcPr>
            <w:tcW w:w="2467" w:type="dxa"/>
            <w:vAlign w:val="center"/>
          </w:tcPr>
          <w:p w14:paraId="4A5E8612" w14:textId="77777777" w:rsidR="00181CE6" w:rsidRPr="00532384" w:rsidRDefault="00181CE6" w:rsidP="00862509">
            <w:pPr>
              <w:widowControl/>
              <w:contextualSpacing/>
              <w:rPr>
                <w:sz w:val="22"/>
                <w:szCs w:val="22"/>
              </w:rPr>
            </w:pPr>
          </w:p>
        </w:tc>
        <w:tc>
          <w:tcPr>
            <w:tcW w:w="6521" w:type="dxa"/>
            <w:vAlign w:val="center"/>
          </w:tcPr>
          <w:p w14:paraId="639AA4D5" w14:textId="2807004A" w:rsidR="00181CE6" w:rsidRPr="00472E2F" w:rsidRDefault="00472E2F" w:rsidP="00120D72">
            <w:pPr>
              <w:pStyle w:val="afc"/>
              <w:spacing w:line="360" w:lineRule="atLeast"/>
              <w:ind w:leftChars="0" w:left="0"/>
              <w:rPr>
                <w:rFonts w:ascii="Times New Roman" w:hAnsi="Times New Roman"/>
                <w:sz w:val="22"/>
              </w:rPr>
            </w:pPr>
            <w:r w:rsidRPr="00472E2F">
              <w:rPr>
                <w:rFonts w:ascii="Times New Roman" w:hAnsi="Times New Roman"/>
                <w:sz w:val="22"/>
                <w:u w:val="single"/>
              </w:rPr>
              <w:t xml:space="preserve">   </w:t>
            </w:r>
            <w:r w:rsidRPr="00472E2F">
              <w:rPr>
                <w:rFonts w:ascii="Times New Roman" w:hAnsi="Times New Roman"/>
                <w:position w:val="-10"/>
                <w:sz w:val="22"/>
              </w:rPr>
              <w:object w:dxaOrig="880" w:dyaOrig="340" w14:anchorId="14C3F241">
                <v:shape id="_x0000_i1165" type="#_x0000_t75" style="width:44.25pt;height:17.25pt" o:ole="">
                  <v:imagedata r:id="rId338" o:title=""/>
                </v:shape>
                <o:OLEObject Type="Embed" ProgID="Equation.DSMT4" ShapeID="_x0000_i1165" DrawAspect="Content" ObjectID="_1703744335" r:id="rId339"/>
              </w:object>
            </w:r>
            <w:r w:rsidRPr="00472E2F">
              <w:rPr>
                <w:rFonts w:ascii="Times New Roman" w:hAnsi="Times New Roman"/>
                <w:sz w:val="22"/>
                <w:u w:val="single"/>
              </w:rPr>
              <w:t xml:space="preserve">   </w:t>
            </w:r>
            <w:r w:rsidRPr="00557591">
              <w:rPr>
                <w:position w:val="-6"/>
              </w:rPr>
              <w:object w:dxaOrig="639" w:dyaOrig="300" w14:anchorId="41F47628">
                <v:shape id="_x0000_i1166" type="#_x0000_t75" style="width:33pt;height:15pt" o:ole="">
                  <v:imagedata r:id="rId340" o:title=""/>
                </v:shape>
                <o:OLEObject Type="Embed" ProgID="Equation.DSMT4" ShapeID="_x0000_i1166" DrawAspect="Content" ObjectID="_1703744336" r:id="rId341"/>
              </w:object>
            </w:r>
            <w:r w:rsidRPr="00472E2F">
              <w:rPr>
                <w:rFonts w:ascii="Times New Roman" w:hAnsi="Times New Roman"/>
                <w:sz w:val="22"/>
                <w:u w:val="single"/>
              </w:rPr>
              <w:t xml:space="preserve">   </w:t>
            </w:r>
            <w:r w:rsidRPr="00557591">
              <w:rPr>
                <w:position w:val="-6"/>
              </w:rPr>
              <w:object w:dxaOrig="620" w:dyaOrig="300" w14:anchorId="1B242EFA">
                <v:shape id="_x0000_i1167" type="#_x0000_t75" style="width:31.5pt;height:15pt" o:ole="">
                  <v:imagedata r:id="rId342" o:title=""/>
                </v:shape>
                <o:OLEObject Type="Embed" ProgID="Equation.DSMT4" ShapeID="_x0000_i1167" DrawAspect="Content" ObjectID="_1703744337" r:id="rId343"/>
              </w:object>
            </w:r>
            <w:r w:rsidRPr="00472E2F">
              <w:rPr>
                <w:rFonts w:ascii="Times New Roman" w:hAnsi="Times New Roman"/>
                <w:sz w:val="22"/>
                <w:u w:val="single"/>
              </w:rPr>
              <w:t xml:space="preserve">   </w:t>
            </w:r>
            <w:r w:rsidRPr="00557591">
              <w:rPr>
                <w:position w:val="-6"/>
              </w:rPr>
              <w:object w:dxaOrig="660" w:dyaOrig="300" w14:anchorId="7149D1CB">
                <v:shape id="_x0000_i1168" type="#_x0000_t75" style="width:33pt;height:15pt" o:ole="">
                  <v:imagedata r:id="rId344" o:title=""/>
                </v:shape>
                <o:OLEObject Type="Embed" ProgID="Equation.DSMT4" ShapeID="_x0000_i1168" DrawAspect="Content" ObjectID="_1703744338" r:id="rId345"/>
              </w:object>
            </w:r>
            <w:r w:rsidRPr="00472E2F">
              <w:rPr>
                <w:rFonts w:ascii="Times New Roman" w:hAnsi="Times New Roman"/>
                <w:sz w:val="22"/>
                <w:u w:val="single"/>
              </w:rPr>
              <w:t xml:space="preserve">   </w:t>
            </w:r>
            <w:r w:rsidRPr="00557591">
              <w:rPr>
                <w:position w:val="-6"/>
              </w:rPr>
              <w:object w:dxaOrig="660" w:dyaOrig="300" w14:anchorId="33015F42">
                <v:shape id="_x0000_i1169" type="#_x0000_t75" style="width:33pt;height:15pt" o:ole="">
                  <v:imagedata r:id="rId346" o:title=""/>
                </v:shape>
                <o:OLEObject Type="Embed" ProgID="Equation.DSMT4" ShapeID="_x0000_i1169" DrawAspect="Content" ObjectID="_1703744339" r:id="rId347"/>
              </w:object>
            </w:r>
            <w:r w:rsidRPr="00472E2F">
              <w:rPr>
                <w:rFonts w:ascii="Times New Roman" w:hAnsi="Times New Roman"/>
                <w:sz w:val="22"/>
                <w:u w:val="single"/>
              </w:rPr>
              <w:t xml:space="preserve">   </w:t>
            </w:r>
            <w:r w:rsidRPr="00557591">
              <w:rPr>
                <w:position w:val="-10"/>
              </w:rPr>
              <w:object w:dxaOrig="620" w:dyaOrig="320" w14:anchorId="4CCD72E2">
                <v:shape id="_x0000_i1170" type="#_x0000_t75" style="width:31.5pt;height:17.25pt" o:ole="">
                  <v:imagedata r:id="rId348" o:title=""/>
                </v:shape>
                <o:OLEObject Type="Embed" ProgID="Equation.DSMT4" ShapeID="_x0000_i1170" DrawAspect="Content" ObjectID="_1703744340" r:id="rId349"/>
              </w:object>
            </w:r>
          </w:p>
        </w:tc>
      </w:tr>
    </w:tbl>
    <w:p w14:paraId="62FBDAE6" w14:textId="77777777" w:rsidR="00120D72" w:rsidRDefault="00120D72" w:rsidP="00CC2848">
      <w:pPr>
        <w:pStyle w:val="-05"/>
      </w:pPr>
    </w:p>
    <w:p w14:paraId="47F3CFA3" w14:textId="2DC0F0C5" w:rsidR="00C173D7" w:rsidRPr="009D7DBF" w:rsidRDefault="00C173D7" w:rsidP="002266A7">
      <w:pPr>
        <w:pStyle w:val="-05"/>
        <w:spacing w:beforeLines="50" w:before="120"/>
      </w:pPr>
      <w:r w:rsidRPr="009D7DBF">
        <w:rPr>
          <w:rFonts w:hint="eastAsia"/>
        </w:rPr>
        <w:t>5</w:t>
      </w:r>
      <w:r w:rsidRPr="009D7DBF">
        <w:t>8-60</w:t>
      </w:r>
      <w:proofErr w:type="gramStart"/>
      <w:r w:rsidRPr="009D7DBF">
        <w:t>題為</w:t>
      </w:r>
      <w:bookmarkEnd w:id="10"/>
      <w:r w:rsidRPr="009D7DBF">
        <w:t>題</w:t>
      </w:r>
      <w:proofErr w:type="gramEnd"/>
      <w:r w:rsidRPr="009D7DBF">
        <w:t>組</w:t>
      </w:r>
    </w:p>
    <w:p w14:paraId="6F716B5E" w14:textId="68EB63C8" w:rsidR="00594D0D" w:rsidRPr="00585C0C" w:rsidRDefault="00594D0D" w:rsidP="00290916">
      <w:pPr>
        <w:pStyle w:val="tit2"/>
        <w:ind w:leftChars="150" w:left="360"/>
        <w:rPr>
          <w:rFonts w:eastAsia="新細明體"/>
          <w:spacing w:val="12"/>
          <w:szCs w:val="22"/>
        </w:rPr>
      </w:pPr>
      <w:r w:rsidRPr="00585C0C">
        <w:rPr>
          <w:rFonts w:eastAsia="新細明體" w:hint="eastAsia"/>
          <w:spacing w:val="12"/>
          <w:szCs w:val="22"/>
        </w:rPr>
        <w:t>量子科學</w:t>
      </w:r>
      <w:r w:rsidR="00D175C3" w:rsidRPr="00585C0C">
        <w:rPr>
          <w:rFonts w:eastAsia="新細明體" w:hint="eastAsia"/>
          <w:spacing w:val="12"/>
          <w:szCs w:val="22"/>
        </w:rPr>
        <w:t>以</w:t>
      </w:r>
      <w:r w:rsidRPr="00585C0C">
        <w:rPr>
          <w:rFonts w:eastAsia="新細明體" w:hint="eastAsia"/>
          <w:spacing w:val="12"/>
          <w:szCs w:val="22"/>
        </w:rPr>
        <w:t>光電科技改善了生活，也增進了質量國際標準的精密與穩定。科學家發現電壓、電阻與電磁波能量等電磁量的量子單元，</w:t>
      </w:r>
      <w:proofErr w:type="gramStart"/>
      <w:r w:rsidRPr="00585C0C">
        <w:rPr>
          <w:rFonts w:eastAsia="新細明體" w:hint="eastAsia"/>
          <w:spacing w:val="12"/>
          <w:szCs w:val="22"/>
        </w:rPr>
        <w:t>與普朗克</w:t>
      </w:r>
      <w:proofErr w:type="gramEnd"/>
      <w:r w:rsidRPr="00585C0C">
        <w:rPr>
          <w:rFonts w:eastAsia="新細明體" w:hint="eastAsia"/>
          <w:spacing w:val="12"/>
          <w:szCs w:val="22"/>
        </w:rPr>
        <w:t>常數</w:t>
      </w:r>
      <w:r w:rsidR="00B67F78" w:rsidRPr="00585C0C">
        <w:rPr>
          <w:rFonts w:eastAsia="新細明體"/>
          <w:spacing w:val="12"/>
          <w:position w:val="-6"/>
          <w:szCs w:val="22"/>
        </w:rPr>
        <w:object w:dxaOrig="180" w:dyaOrig="260" w14:anchorId="17BF109F">
          <v:shape id="_x0000_i1171" type="#_x0000_t75" style="width:10.5pt;height:13.5pt" o:ole="">
            <v:imagedata r:id="rId350" o:title=""/>
          </v:shape>
          <o:OLEObject Type="Embed" ProgID="Equation.DSMT4" ShapeID="_x0000_i1171" DrawAspect="Content" ObjectID="_1703744341" r:id="rId351"/>
        </w:object>
      </w:r>
      <w:r w:rsidRPr="00585C0C">
        <w:rPr>
          <w:rFonts w:eastAsia="新細明體" w:hint="eastAsia"/>
          <w:spacing w:val="12"/>
          <w:szCs w:val="22"/>
        </w:rPr>
        <w:t>相關，因此訂</w:t>
      </w:r>
      <w:r w:rsidR="00893DD3" w:rsidRPr="00585C0C">
        <w:rPr>
          <w:rFonts w:eastAsia="新細明體"/>
          <w:spacing w:val="12"/>
          <w:position w:val="-6"/>
          <w:szCs w:val="22"/>
        </w:rPr>
        <w:object w:dxaOrig="2540" w:dyaOrig="320" w14:anchorId="28153321">
          <v:shape id="_x0000_i1172" type="#_x0000_t75" style="width:127.5pt;height:17.25pt" o:ole="">
            <v:imagedata r:id="rId352" o:title=""/>
          </v:shape>
          <o:OLEObject Type="Embed" ProgID="Equation.DSMT4" ShapeID="_x0000_i1172" DrawAspect="Content" ObjectID="_1703744342" r:id="rId353"/>
        </w:object>
      </w:r>
      <w:r w:rsidRPr="00585C0C">
        <w:rPr>
          <w:rFonts w:eastAsia="新細明體" w:hint="eastAsia"/>
          <w:spacing w:val="12"/>
          <w:szCs w:val="22"/>
        </w:rPr>
        <w:t>為新的質量基準。工程師使用類似於圖</w:t>
      </w:r>
      <w:r w:rsidR="00585C0C" w:rsidRPr="00585C0C">
        <w:rPr>
          <w:rFonts w:eastAsia="新細明體" w:hint="eastAsia"/>
          <w:spacing w:val="12"/>
          <w:szCs w:val="22"/>
        </w:rPr>
        <w:t>26</w:t>
      </w:r>
      <w:r w:rsidRPr="00585C0C">
        <w:rPr>
          <w:rFonts w:eastAsia="新細明體" w:hint="eastAsia"/>
          <w:spacing w:val="12"/>
          <w:szCs w:val="22"/>
        </w:rPr>
        <w:t>的電磁天平來校準質量，並利用經過量子單元校正的電磁量，來測量與換算線圈的電壓與電流，藉以連結質量</w:t>
      </w:r>
      <w:r w:rsidR="00690DF6" w:rsidRPr="00585C0C">
        <w:rPr>
          <w:rFonts w:eastAsia="新細明體"/>
          <w:spacing w:val="12"/>
          <w:szCs w:val="22"/>
        </w:rPr>
        <w:object w:dxaOrig="300" w:dyaOrig="240" w14:anchorId="6E30FCF9">
          <v:shape id="_x0000_i1173" type="#_x0000_t75" style="width:15pt;height:12.75pt" o:ole="">
            <v:imagedata r:id="rId354" o:title=""/>
          </v:shape>
          <o:OLEObject Type="Embed" ProgID="Equation.DSMT4" ShapeID="_x0000_i1173" DrawAspect="Content" ObjectID="_1703744343" r:id="rId355"/>
        </w:object>
      </w:r>
      <w:proofErr w:type="gramStart"/>
      <w:r w:rsidRPr="00585C0C">
        <w:rPr>
          <w:rFonts w:eastAsia="新細明體" w:hint="eastAsia"/>
          <w:spacing w:val="12"/>
          <w:szCs w:val="22"/>
        </w:rPr>
        <w:t>與普朗克</w:t>
      </w:r>
      <w:proofErr w:type="gramEnd"/>
      <w:r w:rsidRPr="00585C0C">
        <w:rPr>
          <w:rFonts w:eastAsia="新細明體" w:hint="eastAsia"/>
          <w:spacing w:val="12"/>
          <w:szCs w:val="22"/>
        </w:rPr>
        <w:t>常數</w:t>
      </w:r>
      <w:r w:rsidR="00B67F78" w:rsidRPr="00585C0C">
        <w:rPr>
          <w:rFonts w:eastAsia="新細明體"/>
          <w:spacing w:val="12"/>
          <w:position w:val="-4"/>
          <w:szCs w:val="22"/>
        </w:rPr>
        <w:object w:dxaOrig="180" w:dyaOrig="260" w14:anchorId="7D8104A4">
          <v:shape id="_x0000_i1174" type="#_x0000_t75" style="width:10.5pt;height:13.5pt" o:ole="">
            <v:imagedata r:id="rId356" o:title=""/>
          </v:shape>
          <o:OLEObject Type="Embed" ProgID="Equation.DSMT4" ShapeID="_x0000_i1174" DrawAspect="Content" ObjectID="_1703744344" r:id="rId357"/>
        </w:object>
      </w:r>
      <w:r w:rsidRPr="00585C0C">
        <w:rPr>
          <w:rFonts w:eastAsia="新細明體" w:hint="eastAsia"/>
          <w:spacing w:val="12"/>
          <w:szCs w:val="22"/>
        </w:rPr>
        <w:t>。</w:t>
      </w:r>
    </w:p>
    <w:p w14:paraId="6D30D61A" w14:textId="57DFFE49" w:rsidR="00C173D7" w:rsidRPr="00290916" w:rsidRDefault="00594D0D" w:rsidP="00290916">
      <w:pPr>
        <w:pStyle w:val="tit2"/>
        <w:ind w:leftChars="150" w:left="360"/>
        <w:rPr>
          <w:rFonts w:eastAsia="新細明體"/>
          <w:szCs w:val="22"/>
        </w:rPr>
      </w:pPr>
      <w:r w:rsidRPr="00290916">
        <w:rPr>
          <w:rFonts w:eastAsia="新細明體" w:hint="eastAsia"/>
          <w:szCs w:val="22"/>
        </w:rPr>
        <w:t>某生利用積木製作一座類似於</w:t>
      </w:r>
      <w:r w:rsidR="001E6EAA" w:rsidRPr="00290916">
        <w:rPr>
          <w:rFonts w:eastAsia="新細明體" w:hint="eastAsia"/>
          <w:szCs w:val="22"/>
        </w:rPr>
        <w:t>圖</w:t>
      </w:r>
      <w:proofErr w:type="gramStart"/>
      <w:r w:rsidR="001124BF" w:rsidRPr="00290916">
        <w:rPr>
          <w:rFonts w:eastAsia="新細明體" w:hint="eastAsia"/>
          <w:szCs w:val="22"/>
        </w:rPr>
        <w:t>2</w:t>
      </w:r>
      <w:r w:rsidR="001C2C07">
        <w:rPr>
          <w:rFonts w:eastAsia="新細明體" w:hint="eastAsia"/>
          <w:szCs w:val="22"/>
        </w:rPr>
        <w:t>6</w:t>
      </w:r>
      <w:r w:rsidR="008933D4">
        <w:rPr>
          <w:rFonts w:eastAsia="新細明體" w:hint="eastAsia"/>
          <w:szCs w:val="22"/>
        </w:rPr>
        <w:t>等臂</w:t>
      </w:r>
      <w:proofErr w:type="gramEnd"/>
      <w:r w:rsidRPr="00290916">
        <w:rPr>
          <w:rFonts w:eastAsia="新細明體" w:hint="eastAsia"/>
          <w:szCs w:val="22"/>
        </w:rPr>
        <w:t>的電磁天平。圖中右側</w:t>
      </w:r>
      <w:proofErr w:type="gramStart"/>
      <w:r w:rsidRPr="00290916">
        <w:rPr>
          <w:rFonts w:eastAsia="新細明體" w:hint="eastAsia"/>
          <w:szCs w:val="22"/>
        </w:rPr>
        <w:t>為秤盤</w:t>
      </w:r>
      <w:proofErr w:type="gramEnd"/>
      <w:r w:rsidRPr="00290916">
        <w:rPr>
          <w:rFonts w:eastAsia="新細明體" w:hint="eastAsia"/>
          <w:szCs w:val="22"/>
        </w:rPr>
        <w:t>，左側</w:t>
      </w:r>
      <w:r w:rsidR="00893DD3">
        <w:rPr>
          <w:rFonts w:eastAsia="新細明體" w:hint="eastAsia"/>
          <w:szCs w:val="22"/>
        </w:rPr>
        <w:t>為</w:t>
      </w:r>
      <w:r w:rsidRPr="00290916">
        <w:rPr>
          <w:rFonts w:eastAsia="新細明體" w:hint="eastAsia"/>
          <w:szCs w:val="22"/>
        </w:rPr>
        <w:t>線圈和磁鐵，</w:t>
      </w:r>
      <w:r w:rsidRPr="00290916">
        <w:rPr>
          <w:rFonts w:eastAsia="新細明體" w:hint="eastAsia"/>
          <w:szCs w:val="22"/>
        </w:rPr>
        <w:t>X</w:t>
      </w:r>
      <w:r w:rsidRPr="00290916">
        <w:rPr>
          <w:rFonts w:eastAsia="新細明體" w:hint="eastAsia"/>
          <w:szCs w:val="22"/>
        </w:rPr>
        <w:t>與</w:t>
      </w:r>
      <w:r w:rsidRPr="00290916">
        <w:rPr>
          <w:rFonts w:eastAsia="新細明體" w:hint="eastAsia"/>
          <w:szCs w:val="22"/>
        </w:rPr>
        <w:t>Y</w:t>
      </w:r>
      <w:r w:rsidRPr="00290916">
        <w:rPr>
          <w:rFonts w:eastAsia="新細明體" w:hint="eastAsia"/>
          <w:szCs w:val="22"/>
        </w:rPr>
        <w:t>代表固定磁鐵的兩極。以支點為軸，線圈</w:t>
      </w:r>
      <w:proofErr w:type="gramStart"/>
      <w:r w:rsidRPr="00290916">
        <w:rPr>
          <w:rFonts w:eastAsia="新細明體" w:hint="eastAsia"/>
          <w:szCs w:val="22"/>
        </w:rPr>
        <w:t>與秤盤可以</w:t>
      </w:r>
      <w:proofErr w:type="gramEnd"/>
      <w:r w:rsidRPr="00290916">
        <w:rPr>
          <w:rFonts w:eastAsia="新細明體" w:hint="eastAsia"/>
          <w:szCs w:val="22"/>
        </w:rPr>
        <w:t>是維持於水平的靜態模式，或上下微幅振動的動態模式。</w:t>
      </w:r>
    </w:p>
    <w:p w14:paraId="6C854095" w14:textId="50DDA12F" w:rsidR="008652EC" w:rsidRDefault="008652EC" w:rsidP="00420336">
      <w:pPr>
        <w:pStyle w:val="TIT1"/>
        <w:spacing w:before="60"/>
        <w:ind w:left="357" w:hanging="357"/>
      </w:pPr>
      <w:r>
        <w:rPr>
          <w:rFonts w:eastAsia="新細明體" w:hint="eastAsia"/>
          <w:noProof/>
          <w:szCs w:val="22"/>
          <w:lang w:val="zh-TW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78B97573" wp14:editId="7F44128D">
                <wp:simplePos x="0" y="0"/>
                <wp:positionH relativeFrom="column">
                  <wp:posOffset>2225675</wp:posOffset>
                </wp:positionH>
                <wp:positionV relativeFrom="paragraph">
                  <wp:posOffset>94919</wp:posOffset>
                </wp:positionV>
                <wp:extent cx="1529715" cy="1846580"/>
                <wp:effectExtent l="0" t="0" r="13335" b="1270"/>
                <wp:wrapSquare wrapText="bothSides"/>
                <wp:docPr id="663" name="群組 6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29715" cy="1846580"/>
                          <a:chOff x="0" y="0"/>
                          <a:chExt cx="1651341" cy="1993985"/>
                        </a:xfrm>
                      </wpg:grpSpPr>
                      <wpg:grpSp>
                        <wpg:cNvPr id="662" name="群組 662"/>
                        <wpg:cNvGrpSpPr/>
                        <wpg:grpSpPr>
                          <a:xfrm>
                            <a:off x="0" y="0"/>
                            <a:ext cx="1651341" cy="1993985"/>
                            <a:chOff x="0" y="0"/>
                            <a:chExt cx="1651464" cy="1999035"/>
                          </a:xfrm>
                        </wpg:grpSpPr>
                        <wps:wsp>
                          <wps:cNvPr id="4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434" y="1792122"/>
                              <a:ext cx="612180" cy="2069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44FAD4" w14:textId="77F2E074" w:rsidR="00396E09" w:rsidRPr="00260A4A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260A4A">
                                  <w:rPr>
                                    <w:rFonts w:eastAsiaTheme="minorEastAsia" w:hint="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 w:rsidRPr="00260A4A"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g:grpSp>
                          <wpg:cNvPr id="661" name="群組 661"/>
                          <wpg:cNvGrpSpPr/>
                          <wpg:grpSpPr>
                            <a:xfrm>
                              <a:off x="0" y="0"/>
                              <a:ext cx="1651464" cy="1798955"/>
                              <a:chOff x="0" y="0"/>
                              <a:chExt cx="1651464" cy="1798955"/>
                            </a:xfrm>
                          </wpg:grpSpPr>
                          <pic:pic xmlns:pic="http://schemas.openxmlformats.org/drawingml/2006/picture">
                            <pic:nvPicPr>
                              <pic:cNvPr id="46" name="圖片 4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5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2634" y="0"/>
                                <a:ext cx="1553845" cy="17989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5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7641" y="810279"/>
                                <a:ext cx="481929" cy="189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5A327D" w14:textId="6A1F206A" w:rsidR="00396E09" w:rsidRPr="009E025A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線圈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65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08523" y="905341"/>
                                <a:ext cx="326313" cy="17529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DF04C1" w14:textId="7BA536C1" w:rsidR="00396E09" w:rsidRPr="009E025A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i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 w:rsidRPr="009E025A">
                                    <w:rPr>
                                      <w:rFonts w:eastAsiaTheme="minorEastAsia" w:hint="eastAsia"/>
                                      <w:i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65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21636" y="1172415"/>
                                <a:ext cx="429828" cy="189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FAB168" w14:textId="2C4FC5AF" w:rsidR="00396E09" w:rsidRPr="009E025A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重力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65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1057" y="1208630"/>
                                <a:ext cx="299577" cy="189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E230FE" w14:textId="733DD146" w:rsidR="00396E09" w:rsidRPr="009E025A" w:rsidRDefault="00396E09" w:rsidP="009E025A">
                                  <w:pPr>
                                    <w:spacing w:line="240" w:lineRule="atLeast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磁力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65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674" y="1226737"/>
                                <a:ext cx="250904" cy="17529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6F4FC7" w14:textId="62F678D2" w:rsidR="00396E09" w:rsidRPr="009E025A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65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2212" y="1511918"/>
                                <a:ext cx="481929" cy="17529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EF3FF4" w14:textId="7FCF3F2E" w:rsidR="00396E09" w:rsidRPr="009E025A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FFFFFF" w:themeColor="background1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 w:themeColor="background1"/>
                                      <w:sz w:val="20"/>
                                      <w:szCs w:val="22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65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199568"/>
                                <a:ext cx="194007" cy="59874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DC8693" w14:textId="494758F8" w:rsidR="00396E09" w:rsidRPr="009E025A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0"/>
                                      <w:szCs w:val="22"/>
                                    </w:rPr>
                                    <w:t>固定磁鐵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659" name="直線單箭頭接點 659"/>
                        <wps:cNvCnPr/>
                        <wps:spPr>
                          <a:xfrm>
                            <a:off x="1276539" y="1158843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0" name="直線單箭頭接點 660"/>
                        <wps:cNvCnPr/>
                        <wps:spPr>
                          <a:xfrm>
                            <a:off x="561315" y="119053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B97573" id="群組 663" o:spid="_x0000_s1483" style="position:absolute;left:0;text-align:left;margin-left:175.25pt;margin-top:7.45pt;width:120.45pt;height:145.4pt;z-index:251648512;mso-width-relative:margin;mso-height-relative:margin" coordsize="16513,19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">
                <o:lock v:ext="edit" aspectratio="t"/>
                <v:group id="群組 662" o:spid="_x0000_s1484" style="position:absolute;width:16513;height:19939" coordsize="16514,1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4l1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JBnD60w4AnLxBwAA//8DAFBLAQItABQABgAIAAAAIQDb4fbL7gAAAIUBAAATAAAAAAAAAAAA&#10;AAAAAAAAAABbQ29udGVudF9UeXBlc10ueG1sUEsBAi0AFAAGAAgAAAAhAFr0LFu/AAAAFQEAAAsA&#10;AAAAAAAAAAAAAAAAHwEAAF9yZWxzLy5yZWxzUEsBAi0AFAAGAAgAAAAhAMkviXXEAAAA3AAAAA8A&#10;AAAAAAAAAAAAAAAABwIAAGRycy9kb3ducmV2LnhtbFBLBQYAAAAAAwADALcAAAD4AgAAAAA=&#10;">
                  <v:shape id="_x0000_s1485" type="#_x0000_t202" style="position:absolute;left:5204;top:17921;width:6122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" stroked="f">
                    <v:textbox style="mso-fit-shape-to-text:t" inset="0,0,0,0">
                      <w:txbxContent>
                        <w:p w14:paraId="0D44FAD4" w14:textId="77F2E074" w:rsidR="00396E09" w:rsidRPr="00260A4A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260A4A">
                            <w:rPr>
                              <w:rFonts w:eastAsiaTheme="minorEastAsia" w:hint="eastAsia"/>
                              <w:color w:val="000000" w:themeColor="text1"/>
                              <w:sz w:val="22"/>
                              <w:szCs w:val="22"/>
                            </w:rPr>
                            <w:t>圖</w:t>
                          </w:r>
                          <w:r w:rsidRPr="00260A4A"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v:textbox>
                  </v:shape>
                  <v:group id="群組 661" o:spid="_x0000_s1486" style="position:absolute;width:16514;height:17989" coordsize="16514,1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RcC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DLcz4QjI9R8AAAD//wMAUEsBAi0AFAAGAAgAAAAhANvh9svuAAAAhQEAABMAAAAAAAAA&#10;AAAAAAAAAAAAAFtDb250ZW50X1R5cGVzXS54bWxQSwECLQAUAAYACAAAACEAWvQsW78AAAAVAQAA&#10;CwAAAAAAAAAAAAAAAAAfAQAAX3JlbHMvLnJlbHNQSwECLQAUAAYACAAAACEAOf0XAsYAAADcAAAA&#10;DwAAAAAAAAAAAAAAAAAHAgAAZHJzL2Rvd25yZXYueG1sUEsFBgAAAAADAAMAtwAAAPoCAAAAAA==&#10;">
                    <v:shape id="圖片 46" o:spid="_x0000_s1487" type="#_x0000_t75" style="position:absolute;left:226;width:15538;height:17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">
                      <v:imagedata r:id="rId359" o:title=""/>
                    </v:shape>
                    <v:shape id="_x0000_s1488" type="#_x0000_t202" style="position:absolute;left:1176;top:8102;width:4819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595A327D" w14:textId="6A1F206A" w:rsidR="00396E09" w:rsidRPr="009E025A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線圈</w:t>
                            </w:r>
                          </w:p>
                        </w:txbxContent>
                      </v:textbox>
                    </v:shape>
                    <v:shape id="_x0000_s1489" type="#_x0000_t202" style="position:absolute;left:11085;top:9053;width:326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2BDF04C1" w14:textId="7BA536C1" w:rsidR="00396E09" w:rsidRPr="009E025A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i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9E025A">
                              <w:rPr>
                                <w:rFonts w:eastAsiaTheme="minorEastAsia" w:hint="eastAsia"/>
                                <w:i/>
                                <w:color w:val="000000" w:themeColor="text1"/>
                                <w:sz w:val="20"/>
                                <w:szCs w:val="22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_x0000_s1490" type="#_x0000_t202" style="position:absolute;left:12216;top:11724;width:4298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" filled="f" stroked="f">
                      <v:textbox style="mso-fit-shape-to-text:t" inset="0,0,0,0">
                        <w:txbxContent>
                          <w:p w14:paraId="57FAB168" w14:textId="2C4FC5AF" w:rsidR="00396E09" w:rsidRPr="009E025A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重力</w:t>
                            </w:r>
                          </w:p>
                        </w:txbxContent>
                      </v:textbox>
                    </v:shape>
                    <v:shape id="_x0000_s1491" type="#_x0000_t202" style="position:absolute;left:6110;top:12086;width:2996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6BE230FE" w14:textId="733DD146" w:rsidR="00396E09" w:rsidRPr="009E025A" w:rsidRDefault="00396E09" w:rsidP="009E025A">
                            <w:pPr>
                              <w:spacing w:line="240" w:lineRule="atLeast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磁力</w:t>
                            </w:r>
                          </w:p>
                        </w:txbxContent>
                      </v:textbox>
                    </v:shape>
                    <v:shape id="_x0000_s1492" type="#_x0000_t202" style="position:absolute;left:2356;top:12267;width:250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" filled="f" stroked="f">
                      <v:textbox style="mso-fit-shape-to-text:t" inset="0,0,0,0">
                        <w:txbxContent>
                          <w:p w14:paraId="1F6F4FC7" w14:textId="62F678D2" w:rsidR="00396E09" w:rsidRPr="009E025A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_x0000_s1493" type="#_x0000_t202" style="position:absolute;left:1222;top:15119;width:48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4AEF3FF4" w14:textId="7FCF3F2E" w:rsidR="00396E09" w:rsidRPr="009E025A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shape id="_x0000_s1494" type="#_x0000_t202" style="position:absolute;top:11995;width:1940;height:5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" filled="f" stroked="f">
                      <v:textbox style="layout-flow:vertical-ideographic;mso-fit-shape-to-text:t" inset="0,0,0,0">
                        <w:txbxContent>
                          <w:p w14:paraId="48DC8693" w14:textId="494758F8" w:rsidR="00396E09" w:rsidRPr="009E025A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20"/>
                                <w:szCs w:val="22"/>
                              </w:rPr>
                              <w:t>固定磁鐵</w:t>
                            </w:r>
                          </w:p>
                        </w:txbxContent>
                      </v:textbox>
                    </v:shape>
                  </v:group>
                </v:group>
                <v:shape id="直線單箭頭接點 659" o:spid="_x0000_s1495" type="#_x0000_t32" style="position:absolute;left:12765;top:11588;width:0;height:2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" strokecolor="black [3200]" strokeweight="1pt">
                  <v:stroke endarrow="block" endarrowwidth="narrow" endarrowlength="short" joinstyle="miter"/>
                </v:shape>
                <v:shape id="直線單箭頭接點 660" o:spid="_x0000_s1496" type="#_x0000_t32" style="position:absolute;left:5613;top:11905;width:0;height:2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" strokecolor="black [3200]" strokeweight="1pt">
                  <v:stroke endarrow="block" endarrowwidth="narrow" endarrowlength="short" joinstyle="miter"/>
                </v:shape>
                <w10:wrap type="square"/>
              </v:group>
            </w:pict>
          </mc:Fallback>
        </mc:AlternateContent>
      </w:r>
    </w:p>
    <w:p w14:paraId="08916649" w14:textId="03F48B55" w:rsidR="008652EC" w:rsidRDefault="008652EC" w:rsidP="00420336">
      <w:pPr>
        <w:pStyle w:val="TIT1"/>
        <w:spacing w:before="60"/>
        <w:ind w:left="357" w:hanging="357"/>
      </w:pPr>
    </w:p>
    <w:p w14:paraId="244F5455" w14:textId="77777777" w:rsidR="008652EC" w:rsidRDefault="008652EC" w:rsidP="00420336">
      <w:pPr>
        <w:pStyle w:val="TIT1"/>
        <w:spacing w:before="60"/>
        <w:ind w:left="357" w:hanging="357"/>
      </w:pPr>
    </w:p>
    <w:p w14:paraId="7CB1D148" w14:textId="77777777" w:rsidR="008652EC" w:rsidRDefault="008652EC" w:rsidP="00420336">
      <w:pPr>
        <w:pStyle w:val="TIT1"/>
        <w:spacing w:before="60"/>
        <w:ind w:left="357" w:hanging="357"/>
      </w:pPr>
    </w:p>
    <w:p w14:paraId="19EFA760" w14:textId="77777777" w:rsidR="008652EC" w:rsidRDefault="008652EC" w:rsidP="00420336">
      <w:pPr>
        <w:pStyle w:val="TIT1"/>
        <w:spacing w:before="60"/>
        <w:ind w:left="357" w:hanging="357"/>
      </w:pPr>
    </w:p>
    <w:p w14:paraId="5DA78B7F" w14:textId="6795436A" w:rsidR="008652EC" w:rsidRDefault="008652EC" w:rsidP="002266A7">
      <w:pPr>
        <w:pStyle w:val="TIT1"/>
        <w:spacing w:beforeLines="0" w:before="0" w:line="240" w:lineRule="atLeast"/>
        <w:ind w:left="357" w:hanging="357"/>
      </w:pPr>
    </w:p>
    <w:p w14:paraId="644821E2" w14:textId="3E48B5EA" w:rsidR="002266A7" w:rsidRDefault="002266A7" w:rsidP="002266A7">
      <w:pPr>
        <w:pStyle w:val="TIT1"/>
        <w:spacing w:beforeLines="0" w:before="0" w:line="240" w:lineRule="atLeast"/>
        <w:ind w:left="357" w:hanging="357"/>
      </w:pPr>
    </w:p>
    <w:p w14:paraId="0677B18C" w14:textId="77777777" w:rsidR="002266A7" w:rsidRDefault="002266A7" w:rsidP="002266A7">
      <w:pPr>
        <w:pStyle w:val="TIT1"/>
        <w:spacing w:beforeLines="0" w:before="0" w:line="240" w:lineRule="atLeast"/>
        <w:ind w:left="357" w:hanging="357"/>
      </w:pPr>
    </w:p>
    <w:p w14:paraId="2416492E" w14:textId="77777777" w:rsidR="008652EC" w:rsidRDefault="008652EC" w:rsidP="002266A7">
      <w:pPr>
        <w:pStyle w:val="TIT1"/>
        <w:spacing w:beforeLines="0" w:before="0" w:line="240" w:lineRule="atLeast"/>
        <w:ind w:left="357" w:hanging="357"/>
      </w:pPr>
    </w:p>
    <w:p w14:paraId="0592A573" w14:textId="4DA8C6F1" w:rsidR="00C173D7" w:rsidRPr="00420336" w:rsidRDefault="00C173D7" w:rsidP="00420336">
      <w:pPr>
        <w:pStyle w:val="TIT1"/>
        <w:spacing w:before="60"/>
        <w:ind w:left="357" w:hanging="357"/>
      </w:pPr>
      <w:r w:rsidRPr="00420336">
        <w:rPr>
          <w:rFonts w:hint="eastAsia"/>
        </w:rPr>
        <w:t>5</w:t>
      </w:r>
      <w:r w:rsidRPr="00420336">
        <w:t>8.</w:t>
      </w:r>
      <w:r w:rsidR="00690DF6" w:rsidRPr="00420336">
        <w:tab/>
      </w:r>
      <w:r w:rsidR="00893DD3">
        <w:rPr>
          <w:rFonts w:hint="eastAsia"/>
        </w:rPr>
        <w:t>關於文中提到的物理量，哪</w:t>
      </w:r>
      <w:proofErr w:type="gramStart"/>
      <w:r w:rsidR="00893DD3">
        <w:rPr>
          <w:rFonts w:hint="eastAsia"/>
        </w:rPr>
        <w:t>個</w:t>
      </w:r>
      <w:proofErr w:type="gramEnd"/>
      <w:r w:rsidR="00893DD3">
        <w:rPr>
          <w:rFonts w:hint="eastAsia"/>
        </w:rPr>
        <w:t>為基本量</w:t>
      </w:r>
      <w:r w:rsidR="006667CE" w:rsidRPr="00420336">
        <w:rPr>
          <w:rFonts w:hint="eastAsia"/>
        </w:rPr>
        <w:t>？</w:t>
      </w:r>
    </w:p>
    <w:p w14:paraId="65E1E5F2" w14:textId="66E6504A" w:rsidR="00C173D7" w:rsidRDefault="006667CE" w:rsidP="0067355B">
      <w:pPr>
        <w:pStyle w:val="ABCDE"/>
        <w:ind w:left="360"/>
      </w:pPr>
      <w:r w:rsidRPr="006667CE">
        <w:t>(A)</w:t>
      </w:r>
      <w:r w:rsidR="00893DD3">
        <w:rPr>
          <w:rFonts w:hint="eastAsia"/>
        </w:rPr>
        <w:t>質量</w:t>
      </w:r>
      <w:r w:rsidR="00690DF6">
        <w:tab/>
      </w:r>
      <w:r w:rsidRPr="006667CE">
        <w:t>(B)</w:t>
      </w:r>
      <w:r w:rsidR="00893DD3">
        <w:rPr>
          <w:rFonts w:hint="eastAsia"/>
        </w:rPr>
        <w:t>電阻</w:t>
      </w:r>
      <w:r w:rsidR="00690DF6">
        <w:tab/>
      </w:r>
      <w:r w:rsidRPr="006667CE">
        <w:t>(C)</w:t>
      </w:r>
      <w:r w:rsidR="00893DD3">
        <w:rPr>
          <w:rFonts w:hint="eastAsia"/>
        </w:rPr>
        <w:t>電壓</w:t>
      </w:r>
      <w:r w:rsidR="00690DF6">
        <w:tab/>
      </w:r>
      <w:r w:rsidRPr="006667CE">
        <w:t>(D)</w:t>
      </w:r>
      <w:r w:rsidR="00893DD3">
        <w:rPr>
          <w:rFonts w:hint="eastAsia"/>
        </w:rPr>
        <w:t>能量</w:t>
      </w:r>
      <w:r w:rsidR="00690DF6">
        <w:tab/>
      </w:r>
      <w:r w:rsidRPr="00C97403">
        <w:t>(E)</w:t>
      </w:r>
      <w:r w:rsidR="00893DD3">
        <w:rPr>
          <w:rFonts w:hint="eastAsia"/>
        </w:rPr>
        <w:t>磁場</w:t>
      </w:r>
    </w:p>
    <w:p w14:paraId="263F6575" w14:textId="6BC4F95F" w:rsidR="00160D65" w:rsidRPr="00835FF5" w:rsidRDefault="00160D65" w:rsidP="009E025A">
      <w:pPr>
        <w:pStyle w:val="TIT1"/>
        <w:spacing w:before="60" w:afterLines="25" w:after="60"/>
        <w:ind w:left="357" w:hanging="357"/>
      </w:pPr>
      <w:r w:rsidRPr="00420336">
        <w:t>59.</w:t>
      </w:r>
      <w:r w:rsidR="00C52F06" w:rsidRPr="00420336">
        <w:tab/>
      </w:r>
      <w:r w:rsidR="00A4111C" w:rsidRPr="00420336">
        <w:rPr>
          <w:rFonts w:hint="eastAsia"/>
        </w:rPr>
        <w:t>靜態模式時，無電流的線圈與空</w:t>
      </w:r>
      <w:proofErr w:type="gramStart"/>
      <w:r w:rsidR="00A4111C" w:rsidRPr="00420336">
        <w:rPr>
          <w:rFonts w:hint="eastAsia"/>
        </w:rPr>
        <w:t>的秤盤</w:t>
      </w:r>
      <w:r w:rsidR="003917EB">
        <w:rPr>
          <w:rFonts w:hint="eastAsia"/>
        </w:rPr>
        <w:t>質量</w:t>
      </w:r>
      <w:proofErr w:type="gramEnd"/>
      <w:r w:rsidR="003917EB">
        <w:rPr>
          <w:rFonts w:hint="eastAsia"/>
        </w:rPr>
        <w:t>相同</w:t>
      </w:r>
      <w:r w:rsidR="00A4111C" w:rsidRPr="00420336">
        <w:rPr>
          <w:rFonts w:hint="eastAsia"/>
        </w:rPr>
        <w:t>，</w:t>
      </w:r>
      <w:r w:rsidR="003917EB">
        <w:rPr>
          <w:rFonts w:hint="eastAsia"/>
        </w:rPr>
        <w:t>天平</w:t>
      </w:r>
      <w:r w:rsidR="00571487" w:rsidRPr="00420336">
        <w:rPr>
          <w:rFonts w:hint="eastAsia"/>
        </w:rPr>
        <w:t>最初處於</w:t>
      </w:r>
      <w:r w:rsidR="003917EB">
        <w:rPr>
          <w:rFonts w:hint="eastAsia"/>
        </w:rPr>
        <w:t>水平</w:t>
      </w:r>
      <w:r w:rsidR="00A4111C" w:rsidRPr="00420336">
        <w:rPr>
          <w:rFonts w:hint="eastAsia"/>
        </w:rPr>
        <w:t>靜止</w:t>
      </w:r>
      <w:r w:rsidR="003917EB">
        <w:rPr>
          <w:rFonts w:hint="eastAsia"/>
        </w:rPr>
        <w:t>狀態</w:t>
      </w:r>
      <w:r w:rsidR="00A4111C" w:rsidRPr="00420336">
        <w:rPr>
          <w:rFonts w:hint="eastAsia"/>
        </w:rPr>
        <w:t>。</w:t>
      </w:r>
      <w:proofErr w:type="gramStart"/>
      <w:r w:rsidR="00A4111C" w:rsidRPr="00420336">
        <w:rPr>
          <w:rFonts w:hint="eastAsia"/>
        </w:rPr>
        <w:t>待測物置入秤盤</w:t>
      </w:r>
      <w:proofErr w:type="gramEnd"/>
      <w:r w:rsidR="00A4111C" w:rsidRPr="00420336">
        <w:rPr>
          <w:rFonts w:hint="eastAsia"/>
        </w:rPr>
        <w:t>之後，</w:t>
      </w:r>
      <w:r w:rsidR="00571487" w:rsidRPr="00420336">
        <w:rPr>
          <w:rFonts w:hint="eastAsia"/>
        </w:rPr>
        <w:t>參照圖</w:t>
      </w:r>
      <w:r w:rsidR="00571487" w:rsidRPr="00420336">
        <w:rPr>
          <w:rFonts w:hint="eastAsia"/>
        </w:rPr>
        <w:t>2</w:t>
      </w:r>
      <w:r w:rsidR="001C2C07">
        <w:rPr>
          <w:rFonts w:hint="eastAsia"/>
        </w:rPr>
        <w:t>6</w:t>
      </w:r>
      <w:r w:rsidR="00571487" w:rsidRPr="00420336">
        <w:rPr>
          <w:rFonts w:hint="eastAsia"/>
        </w:rPr>
        <w:t>，</w:t>
      </w:r>
      <w:r w:rsidR="00A4111C" w:rsidRPr="00420336">
        <w:rPr>
          <w:rFonts w:hint="eastAsia"/>
        </w:rPr>
        <w:t>下列線圈電流與磁極方向的組合，哪些能使天平恢復平衡</w:t>
      </w:r>
      <w:r w:rsidR="00C52F06" w:rsidRPr="00420336">
        <w:rPr>
          <w:rFonts w:hint="eastAsia"/>
        </w:rPr>
        <w:t>？（</w:t>
      </w:r>
      <w:r w:rsidR="00A4111C" w:rsidRPr="00420336">
        <w:rPr>
          <w:rFonts w:hint="eastAsia"/>
        </w:rPr>
        <w:t>應選</w:t>
      </w:r>
      <w:r w:rsidR="00A4111C" w:rsidRPr="00420336">
        <w:rPr>
          <w:rFonts w:hint="eastAsia"/>
        </w:rPr>
        <w:t>2</w:t>
      </w:r>
      <w:r w:rsidR="00A4111C" w:rsidRPr="00420336">
        <w:rPr>
          <w:rFonts w:hint="eastAsia"/>
        </w:rPr>
        <w:t>項</w:t>
      </w:r>
      <w:r w:rsidR="00C52F06" w:rsidRPr="00420336">
        <w:rPr>
          <w:rFonts w:hint="eastAsia"/>
        </w:rPr>
        <w:t>）</w:t>
      </w:r>
    </w:p>
    <w:p w14:paraId="4CAEBA42" w14:textId="02DE3CFD" w:rsidR="006B1684" w:rsidRDefault="006B1684" w:rsidP="006B1684">
      <w:pPr>
        <w:pStyle w:val="ABCDE"/>
        <w:ind w:left="360"/>
      </w:pPr>
      <w:r w:rsidRPr="006B1684">
        <w:t>(A)</w:t>
      </w:r>
      <w:r w:rsidRPr="006B1684">
        <w:tab/>
        <w:t>(B)</w:t>
      </w:r>
      <w:r w:rsidRPr="006B1684">
        <w:tab/>
        <w:t>(C)</w:t>
      </w:r>
      <w:r w:rsidR="00835FF5" w:rsidRPr="00835FF5">
        <w:rPr>
          <w:rFonts w:eastAsiaTheme="minorEastAsia"/>
          <w:noProof/>
          <w:szCs w:val="24"/>
        </w:rPr>
        <w:t xml:space="preserve"> </w:t>
      </w:r>
      <w:r w:rsidRPr="006B1684">
        <w:tab/>
        <w:t>(D)</w:t>
      </w:r>
      <w:r w:rsidR="00835FF5" w:rsidRPr="00835FF5">
        <w:rPr>
          <w:rFonts w:eastAsiaTheme="minorEastAsia"/>
          <w:noProof/>
          <w:szCs w:val="24"/>
        </w:rPr>
        <w:t xml:space="preserve"> </w:t>
      </w:r>
      <w:r w:rsidRPr="006B1684">
        <w:tab/>
        <w:t>(E)</w:t>
      </w:r>
      <w:r w:rsidR="00835FF5" w:rsidRPr="00835FF5">
        <w:rPr>
          <w:rFonts w:eastAsiaTheme="minorEastAsia"/>
          <w:noProof/>
          <w:szCs w:val="24"/>
        </w:rPr>
        <w:t xml:space="preserve"> </w:t>
      </w:r>
    </w:p>
    <w:p w14:paraId="7595C606" w14:textId="22D66B7C" w:rsidR="00835FF5" w:rsidRDefault="000E3D06" w:rsidP="00EB710F">
      <w:pPr>
        <w:pStyle w:val="TIT1"/>
        <w:spacing w:before="60" w:afterLines="25" w:after="60"/>
        <w:ind w:left="357" w:hanging="357"/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16E64905" wp14:editId="718894CB">
                <wp:simplePos x="0" y="0"/>
                <wp:positionH relativeFrom="column">
                  <wp:posOffset>1606552</wp:posOffset>
                </wp:positionH>
                <wp:positionV relativeFrom="paragraph">
                  <wp:posOffset>12006</wp:posOffset>
                </wp:positionV>
                <wp:extent cx="719455" cy="881596"/>
                <wp:effectExtent l="0" t="0" r="4445" b="13970"/>
                <wp:wrapNone/>
                <wp:docPr id="103" name="群組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455" cy="881596"/>
                          <a:chOff x="0" y="0"/>
                          <a:chExt cx="719455" cy="881596"/>
                        </a:xfrm>
                      </wpg:grpSpPr>
                      <pic:pic xmlns:pic="http://schemas.openxmlformats.org/drawingml/2006/picture">
                        <pic:nvPicPr>
                          <pic:cNvPr id="273" name="圖片 273" descr="The north pole of a magnet is brought near a metallic ring. The direction  of the induced current in the ring will be - Sarthaks eConnect | Largest  Online Education Community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1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3643"/>
                          <a:stretch/>
                        </pic:blipFill>
                        <pic:spPr bwMode="auto">
                          <a:xfrm rot="16200000" flipH="1">
                            <a:off x="180023" y="-180023"/>
                            <a:ext cx="359410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5" name="立方體 115"/>
                        <wps:cNvSpPr/>
                        <wps:spPr>
                          <a:xfrm>
                            <a:off x="290174" y="388836"/>
                            <a:ext cx="197485" cy="492760"/>
                          </a:xfrm>
                          <a:prstGeom prst="cube">
                            <a:avLst>
                              <a:gd name="adj" fmla="val 15334"/>
                            </a:avLst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18BE22" w14:textId="77777777" w:rsidR="00396E09" w:rsidRPr="00835FF5" w:rsidRDefault="00396E09" w:rsidP="00597930">
                              <w:pPr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pacing w:val="-20"/>
                                  <w:sz w:val="20"/>
                                </w:rPr>
                              </w:pPr>
                              <w:r w:rsidRPr="00835FF5">
                                <w:rPr>
                                  <w:rFonts w:hint="eastAsia"/>
                                  <w:color w:val="000000" w:themeColor="text1"/>
                                  <w:spacing w:val="-20"/>
                                  <w:sz w:val="20"/>
                                </w:rPr>
                                <w:t>N</w:t>
                              </w:r>
                            </w:p>
                            <w:p w14:paraId="6542CF6D" w14:textId="77777777" w:rsidR="00396E09" w:rsidRPr="00835FF5" w:rsidRDefault="00396E09" w:rsidP="00835FF5">
                              <w:pPr>
                                <w:spacing w:line="320" w:lineRule="atLeast"/>
                                <w:jc w:val="center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835FF5">
                                <w:rPr>
                                  <w:rFonts w:hint="eastAsia"/>
                                  <w:color w:val="000000" w:themeColor="text1"/>
                                  <w:spacing w:val="-2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64905" id="群組 103" o:spid="_x0000_s1497" style="position:absolute;left:0;text-align:left;margin-left:126.5pt;margin-top:.95pt;width:56.65pt;height:69.4pt;z-index:-251650560" coordsize="7194,8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">
                <v:shape id="圖片 273" o:spid="_x0000_s1498" type="#_x0000_t75" alt="The north pole of a magnet is brought near a metallic ring. The direction  of the induced current in the ring will be - Sarthaks eConnect | Largest  Online Education Community" style="position:absolute;left:1800;top:-1800;width:3594;height:7194;rotation: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">
                  <v:imagedata r:id="rId362" o:title="The north pole of a magnet is brought near a metallic ring" cropright="48263f"/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立方體 115" o:spid="_x0000_s1499" type="#_x0000_t16" style="position:absolute;left:2901;top:3888;width:1975;height:4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" adj="3312" filled="f" strokecolor="black [3213]" strokeweight=".25pt">
                  <v:textbox inset="0,0,0,0">
                    <w:txbxContent>
                      <w:p w14:paraId="1918BE22" w14:textId="77777777" w:rsidR="00396E09" w:rsidRPr="00835FF5" w:rsidRDefault="00396E09" w:rsidP="00597930">
                        <w:pPr>
                          <w:spacing w:line="240" w:lineRule="atLeast"/>
                          <w:jc w:val="center"/>
                          <w:rPr>
                            <w:color w:val="000000" w:themeColor="text1"/>
                            <w:spacing w:val="-20"/>
                            <w:sz w:val="20"/>
                          </w:rPr>
                        </w:pPr>
                        <w:r w:rsidRPr="00835FF5">
                          <w:rPr>
                            <w:rFonts w:hint="eastAsia"/>
                            <w:color w:val="000000" w:themeColor="text1"/>
                            <w:spacing w:val="-20"/>
                            <w:sz w:val="20"/>
                          </w:rPr>
                          <w:t>N</w:t>
                        </w:r>
                      </w:p>
                      <w:p w14:paraId="6542CF6D" w14:textId="77777777" w:rsidR="00396E09" w:rsidRPr="00835FF5" w:rsidRDefault="00396E09" w:rsidP="00835FF5">
                        <w:pPr>
                          <w:spacing w:line="320" w:lineRule="atLeast"/>
                          <w:jc w:val="center"/>
                          <w:rPr>
                            <w:color w:val="000000" w:themeColor="text1"/>
                            <w:sz w:val="20"/>
                          </w:rPr>
                        </w:pPr>
                        <w:r w:rsidRPr="00835FF5">
                          <w:rPr>
                            <w:rFonts w:hint="eastAsia"/>
                            <w:color w:val="000000" w:themeColor="text1"/>
                            <w:spacing w:val="-20"/>
                            <w:sz w:val="2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01C1018" wp14:editId="1FC12D67">
                <wp:simplePos x="0" y="0"/>
                <wp:positionH relativeFrom="column">
                  <wp:posOffset>5068457</wp:posOffset>
                </wp:positionH>
                <wp:positionV relativeFrom="paragraph">
                  <wp:posOffset>11543</wp:posOffset>
                </wp:positionV>
                <wp:extent cx="719455" cy="723265"/>
                <wp:effectExtent l="0" t="0" r="4445" b="19685"/>
                <wp:wrapNone/>
                <wp:docPr id="218" name="群組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455" cy="723265"/>
                          <a:chOff x="0" y="0"/>
                          <a:chExt cx="719455" cy="723397"/>
                        </a:xfrm>
                      </wpg:grpSpPr>
                      <wpg:grpSp>
                        <wpg:cNvPr id="210" name="群組 210"/>
                        <wpg:cNvGrpSpPr/>
                        <wpg:grpSpPr>
                          <a:xfrm>
                            <a:off x="0" y="0"/>
                            <a:ext cx="719455" cy="359410"/>
                            <a:chOff x="0" y="0"/>
                            <a:chExt cx="719455" cy="359410"/>
                          </a:xfrm>
                        </wpg:grpSpPr>
                        <pic:pic xmlns:pic="http://schemas.openxmlformats.org/drawingml/2006/picture">
                          <pic:nvPicPr>
                            <pic:cNvPr id="293" name="圖片 293" descr="The north pole of a magnet is brought near a metallic ring. The direction  of the induced current in the ring will be - Sarthaks eConnect | Largest  Online Education Community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60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361">
                                      <a14:imgEffect>
                                        <a14:brightnessContrast contrast="4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73643"/>
                            <a:stretch/>
                          </pic:blipFill>
                          <pic:spPr bwMode="auto">
                            <a:xfrm rot="5400000">
                              <a:off x="180023" y="-180023"/>
                              <a:ext cx="359410" cy="719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94" name="橢圓 294"/>
                          <wps:cNvSpPr/>
                          <wps:spPr>
                            <a:xfrm>
                              <a:off x="180023" y="140611"/>
                              <a:ext cx="322909" cy="144842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0" name="立方體 120"/>
                        <wps:cNvSpPr/>
                        <wps:spPr>
                          <a:xfrm>
                            <a:off x="88770" y="528452"/>
                            <a:ext cx="512445" cy="194945"/>
                          </a:xfrm>
                          <a:prstGeom prst="cube">
                            <a:avLst>
                              <a:gd name="adj" fmla="val 18331"/>
                            </a:avLst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30EDE" w14:textId="7B5EF272" w:rsidR="00396E09" w:rsidRPr="00835FF5" w:rsidRDefault="00396E09" w:rsidP="00835FF5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z w:val="22"/>
                                </w:rPr>
                              </w:pPr>
                              <w:proofErr w:type="gramStart"/>
                              <w:r w:rsidRPr="00835FF5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>S</w:t>
                              </w:r>
                              <w:r w:rsidRPr="00835FF5">
                                <w:rPr>
                                  <w:color w:val="000000" w:themeColor="text1"/>
                                  <w:sz w:val="22"/>
                                </w:rPr>
                                <w:t xml:space="preserve">  N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C1018" id="群組 218" o:spid="_x0000_s1500" style="position:absolute;left:0;text-align:left;margin-left:399.1pt;margin-top:.9pt;width:56.65pt;height:56.95pt;z-index:251666944" coordsize="7194,72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">
                <v:group id="群組 210" o:spid="_x0000_s1501" style="position:absolute;width:7194;height:3594" coordsize="719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v:shape id="圖片 293" o:spid="_x0000_s1502" type="#_x0000_t75" alt="The north pole of a magnet is brought near a metallic ring. The direction  of the induced current in the ring will be - Sarthaks eConnect | Largest  Online Education Community" style="position:absolute;left:1800;top:-1800;width:3594;height:71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">
                    <v:imagedata r:id="rId362" o:title="The north pole of a magnet is brought near a metallic ring" cropright="48263f"/>
                  </v:shape>
                  <v:oval id="橢圓 294" o:spid="_x0000_s1503" style="position:absolute;left:1800;top:1406;width:3229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" fillcolor="white [3212]" strokecolor="white [3212]" strokeweight="1pt">
                    <v:stroke joinstyle="miter"/>
                  </v:oval>
                </v:group>
                <v:shape id="立方體 120" o:spid="_x0000_s1504" type="#_x0000_t16" style="position:absolute;left:887;top:5284;width:5125;height:1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" adj="3959" filled="f" strokecolor="black [3213]" strokeweight=".5pt">
                  <v:textbox inset="0,0,0,0">
                    <w:txbxContent>
                      <w:p w14:paraId="1F630EDE" w14:textId="7B5EF272" w:rsidR="00396E09" w:rsidRPr="00835FF5" w:rsidRDefault="00396E09" w:rsidP="00835FF5">
                        <w:pPr>
                          <w:snapToGrid w:val="0"/>
                          <w:spacing w:line="240" w:lineRule="atLeast"/>
                          <w:jc w:val="center"/>
                          <w:rPr>
                            <w:color w:val="000000" w:themeColor="text1"/>
                            <w:sz w:val="22"/>
                          </w:rPr>
                        </w:pPr>
                        <w:proofErr w:type="gramStart"/>
                        <w:r w:rsidRPr="00835FF5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>S</w:t>
                        </w:r>
                        <w:r w:rsidRPr="00835FF5">
                          <w:rPr>
                            <w:color w:val="000000" w:themeColor="text1"/>
                            <w:sz w:val="22"/>
                          </w:rPr>
                          <w:t xml:space="preserve">  N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404D09DF" wp14:editId="50F7936C">
                <wp:simplePos x="0" y="0"/>
                <wp:positionH relativeFrom="column">
                  <wp:posOffset>505510</wp:posOffset>
                </wp:positionH>
                <wp:positionV relativeFrom="paragraph">
                  <wp:posOffset>5508</wp:posOffset>
                </wp:positionV>
                <wp:extent cx="719455" cy="885076"/>
                <wp:effectExtent l="0" t="0" r="4445" b="10795"/>
                <wp:wrapNone/>
                <wp:docPr id="81" name="群組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455" cy="885076"/>
                          <a:chOff x="0" y="0"/>
                          <a:chExt cx="719455" cy="885076"/>
                        </a:xfrm>
                      </wpg:grpSpPr>
                      <wpg:grpSp>
                        <wpg:cNvPr id="268" name="群組 268"/>
                        <wpg:cNvGrpSpPr/>
                        <wpg:grpSpPr>
                          <a:xfrm>
                            <a:off x="0" y="0"/>
                            <a:ext cx="719455" cy="359320"/>
                            <a:chOff x="3" y="-29124"/>
                            <a:chExt cx="719455" cy="359410"/>
                          </a:xfrm>
                        </wpg:grpSpPr>
                        <pic:pic xmlns:pic="http://schemas.openxmlformats.org/drawingml/2006/picture">
                          <pic:nvPicPr>
                            <pic:cNvPr id="269" name="圖片 269" descr="The north pole of a magnet is brought near a metallic ring. The direction  of the induced current in the ring will be - Sarthaks eConnect | Largest  Online Education Community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60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361">
                                      <a14:imgEffect>
                                        <a14:brightnessContrast contrast="4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73643"/>
                            <a:stretch/>
                          </pic:blipFill>
                          <pic:spPr bwMode="auto">
                            <a:xfrm rot="5400000">
                              <a:off x="180026" y="-209147"/>
                              <a:ext cx="359410" cy="719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70" name="橢圓 270"/>
                          <wps:cNvSpPr/>
                          <wps:spPr>
                            <a:xfrm>
                              <a:off x="167323" y="118427"/>
                              <a:ext cx="322909" cy="14470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0" name="立方體 100"/>
                        <wps:cNvSpPr/>
                        <wps:spPr>
                          <a:xfrm>
                            <a:off x="238408" y="392316"/>
                            <a:ext cx="197485" cy="492760"/>
                          </a:xfrm>
                          <a:prstGeom prst="cube">
                            <a:avLst>
                              <a:gd name="adj" fmla="val 15334"/>
                            </a:avLst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C7063D" w14:textId="3D2635BF" w:rsidR="00396E09" w:rsidRPr="00835FF5" w:rsidRDefault="00396E09" w:rsidP="00597930">
                              <w:pPr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pacing w:val="-20"/>
                                  <w:sz w:val="20"/>
                                </w:rPr>
                              </w:pPr>
                              <w:r w:rsidRPr="00835FF5">
                                <w:rPr>
                                  <w:rFonts w:hint="eastAsia"/>
                                  <w:color w:val="000000" w:themeColor="text1"/>
                                  <w:spacing w:val="-20"/>
                                  <w:sz w:val="20"/>
                                </w:rPr>
                                <w:t>N</w:t>
                              </w:r>
                            </w:p>
                            <w:p w14:paraId="7DE8B5CD" w14:textId="63937C5F" w:rsidR="00396E09" w:rsidRPr="00835FF5" w:rsidRDefault="00396E09" w:rsidP="00585C0C">
                              <w:pPr>
                                <w:spacing w:line="320" w:lineRule="atLeast"/>
                                <w:jc w:val="center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835FF5">
                                <w:rPr>
                                  <w:rFonts w:hint="eastAsia"/>
                                  <w:color w:val="000000" w:themeColor="text1"/>
                                  <w:spacing w:val="-2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D09DF" id="群組 81" o:spid="_x0000_s1505" style="position:absolute;left:0;text-align:left;margin-left:39.8pt;margin-top:.45pt;width:56.65pt;height:69.7pt;z-index:-251653632" coordsize="7194,8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">
                <v:group id="群組 268" o:spid="_x0000_s1506" style="position:absolute;width:7194;height:3593" coordorigin=",-291" coordsize="719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<v:shape id="圖片 269" o:spid="_x0000_s1507" type="#_x0000_t75" alt="The north pole of a magnet is brought near a metallic ring. The direction  of the induced current in the ring will be - Sarthaks eConnect | Largest  Online Education Community" style="position:absolute;left:1800;top:-2091;width:3593;height:71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">
                    <v:imagedata r:id="rId362" o:title="The north pole of a magnet is brought near a metallic ring" cropright="48263f"/>
                  </v:shape>
                  <v:oval id="橢圓 270" o:spid="_x0000_s1508" style="position:absolute;left:1673;top:1184;width:3229;height:1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" fillcolor="white [3212]" strokecolor="white [3212]" strokeweight="1pt">
                    <v:stroke joinstyle="miter"/>
                  </v:oval>
                </v:group>
                <v:shape id="立方體 100" o:spid="_x0000_s1509" type="#_x0000_t16" style="position:absolute;left:2384;top:3923;width:1974;height:4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" adj="3312" filled="f" strokecolor="black [3213]" strokeweight=".25pt">
                  <v:textbox inset="0,0,0,0">
                    <w:txbxContent>
                      <w:p w14:paraId="6FC7063D" w14:textId="3D2635BF" w:rsidR="00396E09" w:rsidRPr="00835FF5" w:rsidRDefault="00396E09" w:rsidP="00597930">
                        <w:pPr>
                          <w:spacing w:line="240" w:lineRule="atLeast"/>
                          <w:jc w:val="center"/>
                          <w:rPr>
                            <w:color w:val="000000" w:themeColor="text1"/>
                            <w:spacing w:val="-20"/>
                            <w:sz w:val="20"/>
                          </w:rPr>
                        </w:pPr>
                        <w:r w:rsidRPr="00835FF5">
                          <w:rPr>
                            <w:rFonts w:hint="eastAsia"/>
                            <w:color w:val="000000" w:themeColor="text1"/>
                            <w:spacing w:val="-20"/>
                            <w:sz w:val="20"/>
                          </w:rPr>
                          <w:t>N</w:t>
                        </w:r>
                      </w:p>
                      <w:p w14:paraId="7DE8B5CD" w14:textId="63937C5F" w:rsidR="00396E09" w:rsidRPr="00835FF5" w:rsidRDefault="00396E09" w:rsidP="00585C0C">
                        <w:pPr>
                          <w:spacing w:line="320" w:lineRule="atLeast"/>
                          <w:jc w:val="center"/>
                          <w:rPr>
                            <w:color w:val="000000" w:themeColor="text1"/>
                            <w:sz w:val="20"/>
                          </w:rPr>
                        </w:pPr>
                        <w:r w:rsidRPr="00835FF5">
                          <w:rPr>
                            <w:rFonts w:hint="eastAsia"/>
                            <w:color w:val="000000" w:themeColor="text1"/>
                            <w:spacing w:val="-20"/>
                            <w:sz w:val="2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5938"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 wp14:anchorId="29CF61D2" wp14:editId="44DF6941">
                <wp:simplePos x="0" y="0"/>
                <wp:positionH relativeFrom="column">
                  <wp:posOffset>3915649</wp:posOffset>
                </wp:positionH>
                <wp:positionV relativeFrom="paragraph">
                  <wp:posOffset>17579</wp:posOffset>
                </wp:positionV>
                <wp:extent cx="719455" cy="872490"/>
                <wp:effectExtent l="0" t="0" r="4445" b="22860"/>
                <wp:wrapNone/>
                <wp:docPr id="207" name="群組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455" cy="872490"/>
                          <a:chOff x="0" y="0"/>
                          <a:chExt cx="719455" cy="872770"/>
                        </a:xfrm>
                      </wpg:grpSpPr>
                      <wps:wsp>
                        <wps:cNvPr id="117" name="立方體 117"/>
                        <wps:cNvSpPr/>
                        <wps:spPr>
                          <a:xfrm>
                            <a:off x="295904" y="380010"/>
                            <a:ext cx="197485" cy="492760"/>
                          </a:xfrm>
                          <a:prstGeom prst="cube">
                            <a:avLst>
                              <a:gd name="adj" fmla="val 15334"/>
                            </a:avLst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092097" w14:textId="77777777" w:rsidR="00396E09" w:rsidRPr="00597930" w:rsidRDefault="00396E09" w:rsidP="00597930">
                              <w:pPr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pacing w:val="-20"/>
                                  <w:sz w:val="20"/>
                                </w:rPr>
                              </w:pPr>
                              <w:r w:rsidRPr="00835FF5">
                                <w:rPr>
                                  <w:rFonts w:hint="eastAsia"/>
                                  <w:color w:val="000000" w:themeColor="text1"/>
                                  <w:spacing w:val="-20"/>
                                  <w:sz w:val="20"/>
                                </w:rPr>
                                <w:t>S</w:t>
                              </w:r>
                            </w:p>
                            <w:p w14:paraId="467383A0" w14:textId="77777777" w:rsidR="00396E09" w:rsidRPr="00835FF5" w:rsidRDefault="00396E09" w:rsidP="00835FF5">
                              <w:pPr>
                                <w:spacing w:line="320" w:lineRule="atLeast"/>
                                <w:jc w:val="center"/>
                                <w:rPr>
                                  <w:color w:val="000000" w:themeColor="text1"/>
                                  <w:spacing w:val="-20"/>
                                  <w:sz w:val="20"/>
                                </w:rPr>
                              </w:pPr>
                              <w:r w:rsidRPr="00835FF5">
                                <w:rPr>
                                  <w:rFonts w:hint="eastAsia"/>
                                  <w:color w:val="000000" w:themeColor="text1"/>
                                  <w:spacing w:val="-2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2" name="群組 202"/>
                        <wpg:cNvGrpSpPr/>
                        <wpg:grpSpPr>
                          <a:xfrm>
                            <a:off x="0" y="0"/>
                            <a:ext cx="719455" cy="359410"/>
                            <a:chOff x="0" y="0"/>
                            <a:chExt cx="719455" cy="359410"/>
                          </a:xfrm>
                        </wpg:grpSpPr>
                        <pic:pic xmlns:pic="http://schemas.openxmlformats.org/drawingml/2006/picture">
                          <pic:nvPicPr>
                            <pic:cNvPr id="281" name="圖片 281" descr="The north pole of a magnet is brought near a metallic ring. The direction  of the induced current in the ring will be - Sarthaks eConnect | Largest  Online Education Community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60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361">
                                      <a14:imgEffect>
                                        <a14:brightnessContrast contrast="4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73643"/>
                            <a:stretch/>
                          </pic:blipFill>
                          <pic:spPr bwMode="auto">
                            <a:xfrm rot="16200000" flipH="1">
                              <a:off x="180023" y="-180023"/>
                              <a:ext cx="359410" cy="719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82" name="橢圓 282"/>
                          <wps:cNvSpPr/>
                          <wps:spPr>
                            <a:xfrm>
                              <a:off x="209711" y="104985"/>
                              <a:ext cx="322909" cy="14485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CF61D2" id="群組 207" o:spid="_x0000_s1510" style="position:absolute;left:0;text-align:left;margin-left:308.3pt;margin-top:1.4pt;width:56.65pt;height:68.7pt;z-index:-251645440" coordsize="7194,8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">
                <v:shape id="立方體 117" o:spid="_x0000_s1511" type="#_x0000_t16" style="position:absolute;left:2959;top:3800;width:1974;height:4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" adj="3312" filled="f" strokecolor="black [3213]" strokeweight=".25pt">
                  <v:textbox inset="0,0,0,0">
                    <w:txbxContent>
                      <w:p w14:paraId="04092097" w14:textId="77777777" w:rsidR="00396E09" w:rsidRPr="00597930" w:rsidRDefault="00396E09" w:rsidP="00597930">
                        <w:pPr>
                          <w:spacing w:line="240" w:lineRule="atLeast"/>
                          <w:jc w:val="center"/>
                          <w:rPr>
                            <w:color w:val="000000" w:themeColor="text1"/>
                            <w:spacing w:val="-20"/>
                            <w:sz w:val="20"/>
                          </w:rPr>
                        </w:pPr>
                        <w:r w:rsidRPr="00835FF5">
                          <w:rPr>
                            <w:rFonts w:hint="eastAsia"/>
                            <w:color w:val="000000" w:themeColor="text1"/>
                            <w:spacing w:val="-20"/>
                            <w:sz w:val="20"/>
                          </w:rPr>
                          <w:t>S</w:t>
                        </w:r>
                      </w:p>
                      <w:p w14:paraId="467383A0" w14:textId="77777777" w:rsidR="00396E09" w:rsidRPr="00835FF5" w:rsidRDefault="00396E09" w:rsidP="00835FF5">
                        <w:pPr>
                          <w:spacing w:line="320" w:lineRule="atLeast"/>
                          <w:jc w:val="center"/>
                          <w:rPr>
                            <w:color w:val="000000" w:themeColor="text1"/>
                            <w:spacing w:val="-20"/>
                            <w:sz w:val="20"/>
                          </w:rPr>
                        </w:pPr>
                        <w:r w:rsidRPr="00835FF5">
                          <w:rPr>
                            <w:rFonts w:hint="eastAsia"/>
                            <w:color w:val="000000" w:themeColor="text1"/>
                            <w:spacing w:val="-20"/>
                            <w:sz w:val="20"/>
                          </w:rPr>
                          <w:t>N</w:t>
                        </w:r>
                      </w:p>
                    </w:txbxContent>
                  </v:textbox>
                </v:shape>
                <v:group id="群組 202" o:spid="_x0000_s1512" style="position:absolute;width:7194;height:3594" coordsize="719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shape id="圖片 281" o:spid="_x0000_s1513" type="#_x0000_t75" alt="The north pole of a magnet is brought near a metallic ring. The direction  of the induced current in the ring will be - Sarthaks eConnect | Largest  Online Education Community" style="position:absolute;left:1800;top:-1800;width:3594;height:7194;rotation: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">
                    <v:imagedata r:id="rId362" o:title="The north pole of a magnet is brought near a metallic ring" cropright="48263f"/>
                  </v:shape>
                  <v:oval id="橢圓 282" o:spid="_x0000_s1514" style="position:absolute;left:2097;top:1049;width:3229;height:1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" fillcolor="white [3212]" strokecolor="white [3212]" strokeweight="1pt">
                    <v:stroke joinstyle="miter"/>
                  </v:oval>
                </v:group>
              </v:group>
            </w:pict>
          </mc:Fallback>
        </mc:AlternateContent>
      </w:r>
      <w:r w:rsidR="00D55938"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70016" behindDoc="1" locked="0" layoutInCell="1" allowOverlap="1" wp14:anchorId="3BA3D7DC" wp14:editId="49D5C658">
                <wp:simplePos x="0" y="0"/>
                <wp:positionH relativeFrom="column">
                  <wp:posOffset>2768877</wp:posOffset>
                </wp:positionH>
                <wp:positionV relativeFrom="paragraph">
                  <wp:posOffset>17579</wp:posOffset>
                </wp:positionV>
                <wp:extent cx="719455" cy="870585"/>
                <wp:effectExtent l="0" t="0" r="4445" b="24765"/>
                <wp:wrapNone/>
                <wp:docPr id="195" name="群組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455" cy="870585"/>
                          <a:chOff x="0" y="0"/>
                          <a:chExt cx="719455" cy="870877"/>
                        </a:xfrm>
                      </wpg:grpSpPr>
                      <pic:pic xmlns:pic="http://schemas.openxmlformats.org/drawingml/2006/picture">
                        <pic:nvPicPr>
                          <pic:cNvPr id="277" name="圖片 277" descr="The north pole of a magnet is brought near a metallic ring. The direction  of the induced current in the ring will be - Sarthaks eConnect | Largest  Online Education Community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1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3643"/>
                          <a:stretch/>
                        </pic:blipFill>
                        <pic:spPr bwMode="auto">
                          <a:xfrm rot="5400000">
                            <a:off x="180023" y="-180023"/>
                            <a:ext cx="359410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6" name="立方體 116"/>
                        <wps:cNvSpPr/>
                        <wps:spPr>
                          <a:xfrm>
                            <a:off x="250098" y="378117"/>
                            <a:ext cx="197485" cy="492760"/>
                          </a:xfrm>
                          <a:prstGeom prst="cube">
                            <a:avLst>
                              <a:gd name="adj" fmla="val 15334"/>
                            </a:avLst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D6533E" w14:textId="77777777" w:rsidR="00396E09" w:rsidRPr="00597930" w:rsidRDefault="00396E09" w:rsidP="00597930">
                              <w:pPr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pacing w:val="-20"/>
                                  <w:sz w:val="20"/>
                                </w:rPr>
                              </w:pPr>
                              <w:r w:rsidRPr="00835FF5">
                                <w:rPr>
                                  <w:rFonts w:hint="eastAsia"/>
                                  <w:color w:val="000000" w:themeColor="text1"/>
                                  <w:spacing w:val="-20"/>
                                  <w:sz w:val="20"/>
                                </w:rPr>
                                <w:t>S</w:t>
                              </w:r>
                            </w:p>
                            <w:p w14:paraId="5876118B" w14:textId="77777777" w:rsidR="00396E09" w:rsidRPr="00835FF5" w:rsidRDefault="00396E09" w:rsidP="00835FF5">
                              <w:pPr>
                                <w:spacing w:line="320" w:lineRule="atLeast"/>
                                <w:jc w:val="center"/>
                                <w:rPr>
                                  <w:color w:val="000000" w:themeColor="text1"/>
                                  <w:spacing w:val="-20"/>
                                  <w:sz w:val="20"/>
                                </w:rPr>
                              </w:pPr>
                              <w:r w:rsidRPr="00835FF5">
                                <w:rPr>
                                  <w:rFonts w:hint="eastAsia"/>
                                  <w:color w:val="000000" w:themeColor="text1"/>
                                  <w:spacing w:val="-2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橢圓 278"/>
                        <wps:cNvSpPr/>
                        <wps:spPr>
                          <a:xfrm>
                            <a:off x="227525" y="104985"/>
                            <a:ext cx="322909" cy="14485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3D7DC" id="群組 195" o:spid="_x0000_s1515" style="position:absolute;left:0;text-align:left;margin-left:218pt;margin-top:1.4pt;width:56.65pt;height:68.55pt;z-index:-251646464" coordsize="7194,8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">
                <v:shape id="圖片 277" o:spid="_x0000_s1516" type="#_x0000_t75" alt="The north pole of a magnet is brought near a metallic ring. The direction  of the induced current in the ring will be - Sarthaks eConnect | Largest  Online Education Community" style="position:absolute;left:1800;top:-1800;width:3594;height:71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">
                  <v:imagedata r:id="rId362" o:title="The north pole of a magnet is brought near a metallic ring" cropright="48263f"/>
                </v:shape>
                <v:shape id="立方體 116" o:spid="_x0000_s1517" type="#_x0000_t16" style="position:absolute;left:2500;top:3781;width:1975;height:4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" adj="3312" filled="f" strokecolor="black [3213]" strokeweight=".25pt">
                  <v:textbox inset="0,0,0,0">
                    <w:txbxContent>
                      <w:p w14:paraId="38D6533E" w14:textId="77777777" w:rsidR="00396E09" w:rsidRPr="00597930" w:rsidRDefault="00396E09" w:rsidP="00597930">
                        <w:pPr>
                          <w:spacing w:line="240" w:lineRule="atLeast"/>
                          <w:jc w:val="center"/>
                          <w:rPr>
                            <w:color w:val="000000" w:themeColor="text1"/>
                            <w:spacing w:val="-20"/>
                            <w:sz w:val="20"/>
                          </w:rPr>
                        </w:pPr>
                        <w:r w:rsidRPr="00835FF5">
                          <w:rPr>
                            <w:rFonts w:hint="eastAsia"/>
                            <w:color w:val="000000" w:themeColor="text1"/>
                            <w:spacing w:val="-20"/>
                            <w:sz w:val="20"/>
                          </w:rPr>
                          <w:t>S</w:t>
                        </w:r>
                      </w:p>
                      <w:p w14:paraId="5876118B" w14:textId="77777777" w:rsidR="00396E09" w:rsidRPr="00835FF5" w:rsidRDefault="00396E09" w:rsidP="00835FF5">
                        <w:pPr>
                          <w:spacing w:line="320" w:lineRule="atLeast"/>
                          <w:jc w:val="center"/>
                          <w:rPr>
                            <w:color w:val="000000" w:themeColor="text1"/>
                            <w:spacing w:val="-20"/>
                            <w:sz w:val="20"/>
                          </w:rPr>
                        </w:pPr>
                        <w:r w:rsidRPr="00835FF5">
                          <w:rPr>
                            <w:rFonts w:hint="eastAsia"/>
                            <w:color w:val="000000" w:themeColor="text1"/>
                            <w:spacing w:val="-20"/>
                            <w:sz w:val="20"/>
                          </w:rPr>
                          <w:t>N</w:t>
                        </w:r>
                      </w:p>
                    </w:txbxContent>
                  </v:textbox>
                </v:shape>
                <v:oval id="橢圓 278" o:spid="_x0000_s1518" style="position:absolute;left:2275;top:1049;width:3229;height:1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835FF5"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6E0EF91A" wp14:editId="2926EEBE">
                <wp:simplePos x="0" y="0"/>
                <wp:positionH relativeFrom="column">
                  <wp:posOffset>1845310</wp:posOffset>
                </wp:positionH>
                <wp:positionV relativeFrom="paragraph">
                  <wp:posOffset>112286</wp:posOffset>
                </wp:positionV>
                <wp:extent cx="322909" cy="144859"/>
                <wp:effectExtent l="0" t="0" r="20320" b="26670"/>
                <wp:wrapNone/>
                <wp:docPr id="274" name="橢圓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909" cy="14485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FE604C" id="橢圓 274" o:spid="_x0000_s1026" style="position:absolute;margin-left:145.3pt;margin-top:8.85pt;width:25.45pt;height:11.4pt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" fillcolor="white [3212]" strokecolor="white [3212]" strokeweight="1pt">
                <v:stroke joinstyle="miter"/>
              </v:oval>
            </w:pict>
          </mc:Fallback>
        </mc:AlternateContent>
      </w:r>
    </w:p>
    <w:p w14:paraId="26CC16CB" w14:textId="51A83DB6" w:rsidR="00835FF5" w:rsidRDefault="00835FF5">
      <w:pPr>
        <w:widowControl/>
        <w:adjustRightInd/>
        <w:spacing w:line="240" w:lineRule="auto"/>
        <w:textAlignment w:val="auto"/>
      </w:pPr>
    </w:p>
    <w:p w14:paraId="721348FB" w14:textId="1F8C7AA1" w:rsidR="00835FF5" w:rsidRDefault="00835FF5">
      <w:pPr>
        <w:widowControl/>
        <w:adjustRightInd/>
        <w:spacing w:line="240" w:lineRule="auto"/>
        <w:textAlignment w:val="auto"/>
      </w:pPr>
    </w:p>
    <w:p w14:paraId="0415845B" w14:textId="77777777" w:rsidR="00835FF5" w:rsidRDefault="00835FF5">
      <w:pPr>
        <w:widowControl/>
        <w:adjustRightInd/>
        <w:spacing w:line="240" w:lineRule="auto"/>
        <w:textAlignment w:val="auto"/>
      </w:pPr>
    </w:p>
    <w:p w14:paraId="6EE0A62C" w14:textId="77777777" w:rsidR="00835FF5" w:rsidRDefault="00835FF5">
      <w:pPr>
        <w:widowControl/>
        <w:adjustRightInd/>
        <w:spacing w:line="240" w:lineRule="auto"/>
        <w:textAlignment w:val="auto"/>
      </w:pPr>
    </w:p>
    <w:p w14:paraId="3D775B6C" w14:textId="64D8F17E" w:rsidR="001124BF" w:rsidRDefault="00160D65" w:rsidP="00EB710F">
      <w:pPr>
        <w:pStyle w:val="TIT1"/>
        <w:spacing w:before="60" w:afterLines="25" w:after="60"/>
        <w:ind w:left="357" w:hanging="357"/>
      </w:pPr>
      <w:r w:rsidRPr="00420336">
        <w:lastRenderedPageBreak/>
        <w:t>60</w:t>
      </w:r>
      <w:r w:rsidR="00C173D7" w:rsidRPr="00420336">
        <w:t>.</w:t>
      </w:r>
      <w:r w:rsidR="00C52F06" w:rsidRPr="00420336">
        <w:tab/>
      </w:r>
      <w:r w:rsidR="008933D4">
        <w:rPr>
          <w:rFonts w:hint="eastAsia"/>
        </w:rPr>
        <w:t>靜態模式時，</w:t>
      </w:r>
      <w:r w:rsidR="001124BF" w:rsidRPr="00420336">
        <w:t>線圈</w:t>
      </w:r>
      <w:r w:rsidR="00917906">
        <w:rPr>
          <w:rFonts w:hint="eastAsia"/>
        </w:rPr>
        <w:t>電流</w:t>
      </w:r>
      <w:r w:rsidR="00917906" w:rsidRPr="008933D4">
        <w:rPr>
          <w:position w:val="-4"/>
        </w:rPr>
        <w:object w:dxaOrig="180" w:dyaOrig="240" w14:anchorId="3983A8F8">
          <v:shape id="_x0000_i1175" type="#_x0000_t75" style="width:9pt;height:12.75pt" o:ole="">
            <v:imagedata r:id="rId363" o:title=""/>
          </v:shape>
          <o:OLEObject Type="Embed" ProgID="Equation.DSMT4" ShapeID="_x0000_i1175" DrawAspect="Content" ObjectID="_1703744345" r:id="rId364"/>
        </w:object>
      </w:r>
      <w:r w:rsidR="001124BF" w:rsidRPr="00420336">
        <w:t>與磁鐵之間的作用力量值為</w:t>
      </w:r>
      <w:r w:rsidR="00EB710F" w:rsidRPr="00EB710F">
        <w:rPr>
          <w:position w:val="-10"/>
        </w:rPr>
        <w:object w:dxaOrig="859" w:dyaOrig="320" w14:anchorId="5FC34870">
          <v:shape id="_x0000_i1176" type="#_x0000_t75" style="width:42.75pt;height:17.25pt" o:ole="">
            <v:imagedata r:id="rId365" o:title=""/>
          </v:shape>
          <o:OLEObject Type="Embed" ProgID="Equation.DSMT4" ShapeID="_x0000_i1176" DrawAspect="Content" ObjectID="_1703744346" r:id="rId366"/>
        </w:object>
      </w:r>
      <w:r w:rsidR="001124BF" w:rsidRPr="00420336">
        <w:rPr>
          <w:rFonts w:hint="eastAsia"/>
        </w:rPr>
        <w:t>。</w:t>
      </w:r>
      <w:r w:rsidR="001124BF" w:rsidRPr="00420336">
        <w:t>由於</w:t>
      </w:r>
      <w:r w:rsidR="001124BF" w:rsidRPr="00420336">
        <w:rPr>
          <w:rFonts w:hint="eastAsia"/>
        </w:rPr>
        <w:t>缺乏</w:t>
      </w:r>
      <w:r w:rsidR="001124BF" w:rsidRPr="00420336">
        <w:t>檢測</w:t>
      </w:r>
      <w:r w:rsidR="00EB710F" w:rsidRPr="00EB710F">
        <w:rPr>
          <w:position w:val="-10"/>
        </w:rPr>
        <w:object w:dxaOrig="279" w:dyaOrig="320" w14:anchorId="12A524AB">
          <v:shape id="_x0000_i1177" type="#_x0000_t75" style="width:13.5pt;height:17.25pt" o:ole="">
            <v:imagedata r:id="rId367" o:title=""/>
          </v:shape>
          <o:OLEObject Type="Embed" ProgID="Equation.DSMT4" ShapeID="_x0000_i1177" DrawAspect="Content" ObjectID="_1703744347" r:id="rId368"/>
        </w:object>
      </w:r>
      <w:r w:rsidR="001124BF" w:rsidRPr="00420336">
        <w:t>的設備，無法從</w:t>
      </w:r>
      <w:r w:rsidR="001124BF" w:rsidRPr="00420336">
        <w:rPr>
          <w:rFonts w:hint="eastAsia"/>
        </w:rPr>
        <w:t>靜態模式</w:t>
      </w:r>
      <w:r w:rsidR="001124BF" w:rsidRPr="00420336">
        <w:t>求得</w:t>
      </w:r>
      <w:proofErr w:type="gramStart"/>
      <w:r w:rsidR="001124BF" w:rsidRPr="00420336">
        <w:t>待測物</w:t>
      </w:r>
      <w:proofErr w:type="gramEnd"/>
      <w:r w:rsidR="001124BF" w:rsidRPr="00420336">
        <w:t>的質量</w:t>
      </w:r>
      <w:r w:rsidR="00EB710F" w:rsidRPr="00EB710F">
        <w:rPr>
          <w:position w:val="-4"/>
        </w:rPr>
        <w:object w:dxaOrig="300" w:dyaOrig="240" w14:anchorId="7448DBB1">
          <v:shape id="_x0000_i1178" type="#_x0000_t75" style="width:15pt;height:12.75pt" o:ole="">
            <v:imagedata r:id="rId369" o:title=""/>
          </v:shape>
          <o:OLEObject Type="Embed" ProgID="Equation.DSMT4" ShapeID="_x0000_i1178" DrawAspect="Content" ObjectID="_1703744348" r:id="rId370"/>
        </w:object>
      </w:r>
      <w:r w:rsidR="001124BF" w:rsidRPr="00420336">
        <w:t>。</w:t>
      </w:r>
      <w:r w:rsidR="00571487" w:rsidRPr="00420336">
        <w:rPr>
          <w:rFonts w:hint="eastAsia"/>
        </w:rPr>
        <w:t>但</w:t>
      </w:r>
      <w:r w:rsidR="00396CB5" w:rsidRPr="00420336">
        <w:rPr>
          <w:rFonts w:hint="eastAsia"/>
        </w:rPr>
        <w:t>可</w:t>
      </w:r>
      <w:r w:rsidR="001124BF" w:rsidRPr="00420336">
        <w:t>知，當線圈相對於磁</w:t>
      </w:r>
      <w:r w:rsidR="00917906">
        <w:rPr>
          <w:rFonts w:hint="eastAsia"/>
        </w:rPr>
        <w:t>鐵</w:t>
      </w:r>
      <w:r w:rsidR="001124BF" w:rsidRPr="00420336">
        <w:t>移動</w:t>
      </w:r>
      <w:r w:rsidR="001124BF" w:rsidRPr="00420336">
        <w:rPr>
          <w:rFonts w:hint="eastAsia"/>
        </w:rPr>
        <w:t>的</w:t>
      </w:r>
      <w:r w:rsidR="001124BF" w:rsidRPr="00420336">
        <w:t>速度為</w:t>
      </w:r>
      <w:r w:rsidR="00EB710F" w:rsidRPr="00EB710F">
        <w:rPr>
          <w:position w:val="-6"/>
        </w:rPr>
        <w:object w:dxaOrig="180" w:dyaOrig="200" w14:anchorId="51F82645">
          <v:shape id="_x0000_i1179" type="#_x0000_t75" style="width:10.5pt;height:11.25pt" o:ole="">
            <v:imagedata r:id="rId371" o:title=""/>
          </v:shape>
          <o:OLEObject Type="Embed" ProgID="Equation.DSMT4" ShapeID="_x0000_i1179" DrawAspect="Content" ObjectID="_1703744349" r:id="rId372"/>
        </w:object>
      </w:r>
      <w:r w:rsidR="001124BF" w:rsidRPr="00420336">
        <w:t>時，線圈</w:t>
      </w:r>
      <w:r w:rsidR="00917906">
        <w:rPr>
          <w:rFonts w:hint="eastAsia"/>
        </w:rPr>
        <w:t>的</w:t>
      </w:r>
      <w:r w:rsidR="001124BF" w:rsidRPr="00420336">
        <w:t>感應電動勢</w:t>
      </w:r>
      <w:r w:rsidR="00C52F06" w:rsidRPr="00420336">
        <w:rPr>
          <w:rFonts w:hint="eastAsia"/>
        </w:rPr>
        <w:t>（</w:t>
      </w:r>
      <w:r w:rsidR="001124BF" w:rsidRPr="00420336">
        <w:t>電壓</w:t>
      </w:r>
      <w:r w:rsidR="00C52F06" w:rsidRPr="00420336">
        <w:rPr>
          <w:rFonts w:hint="eastAsia"/>
        </w:rPr>
        <w:t>）</w:t>
      </w:r>
      <w:r w:rsidR="001124BF" w:rsidRPr="00420336">
        <w:t>為</w:t>
      </w:r>
      <w:r w:rsidR="00EB710F" w:rsidRPr="00EB710F">
        <w:rPr>
          <w:position w:val="-10"/>
        </w:rPr>
        <w:object w:dxaOrig="760" w:dyaOrig="320" w14:anchorId="66E2E263">
          <v:shape id="_x0000_i1180" type="#_x0000_t75" style="width:39pt;height:17.25pt" o:ole="">
            <v:imagedata r:id="rId373" o:title=""/>
          </v:shape>
          <o:OLEObject Type="Embed" ProgID="Equation.DSMT4" ShapeID="_x0000_i1180" DrawAspect="Content" ObjectID="_1703744350" r:id="rId374"/>
        </w:object>
      </w:r>
      <w:r w:rsidR="00917906">
        <w:rPr>
          <w:rFonts w:hint="eastAsia"/>
        </w:rPr>
        <w:t>，動態模式與靜態模式的</w:t>
      </w:r>
      <w:r w:rsidR="00917906" w:rsidRPr="00EB710F">
        <w:rPr>
          <w:position w:val="-10"/>
        </w:rPr>
        <w:object w:dxaOrig="279" w:dyaOrig="320" w14:anchorId="6563B5A7">
          <v:shape id="_x0000_i1181" type="#_x0000_t75" style="width:13.5pt;height:17.25pt" o:ole="">
            <v:imagedata r:id="rId375" o:title=""/>
          </v:shape>
          <o:OLEObject Type="Embed" ProgID="Equation.DSMT4" ShapeID="_x0000_i1181" DrawAspect="Content" ObjectID="_1703744351" r:id="rId376"/>
        </w:object>
      </w:r>
      <w:r w:rsidR="00917906">
        <w:rPr>
          <w:rFonts w:hint="eastAsia"/>
        </w:rPr>
        <w:t>相同</w:t>
      </w:r>
      <w:r w:rsidR="003917EB">
        <w:rPr>
          <w:rFonts w:hint="eastAsia"/>
        </w:rPr>
        <w:t>，示意如圖</w:t>
      </w:r>
      <w:r w:rsidR="003917EB">
        <w:rPr>
          <w:rFonts w:hint="eastAsia"/>
        </w:rPr>
        <w:t>2</w:t>
      </w:r>
      <w:r w:rsidR="001C2C07">
        <w:rPr>
          <w:rFonts w:hint="eastAsia"/>
        </w:rPr>
        <w:t>7</w:t>
      </w:r>
      <w:r w:rsidR="001124BF" w:rsidRPr="00420336">
        <w:rPr>
          <w:rFonts w:hint="eastAsia"/>
        </w:rPr>
        <w:t>。</w:t>
      </w:r>
      <w:r w:rsidR="001124BF" w:rsidRPr="00420336">
        <w:t>分析線圈速度</w:t>
      </w:r>
      <w:r w:rsidR="00EB710F" w:rsidRPr="00EB710F">
        <w:rPr>
          <w:position w:val="-6"/>
        </w:rPr>
        <w:object w:dxaOrig="180" w:dyaOrig="200" w14:anchorId="5D7112A9">
          <v:shape id="_x0000_i1182" type="#_x0000_t75" style="width:10.5pt;height:11.25pt" o:ole="">
            <v:imagedata r:id="rId377" o:title=""/>
          </v:shape>
          <o:OLEObject Type="Embed" ProgID="Equation.DSMT4" ShapeID="_x0000_i1182" DrawAspect="Content" ObjectID="_1703744352" r:id="rId378"/>
        </w:object>
      </w:r>
      <w:r w:rsidR="001124BF" w:rsidRPr="00420336">
        <w:t>，以及對應的電壓表讀數</w:t>
      </w:r>
      <w:r w:rsidR="00917906" w:rsidRPr="00917906">
        <w:rPr>
          <w:position w:val="-8"/>
        </w:rPr>
        <w:object w:dxaOrig="220" w:dyaOrig="260" w14:anchorId="25852A1C">
          <v:shape id="_x0000_i1183" type="#_x0000_t75" style="width:12.75pt;height:13.5pt" o:ole="">
            <v:imagedata r:id="rId379" o:title=""/>
          </v:shape>
          <o:OLEObject Type="Embed" ProgID="Equation.DSMT4" ShapeID="_x0000_i1183" DrawAspect="Content" ObjectID="_1703744353" r:id="rId380"/>
        </w:object>
      </w:r>
      <w:r w:rsidR="001124BF" w:rsidRPr="00420336">
        <w:rPr>
          <w:rFonts w:hint="eastAsia"/>
        </w:rPr>
        <w:t>，</w:t>
      </w:r>
      <w:r w:rsidR="00571487" w:rsidRPr="00420336">
        <w:rPr>
          <w:rFonts w:hint="eastAsia"/>
        </w:rPr>
        <w:t>其數據如</w:t>
      </w:r>
      <w:r w:rsidR="001124BF" w:rsidRPr="00420336">
        <w:t>表</w:t>
      </w:r>
      <w:r w:rsidR="00117169" w:rsidRPr="00420336">
        <w:rPr>
          <w:rFonts w:hint="eastAsia"/>
        </w:rPr>
        <w:t>5</w:t>
      </w:r>
      <w:r w:rsidR="00571487" w:rsidRPr="00420336">
        <w:rPr>
          <w:rFonts w:hint="eastAsia"/>
        </w:rPr>
        <w:t>，</w:t>
      </w:r>
      <w:r w:rsidR="003917EB">
        <w:rPr>
          <w:rFonts w:hint="eastAsia"/>
        </w:rPr>
        <w:t>並繪製感應電壓對線圈速度（</w:t>
      </w:r>
      <w:r w:rsidR="00EB710F" w:rsidRPr="00EB710F">
        <w:rPr>
          <w:position w:val="-6"/>
        </w:rPr>
        <w:object w:dxaOrig="400" w:dyaOrig="260" w14:anchorId="3397BB25">
          <v:shape id="_x0000_i1184" type="#_x0000_t75" style="width:20.25pt;height:13.5pt" o:ole="">
            <v:imagedata r:id="rId381" o:title=""/>
          </v:shape>
          <o:OLEObject Type="Embed" ProgID="Equation.DSMT4" ShapeID="_x0000_i1184" DrawAspect="Content" ObjectID="_1703744354" r:id="rId382"/>
        </w:object>
      </w:r>
      <w:r w:rsidR="003917EB">
        <w:rPr>
          <w:rFonts w:hint="eastAsia"/>
        </w:rPr>
        <w:t>）</w:t>
      </w:r>
      <w:r w:rsidR="003917EB" w:rsidRPr="00420336">
        <w:t>的</w:t>
      </w:r>
      <w:r w:rsidR="00917906">
        <w:rPr>
          <w:rFonts w:hint="eastAsia"/>
        </w:rPr>
        <w:t>關係</w:t>
      </w:r>
      <w:r w:rsidR="003917EB" w:rsidRPr="00420336">
        <w:t>圖</w:t>
      </w:r>
      <w:r w:rsidR="003917EB">
        <w:rPr>
          <w:rFonts w:hint="eastAsia"/>
        </w:rPr>
        <w:t>，如圖</w:t>
      </w:r>
      <w:r w:rsidR="001C2C07">
        <w:rPr>
          <w:rFonts w:hint="eastAsia"/>
        </w:rPr>
        <w:t>28</w:t>
      </w:r>
      <w:r w:rsidR="003917EB">
        <w:rPr>
          <w:rFonts w:hint="eastAsia"/>
        </w:rPr>
        <w:t>所示，</w:t>
      </w:r>
      <w:r w:rsidR="00571487" w:rsidRPr="00420336">
        <w:rPr>
          <w:rFonts w:hint="eastAsia"/>
        </w:rPr>
        <w:t>藉以推算</w:t>
      </w:r>
      <w:r w:rsidR="00182EE5">
        <w:rPr>
          <w:position w:val="-10"/>
        </w:rPr>
        <w:pict w14:anchorId="1A73BAFB">
          <v:shape id="_x0000_i1185" type="#_x0000_t75" style="width:13.5pt;height:17.25pt">
            <v:imagedata r:id="rId375" o:title=""/>
          </v:shape>
        </w:pict>
      </w:r>
      <w:r w:rsidR="00571487" w:rsidRPr="00420336">
        <w:rPr>
          <w:rFonts w:hint="eastAsia"/>
        </w:rPr>
        <w:t>值。</w:t>
      </w:r>
      <w:r w:rsidR="003917EB">
        <w:rPr>
          <w:rFonts w:hint="eastAsia"/>
        </w:rPr>
        <w:t>當</w:t>
      </w:r>
      <w:r w:rsidR="001124BF" w:rsidRPr="00420336">
        <w:t>天平</w:t>
      </w:r>
      <w:r w:rsidR="00571487" w:rsidRPr="00420336">
        <w:rPr>
          <w:rFonts w:hint="eastAsia"/>
        </w:rPr>
        <w:t>達</w:t>
      </w:r>
      <w:r w:rsidR="001124BF" w:rsidRPr="00420336">
        <w:t>靜態平衡時</w:t>
      </w:r>
      <w:r w:rsidR="003917EB">
        <w:rPr>
          <w:rFonts w:hint="eastAsia"/>
        </w:rPr>
        <w:t>，</w:t>
      </w:r>
      <w:r w:rsidR="001124BF" w:rsidRPr="00420336">
        <w:t>線圈電流為</w:t>
      </w:r>
      <w:r w:rsidR="00EB710F" w:rsidRPr="00EB710F">
        <w:rPr>
          <w:position w:val="-6"/>
        </w:rPr>
        <w:object w:dxaOrig="1040" w:dyaOrig="260" w14:anchorId="0E844595">
          <v:shape id="_x0000_i1186" type="#_x0000_t75" style="width:52.5pt;height:13.5pt" o:ole="">
            <v:imagedata r:id="rId383" o:title=""/>
          </v:shape>
          <o:OLEObject Type="Embed" ProgID="Equation.DSMT4" ShapeID="_x0000_i1186" DrawAspect="Content" ObjectID="_1703744355" r:id="rId384"/>
        </w:object>
      </w:r>
      <w:r w:rsidR="001124BF" w:rsidRPr="00420336">
        <w:t>，</w:t>
      </w:r>
      <w:r w:rsidR="003917EB">
        <w:rPr>
          <w:rFonts w:hint="eastAsia"/>
        </w:rPr>
        <w:t>試</w:t>
      </w:r>
      <w:r w:rsidR="00571487" w:rsidRPr="00420336">
        <w:rPr>
          <w:rFonts w:hint="eastAsia"/>
        </w:rPr>
        <w:t>以</w:t>
      </w:r>
      <w:r w:rsidR="00571487" w:rsidRPr="00420336">
        <w:rPr>
          <w:rFonts w:hint="eastAsia"/>
        </w:rPr>
        <w:t>kg</w:t>
      </w:r>
      <w:r w:rsidR="00571487" w:rsidRPr="00420336">
        <w:rPr>
          <w:rFonts w:hint="eastAsia"/>
        </w:rPr>
        <w:t>為單位，</w:t>
      </w:r>
      <w:r w:rsidR="001124BF" w:rsidRPr="00420336">
        <w:rPr>
          <w:rFonts w:hint="eastAsia"/>
        </w:rPr>
        <w:t>計算</w:t>
      </w:r>
      <w:proofErr w:type="gramStart"/>
      <w:r w:rsidR="001124BF" w:rsidRPr="00420336">
        <w:t>待測物</w:t>
      </w:r>
      <w:proofErr w:type="gramEnd"/>
      <w:r w:rsidR="001124BF" w:rsidRPr="00420336">
        <w:t>的質量，</w:t>
      </w:r>
      <w:r w:rsidR="00917906">
        <w:rPr>
          <w:rFonts w:hint="eastAsia"/>
        </w:rPr>
        <w:t>須寫出計算步驟，</w:t>
      </w:r>
      <w:bookmarkStart w:id="11" w:name="_GoBack"/>
      <w:bookmarkEnd w:id="11"/>
      <w:r w:rsidR="00917906">
        <w:rPr>
          <w:rFonts w:hint="eastAsia"/>
        </w:rPr>
        <w:t>並四捨五入</w:t>
      </w:r>
      <w:r w:rsidR="001124BF" w:rsidRPr="00420336">
        <w:rPr>
          <w:rFonts w:hint="eastAsia"/>
        </w:rPr>
        <w:t>至</w:t>
      </w:r>
      <w:r w:rsidR="001124BF" w:rsidRPr="00420336">
        <w:t>小數第</w:t>
      </w:r>
      <w:r w:rsidR="001124BF" w:rsidRPr="00420336">
        <w:t>1</w:t>
      </w:r>
      <w:r w:rsidR="001124BF" w:rsidRPr="00420336">
        <w:t>位。</w:t>
      </w:r>
      <w:r w:rsidR="001654AC" w:rsidRPr="00420336">
        <w:rPr>
          <w:rFonts w:hint="eastAsia"/>
        </w:rPr>
        <w:t>（</w:t>
      </w:r>
      <w:r w:rsidR="003917EB">
        <w:rPr>
          <w:rFonts w:hint="eastAsia"/>
        </w:rPr>
        <w:t>4</w:t>
      </w:r>
      <w:r w:rsidR="00A835E5" w:rsidRPr="00420336">
        <w:rPr>
          <w:rFonts w:hint="eastAsia"/>
        </w:rPr>
        <w:t>分</w:t>
      </w:r>
      <w:r w:rsidR="001654AC" w:rsidRPr="00420336">
        <w:rPr>
          <w:rFonts w:hint="eastAsia"/>
        </w:rPr>
        <w:t>）（</w:t>
      </w:r>
      <w:r w:rsidR="001124BF" w:rsidRPr="00420336">
        <w:rPr>
          <w:rFonts w:hint="eastAsia"/>
        </w:rPr>
        <w:t>已知</w:t>
      </w:r>
      <w:r w:rsidR="00571487" w:rsidRPr="00420336">
        <w:rPr>
          <w:rFonts w:hint="eastAsia"/>
        </w:rPr>
        <w:t>重力加速度</w:t>
      </w:r>
      <w:r w:rsidR="003917EB">
        <w:rPr>
          <w:rFonts w:hint="eastAsia"/>
        </w:rPr>
        <w:t>量值</w:t>
      </w:r>
      <w:r w:rsidR="00EB710F" w:rsidRPr="00EB710F">
        <w:rPr>
          <w:position w:val="-10"/>
        </w:rPr>
        <w:object w:dxaOrig="1280" w:dyaOrig="360" w14:anchorId="5FAAB54C">
          <v:shape id="_x0000_i1187" type="#_x0000_t75" style="width:63.75pt;height:18pt" o:ole="">
            <v:imagedata r:id="rId385" o:title=""/>
          </v:shape>
          <o:OLEObject Type="Embed" ProgID="Equation.DSMT4" ShapeID="_x0000_i1187" DrawAspect="Content" ObjectID="_1703744356" r:id="rId386"/>
        </w:object>
      </w:r>
      <w:r w:rsidR="001654AC" w:rsidRPr="00420336">
        <w:rPr>
          <w:rFonts w:hint="eastAsia"/>
        </w:rPr>
        <w:t>）</w:t>
      </w:r>
    </w:p>
    <w:p w14:paraId="3066A871" w14:textId="3254C466" w:rsidR="008652EC" w:rsidRDefault="008652EC" w:rsidP="00E02DD1">
      <w:pPr>
        <w:ind w:leftChars="150"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79C6E3EF" wp14:editId="55A1C185">
                <wp:simplePos x="0" y="0"/>
                <wp:positionH relativeFrom="column">
                  <wp:posOffset>4570594</wp:posOffset>
                </wp:positionH>
                <wp:positionV relativeFrom="paragraph">
                  <wp:posOffset>78740</wp:posOffset>
                </wp:positionV>
                <wp:extent cx="1230630" cy="1850390"/>
                <wp:effectExtent l="0" t="0" r="7620" b="0"/>
                <wp:wrapSquare wrapText="bothSides"/>
                <wp:docPr id="23" name="群組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1850390"/>
                          <a:chOff x="-119390" y="0"/>
                          <a:chExt cx="1232178" cy="1849120"/>
                        </a:xfrm>
                      </wpg:grpSpPr>
                      <wpg:grpSp>
                        <wpg:cNvPr id="8" name="群組 8"/>
                        <wpg:cNvGrpSpPr>
                          <a:grpSpLocks noChangeAspect="1"/>
                        </wpg:cNvGrpSpPr>
                        <wpg:grpSpPr>
                          <a:xfrm>
                            <a:off x="-119390" y="0"/>
                            <a:ext cx="1232178" cy="1849120"/>
                            <a:chOff x="-122500" y="0"/>
                            <a:chExt cx="1264230" cy="1904607"/>
                          </a:xfrm>
                        </wpg:grpSpPr>
                        <wps:wsp>
                          <wps:cNvPr id="19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411" y="1708096"/>
                              <a:ext cx="555674" cy="1965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21C60E" w14:textId="505FADF2" w:rsidR="00396E09" w:rsidRPr="00260A4A" w:rsidRDefault="00396E09" w:rsidP="00260A4A">
                                <w:pPr>
                                  <w:spacing w:line="240" w:lineRule="atLeast"/>
                                  <w:jc w:val="center"/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260A4A">
                                  <w:rPr>
                                    <w:rFonts w:eastAsiaTheme="minorEastAsia" w:hint="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 w:rsidRPr="00260A4A"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>
                                  <w:rPr>
                                    <w:rFonts w:eastAsiaTheme="minorEastAsia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g:grpSp>
                          <wpg:cNvPr id="7" name="群組 7"/>
                          <wpg:cNvGrpSpPr/>
                          <wpg:grpSpPr>
                            <a:xfrm>
                              <a:off x="-122500" y="0"/>
                              <a:ext cx="1264230" cy="1617345"/>
                              <a:chOff x="-122500" y="0"/>
                              <a:chExt cx="1264230" cy="1617345"/>
                            </a:xfrm>
                          </wpg:grpSpPr>
                          <pic:pic xmlns:pic="http://schemas.openxmlformats.org/drawingml/2006/picture">
                            <pic:nvPicPr>
                              <pic:cNvPr id="196" name="圖片 19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87">
                                <a:grayscl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41730" cy="16173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22500" y="528540"/>
                                <a:ext cx="554970" cy="17518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5D1572" w14:textId="29218D76" w:rsidR="00396E09" w:rsidRPr="00EC7089" w:rsidRDefault="00396E09" w:rsidP="00260A4A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 w:rsidRPr="00EC7089"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271" y="1078252"/>
                                <a:ext cx="302260" cy="464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9AD46" w14:textId="19703E09" w:rsidR="00396E09" w:rsidRDefault="00396E09" w:rsidP="00E02DD1">
                                  <w:pPr>
                                    <w:spacing w:afterLines="100" w:after="240"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  <w:p w14:paraId="0208AA0D" w14:textId="217072D7" w:rsidR="00396E09" w:rsidRPr="00260A4A" w:rsidRDefault="00396E09" w:rsidP="00E02DD1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eastAsiaTheme="minor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22" name="直線單箭頭接點 22"/>
                        <wps:cNvCnPr/>
                        <wps:spPr>
                          <a:xfrm>
                            <a:off x="833120" y="370840"/>
                            <a:ext cx="0" cy="492760"/>
                          </a:xfrm>
                          <a:prstGeom prst="straightConnector1">
                            <a:avLst/>
                          </a:prstGeom>
                          <a:ln w="19050">
                            <a:headEnd type="stealth"/>
                            <a:tailEnd type="stealt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C6E3EF" id="群組 23" o:spid="_x0000_s1519" style="position:absolute;left:0;text-align:left;margin-left:359.9pt;margin-top:6.2pt;width:96.9pt;height:145.7pt;z-index:251649536;mso-width-relative:margin;mso-height-relative:margin" coordorigin="-1193" coordsize="12321,18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">
                <v:group id="群組 8" o:spid="_x0000_s1520" style="position:absolute;left:-1193;width:12320;height:18491" coordorigin="-1225" coordsize="12642,19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o:lock v:ext="edit" aspectratio="t"/>
                  <v:shape id="_x0000_s1521" type="#_x0000_t202" style="position:absolute;left:2304;top:17080;width:5556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" stroked="f">
                    <v:textbox style="mso-fit-shape-to-text:t" inset="0,0,0,0">
                      <w:txbxContent>
                        <w:p w14:paraId="3C21C60E" w14:textId="505FADF2" w:rsidR="00396E09" w:rsidRPr="00260A4A" w:rsidRDefault="00396E09" w:rsidP="00260A4A">
                          <w:pPr>
                            <w:spacing w:line="240" w:lineRule="atLeast"/>
                            <w:jc w:val="center"/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260A4A">
                            <w:rPr>
                              <w:rFonts w:eastAsiaTheme="minorEastAsia" w:hint="eastAsia"/>
                              <w:color w:val="000000" w:themeColor="text1"/>
                              <w:sz w:val="22"/>
                              <w:szCs w:val="22"/>
                            </w:rPr>
                            <w:t>圖</w:t>
                          </w:r>
                          <w:r w:rsidRPr="00260A4A"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eastAsiaTheme="minorEastAsia"/>
                              <w:color w:val="000000" w:themeColor="text1"/>
                              <w:sz w:val="22"/>
                              <w:szCs w:val="22"/>
                            </w:rPr>
                            <w:t>7</w:t>
                          </w:r>
                        </w:p>
                      </w:txbxContent>
                    </v:textbox>
                  </v:shape>
                  <v:group id="群組 7" o:spid="_x0000_s1522" style="position:absolute;left:-1225;width:12642;height:16173" coordorigin="-1225" coordsize="12642,16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圖片 196" o:spid="_x0000_s1523" type="#_x0000_t75" style="position:absolute;width:11417;height:16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">
                      <v:imagedata r:id="rId388" o:title="" grayscale="t"/>
                    </v:shape>
                    <v:shape id="_x0000_s1524" type="#_x0000_t202" style="position:absolute;left:-1225;top:5285;width:554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" filled="f" stroked="f">
                      <v:textbox style="mso-fit-shape-to-text:t" inset="0,0,0,0">
                        <w:txbxContent>
                          <w:p w14:paraId="425D1572" w14:textId="29218D76" w:rsidR="00396E09" w:rsidRPr="00EC7089" w:rsidRDefault="00396E09" w:rsidP="00260A4A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C7089">
                              <w:rPr>
                                <w:rFonts w:eastAsiaTheme="minorEastAsia" w:hint="eastAsia"/>
                                <w:color w:val="000000" w:themeColor="text1"/>
                                <w:sz w:val="22"/>
                                <w:szCs w:val="22"/>
                              </w:rPr>
                              <w:t>V</w:t>
                            </w:r>
                          </w:p>
                        </w:txbxContent>
                      </v:textbox>
                    </v:shape>
                    <v:shape id="_x0000_s1525" type="#_x0000_t202" style="position:absolute;left:4492;top:10782;width:3023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  <v:textbox inset="0,0,0,0">
                        <w:txbxContent>
                          <w:p w14:paraId="00C9AD46" w14:textId="19703E09" w:rsidR="00396E09" w:rsidRDefault="00396E09" w:rsidP="00E02DD1">
                            <w:pPr>
                              <w:spacing w:afterLines="100" w:after="240"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  <w:p w14:paraId="0208AA0D" w14:textId="217072D7" w:rsidR="00396E09" w:rsidRPr="00260A4A" w:rsidRDefault="00396E09" w:rsidP="00E02DD1">
                            <w:pPr>
                              <w:spacing w:line="240" w:lineRule="atLeast"/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</v:group>
                <v:shape id="直線單箭頭接點 22" o:spid="_x0000_s1526" type="#_x0000_t32" style="position:absolute;left:8331;top:3708;width:0;height:49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" strokecolor="black [3200]" strokeweight="1.5pt">
                  <v:stroke startarrow="classic" endarrow="classic" joinstyle="miter"/>
                </v:shape>
                <w10:wrap type="square"/>
              </v:group>
            </w:pict>
          </mc:Fallback>
        </mc:AlternateContent>
      </w:r>
    </w:p>
    <w:tbl>
      <w:tblPr>
        <w:tblStyle w:val="af7"/>
        <w:tblW w:w="6446" w:type="dxa"/>
        <w:tblInd w:w="353" w:type="dxa"/>
        <w:tblLayout w:type="fixed"/>
        <w:tblLook w:val="04A0" w:firstRow="1" w:lastRow="0" w:firstColumn="1" w:lastColumn="0" w:noHBand="0" w:noVBand="1"/>
      </w:tblPr>
      <w:tblGrid>
        <w:gridCol w:w="2619"/>
        <w:gridCol w:w="765"/>
        <w:gridCol w:w="765"/>
        <w:gridCol w:w="766"/>
        <w:gridCol w:w="765"/>
        <w:gridCol w:w="766"/>
      </w:tblGrid>
      <w:tr w:rsidR="00A37113" w:rsidRPr="008755E0" w14:paraId="7CC88E40" w14:textId="77777777" w:rsidTr="00A37113">
        <w:trPr>
          <w:trHeight w:val="381"/>
        </w:trPr>
        <w:tc>
          <w:tcPr>
            <w:tcW w:w="6446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0D5952B" w14:textId="38D6D5A7" w:rsidR="00A37113" w:rsidRPr="008755E0" w:rsidRDefault="00A37113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A37113">
              <w:rPr>
                <w:rFonts w:hint="eastAsia"/>
                <w:spacing w:val="10"/>
                <w:sz w:val="22"/>
                <w:szCs w:val="22"/>
              </w:rPr>
              <w:t>表</w:t>
            </w:r>
            <w:r w:rsidRPr="00A37113">
              <w:rPr>
                <w:rFonts w:hint="eastAsia"/>
                <w:spacing w:val="10"/>
                <w:sz w:val="22"/>
                <w:szCs w:val="22"/>
              </w:rPr>
              <w:t>5</w:t>
            </w:r>
          </w:p>
        </w:tc>
      </w:tr>
      <w:tr w:rsidR="00A37113" w:rsidRPr="008755E0" w14:paraId="22BDAE7A" w14:textId="77777777" w:rsidTr="00A37113">
        <w:trPr>
          <w:trHeight w:val="752"/>
        </w:trPr>
        <w:tc>
          <w:tcPr>
            <w:tcW w:w="2619" w:type="dxa"/>
            <w:vAlign w:val="center"/>
          </w:tcPr>
          <w:p w14:paraId="60A10412" w14:textId="77777777" w:rsidR="008652EC" w:rsidRPr="00A37113" w:rsidRDefault="008652EC" w:rsidP="00A37113">
            <w:pPr>
              <w:spacing w:line="240" w:lineRule="atLeast"/>
              <w:ind w:rightChars="57" w:right="137"/>
              <w:rPr>
                <w:spacing w:val="8"/>
                <w:sz w:val="22"/>
                <w:szCs w:val="22"/>
              </w:rPr>
            </w:pPr>
            <w:r w:rsidRPr="00A37113">
              <w:rPr>
                <w:spacing w:val="8"/>
                <w:sz w:val="22"/>
                <w:szCs w:val="22"/>
              </w:rPr>
              <w:t>線圈速度</w:t>
            </w:r>
            <w:r w:rsidRPr="00A37113">
              <w:rPr>
                <w:rFonts w:eastAsia="細明體"/>
                <w:spacing w:val="8"/>
                <w:position w:val="-6"/>
                <w:sz w:val="22"/>
                <w:szCs w:val="22"/>
              </w:rPr>
              <w:object w:dxaOrig="180" w:dyaOrig="200" w14:anchorId="146E75D1">
                <v:shape id="_x0000_i1188" type="#_x0000_t75" style="width:10.5pt;height:11.25pt" o:ole="">
                  <v:imagedata r:id="rId389" o:title=""/>
                </v:shape>
                <o:OLEObject Type="Embed" ProgID="Equation.DSMT4" ShapeID="_x0000_i1188" DrawAspect="Content" ObjectID="_1703744357" r:id="rId390"/>
              </w:object>
            </w:r>
            <w:r w:rsidRPr="00A37113">
              <w:rPr>
                <w:rFonts w:hint="eastAsia"/>
                <w:spacing w:val="8"/>
                <w:sz w:val="22"/>
                <w:szCs w:val="22"/>
              </w:rPr>
              <w:t>（</w:t>
            </w:r>
            <w:r w:rsidRPr="00A37113">
              <w:rPr>
                <w:spacing w:val="8"/>
                <w:sz w:val="22"/>
                <w:szCs w:val="22"/>
              </w:rPr>
              <w:t>mm/s</w:t>
            </w:r>
            <w:r w:rsidRPr="00A37113">
              <w:rPr>
                <w:rFonts w:hint="eastAsia"/>
                <w:spacing w:val="8"/>
                <w:sz w:val="22"/>
                <w:szCs w:val="22"/>
              </w:rPr>
              <w:t>）</w:t>
            </w:r>
          </w:p>
        </w:tc>
        <w:tc>
          <w:tcPr>
            <w:tcW w:w="765" w:type="dxa"/>
            <w:vAlign w:val="center"/>
          </w:tcPr>
          <w:p w14:paraId="1C260BC5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rFonts w:eastAsia="細明體"/>
                <w:spacing w:val="10"/>
                <w:position w:val="-6"/>
                <w:sz w:val="22"/>
                <w:szCs w:val="22"/>
              </w:rPr>
              <w:object w:dxaOrig="499" w:dyaOrig="260" w14:anchorId="6CAA8CEB">
                <v:shape id="_x0000_i1189" type="#_x0000_t75" style="width:24.75pt;height:13.5pt" o:ole="">
                  <v:imagedata r:id="rId391" o:title=""/>
                </v:shape>
                <o:OLEObject Type="Embed" ProgID="Equation.DSMT4" ShapeID="_x0000_i1189" DrawAspect="Content" ObjectID="_1703744358" r:id="rId392"/>
              </w:object>
            </w:r>
          </w:p>
        </w:tc>
        <w:tc>
          <w:tcPr>
            <w:tcW w:w="765" w:type="dxa"/>
            <w:vAlign w:val="center"/>
          </w:tcPr>
          <w:p w14:paraId="7A9E4740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rFonts w:eastAsia="細明體"/>
                <w:spacing w:val="10"/>
                <w:position w:val="-10"/>
                <w:sz w:val="22"/>
                <w:szCs w:val="22"/>
              </w:rPr>
              <w:object w:dxaOrig="499" w:dyaOrig="320" w14:anchorId="65ED03D6">
                <v:shape id="_x0000_i1190" type="#_x0000_t75" style="width:24.75pt;height:17.25pt" o:ole="">
                  <v:imagedata r:id="rId393" o:title=""/>
                </v:shape>
                <o:OLEObject Type="Embed" ProgID="Equation.DSMT4" ShapeID="_x0000_i1190" DrawAspect="Content" ObjectID="_1703744359" r:id="rId394"/>
              </w:object>
            </w:r>
          </w:p>
        </w:tc>
        <w:tc>
          <w:tcPr>
            <w:tcW w:w="766" w:type="dxa"/>
            <w:vAlign w:val="center"/>
          </w:tcPr>
          <w:p w14:paraId="2520556B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spacing w:val="10"/>
                <w:sz w:val="22"/>
                <w:szCs w:val="22"/>
              </w:rPr>
              <w:t>0.1</w:t>
            </w:r>
          </w:p>
        </w:tc>
        <w:tc>
          <w:tcPr>
            <w:tcW w:w="765" w:type="dxa"/>
            <w:vAlign w:val="center"/>
          </w:tcPr>
          <w:p w14:paraId="6479A463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spacing w:val="10"/>
                <w:sz w:val="22"/>
                <w:szCs w:val="22"/>
              </w:rPr>
              <w:t>1.8</w:t>
            </w:r>
          </w:p>
        </w:tc>
        <w:tc>
          <w:tcPr>
            <w:tcW w:w="766" w:type="dxa"/>
            <w:vAlign w:val="center"/>
          </w:tcPr>
          <w:p w14:paraId="29A464D9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spacing w:val="10"/>
                <w:sz w:val="22"/>
                <w:szCs w:val="22"/>
              </w:rPr>
              <w:t>3.6</w:t>
            </w:r>
          </w:p>
        </w:tc>
      </w:tr>
      <w:tr w:rsidR="00A37113" w:rsidRPr="008755E0" w14:paraId="343515D3" w14:textId="77777777" w:rsidTr="00A37113">
        <w:trPr>
          <w:trHeight w:val="752"/>
        </w:trPr>
        <w:tc>
          <w:tcPr>
            <w:tcW w:w="2619" w:type="dxa"/>
            <w:vAlign w:val="center"/>
          </w:tcPr>
          <w:p w14:paraId="61DB4966" w14:textId="77777777" w:rsidR="008652EC" w:rsidRPr="008755E0" w:rsidRDefault="008652EC" w:rsidP="00A37113">
            <w:pPr>
              <w:spacing w:line="240" w:lineRule="atLeast"/>
              <w:ind w:rightChars="57" w:right="137"/>
              <w:rPr>
                <w:spacing w:val="10"/>
                <w:sz w:val="22"/>
                <w:szCs w:val="22"/>
              </w:rPr>
            </w:pPr>
            <w:r w:rsidRPr="008755E0">
              <w:rPr>
                <w:spacing w:val="10"/>
                <w:sz w:val="22"/>
                <w:szCs w:val="22"/>
              </w:rPr>
              <w:t>感應電壓</w:t>
            </w:r>
            <w:r w:rsidRPr="008755E0">
              <w:rPr>
                <w:rFonts w:eastAsia="細明體"/>
                <w:spacing w:val="10"/>
                <w:position w:val="-6"/>
                <w:sz w:val="22"/>
                <w:szCs w:val="22"/>
              </w:rPr>
              <w:object w:dxaOrig="220" w:dyaOrig="260" w14:anchorId="50B91B4F">
                <v:shape id="_x0000_i1191" type="#_x0000_t75" style="width:12.75pt;height:13.5pt" o:ole="">
                  <v:imagedata r:id="rId395" o:title=""/>
                </v:shape>
                <o:OLEObject Type="Embed" ProgID="Equation.DSMT4" ShapeID="_x0000_i1191" DrawAspect="Content" ObjectID="_1703744360" r:id="rId396"/>
              </w:object>
            </w:r>
            <w:r w:rsidRPr="008755E0">
              <w:rPr>
                <w:rFonts w:hint="eastAsia"/>
                <w:spacing w:val="10"/>
                <w:sz w:val="22"/>
                <w:szCs w:val="22"/>
              </w:rPr>
              <w:t>（</w:t>
            </w:r>
            <w:r w:rsidRPr="008755E0">
              <w:rPr>
                <w:spacing w:val="10"/>
                <w:sz w:val="22"/>
                <w:szCs w:val="22"/>
              </w:rPr>
              <w:t>mV</w:t>
            </w:r>
            <w:r w:rsidRPr="008755E0">
              <w:rPr>
                <w:rFonts w:hint="eastAsia"/>
                <w:spacing w:val="10"/>
                <w:sz w:val="22"/>
                <w:szCs w:val="22"/>
              </w:rPr>
              <w:t>）</w:t>
            </w:r>
          </w:p>
        </w:tc>
        <w:tc>
          <w:tcPr>
            <w:tcW w:w="765" w:type="dxa"/>
            <w:vAlign w:val="center"/>
          </w:tcPr>
          <w:p w14:paraId="349BA80B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rFonts w:eastAsia="細明體"/>
                <w:spacing w:val="10"/>
                <w:position w:val="-6"/>
                <w:sz w:val="22"/>
                <w:szCs w:val="22"/>
              </w:rPr>
              <w:object w:dxaOrig="440" w:dyaOrig="260" w14:anchorId="6859751F">
                <v:shape id="_x0000_i1192" type="#_x0000_t75" style="width:22.5pt;height:13.5pt" o:ole="">
                  <v:imagedata r:id="rId397" o:title=""/>
                </v:shape>
                <o:OLEObject Type="Embed" ProgID="Equation.DSMT4" ShapeID="_x0000_i1192" DrawAspect="Content" ObjectID="_1703744361" r:id="rId398"/>
              </w:object>
            </w:r>
          </w:p>
        </w:tc>
        <w:tc>
          <w:tcPr>
            <w:tcW w:w="765" w:type="dxa"/>
            <w:vAlign w:val="center"/>
          </w:tcPr>
          <w:p w14:paraId="528A8D9B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rFonts w:eastAsia="細明體"/>
                <w:spacing w:val="10"/>
                <w:position w:val="-6"/>
                <w:sz w:val="22"/>
                <w:szCs w:val="22"/>
              </w:rPr>
              <w:object w:dxaOrig="440" w:dyaOrig="260" w14:anchorId="4AEF14C8">
                <v:shape id="_x0000_i1193" type="#_x0000_t75" style="width:22.5pt;height:13.5pt" o:ole="">
                  <v:imagedata r:id="rId399" o:title=""/>
                </v:shape>
                <o:OLEObject Type="Embed" ProgID="Equation.DSMT4" ShapeID="_x0000_i1193" DrawAspect="Content" ObjectID="_1703744362" r:id="rId400"/>
              </w:object>
            </w:r>
          </w:p>
        </w:tc>
        <w:tc>
          <w:tcPr>
            <w:tcW w:w="766" w:type="dxa"/>
            <w:vAlign w:val="center"/>
          </w:tcPr>
          <w:p w14:paraId="28674475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spacing w:val="10"/>
                <w:sz w:val="22"/>
                <w:szCs w:val="22"/>
              </w:rPr>
              <w:t>2.5</w:t>
            </w:r>
          </w:p>
        </w:tc>
        <w:tc>
          <w:tcPr>
            <w:tcW w:w="765" w:type="dxa"/>
            <w:vAlign w:val="center"/>
          </w:tcPr>
          <w:p w14:paraId="1CBA0B7B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spacing w:val="10"/>
                <w:sz w:val="22"/>
                <w:szCs w:val="22"/>
              </w:rPr>
              <w:t>45</w:t>
            </w:r>
          </w:p>
        </w:tc>
        <w:tc>
          <w:tcPr>
            <w:tcW w:w="766" w:type="dxa"/>
            <w:vAlign w:val="center"/>
          </w:tcPr>
          <w:p w14:paraId="28573265" w14:textId="77777777" w:rsidR="008652EC" w:rsidRPr="008755E0" w:rsidRDefault="008652EC" w:rsidP="00A37113">
            <w:pPr>
              <w:spacing w:line="240" w:lineRule="atLeast"/>
              <w:jc w:val="center"/>
              <w:rPr>
                <w:spacing w:val="10"/>
                <w:sz w:val="22"/>
                <w:szCs w:val="22"/>
              </w:rPr>
            </w:pPr>
            <w:r w:rsidRPr="008755E0">
              <w:rPr>
                <w:spacing w:val="10"/>
                <w:sz w:val="22"/>
                <w:szCs w:val="22"/>
              </w:rPr>
              <w:t>90</w:t>
            </w:r>
          </w:p>
        </w:tc>
      </w:tr>
    </w:tbl>
    <w:p w14:paraId="1FACF1C9" w14:textId="77777777" w:rsidR="008652EC" w:rsidRDefault="008652EC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34842F49" w14:textId="77777777" w:rsidR="008652EC" w:rsidRDefault="008652EC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50305630" w14:textId="69673FD5" w:rsidR="008652EC" w:rsidRDefault="008652EC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3908CAC3" w14:textId="43D3953F" w:rsidR="008652EC" w:rsidRDefault="008652EC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4E098BD8" w14:textId="5A6E635A" w:rsidR="00E02DD1" w:rsidRDefault="00710445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  <w:r>
        <w:rPr>
          <w:rFonts w:eastAsiaTheme="minorEastAsia"/>
          <w:noProof/>
          <w:spacing w:val="1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 wp14:anchorId="57E65C98" wp14:editId="3989E4A2">
                <wp:simplePos x="0" y="0"/>
                <wp:positionH relativeFrom="column">
                  <wp:posOffset>1155340</wp:posOffset>
                </wp:positionH>
                <wp:positionV relativeFrom="paragraph">
                  <wp:posOffset>38035</wp:posOffset>
                </wp:positionV>
                <wp:extent cx="3783580" cy="3034500"/>
                <wp:effectExtent l="0" t="0" r="7620" b="0"/>
                <wp:wrapNone/>
                <wp:docPr id="122" name="群組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580" cy="3034500"/>
                          <a:chOff x="0" y="0"/>
                          <a:chExt cx="3783580" cy="3034500"/>
                        </a:xfrm>
                      </wpg:grpSpPr>
                      <pic:pic xmlns:pic="http://schemas.openxmlformats.org/drawingml/2006/picture">
                        <pic:nvPicPr>
                          <pic:cNvPr id="106" name="圖片 10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1"/>
                          <a:srcRect l="8161" t="1461" r="1713" b="2697"/>
                          <a:stretch/>
                        </pic:blipFill>
                        <pic:spPr bwMode="auto">
                          <a:xfrm>
                            <a:off x="540000" y="0"/>
                            <a:ext cx="3243580" cy="2713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20000" y="2844000"/>
                            <a:ext cx="541020" cy="1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44E65A" w14:textId="62347974" w:rsidR="00396E09" w:rsidRPr="00260A4A" w:rsidRDefault="00396E09" w:rsidP="00457743">
                              <w:pPr>
                                <w:spacing w:line="240" w:lineRule="atLeas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260A4A">
                                <w:rPr>
                                  <w:rFonts w:eastAsiaTheme="minorEastAsia" w:hint="eastAsia"/>
                                  <w:color w:val="000000" w:themeColor="text1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/>
                                  <w:color w:val="000000" w:themeColor="text1"/>
                                  <w:sz w:val="22"/>
                                  <w:szCs w:val="22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2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83987"/>
                            <a:ext cx="541019" cy="1000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22D51" w14:textId="77777777" w:rsidR="00396E09" w:rsidRPr="00710445" w:rsidRDefault="00396E09" w:rsidP="00710445">
                              <w:pPr>
                                <w:snapToGrid w:val="0"/>
                                <w:spacing w:line="260" w:lineRule="exac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</w:pPr>
                              <w:proofErr w:type="gramStart"/>
                              <w:r w:rsidRPr="00710445">
                                <w:rPr>
                                  <w:rFonts w:eastAsiaTheme="minorEastAsia" w:hint="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  <w:t>感</w:t>
                              </w:r>
                              <w:proofErr w:type="gramEnd"/>
                            </w:p>
                            <w:p w14:paraId="37C2FBEC" w14:textId="77777777" w:rsidR="00396E09" w:rsidRPr="00710445" w:rsidRDefault="00396E09" w:rsidP="00710445">
                              <w:pPr>
                                <w:snapToGrid w:val="0"/>
                                <w:spacing w:line="260" w:lineRule="exac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</w:pPr>
                              <w:r w:rsidRPr="00710445">
                                <w:rPr>
                                  <w:rFonts w:eastAsiaTheme="minorEastAsia" w:hint="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  <w:t>應</w:t>
                              </w:r>
                            </w:p>
                            <w:p w14:paraId="23764FBE" w14:textId="77777777" w:rsidR="00396E09" w:rsidRPr="00710445" w:rsidRDefault="00396E09" w:rsidP="00710445">
                              <w:pPr>
                                <w:snapToGrid w:val="0"/>
                                <w:spacing w:line="260" w:lineRule="exac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</w:pPr>
                              <w:r w:rsidRPr="00710445">
                                <w:rPr>
                                  <w:rFonts w:eastAsiaTheme="minorEastAsia" w:hint="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  <w:t>電</w:t>
                              </w:r>
                            </w:p>
                            <w:p w14:paraId="2724CBB7" w14:textId="0CDDE69F" w:rsidR="00396E09" w:rsidRPr="00710445" w:rsidRDefault="00396E09" w:rsidP="00710445">
                              <w:pPr>
                                <w:snapToGrid w:val="0"/>
                                <w:spacing w:line="260" w:lineRule="exac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</w:pPr>
                              <w:r w:rsidRPr="00710445">
                                <w:rPr>
                                  <w:rFonts w:eastAsiaTheme="minorEastAsia" w:hint="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  <w:t>壓</w:t>
                              </w:r>
                            </w:p>
                            <w:p w14:paraId="37E516E3" w14:textId="5CF05C5D" w:rsidR="00396E09" w:rsidRPr="00710445" w:rsidRDefault="00396E09" w:rsidP="00710445">
                              <w:pPr>
                                <w:snapToGrid w:val="0"/>
                                <w:spacing w:line="260" w:lineRule="exact"/>
                                <w:jc w:val="center"/>
                                <w:rPr>
                                  <w:rFonts w:eastAsiaTheme="minorEastAsia"/>
                                  <w:i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</w:pPr>
                              <w:r w:rsidRPr="00710445">
                                <w:rPr>
                                  <w:rFonts w:eastAsiaTheme="minorEastAsia" w:hint="eastAsia"/>
                                  <w:i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  <w:t>V</w:t>
                              </w:r>
                            </w:p>
                            <w:p w14:paraId="0C143242" w14:textId="6CDA154E" w:rsidR="00396E09" w:rsidRPr="00710445" w:rsidRDefault="00396E09" w:rsidP="00710445">
                              <w:pPr>
                                <w:snapToGrid w:val="0"/>
                                <w:spacing w:line="260" w:lineRule="exact"/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</w:pPr>
                              <w:r w:rsidRPr="00710445">
                                <w:rPr>
                                  <w:rFonts w:eastAsiaTheme="minorEastAsia" w:hint="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  <w:t>（</w:t>
                              </w:r>
                              <w:r w:rsidRPr="00710445">
                                <w:rPr>
                                  <w:rFonts w:eastAsiaTheme="minorEastAsia" w:hint="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  <w:t>mV</w:t>
                              </w:r>
                              <w:r w:rsidRPr="00710445">
                                <w:rPr>
                                  <w:rFonts w:eastAsiaTheme="minorEastAsia" w:hint="eastAsia"/>
                                  <w:color w:val="000000" w:themeColor="text1"/>
                                  <w:spacing w:val="-4"/>
                                  <w:sz w:val="22"/>
                                  <w:szCs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E65C98" id="群組 122" o:spid="_x0000_s1527" style="position:absolute;left:0;text-align:left;margin-left:90.95pt;margin-top:3pt;width:297.9pt;height:238.95pt;z-index:-251648512;mso-height-relative:margin" coordsize="37835,3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">
                <v:shape id="圖片 106" o:spid="_x0000_s1528" type="#_x0000_t75" style="position:absolute;left:5400;width:32435;height:27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">
                  <v:imagedata r:id="rId402" o:title="" croptop="957f" cropbottom="1768f" cropleft="5348f" cropright="1123f"/>
                </v:shape>
                <v:shape id="_x0000_s1529" type="#_x0000_t202" style="position:absolute;left:16200;top:28440;width:541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" stroked="f">
                  <v:textbox style="mso-fit-shape-to-text:t" inset="0,0,0,0">
                    <w:txbxContent>
                      <w:p w14:paraId="6A44E65A" w14:textId="62347974" w:rsidR="00396E09" w:rsidRPr="00260A4A" w:rsidRDefault="00396E09" w:rsidP="00457743">
                        <w:pPr>
                          <w:spacing w:line="240" w:lineRule="atLeast"/>
                          <w:jc w:val="center"/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260A4A">
                          <w:rPr>
                            <w:rFonts w:eastAsiaTheme="minorEastAsia" w:hint="eastAsia"/>
                            <w:color w:val="000000" w:themeColor="text1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Theme="minorEastAsia"/>
                            <w:color w:val="000000" w:themeColor="text1"/>
                            <w:sz w:val="22"/>
                            <w:szCs w:val="22"/>
                          </w:rPr>
                          <w:t>28</w:t>
                        </w:r>
                      </w:p>
                    </w:txbxContent>
                  </v:textbox>
                </v:shape>
                <v:shape id="_x0000_s1530" type="#_x0000_t202" style="position:absolute;top:6839;width:5410;height:1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" filled="f" stroked="f">
                  <v:textbox style="mso-fit-shape-to-text:t" inset="0,0,0,0">
                    <w:txbxContent>
                      <w:p w14:paraId="15822D51" w14:textId="77777777" w:rsidR="00396E09" w:rsidRPr="00710445" w:rsidRDefault="00396E09" w:rsidP="00710445">
                        <w:pPr>
                          <w:snapToGrid w:val="0"/>
                          <w:spacing w:line="260" w:lineRule="exact"/>
                          <w:jc w:val="center"/>
                          <w:rPr>
                            <w:rFonts w:eastAsiaTheme="minor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</w:pPr>
                        <w:proofErr w:type="gramStart"/>
                        <w:r w:rsidRPr="00710445">
                          <w:rPr>
                            <w:rFonts w:eastAsiaTheme="minorEastAsia" w:hint="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  <w:t>感</w:t>
                        </w:r>
                        <w:proofErr w:type="gramEnd"/>
                      </w:p>
                      <w:p w14:paraId="37C2FBEC" w14:textId="77777777" w:rsidR="00396E09" w:rsidRPr="00710445" w:rsidRDefault="00396E09" w:rsidP="00710445">
                        <w:pPr>
                          <w:snapToGrid w:val="0"/>
                          <w:spacing w:line="260" w:lineRule="exact"/>
                          <w:jc w:val="center"/>
                          <w:rPr>
                            <w:rFonts w:eastAsiaTheme="minor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</w:pPr>
                        <w:r w:rsidRPr="00710445">
                          <w:rPr>
                            <w:rFonts w:eastAsiaTheme="minorEastAsia" w:hint="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  <w:t>應</w:t>
                        </w:r>
                      </w:p>
                      <w:p w14:paraId="23764FBE" w14:textId="77777777" w:rsidR="00396E09" w:rsidRPr="00710445" w:rsidRDefault="00396E09" w:rsidP="00710445">
                        <w:pPr>
                          <w:snapToGrid w:val="0"/>
                          <w:spacing w:line="260" w:lineRule="exact"/>
                          <w:jc w:val="center"/>
                          <w:rPr>
                            <w:rFonts w:eastAsiaTheme="minor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</w:pPr>
                        <w:r w:rsidRPr="00710445">
                          <w:rPr>
                            <w:rFonts w:eastAsiaTheme="minorEastAsia" w:hint="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  <w:t>電</w:t>
                        </w:r>
                      </w:p>
                      <w:p w14:paraId="2724CBB7" w14:textId="0CDDE69F" w:rsidR="00396E09" w:rsidRPr="00710445" w:rsidRDefault="00396E09" w:rsidP="00710445">
                        <w:pPr>
                          <w:snapToGrid w:val="0"/>
                          <w:spacing w:line="260" w:lineRule="exact"/>
                          <w:jc w:val="center"/>
                          <w:rPr>
                            <w:rFonts w:eastAsiaTheme="minor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</w:pPr>
                        <w:r w:rsidRPr="00710445">
                          <w:rPr>
                            <w:rFonts w:eastAsiaTheme="minorEastAsia" w:hint="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  <w:t>壓</w:t>
                        </w:r>
                      </w:p>
                      <w:p w14:paraId="37E516E3" w14:textId="5CF05C5D" w:rsidR="00396E09" w:rsidRPr="00710445" w:rsidRDefault="00396E09" w:rsidP="00710445">
                        <w:pPr>
                          <w:snapToGrid w:val="0"/>
                          <w:spacing w:line="260" w:lineRule="exact"/>
                          <w:jc w:val="center"/>
                          <w:rPr>
                            <w:rFonts w:eastAsiaTheme="minorEastAsia"/>
                            <w:i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</w:pPr>
                        <w:r w:rsidRPr="00710445">
                          <w:rPr>
                            <w:rFonts w:eastAsiaTheme="minorEastAsia" w:hint="eastAsia"/>
                            <w:i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  <w:t>V</w:t>
                        </w:r>
                      </w:p>
                      <w:p w14:paraId="0C143242" w14:textId="6CDA154E" w:rsidR="00396E09" w:rsidRPr="00710445" w:rsidRDefault="00396E09" w:rsidP="00710445">
                        <w:pPr>
                          <w:snapToGrid w:val="0"/>
                          <w:spacing w:line="260" w:lineRule="exact"/>
                          <w:jc w:val="center"/>
                          <w:rPr>
                            <w:rFonts w:eastAsiaTheme="minor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</w:pPr>
                        <w:r w:rsidRPr="00710445">
                          <w:rPr>
                            <w:rFonts w:eastAsiaTheme="minorEastAsia" w:hint="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  <w:t>（</w:t>
                        </w:r>
                        <w:r w:rsidRPr="00710445">
                          <w:rPr>
                            <w:rFonts w:eastAsiaTheme="minorEastAsia" w:hint="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  <w:t>mV</w:t>
                        </w:r>
                        <w:r w:rsidRPr="00710445">
                          <w:rPr>
                            <w:rFonts w:eastAsiaTheme="minorEastAsia" w:hint="eastAsia"/>
                            <w:color w:val="000000" w:themeColor="text1"/>
                            <w:spacing w:val="-4"/>
                            <w:sz w:val="22"/>
                            <w:szCs w:val="22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4C6ADF" w14:textId="0889CAA1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7C975C61" w14:textId="283553A9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3FF884A5" w14:textId="6FB2D605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3887D43D" w14:textId="70EBE7E6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09F6420D" w14:textId="5E6F2C63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78A91285" w14:textId="57C87396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53A89857" w14:textId="2BBFD42F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5B614F7D" w14:textId="3D9CD047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3055CF2B" w14:textId="5F4FF026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0C2D69C7" w14:textId="71CE9BBC" w:rsidR="00E02DD1" w:rsidRDefault="00E02DD1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3AEBBCCE" w14:textId="5187C302" w:rsidR="00AD4AC2" w:rsidRDefault="00AD4AC2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05A33066" w14:textId="44DD1DC6" w:rsidR="00AD4AC2" w:rsidRDefault="00AD4AC2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522227A3" w14:textId="7AC74CCA" w:rsidR="00AD4AC2" w:rsidRDefault="00AD4AC2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p w14:paraId="4CDEF356" w14:textId="56632ECF" w:rsidR="00AD4AC2" w:rsidRDefault="00AD4AC2" w:rsidP="00E02DD1">
      <w:pPr>
        <w:ind w:leftChars="150" w:left="360"/>
        <w:rPr>
          <w:rFonts w:eastAsiaTheme="minorEastAsia"/>
          <w:spacing w:val="10"/>
          <w:sz w:val="22"/>
          <w:szCs w:val="22"/>
        </w:rPr>
      </w:pPr>
    </w:p>
    <w:sectPr w:rsidR="00AD4AC2" w:rsidSect="0067355B">
      <w:headerReference w:type="even" r:id="rId403"/>
      <w:headerReference w:type="default" r:id="rId404"/>
      <w:footerReference w:type="even" r:id="rId405"/>
      <w:footerReference w:type="default" r:id="rId406"/>
      <w:pgSz w:w="11907" w:h="16840" w:code="9"/>
      <w:pgMar w:top="1701" w:right="1276" w:bottom="1134" w:left="1276" w:header="851" w:footer="992" w:gutter="0"/>
      <w:pgNumType w:start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A000D4" w14:textId="77777777" w:rsidR="00182EE5" w:rsidRDefault="00182EE5">
      <w:r>
        <w:separator/>
      </w:r>
    </w:p>
  </w:endnote>
  <w:endnote w:type="continuationSeparator" w:id="0">
    <w:p w14:paraId="2DA4B025" w14:textId="77777777" w:rsidR="00182EE5" w:rsidRDefault="0018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黑">
    <w:altName w:val="細明體"/>
    <w:charset w:val="88"/>
    <w:family w:val="modern"/>
    <w:pitch w:val="fixed"/>
    <w:sig w:usb0="00001F41" w:usb1="280918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FMingMedium-B5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EACC1" w14:textId="7CC57FA8" w:rsidR="00396E09" w:rsidRDefault="00396E09" w:rsidP="00D36D03">
    <w:pPr>
      <w:tabs>
        <w:tab w:val="right" w:pos="9360"/>
      </w:tabs>
      <w:rPr>
        <w:sz w:val="22"/>
      </w:rPr>
    </w:pPr>
    <w:r>
      <w:rPr>
        <w:rFonts w:eastAsia="標楷體"/>
        <w:color w:val="000000"/>
        <w:kern w:val="2"/>
        <w:sz w:val="18"/>
        <w:szCs w:val="22"/>
      </w:rPr>
      <w:tab/>
    </w:r>
    <w:r>
      <w:rPr>
        <w:sz w:val="22"/>
      </w:rPr>
      <w:t xml:space="preserve">- </w:t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noProof/>
        <w:sz w:val="22"/>
      </w:rPr>
      <w:t>16</w:t>
    </w:r>
    <w:r>
      <w:rPr>
        <w:sz w:val="22"/>
      </w:rPr>
      <w:fldChar w:fldCharType="end"/>
    </w:r>
    <w:r>
      <w:rPr>
        <w:sz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5929F" w14:textId="215889BA" w:rsidR="00396E09" w:rsidRPr="00D36D03" w:rsidRDefault="00396E09" w:rsidP="00D36D03">
    <w:pPr>
      <w:tabs>
        <w:tab w:val="right" w:pos="9360"/>
      </w:tabs>
    </w:pPr>
    <w:r>
      <w:rPr>
        <w:sz w:val="22"/>
      </w:rPr>
      <w:t xml:space="preserve">- </w:t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noProof/>
        <w:sz w:val="22"/>
      </w:rPr>
      <w:t>17</w:t>
    </w:r>
    <w:r>
      <w:rPr>
        <w:sz w:val="22"/>
      </w:rPr>
      <w:fldChar w:fldCharType="end"/>
    </w:r>
    <w:r>
      <w:rPr>
        <w:sz w:val="22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7C7DEA" w14:textId="77777777" w:rsidR="00182EE5" w:rsidRDefault="00182EE5">
      <w:r>
        <w:separator/>
      </w:r>
    </w:p>
  </w:footnote>
  <w:footnote w:type="continuationSeparator" w:id="0">
    <w:p w14:paraId="2F8E9885" w14:textId="77777777" w:rsidR="00182EE5" w:rsidRDefault="00182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2D698" w14:textId="5E6115DD" w:rsidR="00396E09" w:rsidRDefault="00396E09" w:rsidP="00D36D03">
    <w:pPr>
      <w:pStyle w:val="a8"/>
      <w:widowControl/>
      <w:tabs>
        <w:tab w:val="clear" w:pos="4153"/>
        <w:tab w:val="clear" w:pos="8306"/>
        <w:tab w:val="right" w:pos="864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proofErr w:type="gramStart"/>
    <w:r w:rsidRPr="00261ADA">
      <w:rPr>
        <w:rFonts w:hint="eastAsia"/>
        <w:sz w:val="22"/>
      </w:rPr>
      <w:t>11</w:t>
    </w:r>
    <w:r>
      <w:rPr>
        <w:rFonts w:hint="eastAsia"/>
        <w:sz w:val="22"/>
      </w:rPr>
      <w:t>1</w:t>
    </w:r>
    <w:r w:rsidRPr="00261ADA">
      <w:rPr>
        <w:rFonts w:hint="eastAsia"/>
        <w:sz w:val="22"/>
      </w:rPr>
      <w:t>年</w:t>
    </w:r>
    <w:r>
      <w:rPr>
        <w:rFonts w:hint="eastAsia"/>
        <w:sz w:val="22"/>
      </w:rPr>
      <w:t>學測</w:t>
    </w:r>
    <w:proofErr w:type="gramEnd"/>
    <w:r>
      <w:rPr>
        <w:sz w:val="22"/>
      </w:rPr>
      <w:tab/>
    </w:r>
    <w:r>
      <w:rPr>
        <w:rFonts w:hint="eastAsia"/>
        <w:sz w:val="22"/>
      </w:rPr>
      <w:t>第</w:t>
    </w:r>
    <w:r>
      <w:rPr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noProof/>
        <w:sz w:val="22"/>
      </w:rPr>
      <w:t>16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rFonts w:hint="eastAsia"/>
        <w:sz w:val="22"/>
      </w:rPr>
      <w:t>頁</w:t>
    </w:r>
  </w:p>
  <w:p w14:paraId="42DF371F" w14:textId="77777777" w:rsidR="00396E09" w:rsidRDefault="00396E09" w:rsidP="00D36D03">
    <w:pPr>
      <w:pStyle w:val="a8"/>
      <w:widowControl/>
      <w:tabs>
        <w:tab w:val="clear" w:pos="4153"/>
        <w:tab w:val="clear" w:pos="8306"/>
        <w:tab w:val="right" w:pos="864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 w:rsidRPr="00D15ABF">
      <w:rPr>
        <w:rFonts w:hint="eastAsia"/>
        <w:spacing w:val="14"/>
        <w:sz w:val="22"/>
      </w:rPr>
      <w:t>自然考科</w:t>
    </w:r>
    <w:r>
      <w:rPr>
        <w:sz w:val="22"/>
      </w:rPr>
      <w:tab/>
    </w:r>
    <w:r w:rsidRPr="00D15ABF">
      <w:rPr>
        <w:rFonts w:hint="eastAsia"/>
        <w:sz w:val="22"/>
        <w:szCs w:val="22"/>
      </w:rPr>
      <w:t>共</w:t>
    </w:r>
    <w:r w:rsidRPr="00D15ABF">
      <w:rPr>
        <w:sz w:val="22"/>
        <w:szCs w:val="22"/>
      </w:rPr>
      <w:tab/>
    </w:r>
    <w:r w:rsidRPr="00D15ABF">
      <w:rPr>
        <w:rFonts w:hint="eastAsia"/>
        <w:sz w:val="22"/>
        <w:szCs w:val="22"/>
      </w:rPr>
      <w:t>19</w:t>
    </w:r>
    <w:r w:rsidRPr="00D15ABF">
      <w:rPr>
        <w:sz w:val="22"/>
        <w:szCs w:val="22"/>
      </w:rPr>
      <w:t xml:space="preserve"> </w:t>
    </w:r>
    <w:r w:rsidRPr="00D15ABF">
      <w:rPr>
        <w:rFonts w:hint="eastAsia"/>
        <w:sz w:val="22"/>
        <w:szCs w:val="22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ACAED" w14:textId="4912D66B" w:rsidR="00396E09" w:rsidRPr="002C57FC" w:rsidRDefault="00396E09" w:rsidP="00D36D03">
    <w:pPr>
      <w:pStyle w:val="a8"/>
      <w:widowControl/>
      <w:tabs>
        <w:tab w:val="clear" w:pos="4153"/>
        <w:tab w:val="clear" w:pos="8306"/>
        <w:tab w:val="right" w:pos="840"/>
        <w:tab w:val="right" w:pos="9360"/>
      </w:tabs>
      <w:autoSpaceDE w:val="0"/>
      <w:autoSpaceDN w:val="0"/>
      <w:spacing w:line="240" w:lineRule="auto"/>
      <w:jc w:val="both"/>
      <w:textAlignment w:val="bottom"/>
      <w:rPr>
        <w:sz w:val="22"/>
      </w:rPr>
    </w:pPr>
    <w:r>
      <w:rPr>
        <w:rFonts w:hint="eastAsia"/>
        <w:sz w:val="22"/>
      </w:rPr>
      <w:t>第</w:t>
    </w:r>
    <w:r>
      <w:rPr>
        <w:sz w:val="22"/>
      </w:rPr>
      <w:tab/>
    </w:r>
    <w:r w:rsidRPr="002C57FC">
      <w:rPr>
        <w:sz w:val="22"/>
      </w:rPr>
      <w:fldChar w:fldCharType="begin"/>
    </w:r>
    <w:r w:rsidRPr="002C57FC">
      <w:rPr>
        <w:sz w:val="22"/>
      </w:rPr>
      <w:instrText>PAGE</w:instrText>
    </w:r>
    <w:r w:rsidRPr="002C57FC">
      <w:rPr>
        <w:sz w:val="22"/>
      </w:rPr>
      <w:fldChar w:fldCharType="separate"/>
    </w:r>
    <w:r>
      <w:rPr>
        <w:noProof/>
        <w:sz w:val="22"/>
      </w:rPr>
      <w:t>17</w:t>
    </w:r>
    <w:r w:rsidRPr="002C57FC">
      <w:rPr>
        <w:sz w:val="22"/>
      </w:rPr>
      <w:fldChar w:fldCharType="end"/>
    </w:r>
    <w:r w:rsidRPr="002C57FC">
      <w:rPr>
        <w:sz w:val="22"/>
      </w:rPr>
      <w:t xml:space="preserve"> </w:t>
    </w:r>
    <w:r w:rsidRPr="002C57FC">
      <w:rPr>
        <w:sz w:val="22"/>
      </w:rPr>
      <w:t>頁</w:t>
    </w:r>
    <w:r w:rsidRPr="002C57FC">
      <w:rPr>
        <w:sz w:val="22"/>
      </w:rPr>
      <w:tab/>
    </w:r>
    <w:r w:rsidRPr="00261ADA">
      <w:rPr>
        <w:rFonts w:hint="eastAsia"/>
        <w:sz w:val="22"/>
      </w:rPr>
      <w:t>11</w:t>
    </w:r>
    <w:r>
      <w:rPr>
        <w:rFonts w:hint="eastAsia"/>
        <w:sz w:val="22"/>
      </w:rPr>
      <w:t>1</w:t>
    </w:r>
    <w:r w:rsidRPr="00261ADA">
      <w:rPr>
        <w:rFonts w:hint="eastAsia"/>
        <w:sz w:val="22"/>
      </w:rPr>
      <w:t>年</w:t>
    </w:r>
    <w:r>
      <w:rPr>
        <w:rFonts w:hint="eastAsia"/>
        <w:sz w:val="22"/>
      </w:rPr>
      <w:t>學測</w:t>
    </w:r>
  </w:p>
  <w:p w14:paraId="5647D2D1" w14:textId="77777777" w:rsidR="00396E09" w:rsidRDefault="00396E09" w:rsidP="00D36D03">
    <w:pPr>
      <w:pStyle w:val="a8"/>
      <w:widowControl/>
      <w:tabs>
        <w:tab w:val="clear" w:pos="4153"/>
        <w:tab w:val="clear" w:pos="8306"/>
        <w:tab w:val="right" w:pos="840"/>
        <w:tab w:val="right" w:pos="9360"/>
      </w:tabs>
      <w:autoSpaceDE w:val="0"/>
      <w:autoSpaceDN w:val="0"/>
      <w:spacing w:line="240" w:lineRule="auto"/>
      <w:jc w:val="both"/>
      <w:textAlignment w:val="bottom"/>
      <w:rPr>
        <w:sz w:val="22"/>
      </w:rPr>
    </w:pPr>
    <w:r w:rsidRPr="00D15ABF">
      <w:rPr>
        <w:sz w:val="22"/>
        <w:szCs w:val="22"/>
      </w:rPr>
      <w:t>共</w:t>
    </w:r>
    <w:r w:rsidRPr="00D15ABF">
      <w:rPr>
        <w:sz w:val="22"/>
        <w:szCs w:val="22"/>
      </w:rPr>
      <w:tab/>
    </w:r>
    <w:r w:rsidRPr="00D15ABF">
      <w:rPr>
        <w:rFonts w:hint="eastAsia"/>
        <w:sz w:val="22"/>
        <w:szCs w:val="22"/>
      </w:rPr>
      <w:t>19</w:t>
    </w:r>
    <w:r w:rsidRPr="00D15ABF">
      <w:rPr>
        <w:sz w:val="22"/>
        <w:szCs w:val="22"/>
      </w:rPr>
      <w:t xml:space="preserve"> </w:t>
    </w:r>
    <w:r w:rsidRPr="00D15ABF">
      <w:rPr>
        <w:rFonts w:hint="eastAsia"/>
        <w:sz w:val="22"/>
        <w:szCs w:val="22"/>
      </w:rPr>
      <w:t>頁</w:t>
    </w:r>
    <w:r>
      <w:rPr>
        <w:rFonts w:hint="eastAsia"/>
        <w:sz w:val="22"/>
      </w:rPr>
      <w:tab/>
    </w:r>
    <w:r w:rsidRPr="00D15ABF">
      <w:rPr>
        <w:rFonts w:hint="eastAsia"/>
        <w:spacing w:val="14"/>
        <w:sz w:val="22"/>
      </w:rPr>
      <w:t>自然考科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A2C2F"/>
    <w:multiLevelType w:val="hybridMultilevel"/>
    <w:tmpl w:val="EB781AD6"/>
    <w:lvl w:ilvl="0" w:tplc="02DAB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DA6BAB2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AF5B33"/>
    <w:multiLevelType w:val="hybridMultilevel"/>
    <w:tmpl w:val="E83E1A02"/>
    <w:lvl w:ilvl="0" w:tplc="38DCB1F8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" w15:restartNumberingAfterBreak="0">
    <w:nsid w:val="18151BBF"/>
    <w:multiLevelType w:val="hybridMultilevel"/>
    <w:tmpl w:val="7D00D252"/>
    <w:lvl w:ilvl="0" w:tplc="442CD0B0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" w15:restartNumberingAfterBreak="0">
    <w:nsid w:val="19A3444C"/>
    <w:multiLevelType w:val="hybridMultilevel"/>
    <w:tmpl w:val="A3488FDA"/>
    <w:lvl w:ilvl="0" w:tplc="EFA057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D06FAF"/>
    <w:multiLevelType w:val="hybridMultilevel"/>
    <w:tmpl w:val="5F6C366E"/>
    <w:lvl w:ilvl="0" w:tplc="A3A20C0A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14F93"/>
    <w:multiLevelType w:val="hybridMultilevel"/>
    <w:tmpl w:val="E24C25C6"/>
    <w:lvl w:ilvl="0" w:tplc="2DA22AAE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6" w15:restartNumberingAfterBreak="0">
    <w:nsid w:val="2D6E0F0B"/>
    <w:multiLevelType w:val="hybridMultilevel"/>
    <w:tmpl w:val="520ADC84"/>
    <w:lvl w:ilvl="0" w:tplc="6FC42F76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7" w15:restartNumberingAfterBreak="0">
    <w:nsid w:val="2DD61F71"/>
    <w:multiLevelType w:val="hybridMultilevel"/>
    <w:tmpl w:val="E24C25C6"/>
    <w:lvl w:ilvl="0" w:tplc="2DA22AAE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8" w15:restartNumberingAfterBreak="0">
    <w:nsid w:val="30DC1328"/>
    <w:multiLevelType w:val="hybridMultilevel"/>
    <w:tmpl w:val="341227CC"/>
    <w:lvl w:ilvl="0" w:tplc="DED05D2E">
      <w:start w:val="1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5DF71E2"/>
    <w:multiLevelType w:val="hybridMultilevel"/>
    <w:tmpl w:val="E83E1A02"/>
    <w:lvl w:ilvl="0" w:tplc="38DCB1F8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10" w15:restartNumberingAfterBreak="0">
    <w:nsid w:val="38A13D6A"/>
    <w:multiLevelType w:val="multilevel"/>
    <w:tmpl w:val="84960A8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upperLetter"/>
      <w:lvlText w:val="(%2)"/>
      <w:lvlJc w:val="left"/>
      <w:pPr>
        <w:ind w:left="993" w:hanging="567"/>
      </w:pPr>
      <w:rPr>
        <w:rFonts w:ascii="Times New Roman" w:eastAsiaTheme="minorEastAsia" w:hAnsi="Times New Roman" w:cs="Times New Roman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3D0F1EE3"/>
    <w:multiLevelType w:val="hybridMultilevel"/>
    <w:tmpl w:val="7FE4E4E8"/>
    <w:lvl w:ilvl="0" w:tplc="B83A035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EA469BA"/>
    <w:multiLevelType w:val="hybridMultilevel"/>
    <w:tmpl w:val="E2CADDEC"/>
    <w:lvl w:ilvl="0" w:tplc="1D78E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64A3E4E"/>
    <w:multiLevelType w:val="hybridMultilevel"/>
    <w:tmpl w:val="CFDCA2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E07211"/>
    <w:multiLevelType w:val="hybridMultilevel"/>
    <w:tmpl w:val="8CB468F4"/>
    <w:lvl w:ilvl="0" w:tplc="6E7E42A8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15" w15:restartNumberingAfterBreak="0">
    <w:nsid w:val="4F1633C2"/>
    <w:multiLevelType w:val="hybridMultilevel"/>
    <w:tmpl w:val="AEF800E6"/>
    <w:lvl w:ilvl="0" w:tplc="B94C2EAE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66A664E0">
      <w:start w:val="1"/>
      <w:numFmt w:val="upperLetter"/>
      <w:lvlText w:val="(%2)"/>
      <w:lvlJc w:val="left"/>
      <w:pPr>
        <w:ind w:left="1320" w:hanging="480"/>
      </w:pPr>
      <w:rPr>
        <w:rFonts w:ascii="Times New Roman" w:eastAsiaTheme="minorEastAsia" w:hAnsi="Times New Roman" w:cs="Times New Roman"/>
      </w:rPr>
    </w:lvl>
    <w:lvl w:ilvl="2" w:tplc="AB901E0E">
      <w:start w:val="1"/>
      <w:numFmt w:val="upperLetter"/>
      <w:lvlText w:val="(%3)"/>
      <w:lvlJc w:val="left"/>
      <w:pPr>
        <w:ind w:left="16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50075A0F"/>
    <w:multiLevelType w:val="hybridMultilevel"/>
    <w:tmpl w:val="73027206"/>
    <w:lvl w:ilvl="0" w:tplc="2A76496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16421CE"/>
    <w:multiLevelType w:val="hybridMultilevel"/>
    <w:tmpl w:val="81A897E2"/>
    <w:lvl w:ilvl="0" w:tplc="AFC24E12">
      <w:start w:val="1"/>
      <w:numFmt w:val="upperLetter"/>
      <w:lvlText w:val="(%1)"/>
      <w:lvlJc w:val="left"/>
      <w:pPr>
        <w:ind w:left="643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18" w15:restartNumberingAfterBreak="0">
    <w:nsid w:val="51CA7F6C"/>
    <w:multiLevelType w:val="hybridMultilevel"/>
    <w:tmpl w:val="E83E1A02"/>
    <w:lvl w:ilvl="0" w:tplc="38DCB1F8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19" w15:restartNumberingAfterBreak="0">
    <w:nsid w:val="5629181C"/>
    <w:multiLevelType w:val="hybridMultilevel"/>
    <w:tmpl w:val="86DADF44"/>
    <w:lvl w:ilvl="0" w:tplc="4AA27D2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35C7C58"/>
    <w:multiLevelType w:val="hybridMultilevel"/>
    <w:tmpl w:val="E924B462"/>
    <w:lvl w:ilvl="0" w:tplc="FA1A584C">
      <w:start w:val="1"/>
      <w:numFmt w:val="decimal"/>
      <w:lvlText w:val="Q%1"/>
      <w:lvlJc w:val="left"/>
      <w:pPr>
        <w:ind w:left="480" w:hanging="480"/>
      </w:pPr>
      <w:rPr>
        <w:rFonts w:hint="eastAsia"/>
      </w:rPr>
    </w:lvl>
    <w:lvl w:ilvl="1" w:tplc="66A664E0">
      <w:start w:val="1"/>
      <w:numFmt w:val="upperLetter"/>
      <w:lvlText w:val="(%2)"/>
      <w:lvlJc w:val="left"/>
      <w:pPr>
        <w:ind w:left="960" w:hanging="480"/>
      </w:pPr>
      <w:rPr>
        <w:rFonts w:ascii="Times New Roman" w:eastAsiaTheme="minorEastAsia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4C94160"/>
    <w:multiLevelType w:val="hybridMultilevel"/>
    <w:tmpl w:val="078CE06E"/>
    <w:lvl w:ilvl="0" w:tplc="D4624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E20C6B8">
      <w:start w:val="1"/>
      <w:numFmt w:val="upperLetter"/>
      <w:lvlText w:val="(%2)"/>
      <w:lvlJc w:val="left"/>
      <w:pPr>
        <w:ind w:left="960" w:hanging="480"/>
      </w:pPr>
      <w:rPr>
        <w:rFonts w:ascii="Times New Roman" w:eastAsiaTheme="minorEastAsia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F7774B7"/>
    <w:multiLevelType w:val="hybridMultilevel"/>
    <w:tmpl w:val="E24C25C6"/>
    <w:lvl w:ilvl="0" w:tplc="2DA22AAE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3" w15:restartNumberingAfterBreak="0">
    <w:nsid w:val="702D37B4"/>
    <w:multiLevelType w:val="singleLevel"/>
    <w:tmpl w:val="EA6838CE"/>
    <w:lvl w:ilvl="0">
      <w:start w:val="1"/>
      <w:numFmt w:val="upperLetter"/>
      <w:pStyle w:val="2"/>
      <w:lvlText w:val="%1."/>
      <w:lvlJc w:val="left"/>
      <w:pPr>
        <w:tabs>
          <w:tab w:val="num" w:pos="465"/>
        </w:tabs>
        <w:ind w:left="465" w:hanging="225"/>
      </w:pPr>
      <w:rPr>
        <w:rFonts w:hint="default"/>
      </w:rPr>
    </w:lvl>
  </w:abstractNum>
  <w:abstractNum w:abstractNumId="24" w15:restartNumberingAfterBreak="0">
    <w:nsid w:val="71C278C6"/>
    <w:multiLevelType w:val="hybridMultilevel"/>
    <w:tmpl w:val="3C2CDAEA"/>
    <w:lvl w:ilvl="0" w:tplc="913E5CD2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5" w15:restartNumberingAfterBreak="0">
    <w:nsid w:val="748C7146"/>
    <w:multiLevelType w:val="hybridMultilevel"/>
    <w:tmpl w:val="99EEE348"/>
    <w:lvl w:ilvl="0" w:tplc="0024A718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</w:lvl>
    <w:lvl w:ilvl="1" w:tplc="DE0AB8FA" w:tentative="1">
      <w:start w:val="1"/>
      <w:numFmt w:val="upperLetter"/>
      <w:lvlText w:val="(%2)"/>
      <w:lvlJc w:val="left"/>
      <w:pPr>
        <w:tabs>
          <w:tab w:val="num" w:pos="1440"/>
        </w:tabs>
        <w:ind w:left="1440" w:hanging="360"/>
      </w:pPr>
    </w:lvl>
    <w:lvl w:ilvl="2" w:tplc="DB4688D6" w:tentative="1">
      <w:start w:val="1"/>
      <w:numFmt w:val="upperLetter"/>
      <w:lvlText w:val="(%3)"/>
      <w:lvlJc w:val="left"/>
      <w:pPr>
        <w:tabs>
          <w:tab w:val="num" w:pos="2160"/>
        </w:tabs>
        <w:ind w:left="2160" w:hanging="360"/>
      </w:pPr>
    </w:lvl>
    <w:lvl w:ilvl="3" w:tplc="049E857E" w:tentative="1">
      <w:start w:val="1"/>
      <w:numFmt w:val="upperLetter"/>
      <w:lvlText w:val="(%4)"/>
      <w:lvlJc w:val="left"/>
      <w:pPr>
        <w:tabs>
          <w:tab w:val="num" w:pos="2880"/>
        </w:tabs>
        <w:ind w:left="2880" w:hanging="360"/>
      </w:pPr>
    </w:lvl>
    <w:lvl w:ilvl="4" w:tplc="A67A12D2" w:tentative="1">
      <w:start w:val="1"/>
      <w:numFmt w:val="upperLetter"/>
      <w:lvlText w:val="(%5)"/>
      <w:lvlJc w:val="left"/>
      <w:pPr>
        <w:tabs>
          <w:tab w:val="num" w:pos="3600"/>
        </w:tabs>
        <w:ind w:left="3600" w:hanging="360"/>
      </w:pPr>
    </w:lvl>
    <w:lvl w:ilvl="5" w:tplc="56C41EEC" w:tentative="1">
      <w:start w:val="1"/>
      <w:numFmt w:val="upperLetter"/>
      <w:lvlText w:val="(%6)"/>
      <w:lvlJc w:val="left"/>
      <w:pPr>
        <w:tabs>
          <w:tab w:val="num" w:pos="4320"/>
        </w:tabs>
        <w:ind w:left="4320" w:hanging="360"/>
      </w:pPr>
    </w:lvl>
    <w:lvl w:ilvl="6" w:tplc="BC58FB8E" w:tentative="1">
      <w:start w:val="1"/>
      <w:numFmt w:val="upperLetter"/>
      <w:lvlText w:val="(%7)"/>
      <w:lvlJc w:val="left"/>
      <w:pPr>
        <w:tabs>
          <w:tab w:val="num" w:pos="5040"/>
        </w:tabs>
        <w:ind w:left="5040" w:hanging="360"/>
      </w:pPr>
    </w:lvl>
    <w:lvl w:ilvl="7" w:tplc="4140BB94" w:tentative="1">
      <w:start w:val="1"/>
      <w:numFmt w:val="upperLetter"/>
      <w:lvlText w:val="(%8)"/>
      <w:lvlJc w:val="left"/>
      <w:pPr>
        <w:tabs>
          <w:tab w:val="num" w:pos="5760"/>
        </w:tabs>
        <w:ind w:left="5760" w:hanging="360"/>
      </w:pPr>
    </w:lvl>
    <w:lvl w:ilvl="8" w:tplc="BD0E48CC" w:tentative="1">
      <w:start w:val="1"/>
      <w:numFmt w:val="upp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0E6F85"/>
    <w:multiLevelType w:val="hybridMultilevel"/>
    <w:tmpl w:val="419C7D14"/>
    <w:lvl w:ilvl="0" w:tplc="1132FD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E3C0EE4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83964EF"/>
    <w:multiLevelType w:val="hybridMultilevel"/>
    <w:tmpl w:val="EDCC418C"/>
    <w:lvl w:ilvl="0" w:tplc="05B6906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92D7F09"/>
    <w:multiLevelType w:val="hybridMultilevel"/>
    <w:tmpl w:val="66D0D6EE"/>
    <w:lvl w:ilvl="0" w:tplc="E0B29C72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3"/>
  </w:num>
  <w:num w:numId="2">
    <w:abstractNumId w:val="14"/>
  </w:num>
  <w:num w:numId="3">
    <w:abstractNumId w:val="9"/>
  </w:num>
  <w:num w:numId="4">
    <w:abstractNumId w:val="7"/>
  </w:num>
  <w:num w:numId="5">
    <w:abstractNumId w:val="2"/>
  </w:num>
  <w:num w:numId="6">
    <w:abstractNumId w:val="15"/>
  </w:num>
  <w:num w:numId="7">
    <w:abstractNumId w:val="20"/>
  </w:num>
  <w:num w:numId="8">
    <w:abstractNumId w:val="18"/>
  </w:num>
  <w:num w:numId="9">
    <w:abstractNumId w:val="1"/>
  </w:num>
  <w:num w:numId="10">
    <w:abstractNumId w:val="17"/>
  </w:num>
  <w:num w:numId="11">
    <w:abstractNumId w:val="6"/>
  </w:num>
  <w:num w:numId="12">
    <w:abstractNumId w:val="24"/>
  </w:num>
  <w:num w:numId="13">
    <w:abstractNumId w:val="5"/>
  </w:num>
  <w:num w:numId="14">
    <w:abstractNumId w:val="22"/>
  </w:num>
  <w:num w:numId="15">
    <w:abstractNumId w:val="11"/>
  </w:num>
  <w:num w:numId="16">
    <w:abstractNumId w:val="19"/>
  </w:num>
  <w:num w:numId="17">
    <w:abstractNumId w:val="25"/>
  </w:num>
  <w:num w:numId="18">
    <w:abstractNumId w:val="27"/>
  </w:num>
  <w:num w:numId="19">
    <w:abstractNumId w:val="21"/>
  </w:num>
  <w:num w:numId="20">
    <w:abstractNumId w:val="3"/>
  </w:num>
  <w:num w:numId="21">
    <w:abstractNumId w:val="26"/>
  </w:num>
  <w:num w:numId="22">
    <w:abstractNumId w:val="10"/>
  </w:num>
  <w:num w:numId="23">
    <w:abstractNumId w:val="28"/>
  </w:num>
  <w:num w:numId="24">
    <w:abstractNumId w:val="13"/>
  </w:num>
  <w:num w:numId="25">
    <w:abstractNumId w:val="12"/>
  </w:num>
  <w:num w:numId="26">
    <w:abstractNumId w:val="0"/>
  </w:num>
  <w:num w:numId="27">
    <w:abstractNumId w:val="8"/>
  </w:num>
  <w:num w:numId="28">
    <w:abstractNumId w:val="4"/>
  </w:num>
  <w:num w:numId="29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evenAndOddHeaders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14"/>
    <w:rsid w:val="00000DEA"/>
    <w:rsid w:val="00000EA6"/>
    <w:rsid w:val="00001583"/>
    <w:rsid w:val="0000167B"/>
    <w:rsid w:val="00001D23"/>
    <w:rsid w:val="00006DCA"/>
    <w:rsid w:val="00012532"/>
    <w:rsid w:val="00012960"/>
    <w:rsid w:val="000136DC"/>
    <w:rsid w:val="00013CEC"/>
    <w:rsid w:val="00016681"/>
    <w:rsid w:val="0001789B"/>
    <w:rsid w:val="00021608"/>
    <w:rsid w:val="00022884"/>
    <w:rsid w:val="000234DA"/>
    <w:rsid w:val="00024B02"/>
    <w:rsid w:val="000252AC"/>
    <w:rsid w:val="000252E8"/>
    <w:rsid w:val="000255C9"/>
    <w:rsid w:val="00025CAB"/>
    <w:rsid w:val="00026212"/>
    <w:rsid w:val="000266BB"/>
    <w:rsid w:val="00027406"/>
    <w:rsid w:val="000276FD"/>
    <w:rsid w:val="00030009"/>
    <w:rsid w:val="00030C6C"/>
    <w:rsid w:val="0003184E"/>
    <w:rsid w:val="00032361"/>
    <w:rsid w:val="000325FF"/>
    <w:rsid w:val="000328F9"/>
    <w:rsid w:val="00034A04"/>
    <w:rsid w:val="00035EE7"/>
    <w:rsid w:val="000368A4"/>
    <w:rsid w:val="00037A86"/>
    <w:rsid w:val="000419E0"/>
    <w:rsid w:val="00042777"/>
    <w:rsid w:val="00043CB5"/>
    <w:rsid w:val="0004402E"/>
    <w:rsid w:val="00046918"/>
    <w:rsid w:val="00046961"/>
    <w:rsid w:val="000473AC"/>
    <w:rsid w:val="00047E7F"/>
    <w:rsid w:val="000501D5"/>
    <w:rsid w:val="0005116E"/>
    <w:rsid w:val="00051B62"/>
    <w:rsid w:val="000531AB"/>
    <w:rsid w:val="000551D9"/>
    <w:rsid w:val="00061618"/>
    <w:rsid w:val="000627CC"/>
    <w:rsid w:val="00062B36"/>
    <w:rsid w:val="00062B80"/>
    <w:rsid w:val="000631D2"/>
    <w:rsid w:val="00063AA1"/>
    <w:rsid w:val="00063C02"/>
    <w:rsid w:val="00064569"/>
    <w:rsid w:val="0006460F"/>
    <w:rsid w:val="00066258"/>
    <w:rsid w:val="00066AB3"/>
    <w:rsid w:val="000707C7"/>
    <w:rsid w:val="00071646"/>
    <w:rsid w:val="0007305B"/>
    <w:rsid w:val="00073063"/>
    <w:rsid w:val="000742B8"/>
    <w:rsid w:val="00074377"/>
    <w:rsid w:val="00075FBE"/>
    <w:rsid w:val="000767EF"/>
    <w:rsid w:val="00076B5D"/>
    <w:rsid w:val="00077D1A"/>
    <w:rsid w:val="000809B1"/>
    <w:rsid w:val="00082510"/>
    <w:rsid w:val="0008321B"/>
    <w:rsid w:val="0008379D"/>
    <w:rsid w:val="00083AEC"/>
    <w:rsid w:val="000846DC"/>
    <w:rsid w:val="00085F77"/>
    <w:rsid w:val="000863B6"/>
    <w:rsid w:val="00086C52"/>
    <w:rsid w:val="00086D88"/>
    <w:rsid w:val="00086FB0"/>
    <w:rsid w:val="00087B40"/>
    <w:rsid w:val="0009005A"/>
    <w:rsid w:val="0009012B"/>
    <w:rsid w:val="0009039E"/>
    <w:rsid w:val="0009187E"/>
    <w:rsid w:val="00091997"/>
    <w:rsid w:val="000931E2"/>
    <w:rsid w:val="000937B6"/>
    <w:rsid w:val="00093A7B"/>
    <w:rsid w:val="00094981"/>
    <w:rsid w:val="000957DD"/>
    <w:rsid w:val="0009704A"/>
    <w:rsid w:val="000978A6"/>
    <w:rsid w:val="000A015C"/>
    <w:rsid w:val="000A032E"/>
    <w:rsid w:val="000A0B30"/>
    <w:rsid w:val="000A0F6F"/>
    <w:rsid w:val="000A1A1C"/>
    <w:rsid w:val="000A3DBF"/>
    <w:rsid w:val="000A523C"/>
    <w:rsid w:val="000A5BA8"/>
    <w:rsid w:val="000A6FC1"/>
    <w:rsid w:val="000B0478"/>
    <w:rsid w:val="000B1290"/>
    <w:rsid w:val="000B439F"/>
    <w:rsid w:val="000B4520"/>
    <w:rsid w:val="000B46E3"/>
    <w:rsid w:val="000B5878"/>
    <w:rsid w:val="000B5994"/>
    <w:rsid w:val="000B5B30"/>
    <w:rsid w:val="000B5E2E"/>
    <w:rsid w:val="000B6451"/>
    <w:rsid w:val="000B6D28"/>
    <w:rsid w:val="000C055C"/>
    <w:rsid w:val="000C239C"/>
    <w:rsid w:val="000C3252"/>
    <w:rsid w:val="000C369B"/>
    <w:rsid w:val="000C3868"/>
    <w:rsid w:val="000C3D88"/>
    <w:rsid w:val="000C5237"/>
    <w:rsid w:val="000C59F2"/>
    <w:rsid w:val="000C680D"/>
    <w:rsid w:val="000D0040"/>
    <w:rsid w:val="000D035B"/>
    <w:rsid w:val="000D124F"/>
    <w:rsid w:val="000D1499"/>
    <w:rsid w:val="000D3835"/>
    <w:rsid w:val="000D587C"/>
    <w:rsid w:val="000D5FDC"/>
    <w:rsid w:val="000D6125"/>
    <w:rsid w:val="000D6B26"/>
    <w:rsid w:val="000D6C64"/>
    <w:rsid w:val="000E0069"/>
    <w:rsid w:val="000E296D"/>
    <w:rsid w:val="000E2E4B"/>
    <w:rsid w:val="000E3549"/>
    <w:rsid w:val="000E3D06"/>
    <w:rsid w:val="000E49B1"/>
    <w:rsid w:val="000E673E"/>
    <w:rsid w:val="000E68D3"/>
    <w:rsid w:val="000E6C22"/>
    <w:rsid w:val="000E738D"/>
    <w:rsid w:val="000E74F6"/>
    <w:rsid w:val="000F08E7"/>
    <w:rsid w:val="000F1478"/>
    <w:rsid w:val="000F2C19"/>
    <w:rsid w:val="000F32B6"/>
    <w:rsid w:val="000F3DA6"/>
    <w:rsid w:val="000F5960"/>
    <w:rsid w:val="000F5EB1"/>
    <w:rsid w:val="000F75FE"/>
    <w:rsid w:val="000F7FED"/>
    <w:rsid w:val="00100006"/>
    <w:rsid w:val="00101C8B"/>
    <w:rsid w:val="00102899"/>
    <w:rsid w:val="001028E5"/>
    <w:rsid w:val="00102AB2"/>
    <w:rsid w:val="00102D03"/>
    <w:rsid w:val="001066BB"/>
    <w:rsid w:val="0010693D"/>
    <w:rsid w:val="00107439"/>
    <w:rsid w:val="001076A7"/>
    <w:rsid w:val="00107A34"/>
    <w:rsid w:val="001103C1"/>
    <w:rsid w:val="00110A2C"/>
    <w:rsid w:val="0011100E"/>
    <w:rsid w:val="0011110F"/>
    <w:rsid w:val="00111262"/>
    <w:rsid w:val="00111609"/>
    <w:rsid w:val="00111D0C"/>
    <w:rsid w:val="001124BF"/>
    <w:rsid w:val="00113068"/>
    <w:rsid w:val="00113390"/>
    <w:rsid w:val="0011422E"/>
    <w:rsid w:val="001158A4"/>
    <w:rsid w:val="00115BB9"/>
    <w:rsid w:val="00116E35"/>
    <w:rsid w:val="00117169"/>
    <w:rsid w:val="00117539"/>
    <w:rsid w:val="0011790E"/>
    <w:rsid w:val="00117914"/>
    <w:rsid w:val="001209B9"/>
    <w:rsid w:val="00120D72"/>
    <w:rsid w:val="00123441"/>
    <w:rsid w:val="00123FFD"/>
    <w:rsid w:val="00124428"/>
    <w:rsid w:val="00124A60"/>
    <w:rsid w:val="00126A81"/>
    <w:rsid w:val="0012755E"/>
    <w:rsid w:val="00130F75"/>
    <w:rsid w:val="0013179B"/>
    <w:rsid w:val="001322D2"/>
    <w:rsid w:val="00133062"/>
    <w:rsid w:val="00133175"/>
    <w:rsid w:val="0013437F"/>
    <w:rsid w:val="0013477C"/>
    <w:rsid w:val="0013579C"/>
    <w:rsid w:val="0013609E"/>
    <w:rsid w:val="00136E18"/>
    <w:rsid w:val="00137531"/>
    <w:rsid w:val="001377AE"/>
    <w:rsid w:val="001418DA"/>
    <w:rsid w:val="00141B22"/>
    <w:rsid w:val="00141C4A"/>
    <w:rsid w:val="0014314E"/>
    <w:rsid w:val="00143541"/>
    <w:rsid w:val="001457D5"/>
    <w:rsid w:val="00145F61"/>
    <w:rsid w:val="0015047F"/>
    <w:rsid w:val="001505B8"/>
    <w:rsid w:val="00150830"/>
    <w:rsid w:val="00150DDA"/>
    <w:rsid w:val="00151465"/>
    <w:rsid w:val="0015191D"/>
    <w:rsid w:val="001520DE"/>
    <w:rsid w:val="00152395"/>
    <w:rsid w:val="00152473"/>
    <w:rsid w:val="00152D8A"/>
    <w:rsid w:val="00153129"/>
    <w:rsid w:val="00153291"/>
    <w:rsid w:val="0015361F"/>
    <w:rsid w:val="00154588"/>
    <w:rsid w:val="00154D5D"/>
    <w:rsid w:val="00154E8F"/>
    <w:rsid w:val="00156B88"/>
    <w:rsid w:val="00157CE0"/>
    <w:rsid w:val="00160D65"/>
    <w:rsid w:val="00161267"/>
    <w:rsid w:val="00161C89"/>
    <w:rsid w:val="00162310"/>
    <w:rsid w:val="001624D1"/>
    <w:rsid w:val="0016262C"/>
    <w:rsid w:val="0016343B"/>
    <w:rsid w:val="0016421C"/>
    <w:rsid w:val="001654A2"/>
    <w:rsid w:val="001654AC"/>
    <w:rsid w:val="001665C2"/>
    <w:rsid w:val="00166BAA"/>
    <w:rsid w:val="00167439"/>
    <w:rsid w:val="0016781D"/>
    <w:rsid w:val="0017096E"/>
    <w:rsid w:val="00171E41"/>
    <w:rsid w:val="0017204E"/>
    <w:rsid w:val="001723F4"/>
    <w:rsid w:val="00172D89"/>
    <w:rsid w:val="00174260"/>
    <w:rsid w:val="00174E1D"/>
    <w:rsid w:val="001765D7"/>
    <w:rsid w:val="00177202"/>
    <w:rsid w:val="0018131A"/>
    <w:rsid w:val="00181516"/>
    <w:rsid w:val="00181805"/>
    <w:rsid w:val="00181CE6"/>
    <w:rsid w:val="00182907"/>
    <w:rsid w:val="00182ED8"/>
    <w:rsid w:val="00182EE5"/>
    <w:rsid w:val="00182FD4"/>
    <w:rsid w:val="001831D7"/>
    <w:rsid w:val="00183FF5"/>
    <w:rsid w:val="00184B2E"/>
    <w:rsid w:val="001856B2"/>
    <w:rsid w:val="001858B3"/>
    <w:rsid w:val="00186B7E"/>
    <w:rsid w:val="0018740A"/>
    <w:rsid w:val="001918FD"/>
    <w:rsid w:val="001925F9"/>
    <w:rsid w:val="00195C6B"/>
    <w:rsid w:val="00195E08"/>
    <w:rsid w:val="00196170"/>
    <w:rsid w:val="00196967"/>
    <w:rsid w:val="001979D0"/>
    <w:rsid w:val="00197CE1"/>
    <w:rsid w:val="001A081D"/>
    <w:rsid w:val="001A11FD"/>
    <w:rsid w:val="001A17E9"/>
    <w:rsid w:val="001A19C5"/>
    <w:rsid w:val="001A2737"/>
    <w:rsid w:val="001A291E"/>
    <w:rsid w:val="001A3779"/>
    <w:rsid w:val="001A386D"/>
    <w:rsid w:val="001A4741"/>
    <w:rsid w:val="001A499B"/>
    <w:rsid w:val="001A514C"/>
    <w:rsid w:val="001A52E3"/>
    <w:rsid w:val="001A5D30"/>
    <w:rsid w:val="001B094D"/>
    <w:rsid w:val="001B0CEB"/>
    <w:rsid w:val="001B1D05"/>
    <w:rsid w:val="001B1E00"/>
    <w:rsid w:val="001B2090"/>
    <w:rsid w:val="001B24D3"/>
    <w:rsid w:val="001B25EB"/>
    <w:rsid w:val="001B34A8"/>
    <w:rsid w:val="001B390B"/>
    <w:rsid w:val="001B3C42"/>
    <w:rsid w:val="001B59E5"/>
    <w:rsid w:val="001B5BBC"/>
    <w:rsid w:val="001B6E61"/>
    <w:rsid w:val="001B787A"/>
    <w:rsid w:val="001B7EDA"/>
    <w:rsid w:val="001C177F"/>
    <w:rsid w:val="001C1D08"/>
    <w:rsid w:val="001C28B5"/>
    <w:rsid w:val="001C2C07"/>
    <w:rsid w:val="001C32F5"/>
    <w:rsid w:val="001C364F"/>
    <w:rsid w:val="001C3EA4"/>
    <w:rsid w:val="001C4174"/>
    <w:rsid w:val="001C4C9C"/>
    <w:rsid w:val="001C4CAE"/>
    <w:rsid w:val="001C4F29"/>
    <w:rsid w:val="001C5A36"/>
    <w:rsid w:val="001C5FE0"/>
    <w:rsid w:val="001C6645"/>
    <w:rsid w:val="001C7215"/>
    <w:rsid w:val="001C77EA"/>
    <w:rsid w:val="001D0672"/>
    <w:rsid w:val="001D0D9E"/>
    <w:rsid w:val="001D1E7A"/>
    <w:rsid w:val="001D20D7"/>
    <w:rsid w:val="001D3EB2"/>
    <w:rsid w:val="001D4803"/>
    <w:rsid w:val="001D50C4"/>
    <w:rsid w:val="001D5686"/>
    <w:rsid w:val="001D6705"/>
    <w:rsid w:val="001D672E"/>
    <w:rsid w:val="001D7112"/>
    <w:rsid w:val="001D7350"/>
    <w:rsid w:val="001E021E"/>
    <w:rsid w:val="001E17AA"/>
    <w:rsid w:val="001E298E"/>
    <w:rsid w:val="001E36BE"/>
    <w:rsid w:val="001E4009"/>
    <w:rsid w:val="001E4289"/>
    <w:rsid w:val="001E50F0"/>
    <w:rsid w:val="001E5D01"/>
    <w:rsid w:val="001E65DF"/>
    <w:rsid w:val="001E6EAA"/>
    <w:rsid w:val="001F1454"/>
    <w:rsid w:val="001F27AF"/>
    <w:rsid w:val="001F2CF9"/>
    <w:rsid w:val="001F5D7D"/>
    <w:rsid w:val="001F5EBC"/>
    <w:rsid w:val="001F62EE"/>
    <w:rsid w:val="001F6338"/>
    <w:rsid w:val="001F6385"/>
    <w:rsid w:val="001F661E"/>
    <w:rsid w:val="001F66A8"/>
    <w:rsid w:val="001F7093"/>
    <w:rsid w:val="001F7443"/>
    <w:rsid w:val="001F7D7E"/>
    <w:rsid w:val="00200480"/>
    <w:rsid w:val="00200678"/>
    <w:rsid w:val="00200C2D"/>
    <w:rsid w:val="0020130E"/>
    <w:rsid w:val="00201AB1"/>
    <w:rsid w:val="00202082"/>
    <w:rsid w:val="00202407"/>
    <w:rsid w:val="002025AC"/>
    <w:rsid w:val="00202AA2"/>
    <w:rsid w:val="002042CF"/>
    <w:rsid w:val="002043C6"/>
    <w:rsid w:val="00204614"/>
    <w:rsid w:val="00204D2F"/>
    <w:rsid w:val="00204E97"/>
    <w:rsid w:val="0020720F"/>
    <w:rsid w:val="002114CF"/>
    <w:rsid w:val="00212B18"/>
    <w:rsid w:val="0021324D"/>
    <w:rsid w:val="00213C16"/>
    <w:rsid w:val="00213E53"/>
    <w:rsid w:val="00216476"/>
    <w:rsid w:val="00216AAF"/>
    <w:rsid w:val="00216C70"/>
    <w:rsid w:val="00220758"/>
    <w:rsid w:val="002209E8"/>
    <w:rsid w:val="00220BEF"/>
    <w:rsid w:val="00220C6B"/>
    <w:rsid w:val="00222577"/>
    <w:rsid w:val="002236B4"/>
    <w:rsid w:val="002239EF"/>
    <w:rsid w:val="00224ECC"/>
    <w:rsid w:val="00225AE9"/>
    <w:rsid w:val="00225F5C"/>
    <w:rsid w:val="002266A7"/>
    <w:rsid w:val="00226772"/>
    <w:rsid w:val="00226D07"/>
    <w:rsid w:val="00227377"/>
    <w:rsid w:val="00227E09"/>
    <w:rsid w:val="00231331"/>
    <w:rsid w:val="002315AA"/>
    <w:rsid w:val="00231AD9"/>
    <w:rsid w:val="00232754"/>
    <w:rsid w:val="00233561"/>
    <w:rsid w:val="002338A8"/>
    <w:rsid w:val="00233BE4"/>
    <w:rsid w:val="00233F43"/>
    <w:rsid w:val="00235C45"/>
    <w:rsid w:val="002364F5"/>
    <w:rsid w:val="00236884"/>
    <w:rsid w:val="00237918"/>
    <w:rsid w:val="002425B1"/>
    <w:rsid w:val="00242B7A"/>
    <w:rsid w:val="00242C14"/>
    <w:rsid w:val="00242D14"/>
    <w:rsid w:val="00245592"/>
    <w:rsid w:val="00245C52"/>
    <w:rsid w:val="00246AF3"/>
    <w:rsid w:val="00247738"/>
    <w:rsid w:val="00247901"/>
    <w:rsid w:val="002510DE"/>
    <w:rsid w:val="00251B61"/>
    <w:rsid w:val="00253ED0"/>
    <w:rsid w:val="00256565"/>
    <w:rsid w:val="002568CA"/>
    <w:rsid w:val="00256C64"/>
    <w:rsid w:val="002570BB"/>
    <w:rsid w:val="00260A4A"/>
    <w:rsid w:val="00261761"/>
    <w:rsid w:val="002619B2"/>
    <w:rsid w:val="00261C54"/>
    <w:rsid w:val="00263A88"/>
    <w:rsid w:val="002647FE"/>
    <w:rsid w:val="00264AFA"/>
    <w:rsid w:val="00264F41"/>
    <w:rsid w:val="0026535F"/>
    <w:rsid w:val="002653C7"/>
    <w:rsid w:val="00265CC7"/>
    <w:rsid w:val="00265F19"/>
    <w:rsid w:val="00265FAB"/>
    <w:rsid w:val="0026723E"/>
    <w:rsid w:val="00267FB7"/>
    <w:rsid w:val="00270584"/>
    <w:rsid w:val="0027166E"/>
    <w:rsid w:val="0027188A"/>
    <w:rsid w:val="002738E2"/>
    <w:rsid w:val="0027490D"/>
    <w:rsid w:val="00274948"/>
    <w:rsid w:val="002754AD"/>
    <w:rsid w:val="002761C5"/>
    <w:rsid w:val="002769BC"/>
    <w:rsid w:val="00277613"/>
    <w:rsid w:val="00277C31"/>
    <w:rsid w:val="00277F3C"/>
    <w:rsid w:val="0028038A"/>
    <w:rsid w:val="00280C32"/>
    <w:rsid w:val="00281056"/>
    <w:rsid w:val="0028121A"/>
    <w:rsid w:val="00281D6D"/>
    <w:rsid w:val="0028281F"/>
    <w:rsid w:val="00282FA3"/>
    <w:rsid w:val="00283297"/>
    <w:rsid w:val="002836B0"/>
    <w:rsid w:val="00283CDD"/>
    <w:rsid w:val="00283E2A"/>
    <w:rsid w:val="00284036"/>
    <w:rsid w:val="0028598C"/>
    <w:rsid w:val="00286C0E"/>
    <w:rsid w:val="00290916"/>
    <w:rsid w:val="00290F36"/>
    <w:rsid w:val="0029215A"/>
    <w:rsid w:val="0029264C"/>
    <w:rsid w:val="00292926"/>
    <w:rsid w:val="002933CE"/>
    <w:rsid w:val="00293EFA"/>
    <w:rsid w:val="00295D8D"/>
    <w:rsid w:val="002963CA"/>
    <w:rsid w:val="00296D88"/>
    <w:rsid w:val="002A0FA8"/>
    <w:rsid w:val="002A1AE2"/>
    <w:rsid w:val="002A1D75"/>
    <w:rsid w:val="002A2B89"/>
    <w:rsid w:val="002A3A2A"/>
    <w:rsid w:val="002A3DD2"/>
    <w:rsid w:val="002A3E20"/>
    <w:rsid w:val="002A4E90"/>
    <w:rsid w:val="002A541C"/>
    <w:rsid w:val="002A6B06"/>
    <w:rsid w:val="002A7C0C"/>
    <w:rsid w:val="002B070B"/>
    <w:rsid w:val="002B0997"/>
    <w:rsid w:val="002B1807"/>
    <w:rsid w:val="002B2279"/>
    <w:rsid w:val="002B26FA"/>
    <w:rsid w:val="002B2A14"/>
    <w:rsid w:val="002B3282"/>
    <w:rsid w:val="002B3A46"/>
    <w:rsid w:val="002B4691"/>
    <w:rsid w:val="002B57C6"/>
    <w:rsid w:val="002B73F2"/>
    <w:rsid w:val="002C24C6"/>
    <w:rsid w:val="002C3565"/>
    <w:rsid w:val="002C4286"/>
    <w:rsid w:val="002C42BC"/>
    <w:rsid w:val="002C4558"/>
    <w:rsid w:val="002C46FA"/>
    <w:rsid w:val="002C57FC"/>
    <w:rsid w:val="002C61ED"/>
    <w:rsid w:val="002C7BE0"/>
    <w:rsid w:val="002C7CA1"/>
    <w:rsid w:val="002C7F60"/>
    <w:rsid w:val="002D0CE6"/>
    <w:rsid w:val="002D16C4"/>
    <w:rsid w:val="002D2257"/>
    <w:rsid w:val="002D2D05"/>
    <w:rsid w:val="002D3887"/>
    <w:rsid w:val="002D3F91"/>
    <w:rsid w:val="002D406C"/>
    <w:rsid w:val="002D5687"/>
    <w:rsid w:val="002D66E2"/>
    <w:rsid w:val="002D6E8D"/>
    <w:rsid w:val="002D725F"/>
    <w:rsid w:val="002E0749"/>
    <w:rsid w:val="002E0E63"/>
    <w:rsid w:val="002E17CA"/>
    <w:rsid w:val="002E1F85"/>
    <w:rsid w:val="002E203B"/>
    <w:rsid w:val="002E26D1"/>
    <w:rsid w:val="002E4908"/>
    <w:rsid w:val="002E523C"/>
    <w:rsid w:val="002E5636"/>
    <w:rsid w:val="002E5A7E"/>
    <w:rsid w:val="002E5B2D"/>
    <w:rsid w:val="002E6449"/>
    <w:rsid w:val="002E7417"/>
    <w:rsid w:val="002F120E"/>
    <w:rsid w:val="002F12F3"/>
    <w:rsid w:val="002F24B3"/>
    <w:rsid w:val="002F46A9"/>
    <w:rsid w:val="002F7730"/>
    <w:rsid w:val="00300708"/>
    <w:rsid w:val="00300FC5"/>
    <w:rsid w:val="003015E4"/>
    <w:rsid w:val="00301954"/>
    <w:rsid w:val="00304030"/>
    <w:rsid w:val="00304692"/>
    <w:rsid w:val="0030495E"/>
    <w:rsid w:val="00304D9E"/>
    <w:rsid w:val="00306755"/>
    <w:rsid w:val="00306869"/>
    <w:rsid w:val="00306C75"/>
    <w:rsid w:val="00307293"/>
    <w:rsid w:val="00307C77"/>
    <w:rsid w:val="00310D58"/>
    <w:rsid w:val="00311AD2"/>
    <w:rsid w:val="00313894"/>
    <w:rsid w:val="0031427D"/>
    <w:rsid w:val="0031548F"/>
    <w:rsid w:val="0031556F"/>
    <w:rsid w:val="003159A0"/>
    <w:rsid w:val="0031602A"/>
    <w:rsid w:val="0031701A"/>
    <w:rsid w:val="00317210"/>
    <w:rsid w:val="00317DAF"/>
    <w:rsid w:val="003210FD"/>
    <w:rsid w:val="0032140D"/>
    <w:rsid w:val="003228C9"/>
    <w:rsid w:val="003228D8"/>
    <w:rsid w:val="00322EBB"/>
    <w:rsid w:val="003242B6"/>
    <w:rsid w:val="00331157"/>
    <w:rsid w:val="00332E88"/>
    <w:rsid w:val="00332ECD"/>
    <w:rsid w:val="0033315D"/>
    <w:rsid w:val="00333BE0"/>
    <w:rsid w:val="00333D14"/>
    <w:rsid w:val="00334E1B"/>
    <w:rsid w:val="00335D1E"/>
    <w:rsid w:val="00337512"/>
    <w:rsid w:val="00337BAE"/>
    <w:rsid w:val="00341A15"/>
    <w:rsid w:val="0034263D"/>
    <w:rsid w:val="00342893"/>
    <w:rsid w:val="00343071"/>
    <w:rsid w:val="00343087"/>
    <w:rsid w:val="00343152"/>
    <w:rsid w:val="00343276"/>
    <w:rsid w:val="003448DD"/>
    <w:rsid w:val="00345536"/>
    <w:rsid w:val="0034649E"/>
    <w:rsid w:val="0034677C"/>
    <w:rsid w:val="0034698C"/>
    <w:rsid w:val="00346F02"/>
    <w:rsid w:val="003474B2"/>
    <w:rsid w:val="00350A9A"/>
    <w:rsid w:val="00350B8A"/>
    <w:rsid w:val="00356C1F"/>
    <w:rsid w:val="00356CE7"/>
    <w:rsid w:val="00356F5D"/>
    <w:rsid w:val="0036072D"/>
    <w:rsid w:val="00360D02"/>
    <w:rsid w:val="003615EE"/>
    <w:rsid w:val="003617B7"/>
    <w:rsid w:val="00361836"/>
    <w:rsid w:val="0036264D"/>
    <w:rsid w:val="00363359"/>
    <w:rsid w:val="0036400A"/>
    <w:rsid w:val="003640BB"/>
    <w:rsid w:val="00364101"/>
    <w:rsid w:val="00365A43"/>
    <w:rsid w:val="00365C93"/>
    <w:rsid w:val="0036642E"/>
    <w:rsid w:val="0036669F"/>
    <w:rsid w:val="0036763A"/>
    <w:rsid w:val="00367AF0"/>
    <w:rsid w:val="00370A95"/>
    <w:rsid w:val="00371B4D"/>
    <w:rsid w:val="0037390B"/>
    <w:rsid w:val="0037479B"/>
    <w:rsid w:val="00374BE4"/>
    <w:rsid w:val="00375695"/>
    <w:rsid w:val="00380DFA"/>
    <w:rsid w:val="0038150B"/>
    <w:rsid w:val="003826D8"/>
    <w:rsid w:val="0038364B"/>
    <w:rsid w:val="003836B7"/>
    <w:rsid w:val="00383BE7"/>
    <w:rsid w:val="00383D22"/>
    <w:rsid w:val="00384AED"/>
    <w:rsid w:val="0038547E"/>
    <w:rsid w:val="0038635B"/>
    <w:rsid w:val="00386BF0"/>
    <w:rsid w:val="00387D9F"/>
    <w:rsid w:val="0039075D"/>
    <w:rsid w:val="00390C46"/>
    <w:rsid w:val="003917EB"/>
    <w:rsid w:val="0039198B"/>
    <w:rsid w:val="00391FB5"/>
    <w:rsid w:val="00392492"/>
    <w:rsid w:val="00392E52"/>
    <w:rsid w:val="00393653"/>
    <w:rsid w:val="0039398A"/>
    <w:rsid w:val="003939EA"/>
    <w:rsid w:val="00393D43"/>
    <w:rsid w:val="0039411D"/>
    <w:rsid w:val="00394BBF"/>
    <w:rsid w:val="00394FB9"/>
    <w:rsid w:val="00395E6E"/>
    <w:rsid w:val="0039692A"/>
    <w:rsid w:val="00396CB5"/>
    <w:rsid w:val="00396E09"/>
    <w:rsid w:val="00397094"/>
    <w:rsid w:val="00397F85"/>
    <w:rsid w:val="003A0C26"/>
    <w:rsid w:val="003A2868"/>
    <w:rsid w:val="003A35EC"/>
    <w:rsid w:val="003A35F5"/>
    <w:rsid w:val="003A4693"/>
    <w:rsid w:val="003A590E"/>
    <w:rsid w:val="003A6E06"/>
    <w:rsid w:val="003A6E14"/>
    <w:rsid w:val="003A7917"/>
    <w:rsid w:val="003A7D99"/>
    <w:rsid w:val="003B0F0D"/>
    <w:rsid w:val="003B2FFC"/>
    <w:rsid w:val="003B39A6"/>
    <w:rsid w:val="003B4E3D"/>
    <w:rsid w:val="003B6808"/>
    <w:rsid w:val="003B6D77"/>
    <w:rsid w:val="003B7310"/>
    <w:rsid w:val="003B73F1"/>
    <w:rsid w:val="003C1988"/>
    <w:rsid w:val="003C1C96"/>
    <w:rsid w:val="003C239E"/>
    <w:rsid w:val="003C4DC8"/>
    <w:rsid w:val="003C6ADE"/>
    <w:rsid w:val="003C7B7A"/>
    <w:rsid w:val="003D01A1"/>
    <w:rsid w:val="003D0A88"/>
    <w:rsid w:val="003D0EC3"/>
    <w:rsid w:val="003D239D"/>
    <w:rsid w:val="003D2582"/>
    <w:rsid w:val="003D3206"/>
    <w:rsid w:val="003D3475"/>
    <w:rsid w:val="003D41C4"/>
    <w:rsid w:val="003D48E5"/>
    <w:rsid w:val="003D72E1"/>
    <w:rsid w:val="003E0339"/>
    <w:rsid w:val="003E04E9"/>
    <w:rsid w:val="003E1101"/>
    <w:rsid w:val="003E345D"/>
    <w:rsid w:val="003E556A"/>
    <w:rsid w:val="003E5ED9"/>
    <w:rsid w:val="003E612A"/>
    <w:rsid w:val="003E65E7"/>
    <w:rsid w:val="003E7D39"/>
    <w:rsid w:val="003E7E07"/>
    <w:rsid w:val="003F08F8"/>
    <w:rsid w:val="003F0F5E"/>
    <w:rsid w:val="003F1660"/>
    <w:rsid w:val="003F1F30"/>
    <w:rsid w:val="003F1FC6"/>
    <w:rsid w:val="003F24A3"/>
    <w:rsid w:val="003F2B0F"/>
    <w:rsid w:val="003F4C66"/>
    <w:rsid w:val="003F4EDE"/>
    <w:rsid w:val="003F51BF"/>
    <w:rsid w:val="003F52FF"/>
    <w:rsid w:val="004014E9"/>
    <w:rsid w:val="00401A3F"/>
    <w:rsid w:val="00401D75"/>
    <w:rsid w:val="00403522"/>
    <w:rsid w:val="00404471"/>
    <w:rsid w:val="004052A7"/>
    <w:rsid w:val="00405A93"/>
    <w:rsid w:val="00406CC7"/>
    <w:rsid w:val="00407CBB"/>
    <w:rsid w:val="0041096F"/>
    <w:rsid w:val="00410D21"/>
    <w:rsid w:val="004126B9"/>
    <w:rsid w:val="0041284C"/>
    <w:rsid w:val="00414591"/>
    <w:rsid w:val="00414739"/>
    <w:rsid w:val="00414BFD"/>
    <w:rsid w:val="004157C2"/>
    <w:rsid w:val="00415880"/>
    <w:rsid w:val="00415C61"/>
    <w:rsid w:val="00416170"/>
    <w:rsid w:val="00417B31"/>
    <w:rsid w:val="00420336"/>
    <w:rsid w:val="004204F4"/>
    <w:rsid w:val="004211F3"/>
    <w:rsid w:val="004219C2"/>
    <w:rsid w:val="00421C40"/>
    <w:rsid w:val="00422DFD"/>
    <w:rsid w:val="00424738"/>
    <w:rsid w:val="00424885"/>
    <w:rsid w:val="00425155"/>
    <w:rsid w:val="004264F9"/>
    <w:rsid w:val="004271C7"/>
    <w:rsid w:val="00427C7C"/>
    <w:rsid w:val="004312FE"/>
    <w:rsid w:val="00431A03"/>
    <w:rsid w:val="004321AE"/>
    <w:rsid w:val="0043280C"/>
    <w:rsid w:val="00432B83"/>
    <w:rsid w:val="004334C7"/>
    <w:rsid w:val="004334CF"/>
    <w:rsid w:val="0043370F"/>
    <w:rsid w:val="00434270"/>
    <w:rsid w:val="00435CBB"/>
    <w:rsid w:val="00440844"/>
    <w:rsid w:val="004414F1"/>
    <w:rsid w:val="004422F6"/>
    <w:rsid w:val="00443494"/>
    <w:rsid w:val="00447AFB"/>
    <w:rsid w:val="00450153"/>
    <w:rsid w:val="0045284F"/>
    <w:rsid w:val="00454290"/>
    <w:rsid w:val="0045624A"/>
    <w:rsid w:val="00456591"/>
    <w:rsid w:val="00457743"/>
    <w:rsid w:val="00457764"/>
    <w:rsid w:val="00457AE6"/>
    <w:rsid w:val="00461155"/>
    <w:rsid w:val="00461E18"/>
    <w:rsid w:val="0046224B"/>
    <w:rsid w:val="004632A8"/>
    <w:rsid w:val="00463BD4"/>
    <w:rsid w:val="004643FC"/>
    <w:rsid w:val="004646C3"/>
    <w:rsid w:val="004650E5"/>
    <w:rsid w:val="00465919"/>
    <w:rsid w:val="00465D29"/>
    <w:rsid w:val="004660B2"/>
    <w:rsid w:val="00466D83"/>
    <w:rsid w:val="00466E5D"/>
    <w:rsid w:val="00467C01"/>
    <w:rsid w:val="00467EF7"/>
    <w:rsid w:val="00471330"/>
    <w:rsid w:val="00472281"/>
    <w:rsid w:val="00472E2F"/>
    <w:rsid w:val="00473163"/>
    <w:rsid w:val="00473922"/>
    <w:rsid w:val="0047500B"/>
    <w:rsid w:val="004751F2"/>
    <w:rsid w:val="00476542"/>
    <w:rsid w:val="00476EB7"/>
    <w:rsid w:val="004807B2"/>
    <w:rsid w:val="00480AF0"/>
    <w:rsid w:val="00480C91"/>
    <w:rsid w:val="00481282"/>
    <w:rsid w:val="0048252D"/>
    <w:rsid w:val="00482718"/>
    <w:rsid w:val="00482B61"/>
    <w:rsid w:val="00482F46"/>
    <w:rsid w:val="00483874"/>
    <w:rsid w:val="00483BD3"/>
    <w:rsid w:val="00484E73"/>
    <w:rsid w:val="004911BF"/>
    <w:rsid w:val="00493526"/>
    <w:rsid w:val="0049562E"/>
    <w:rsid w:val="00496205"/>
    <w:rsid w:val="004969D9"/>
    <w:rsid w:val="00496EB4"/>
    <w:rsid w:val="004A20EC"/>
    <w:rsid w:val="004A25B3"/>
    <w:rsid w:val="004A2A81"/>
    <w:rsid w:val="004A2ACA"/>
    <w:rsid w:val="004A3D07"/>
    <w:rsid w:val="004A42C2"/>
    <w:rsid w:val="004A440C"/>
    <w:rsid w:val="004A6FEA"/>
    <w:rsid w:val="004A7DA2"/>
    <w:rsid w:val="004A7EA8"/>
    <w:rsid w:val="004B09EE"/>
    <w:rsid w:val="004B21FE"/>
    <w:rsid w:val="004B41BA"/>
    <w:rsid w:val="004B4394"/>
    <w:rsid w:val="004B4B9D"/>
    <w:rsid w:val="004B56D6"/>
    <w:rsid w:val="004B6A59"/>
    <w:rsid w:val="004C053D"/>
    <w:rsid w:val="004C0FB0"/>
    <w:rsid w:val="004C103D"/>
    <w:rsid w:val="004C253B"/>
    <w:rsid w:val="004C34A7"/>
    <w:rsid w:val="004C6DBC"/>
    <w:rsid w:val="004C709D"/>
    <w:rsid w:val="004C7BA3"/>
    <w:rsid w:val="004D0078"/>
    <w:rsid w:val="004D0837"/>
    <w:rsid w:val="004D1D45"/>
    <w:rsid w:val="004D24B1"/>
    <w:rsid w:val="004D3728"/>
    <w:rsid w:val="004D3F7E"/>
    <w:rsid w:val="004D41B0"/>
    <w:rsid w:val="004D4E2B"/>
    <w:rsid w:val="004D4FB1"/>
    <w:rsid w:val="004D500F"/>
    <w:rsid w:val="004D53AB"/>
    <w:rsid w:val="004D63B1"/>
    <w:rsid w:val="004E03B1"/>
    <w:rsid w:val="004E063C"/>
    <w:rsid w:val="004E0BB5"/>
    <w:rsid w:val="004E0BF4"/>
    <w:rsid w:val="004E146B"/>
    <w:rsid w:val="004E15F3"/>
    <w:rsid w:val="004E1EB7"/>
    <w:rsid w:val="004E2F33"/>
    <w:rsid w:val="004E447A"/>
    <w:rsid w:val="004E44CD"/>
    <w:rsid w:val="004E4AC8"/>
    <w:rsid w:val="004E639F"/>
    <w:rsid w:val="004E6FE1"/>
    <w:rsid w:val="004E77F1"/>
    <w:rsid w:val="004E7CF1"/>
    <w:rsid w:val="004E7D4B"/>
    <w:rsid w:val="004F04A3"/>
    <w:rsid w:val="004F0DB7"/>
    <w:rsid w:val="004F2C85"/>
    <w:rsid w:val="004F3226"/>
    <w:rsid w:val="004F33F1"/>
    <w:rsid w:val="004F38A2"/>
    <w:rsid w:val="004F39F8"/>
    <w:rsid w:val="004F3DA8"/>
    <w:rsid w:val="004F414F"/>
    <w:rsid w:val="004F4596"/>
    <w:rsid w:val="004F4C3A"/>
    <w:rsid w:val="004F7AF2"/>
    <w:rsid w:val="00500D8E"/>
    <w:rsid w:val="00500DAE"/>
    <w:rsid w:val="00502043"/>
    <w:rsid w:val="00502FCB"/>
    <w:rsid w:val="00503C1F"/>
    <w:rsid w:val="00503F31"/>
    <w:rsid w:val="00504036"/>
    <w:rsid w:val="00506527"/>
    <w:rsid w:val="00506C1F"/>
    <w:rsid w:val="00510635"/>
    <w:rsid w:val="00510BFB"/>
    <w:rsid w:val="0051131D"/>
    <w:rsid w:val="005114DD"/>
    <w:rsid w:val="00512506"/>
    <w:rsid w:val="00512D65"/>
    <w:rsid w:val="0051310A"/>
    <w:rsid w:val="00513545"/>
    <w:rsid w:val="00514E43"/>
    <w:rsid w:val="00517765"/>
    <w:rsid w:val="00520D9B"/>
    <w:rsid w:val="005212F2"/>
    <w:rsid w:val="005215A1"/>
    <w:rsid w:val="00521DC5"/>
    <w:rsid w:val="00522051"/>
    <w:rsid w:val="00524510"/>
    <w:rsid w:val="00524858"/>
    <w:rsid w:val="00526EF6"/>
    <w:rsid w:val="00527539"/>
    <w:rsid w:val="00527649"/>
    <w:rsid w:val="005279CF"/>
    <w:rsid w:val="0053006A"/>
    <w:rsid w:val="005302A8"/>
    <w:rsid w:val="00530522"/>
    <w:rsid w:val="005313C4"/>
    <w:rsid w:val="00532384"/>
    <w:rsid w:val="00533544"/>
    <w:rsid w:val="005335C9"/>
    <w:rsid w:val="005346FE"/>
    <w:rsid w:val="0053564F"/>
    <w:rsid w:val="005379D0"/>
    <w:rsid w:val="0054092C"/>
    <w:rsid w:val="00540D57"/>
    <w:rsid w:val="00541876"/>
    <w:rsid w:val="00542092"/>
    <w:rsid w:val="00542E7D"/>
    <w:rsid w:val="00544302"/>
    <w:rsid w:val="00544A93"/>
    <w:rsid w:val="00546F0E"/>
    <w:rsid w:val="005470F6"/>
    <w:rsid w:val="0055035D"/>
    <w:rsid w:val="00553319"/>
    <w:rsid w:val="005547BC"/>
    <w:rsid w:val="0055545F"/>
    <w:rsid w:val="00556360"/>
    <w:rsid w:val="00556B1E"/>
    <w:rsid w:val="005602C1"/>
    <w:rsid w:val="005604E7"/>
    <w:rsid w:val="0056058A"/>
    <w:rsid w:val="0056071B"/>
    <w:rsid w:val="00560AA8"/>
    <w:rsid w:val="005614B7"/>
    <w:rsid w:val="005614D0"/>
    <w:rsid w:val="005630DC"/>
    <w:rsid w:val="005641DA"/>
    <w:rsid w:val="005645AA"/>
    <w:rsid w:val="00565951"/>
    <w:rsid w:val="005662D4"/>
    <w:rsid w:val="0056656E"/>
    <w:rsid w:val="005676F3"/>
    <w:rsid w:val="00571487"/>
    <w:rsid w:val="0057188A"/>
    <w:rsid w:val="00571ACA"/>
    <w:rsid w:val="00571E95"/>
    <w:rsid w:val="005747C5"/>
    <w:rsid w:val="00575FB0"/>
    <w:rsid w:val="005776AA"/>
    <w:rsid w:val="005816DD"/>
    <w:rsid w:val="00581D5B"/>
    <w:rsid w:val="00582C9E"/>
    <w:rsid w:val="005838D1"/>
    <w:rsid w:val="0058428F"/>
    <w:rsid w:val="00584583"/>
    <w:rsid w:val="00584A3B"/>
    <w:rsid w:val="00584E0B"/>
    <w:rsid w:val="00585421"/>
    <w:rsid w:val="00585C0C"/>
    <w:rsid w:val="005874B9"/>
    <w:rsid w:val="005907D2"/>
    <w:rsid w:val="0059154A"/>
    <w:rsid w:val="0059199F"/>
    <w:rsid w:val="00592448"/>
    <w:rsid w:val="005938ED"/>
    <w:rsid w:val="00594D0D"/>
    <w:rsid w:val="00595DC9"/>
    <w:rsid w:val="00595E1D"/>
    <w:rsid w:val="00596E1F"/>
    <w:rsid w:val="005974FD"/>
    <w:rsid w:val="00597930"/>
    <w:rsid w:val="005A07B6"/>
    <w:rsid w:val="005A22A9"/>
    <w:rsid w:val="005A32F0"/>
    <w:rsid w:val="005A3A74"/>
    <w:rsid w:val="005A41A0"/>
    <w:rsid w:val="005A4730"/>
    <w:rsid w:val="005A6780"/>
    <w:rsid w:val="005B01F7"/>
    <w:rsid w:val="005B1B4D"/>
    <w:rsid w:val="005B1F98"/>
    <w:rsid w:val="005B2F70"/>
    <w:rsid w:val="005B3DDB"/>
    <w:rsid w:val="005B5FE1"/>
    <w:rsid w:val="005B6E55"/>
    <w:rsid w:val="005B790A"/>
    <w:rsid w:val="005C0421"/>
    <w:rsid w:val="005C0C2D"/>
    <w:rsid w:val="005C0EFA"/>
    <w:rsid w:val="005C2AF4"/>
    <w:rsid w:val="005C3351"/>
    <w:rsid w:val="005C38C6"/>
    <w:rsid w:val="005C3DB7"/>
    <w:rsid w:val="005C5BE8"/>
    <w:rsid w:val="005C60F5"/>
    <w:rsid w:val="005C6517"/>
    <w:rsid w:val="005C6D2E"/>
    <w:rsid w:val="005C77B7"/>
    <w:rsid w:val="005D05C4"/>
    <w:rsid w:val="005D334E"/>
    <w:rsid w:val="005D3C63"/>
    <w:rsid w:val="005D4B81"/>
    <w:rsid w:val="005D5217"/>
    <w:rsid w:val="005E05A7"/>
    <w:rsid w:val="005E0E9D"/>
    <w:rsid w:val="005E22E9"/>
    <w:rsid w:val="005E257F"/>
    <w:rsid w:val="005E25E6"/>
    <w:rsid w:val="005E29C7"/>
    <w:rsid w:val="005E3608"/>
    <w:rsid w:val="005E3CFA"/>
    <w:rsid w:val="005E4DE4"/>
    <w:rsid w:val="005E5C71"/>
    <w:rsid w:val="005E5F6C"/>
    <w:rsid w:val="005E6402"/>
    <w:rsid w:val="005E6A14"/>
    <w:rsid w:val="005E6B03"/>
    <w:rsid w:val="005F091A"/>
    <w:rsid w:val="005F251C"/>
    <w:rsid w:val="005F2596"/>
    <w:rsid w:val="005F53FB"/>
    <w:rsid w:val="005F6490"/>
    <w:rsid w:val="00601B35"/>
    <w:rsid w:val="006020EC"/>
    <w:rsid w:val="006026EB"/>
    <w:rsid w:val="00602762"/>
    <w:rsid w:val="00602838"/>
    <w:rsid w:val="006031BA"/>
    <w:rsid w:val="00603ED4"/>
    <w:rsid w:val="0060419B"/>
    <w:rsid w:val="00604641"/>
    <w:rsid w:val="00605DE9"/>
    <w:rsid w:val="00606274"/>
    <w:rsid w:val="00606E94"/>
    <w:rsid w:val="006075D9"/>
    <w:rsid w:val="006075E0"/>
    <w:rsid w:val="006101A4"/>
    <w:rsid w:val="006101CA"/>
    <w:rsid w:val="006103D2"/>
    <w:rsid w:val="00610BA5"/>
    <w:rsid w:val="006110F7"/>
    <w:rsid w:val="00611269"/>
    <w:rsid w:val="00611F70"/>
    <w:rsid w:val="00612F2C"/>
    <w:rsid w:val="0061537E"/>
    <w:rsid w:val="0061772B"/>
    <w:rsid w:val="006202A8"/>
    <w:rsid w:val="006209A7"/>
    <w:rsid w:val="00620A70"/>
    <w:rsid w:val="006220D2"/>
    <w:rsid w:val="006225E7"/>
    <w:rsid w:val="0062288D"/>
    <w:rsid w:val="006229A3"/>
    <w:rsid w:val="0062382B"/>
    <w:rsid w:val="006242D1"/>
    <w:rsid w:val="00625881"/>
    <w:rsid w:val="00625AED"/>
    <w:rsid w:val="00626AD2"/>
    <w:rsid w:val="006276B4"/>
    <w:rsid w:val="00627EFC"/>
    <w:rsid w:val="00630180"/>
    <w:rsid w:val="006308C8"/>
    <w:rsid w:val="0063169E"/>
    <w:rsid w:val="00632C9B"/>
    <w:rsid w:val="006333D8"/>
    <w:rsid w:val="0063460E"/>
    <w:rsid w:val="00635511"/>
    <w:rsid w:val="006358BB"/>
    <w:rsid w:val="006364DA"/>
    <w:rsid w:val="006374ED"/>
    <w:rsid w:val="006414ED"/>
    <w:rsid w:val="00641605"/>
    <w:rsid w:val="00641905"/>
    <w:rsid w:val="006424E0"/>
    <w:rsid w:val="00643119"/>
    <w:rsid w:val="00643601"/>
    <w:rsid w:val="006443C8"/>
    <w:rsid w:val="00644774"/>
    <w:rsid w:val="00644C0B"/>
    <w:rsid w:val="006458B5"/>
    <w:rsid w:val="00645CBB"/>
    <w:rsid w:val="006461B5"/>
    <w:rsid w:val="0064750E"/>
    <w:rsid w:val="00647A6B"/>
    <w:rsid w:val="00647D0B"/>
    <w:rsid w:val="00647DE2"/>
    <w:rsid w:val="006502FF"/>
    <w:rsid w:val="00651BEA"/>
    <w:rsid w:val="00653AF3"/>
    <w:rsid w:val="006540A2"/>
    <w:rsid w:val="006550A8"/>
    <w:rsid w:val="00655236"/>
    <w:rsid w:val="006564BC"/>
    <w:rsid w:val="0065717D"/>
    <w:rsid w:val="0065724B"/>
    <w:rsid w:val="00657374"/>
    <w:rsid w:val="00661DF9"/>
    <w:rsid w:val="00664CE9"/>
    <w:rsid w:val="00664D7A"/>
    <w:rsid w:val="00666211"/>
    <w:rsid w:val="0066639F"/>
    <w:rsid w:val="006667CE"/>
    <w:rsid w:val="006669D0"/>
    <w:rsid w:val="00667606"/>
    <w:rsid w:val="00670B84"/>
    <w:rsid w:val="00670F49"/>
    <w:rsid w:val="00671B47"/>
    <w:rsid w:val="00672EB4"/>
    <w:rsid w:val="00673007"/>
    <w:rsid w:val="006730C2"/>
    <w:rsid w:val="0067355B"/>
    <w:rsid w:val="006735AE"/>
    <w:rsid w:val="00673760"/>
    <w:rsid w:val="00673D88"/>
    <w:rsid w:val="006759A3"/>
    <w:rsid w:val="00675C8F"/>
    <w:rsid w:val="00676229"/>
    <w:rsid w:val="00676E85"/>
    <w:rsid w:val="006806FF"/>
    <w:rsid w:val="0068194B"/>
    <w:rsid w:val="00681B07"/>
    <w:rsid w:val="00681E55"/>
    <w:rsid w:val="0068237A"/>
    <w:rsid w:val="0068360E"/>
    <w:rsid w:val="0068439B"/>
    <w:rsid w:val="00684C85"/>
    <w:rsid w:val="00686793"/>
    <w:rsid w:val="00687E0C"/>
    <w:rsid w:val="00690C65"/>
    <w:rsid w:val="00690DF6"/>
    <w:rsid w:val="0069150D"/>
    <w:rsid w:val="00691FBC"/>
    <w:rsid w:val="00693D22"/>
    <w:rsid w:val="00693D76"/>
    <w:rsid w:val="006956CA"/>
    <w:rsid w:val="00697148"/>
    <w:rsid w:val="006A06BA"/>
    <w:rsid w:val="006A073D"/>
    <w:rsid w:val="006A2E74"/>
    <w:rsid w:val="006A375C"/>
    <w:rsid w:val="006A48DB"/>
    <w:rsid w:val="006A50E4"/>
    <w:rsid w:val="006A6549"/>
    <w:rsid w:val="006A7785"/>
    <w:rsid w:val="006A790B"/>
    <w:rsid w:val="006B0598"/>
    <w:rsid w:val="006B0F9C"/>
    <w:rsid w:val="006B1684"/>
    <w:rsid w:val="006B180F"/>
    <w:rsid w:val="006B1E52"/>
    <w:rsid w:val="006B2EF6"/>
    <w:rsid w:val="006B3FB4"/>
    <w:rsid w:val="006B59FB"/>
    <w:rsid w:val="006B5D4D"/>
    <w:rsid w:val="006B697C"/>
    <w:rsid w:val="006C03DF"/>
    <w:rsid w:val="006C0813"/>
    <w:rsid w:val="006C11AD"/>
    <w:rsid w:val="006C15F5"/>
    <w:rsid w:val="006C21BF"/>
    <w:rsid w:val="006C32AC"/>
    <w:rsid w:val="006C3F4F"/>
    <w:rsid w:val="006C46C3"/>
    <w:rsid w:val="006C5420"/>
    <w:rsid w:val="006C6BE6"/>
    <w:rsid w:val="006C70AA"/>
    <w:rsid w:val="006C742B"/>
    <w:rsid w:val="006C7B26"/>
    <w:rsid w:val="006D0F35"/>
    <w:rsid w:val="006D1078"/>
    <w:rsid w:val="006D1891"/>
    <w:rsid w:val="006D18C2"/>
    <w:rsid w:val="006D1CC1"/>
    <w:rsid w:val="006D2621"/>
    <w:rsid w:val="006D2850"/>
    <w:rsid w:val="006D28D6"/>
    <w:rsid w:val="006D2B97"/>
    <w:rsid w:val="006D3087"/>
    <w:rsid w:val="006D389C"/>
    <w:rsid w:val="006D3A87"/>
    <w:rsid w:val="006D4F1B"/>
    <w:rsid w:val="006D6A04"/>
    <w:rsid w:val="006E077C"/>
    <w:rsid w:val="006E1CFB"/>
    <w:rsid w:val="006E29D8"/>
    <w:rsid w:val="006E2DA2"/>
    <w:rsid w:val="006E311E"/>
    <w:rsid w:val="006E3B41"/>
    <w:rsid w:val="006E3BC6"/>
    <w:rsid w:val="006E3DEE"/>
    <w:rsid w:val="006E50AF"/>
    <w:rsid w:val="006E5329"/>
    <w:rsid w:val="006E587D"/>
    <w:rsid w:val="006E6794"/>
    <w:rsid w:val="006E6AE1"/>
    <w:rsid w:val="006E6C58"/>
    <w:rsid w:val="006E700C"/>
    <w:rsid w:val="006E737E"/>
    <w:rsid w:val="006E7523"/>
    <w:rsid w:val="006F0467"/>
    <w:rsid w:val="006F1234"/>
    <w:rsid w:val="006F19D3"/>
    <w:rsid w:val="006F1AC0"/>
    <w:rsid w:val="006F2F4A"/>
    <w:rsid w:val="006F37DC"/>
    <w:rsid w:val="006F4894"/>
    <w:rsid w:val="006F62A0"/>
    <w:rsid w:val="006F6A99"/>
    <w:rsid w:val="006F7AF1"/>
    <w:rsid w:val="0070117E"/>
    <w:rsid w:val="00701D7F"/>
    <w:rsid w:val="007035B7"/>
    <w:rsid w:val="00703DC1"/>
    <w:rsid w:val="007042B1"/>
    <w:rsid w:val="007043AB"/>
    <w:rsid w:val="00704E5F"/>
    <w:rsid w:val="007068E8"/>
    <w:rsid w:val="00707331"/>
    <w:rsid w:val="0071040A"/>
    <w:rsid w:val="00710445"/>
    <w:rsid w:val="007123B3"/>
    <w:rsid w:val="007132F5"/>
    <w:rsid w:val="00714612"/>
    <w:rsid w:val="0071475D"/>
    <w:rsid w:val="00714A2F"/>
    <w:rsid w:val="00714E55"/>
    <w:rsid w:val="0071691C"/>
    <w:rsid w:val="00716E75"/>
    <w:rsid w:val="00716EEA"/>
    <w:rsid w:val="00721862"/>
    <w:rsid w:val="00722575"/>
    <w:rsid w:val="007227AD"/>
    <w:rsid w:val="00723B08"/>
    <w:rsid w:val="00723CC9"/>
    <w:rsid w:val="00724ED0"/>
    <w:rsid w:val="0072518E"/>
    <w:rsid w:val="0072599E"/>
    <w:rsid w:val="00726B06"/>
    <w:rsid w:val="00727315"/>
    <w:rsid w:val="00727D82"/>
    <w:rsid w:val="00727FED"/>
    <w:rsid w:val="007302F2"/>
    <w:rsid w:val="0073101B"/>
    <w:rsid w:val="00731975"/>
    <w:rsid w:val="00732051"/>
    <w:rsid w:val="007322D4"/>
    <w:rsid w:val="00732AA1"/>
    <w:rsid w:val="007340C1"/>
    <w:rsid w:val="00734583"/>
    <w:rsid w:val="007345E0"/>
    <w:rsid w:val="00735267"/>
    <w:rsid w:val="00735987"/>
    <w:rsid w:val="007376A0"/>
    <w:rsid w:val="007378B3"/>
    <w:rsid w:val="00740FEC"/>
    <w:rsid w:val="00741E6F"/>
    <w:rsid w:val="00742CEC"/>
    <w:rsid w:val="00742CF4"/>
    <w:rsid w:val="00742E24"/>
    <w:rsid w:val="007434E6"/>
    <w:rsid w:val="007439A5"/>
    <w:rsid w:val="007439CF"/>
    <w:rsid w:val="00743BE4"/>
    <w:rsid w:val="007443EF"/>
    <w:rsid w:val="00744A44"/>
    <w:rsid w:val="00745B99"/>
    <w:rsid w:val="0074634C"/>
    <w:rsid w:val="007476E2"/>
    <w:rsid w:val="00747A9B"/>
    <w:rsid w:val="007502E0"/>
    <w:rsid w:val="007503D5"/>
    <w:rsid w:val="00750C54"/>
    <w:rsid w:val="00751421"/>
    <w:rsid w:val="00751657"/>
    <w:rsid w:val="00751678"/>
    <w:rsid w:val="0075193F"/>
    <w:rsid w:val="00753974"/>
    <w:rsid w:val="007551B2"/>
    <w:rsid w:val="00756099"/>
    <w:rsid w:val="007560F2"/>
    <w:rsid w:val="00756671"/>
    <w:rsid w:val="00756D3F"/>
    <w:rsid w:val="0075741B"/>
    <w:rsid w:val="007575A5"/>
    <w:rsid w:val="00757C9F"/>
    <w:rsid w:val="00760F09"/>
    <w:rsid w:val="007617B5"/>
    <w:rsid w:val="00761857"/>
    <w:rsid w:val="00765FC2"/>
    <w:rsid w:val="00766BA6"/>
    <w:rsid w:val="007672CE"/>
    <w:rsid w:val="0076758B"/>
    <w:rsid w:val="007700E0"/>
    <w:rsid w:val="00770D64"/>
    <w:rsid w:val="0077112D"/>
    <w:rsid w:val="007718EA"/>
    <w:rsid w:val="00771E0D"/>
    <w:rsid w:val="007724F6"/>
    <w:rsid w:val="00772604"/>
    <w:rsid w:val="0077277B"/>
    <w:rsid w:val="00772798"/>
    <w:rsid w:val="00773C10"/>
    <w:rsid w:val="00773FEA"/>
    <w:rsid w:val="0077537D"/>
    <w:rsid w:val="00775468"/>
    <w:rsid w:val="00775B89"/>
    <w:rsid w:val="00775D26"/>
    <w:rsid w:val="00775D28"/>
    <w:rsid w:val="00776706"/>
    <w:rsid w:val="0078167F"/>
    <w:rsid w:val="007816AA"/>
    <w:rsid w:val="00784A26"/>
    <w:rsid w:val="00784B83"/>
    <w:rsid w:val="0079017F"/>
    <w:rsid w:val="00790D17"/>
    <w:rsid w:val="00791948"/>
    <w:rsid w:val="00792281"/>
    <w:rsid w:val="007935E3"/>
    <w:rsid w:val="00795303"/>
    <w:rsid w:val="0079578C"/>
    <w:rsid w:val="00795A47"/>
    <w:rsid w:val="00797339"/>
    <w:rsid w:val="007A0B07"/>
    <w:rsid w:val="007A0C1D"/>
    <w:rsid w:val="007A20CF"/>
    <w:rsid w:val="007A2657"/>
    <w:rsid w:val="007A295E"/>
    <w:rsid w:val="007A32B2"/>
    <w:rsid w:val="007A3BAE"/>
    <w:rsid w:val="007A4004"/>
    <w:rsid w:val="007A42D2"/>
    <w:rsid w:val="007A46C5"/>
    <w:rsid w:val="007A5071"/>
    <w:rsid w:val="007A639A"/>
    <w:rsid w:val="007A6C39"/>
    <w:rsid w:val="007B030E"/>
    <w:rsid w:val="007B13ED"/>
    <w:rsid w:val="007B25B7"/>
    <w:rsid w:val="007B39FF"/>
    <w:rsid w:val="007B46FB"/>
    <w:rsid w:val="007B4B04"/>
    <w:rsid w:val="007B5323"/>
    <w:rsid w:val="007B560A"/>
    <w:rsid w:val="007B6163"/>
    <w:rsid w:val="007B69B0"/>
    <w:rsid w:val="007B6EE1"/>
    <w:rsid w:val="007B6F22"/>
    <w:rsid w:val="007B76E4"/>
    <w:rsid w:val="007C004B"/>
    <w:rsid w:val="007C1DD7"/>
    <w:rsid w:val="007C34F5"/>
    <w:rsid w:val="007C3AF0"/>
    <w:rsid w:val="007C3FFB"/>
    <w:rsid w:val="007C433C"/>
    <w:rsid w:val="007C4BFE"/>
    <w:rsid w:val="007C4F87"/>
    <w:rsid w:val="007C5213"/>
    <w:rsid w:val="007C5413"/>
    <w:rsid w:val="007C554C"/>
    <w:rsid w:val="007C715C"/>
    <w:rsid w:val="007C769B"/>
    <w:rsid w:val="007D0E6B"/>
    <w:rsid w:val="007D1F81"/>
    <w:rsid w:val="007D28CB"/>
    <w:rsid w:val="007D38F1"/>
    <w:rsid w:val="007D4911"/>
    <w:rsid w:val="007E0A83"/>
    <w:rsid w:val="007E248C"/>
    <w:rsid w:val="007E2777"/>
    <w:rsid w:val="007E384D"/>
    <w:rsid w:val="007E445C"/>
    <w:rsid w:val="007E4BD2"/>
    <w:rsid w:val="007E6A47"/>
    <w:rsid w:val="007E7822"/>
    <w:rsid w:val="007F0679"/>
    <w:rsid w:val="007F073C"/>
    <w:rsid w:val="007F1040"/>
    <w:rsid w:val="007F41EE"/>
    <w:rsid w:val="007F4412"/>
    <w:rsid w:val="007F460C"/>
    <w:rsid w:val="007F4BDE"/>
    <w:rsid w:val="007F52BE"/>
    <w:rsid w:val="007F536B"/>
    <w:rsid w:val="007F5F48"/>
    <w:rsid w:val="008012B1"/>
    <w:rsid w:val="008014E6"/>
    <w:rsid w:val="00802436"/>
    <w:rsid w:val="00803A1C"/>
    <w:rsid w:val="00803B84"/>
    <w:rsid w:val="00803E72"/>
    <w:rsid w:val="008065F9"/>
    <w:rsid w:val="008071C9"/>
    <w:rsid w:val="008117FF"/>
    <w:rsid w:val="00811D2B"/>
    <w:rsid w:val="00812DD9"/>
    <w:rsid w:val="00813E7D"/>
    <w:rsid w:val="0081405A"/>
    <w:rsid w:val="00814D4F"/>
    <w:rsid w:val="008151C4"/>
    <w:rsid w:val="00816760"/>
    <w:rsid w:val="00820BB0"/>
    <w:rsid w:val="00821327"/>
    <w:rsid w:val="00821600"/>
    <w:rsid w:val="00822070"/>
    <w:rsid w:val="0082257A"/>
    <w:rsid w:val="00824173"/>
    <w:rsid w:val="00825979"/>
    <w:rsid w:val="008271CD"/>
    <w:rsid w:val="00831933"/>
    <w:rsid w:val="0083284A"/>
    <w:rsid w:val="00832EB6"/>
    <w:rsid w:val="008333B1"/>
    <w:rsid w:val="008335F0"/>
    <w:rsid w:val="00835287"/>
    <w:rsid w:val="00835FF5"/>
    <w:rsid w:val="00837503"/>
    <w:rsid w:val="00837C53"/>
    <w:rsid w:val="008425CD"/>
    <w:rsid w:val="0084285A"/>
    <w:rsid w:val="008457E2"/>
    <w:rsid w:val="00845DB8"/>
    <w:rsid w:val="008476A4"/>
    <w:rsid w:val="00847E85"/>
    <w:rsid w:val="00850176"/>
    <w:rsid w:val="008501BA"/>
    <w:rsid w:val="008501F2"/>
    <w:rsid w:val="00850A79"/>
    <w:rsid w:val="00852041"/>
    <w:rsid w:val="00852BEB"/>
    <w:rsid w:val="00852CC5"/>
    <w:rsid w:val="008530AA"/>
    <w:rsid w:val="008534C1"/>
    <w:rsid w:val="00854CCB"/>
    <w:rsid w:val="0085587E"/>
    <w:rsid w:val="00855C62"/>
    <w:rsid w:val="008574E8"/>
    <w:rsid w:val="00860AF4"/>
    <w:rsid w:val="0086184D"/>
    <w:rsid w:val="008619F0"/>
    <w:rsid w:val="00861A48"/>
    <w:rsid w:val="00861BCF"/>
    <w:rsid w:val="00862509"/>
    <w:rsid w:val="00863C59"/>
    <w:rsid w:val="008650AC"/>
    <w:rsid w:val="008652EC"/>
    <w:rsid w:val="00865318"/>
    <w:rsid w:val="008653A3"/>
    <w:rsid w:val="0086575E"/>
    <w:rsid w:val="0086753E"/>
    <w:rsid w:val="00871A61"/>
    <w:rsid w:val="0087205E"/>
    <w:rsid w:val="008736A9"/>
    <w:rsid w:val="00873D83"/>
    <w:rsid w:val="00874135"/>
    <w:rsid w:val="0087421D"/>
    <w:rsid w:val="00874A9D"/>
    <w:rsid w:val="00874E95"/>
    <w:rsid w:val="00875276"/>
    <w:rsid w:val="008755E0"/>
    <w:rsid w:val="00875DAB"/>
    <w:rsid w:val="00875FEA"/>
    <w:rsid w:val="008765CC"/>
    <w:rsid w:val="00877CC7"/>
    <w:rsid w:val="008800FD"/>
    <w:rsid w:val="00880FF8"/>
    <w:rsid w:val="0088147A"/>
    <w:rsid w:val="00881B13"/>
    <w:rsid w:val="00882519"/>
    <w:rsid w:val="00885CEC"/>
    <w:rsid w:val="00886D3E"/>
    <w:rsid w:val="008916F2"/>
    <w:rsid w:val="0089193A"/>
    <w:rsid w:val="008922DF"/>
    <w:rsid w:val="008923FA"/>
    <w:rsid w:val="00892AA1"/>
    <w:rsid w:val="00893328"/>
    <w:rsid w:val="008933D4"/>
    <w:rsid w:val="008934E6"/>
    <w:rsid w:val="00893917"/>
    <w:rsid w:val="00893DD3"/>
    <w:rsid w:val="00894053"/>
    <w:rsid w:val="0089633B"/>
    <w:rsid w:val="008A3A00"/>
    <w:rsid w:val="008A3EAE"/>
    <w:rsid w:val="008A3F33"/>
    <w:rsid w:val="008A657B"/>
    <w:rsid w:val="008A6589"/>
    <w:rsid w:val="008A67C2"/>
    <w:rsid w:val="008B0396"/>
    <w:rsid w:val="008B044B"/>
    <w:rsid w:val="008B199E"/>
    <w:rsid w:val="008B2001"/>
    <w:rsid w:val="008B2163"/>
    <w:rsid w:val="008B2A4A"/>
    <w:rsid w:val="008B2DA1"/>
    <w:rsid w:val="008B49F1"/>
    <w:rsid w:val="008B57B3"/>
    <w:rsid w:val="008B64AE"/>
    <w:rsid w:val="008B68E5"/>
    <w:rsid w:val="008B7B0E"/>
    <w:rsid w:val="008B7E88"/>
    <w:rsid w:val="008C3195"/>
    <w:rsid w:val="008C3C9A"/>
    <w:rsid w:val="008C470E"/>
    <w:rsid w:val="008C5013"/>
    <w:rsid w:val="008C62C2"/>
    <w:rsid w:val="008C6304"/>
    <w:rsid w:val="008C7A16"/>
    <w:rsid w:val="008C7B71"/>
    <w:rsid w:val="008C7C0A"/>
    <w:rsid w:val="008C7EFA"/>
    <w:rsid w:val="008D0936"/>
    <w:rsid w:val="008D0BA4"/>
    <w:rsid w:val="008D1443"/>
    <w:rsid w:val="008D24EF"/>
    <w:rsid w:val="008D2802"/>
    <w:rsid w:val="008D2E07"/>
    <w:rsid w:val="008D3472"/>
    <w:rsid w:val="008D38F0"/>
    <w:rsid w:val="008D5E1F"/>
    <w:rsid w:val="008D6E40"/>
    <w:rsid w:val="008D71DC"/>
    <w:rsid w:val="008D72B7"/>
    <w:rsid w:val="008D7549"/>
    <w:rsid w:val="008D76DD"/>
    <w:rsid w:val="008E0BF6"/>
    <w:rsid w:val="008E0EBB"/>
    <w:rsid w:val="008E1701"/>
    <w:rsid w:val="008E2C46"/>
    <w:rsid w:val="008E373B"/>
    <w:rsid w:val="008E4780"/>
    <w:rsid w:val="008E54E0"/>
    <w:rsid w:val="008E5531"/>
    <w:rsid w:val="008E578F"/>
    <w:rsid w:val="008E59A8"/>
    <w:rsid w:val="008E703E"/>
    <w:rsid w:val="008E75C2"/>
    <w:rsid w:val="008E7979"/>
    <w:rsid w:val="008F0C65"/>
    <w:rsid w:val="008F0E1E"/>
    <w:rsid w:val="008F134F"/>
    <w:rsid w:val="008F190B"/>
    <w:rsid w:val="008F1C85"/>
    <w:rsid w:val="008F2B62"/>
    <w:rsid w:val="008F2F10"/>
    <w:rsid w:val="008F39D1"/>
    <w:rsid w:val="008F3C36"/>
    <w:rsid w:val="008F4370"/>
    <w:rsid w:val="008F4E67"/>
    <w:rsid w:val="008F5505"/>
    <w:rsid w:val="008F7AD2"/>
    <w:rsid w:val="0090081F"/>
    <w:rsid w:val="00900E14"/>
    <w:rsid w:val="009021E6"/>
    <w:rsid w:val="00902879"/>
    <w:rsid w:val="009038F6"/>
    <w:rsid w:val="00903A9D"/>
    <w:rsid w:val="00905602"/>
    <w:rsid w:val="009079A2"/>
    <w:rsid w:val="00907D77"/>
    <w:rsid w:val="0091022E"/>
    <w:rsid w:val="0091317F"/>
    <w:rsid w:val="009158E0"/>
    <w:rsid w:val="00915F27"/>
    <w:rsid w:val="00916187"/>
    <w:rsid w:val="00916971"/>
    <w:rsid w:val="00917078"/>
    <w:rsid w:val="0091751F"/>
    <w:rsid w:val="00917906"/>
    <w:rsid w:val="00917D05"/>
    <w:rsid w:val="009200DC"/>
    <w:rsid w:val="009207E0"/>
    <w:rsid w:val="00920847"/>
    <w:rsid w:val="00920EC1"/>
    <w:rsid w:val="00922551"/>
    <w:rsid w:val="009230C6"/>
    <w:rsid w:val="009240B2"/>
    <w:rsid w:val="00925077"/>
    <w:rsid w:val="00925543"/>
    <w:rsid w:val="00927027"/>
    <w:rsid w:val="00927049"/>
    <w:rsid w:val="009270C1"/>
    <w:rsid w:val="009301D4"/>
    <w:rsid w:val="00930749"/>
    <w:rsid w:val="00930B08"/>
    <w:rsid w:val="00931A45"/>
    <w:rsid w:val="00932118"/>
    <w:rsid w:val="009325B2"/>
    <w:rsid w:val="0093304D"/>
    <w:rsid w:val="00933E0D"/>
    <w:rsid w:val="00934A21"/>
    <w:rsid w:val="00934DAC"/>
    <w:rsid w:val="00934EF1"/>
    <w:rsid w:val="0093605F"/>
    <w:rsid w:val="00936CC2"/>
    <w:rsid w:val="00937083"/>
    <w:rsid w:val="0093745C"/>
    <w:rsid w:val="00940382"/>
    <w:rsid w:val="00940391"/>
    <w:rsid w:val="00940653"/>
    <w:rsid w:val="009413F8"/>
    <w:rsid w:val="009426D2"/>
    <w:rsid w:val="00943087"/>
    <w:rsid w:val="0094573D"/>
    <w:rsid w:val="00947A75"/>
    <w:rsid w:val="009502EA"/>
    <w:rsid w:val="009510C5"/>
    <w:rsid w:val="0095212D"/>
    <w:rsid w:val="00952603"/>
    <w:rsid w:val="00953798"/>
    <w:rsid w:val="00953FCC"/>
    <w:rsid w:val="009548BD"/>
    <w:rsid w:val="00954E42"/>
    <w:rsid w:val="00954E57"/>
    <w:rsid w:val="00957538"/>
    <w:rsid w:val="0095782C"/>
    <w:rsid w:val="00960261"/>
    <w:rsid w:val="0096060F"/>
    <w:rsid w:val="00960EF1"/>
    <w:rsid w:val="009622F3"/>
    <w:rsid w:val="00962486"/>
    <w:rsid w:val="009625E5"/>
    <w:rsid w:val="00962622"/>
    <w:rsid w:val="009626E4"/>
    <w:rsid w:val="00962757"/>
    <w:rsid w:val="00963A2F"/>
    <w:rsid w:val="00963F07"/>
    <w:rsid w:val="00965D24"/>
    <w:rsid w:val="009669AC"/>
    <w:rsid w:val="00966EA9"/>
    <w:rsid w:val="00967F76"/>
    <w:rsid w:val="009704C1"/>
    <w:rsid w:val="00971988"/>
    <w:rsid w:val="00971B34"/>
    <w:rsid w:val="00972711"/>
    <w:rsid w:val="00973441"/>
    <w:rsid w:val="009737D8"/>
    <w:rsid w:val="00974001"/>
    <w:rsid w:val="0097481D"/>
    <w:rsid w:val="00974D6F"/>
    <w:rsid w:val="009759D7"/>
    <w:rsid w:val="009762B8"/>
    <w:rsid w:val="00976A58"/>
    <w:rsid w:val="00976CD7"/>
    <w:rsid w:val="0097722A"/>
    <w:rsid w:val="00980833"/>
    <w:rsid w:val="00980D44"/>
    <w:rsid w:val="0098126E"/>
    <w:rsid w:val="0098229D"/>
    <w:rsid w:val="009823A5"/>
    <w:rsid w:val="00982B00"/>
    <w:rsid w:val="00984B43"/>
    <w:rsid w:val="009855A6"/>
    <w:rsid w:val="00985708"/>
    <w:rsid w:val="00986944"/>
    <w:rsid w:val="00987526"/>
    <w:rsid w:val="009900D9"/>
    <w:rsid w:val="00992D56"/>
    <w:rsid w:val="0099395B"/>
    <w:rsid w:val="00994D62"/>
    <w:rsid w:val="009969ED"/>
    <w:rsid w:val="00997CD2"/>
    <w:rsid w:val="009A0476"/>
    <w:rsid w:val="009A08D2"/>
    <w:rsid w:val="009A10A3"/>
    <w:rsid w:val="009A1DB0"/>
    <w:rsid w:val="009A1E26"/>
    <w:rsid w:val="009A3B1D"/>
    <w:rsid w:val="009A4E20"/>
    <w:rsid w:val="009A64ED"/>
    <w:rsid w:val="009A75DD"/>
    <w:rsid w:val="009A7A04"/>
    <w:rsid w:val="009A7B6A"/>
    <w:rsid w:val="009B15F4"/>
    <w:rsid w:val="009B1FCE"/>
    <w:rsid w:val="009B3124"/>
    <w:rsid w:val="009B3750"/>
    <w:rsid w:val="009B38A3"/>
    <w:rsid w:val="009B42E4"/>
    <w:rsid w:val="009B4626"/>
    <w:rsid w:val="009B64B9"/>
    <w:rsid w:val="009B6AAC"/>
    <w:rsid w:val="009B6E1D"/>
    <w:rsid w:val="009B70BA"/>
    <w:rsid w:val="009B72D4"/>
    <w:rsid w:val="009C20B3"/>
    <w:rsid w:val="009C27CB"/>
    <w:rsid w:val="009C2AD5"/>
    <w:rsid w:val="009C2BB0"/>
    <w:rsid w:val="009C3359"/>
    <w:rsid w:val="009C3478"/>
    <w:rsid w:val="009C3817"/>
    <w:rsid w:val="009C6A94"/>
    <w:rsid w:val="009C71F7"/>
    <w:rsid w:val="009C7876"/>
    <w:rsid w:val="009D028E"/>
    <w:rsid w:val="009D23E5"/>
    <w:rsid w:val="009D2B74"/>
    <w:rsid w:val="009D38D5"/>
    <w:rsid w:val="009D4404"/>
    <w:rsid w:val="009D45CC"/>
    <w:rsid w:val="009D6854"/>
    <w:rsid w:val="009D7379"/>
    <w:rsid w:val="009D73C7"/>
    <w:rsid w:val="009D7DBF"/>
    <w:rsid w:val="009E025A"/>
    <w:rsid w:val="009E12A2"/>
    <w:rsid w:val="009E2115"/>
    <w:rsid w:val="009E3EE6"/>
    <w:rsid w:val="009E42BF"/>
    <w:rsid w:val="009E568C"/>
    <w:rsid w:val="009E6243"/>
    <w:rsid w:val="009E7164"/>
    <w:rsid w:val="009E7CB2"/>
    <w:rsid w:val="009F0599"/>
    <w:rsid w:val="009F10A7"/>
    <w:rsid w:val="009F13D5"/>
    <w:rsid w:val="009F1C32"/>
    <w:rsid w:val="009F39D3"/>
    <w:rsid w:val="009F41CA"/>
    <w:rsid w:val="009F4BC2"/>
    <w:rsid w:val="009F4CE1"/>
    <w:rsid w:val="009F51FC"/>
    <w:rsid w:val="009F5F81"/>
    <w:rsid w:val="009F650F"/>
    <w:rsid w:val="009F7724"/>
    <w:rsid w:val="009F7E4A"/>
    <w:rsid w:val="00A01027"/>
    <w:rsid w:val="00A018B3"/>
    <w:rsid w:val="00A0221F"/>
    <w:rsid w:val="00A0275E"/>
    <w:rsid w:val="00A029A2"/>
    <w:rsid w:val="00A03598"/>
    <w:rsid w:val="00A04B1F"/>
    <w:rsid w:val="00A04C80"/>
    <w:rsid w:val="00A06308"/>
    <w:rsid w:val="00A06BDE"/>
    <w:rsid w:val="00A06BF0"/>
    <w:rsid w:val="00A07E55"/>
    <w:rsid w:val="00A124F9"/>
    <w:rsid w:val="00A129B1"/>
    <w:rsid w:val="00A12D77"/>
    <w:rsid w:val="00A12DAD"/>
    <w:rsid w:val="00A139FD"/>
    <w:rsid w:val="00A13AF2"/>
    <w:rsid w:val="00A1478B"/>
    <w:rsid w:val="00A14BF5"/>
    <w:rsid w:val="00A17119"/>
    <w:rsid w:val="00A175CB"/>
    <w:rsid w:val="00A1790E"/>
    <w:rsid w:val="00A17B57"/>
    <w:rsid w:val="00A17E0D"/>
    <w:rsid w:val="00A20341"/>
    <w:rsid w:val="00A20A98"/>
    <w:rsid w:val="00A2138B"/>
    <w:rsid w:val="00A214BD"/>
    <w:rsid w:val="00A21C34"/>
    <w:rsid w:val="00A223BF"/>
    <w:rsid w:val="00A2336C"/>
    <w:rsid w:val="00A23FDB"/>
    <w:rsid w:val="00A242BC"/>
    <w:rsid w:val="00A24D76"/>
    <w:rsid w:val="00A256D4"/>
    <w:rsid w:val="00A26A56"/>
    <w:rsid w:val="00A27665"/>
    <w:rsid w:val="00A27766"/>
    <w:rsid w:val="00A3040A"/>
    <w:rsid w:val="00A31238"/>
    <w:rsid w:val="00A328DF"/>
    <w:rsid w:val="00A34221"/>
    <w:rsid w:val="00A34ED6"/>
    <w:rsid w:val="00A35DB1"/>
    <w:rsid w:val="00A37113"/>
    <w:rsid w:val="00A376F5"/>
    <w:rsid w:val="00A3798A"/>
    <w:rsid w:val="00A40E1B"/>
    <w:rsid w:val="00A4111C"/>
    <w:rsid w:val="00A43B44"/>
    <w:rsid w:val="00A43DD5"/>
    <w:rsid w:val="00A44FC4"/>
    <w:rsid w:val="00A45C12"/>
    <w:rsid w:val="00A46580"/>
    <w:rsid w:val="00A4690F"/>
    <w:rsid w:val="00A47294"/>
    <w:rsid w:val="00A47C0A"/>
    <w:rsid w:val="00A507BB"/>
    <w:rsid w:val="00A50AFF"/>
    <w:rsid w:val="00A50E48"/>
    <w:rsid w:val="00A513A0"/>
    <w:rsid w:val="00A5168D"/>
    <w:rsid w:val="00A51966"/>
    <w:rsid w:val="00A52765"/>
    <w:rsid w:val="00A546E6"/>
    <w:rsid w:val="00A55D17"/>
    <w:rsid w:val="00A57603"/>
    <w:rsid w:val="00A57B76"/>
    <w:rsid w:val="00A60B94"/>
    <w:rsid w:val="00A61B8E"/>
    <w:rsid w:val="00A61D57"/>
    <w:rsid w:val="00A62E07"/>
    <w:rsid w:val="00A63180"/>
    <w:rsid w:val="00A63BBC"/>
    <w:rsid w:val="00A66AE7"/>
    <w:rsid w:val="00A7065F"/>
    <w:rsid w:val="00A70987"/>
    <w:rsid w:val="00A71BD4"/>
    <w:rsid w:val="00A72CE4"/>
    <w:rsid w:val="00A73169"/>
    <w:rsid w:val="00A7350C"/>
    <w:rsid w:val="00A74397"/>
    <w:rsid w:val="00A74E5D"/>
    <w:rsid w:val="00A77D6D"/>
    <w:rsid w:val="00A77FBA"/>
    <w:rsid w:val="00A809A6"/>
    <w:rsid w:val="00A80B29"/>
    <w:rsid w:val="00A80B75"/>
    <w:rsid w:val="00A81846"/>
    <w:rsid w:val="00A824EC"/>
    <w:rsid w:val="00A834E0"/>
    <w:rsid w:val="00A835E5"/>
    <w:rsid w:val="00A846D7"/>
    <w:rsid w:val="00A84BCD"/>
    <w:rsid w:val="00A853E9"/>
    <w:rsid w:val="00A86CD5"/>
    <w:rsid w:val="00A86F57"/>
    <w:rsid w:val="00A8723B"/>
    <w:rsid w:val="00A87384"/>
    <w:rsid w:val="00A91AEA"/>
    <w:rsid w:val="00A91DB8"/>
    <w:rsid w:val="00A92106"/>
    <w:rsid w:val="00A92662"/>
    <w:rsid w:val="00A92B46"/>
    <w:rsid w:val="00A92D4B"/>
    <w:rsid w:val="00A92DEB"/>
    <w:rsid w:val="00A92FDC"/>
    <w:rsid w:val="00A946FA"/>
    <w:rsid w:val="00A953AC"/>
    <w:rsid w:val="00A95AFB"/>
    <w:rsid w:val="00A96A1E"/>
    <w:rsid w:val="00A97F1E"/>
    <w:rsid w:val="00AA0A04"/>
    <w:rsid w:val="00AA17AF"/>
    <w:rsid w:val="00AA184F"/>
    <w:rsid w:val="00AA2255"/>
    <w:rsid w:val="00AA3BD7"/>
    <w:rsid w:val="00AA3C1D"/>
    <w:rsid w:val="00AA4A3D"/>
    <w:rsid w:val="00AA5757"/>
    <w:rsid w:val="00AA670D"/>
    <w:rsid w:val="00AB0D62"/>
    <w:rsid w:val="00AB0F7D"/>
    <w:rsid w:val="00AB3457"/>
    <w:rsid w:val="00AB4D6F"/>
    <w:rsid w:val="00AB52E8"/>
    <w:rsid w:val="00AB5843"/>
    <w:rsid w:val="00AB5FDF"/>
    <w:rsid w:val="00AB6E97"/>
    <w:rsid w:val="00AB7240"/>
    <w:rsid w:val="00AB7660"/>
    <w:rsid w:val="00AC03AE"/>
    <w:rsid w:val="00AC0A8A"/>
    <w:rsid w:val="00AC1E68"/>
    <w:rsid w:val="00AC2021"/>
    <w:rsid w:val="00AC37F3"/>
    <w:rsid w:val="00AC5721"/>
    <w:rsid w:val="00AC6882"/>
    <w:rsid w:val="00AC796F"/>
    <w:rsid w:val="00AD0976"/>
    <w:rsid w:val="00AD1AF6"/>
    <w:rsid w:val="00AD3665"/>
    <w:rsid w:val="00AD3C36"/>
    <w:rsid w:val="00AD4AC2"/>
    <w:rsid w:val="00AD5813"/>
    <w:rsid w:val="00AD6193"/>
    <w:rsid w:val="00AD6524"/>
    <w:rsid w:val="00AD6A3B"/>
    <w:rsid w:val="00AD75AC"/>
    <w:rsid w:val="00AE0BD8"/>
    <w:rsid w:val="00AE15C3"/>
    <w:rsid w:val="00AE1CC6"/>
    <w:rsid w:val="00AE26D2"/>
    <w:rsid w:val="00AE3531"/>
    <w:rsid w:val="00AE3843"/>
    <w:rsid w:val="00AE3CB8"/>
    <w:rsid w:val="00AE47D5"/>
    <w:rsid w:val="00AE5667"/>
    <w:rsid w:val="00AE60E1"/>
    <w:rsid w:val="00AE63AC"/>
    <w:rsid w:val="00AE661C"/>
    <w:rsid w:val="00AE689F"/>
    <w:rsid w:val="00AE6E97"/>
    <w:rsid w:val="00AF1AD0"/>
    <w:rsid w:val="00AF2710"/>
    <w:rsid w:val="00AF346E"/>
    <w:rsid w:val="00AF5611"/>
    <w:rsid w:val="00AF564C"/>
    <w:rsid w:val="00AF58EE"/>
    <w:rsid w:val="00AF5AE5"/>
    <w:rsid w:val="00AF5FCC"/>
    <w:rsid w:val="00AF6464"/>
    <w:rsid w:val="00B00A58"/>
    <w:rsid w:val="00B00BED"/>
    <w:rsid w:val="00B01D57"/>
    <w:rsid w:val="00B021DC"/>
    <w:rsid w:val="00B0269A"/>
    <w:rsid w:val="00B0390E"/>
    <w:rsid w:val="00B04795"/>
    <w:rsid w:val="00B04CB7"/>
    <w:rsid w:val="00B06141"/>
    <w:rsid w:val="00B068E6"/>
    <w:rsid w:val="00B07125"/>
    <w:rsid w:val="00B07279"/>
    <w:rsid w:val="00B12346"/>
    <w:rsid w:val="00B1276D"/>
    <w:rsid w:val="00B12FFB"/>
    <w:rsid w:val="00B13758"/>
    <w:rsid w:val="00B143D8"/>
    <w:rsid w:val="00B14FA3"/>
    <w:rsid w:val="00B201EE"/>
    <w:rsid w:val="00B209AB"/>
    <w:rsid w:val="00B20F16"/>
    <w:rsid w:val="00B20F1E"/>
    <w:rsid w:val="00B21529"/>
    <w:rsid w:val="00B219BE"/>
    <w:rsid w:val="00B22E87"/>
    <w:rsid w:val="00B23960"/>
    <w:rsid w:val="00B23E7C"/>
    <w:rsid w:val="00B24002"/>
    <w:rsid w:val="00B24886"/>
    <w:rsid w:val="00B26A00"/>
    <w:rsid w:val="00B26D25"/>
    <w:rsid w:val="00B26DE5"/>
    <w:rsid w:val="00B27F9A"/>
    <w:rsid w:val="00B315F5"/>
    <w:rsid w:val="00B32566"/>
    <w:rsid w:val="00B328A9"/>
    <w:rsid w:val="00B34796"/>
    <w:rsid w:val="00B34D35"/>
    <w:rsid w:val="00B3624C"/>
    <w:rsid w:val="00B36DAD"/>
    <w:rsid w:val="00B37CB3"/>
    <w:rsid w:val="00B37F99"/>
    <w:rsid w:val="00B406A6"/>
    <w:rsid w:val="00B40B71"/>
    <w:rsid w:val="00B40BF8"/>
    <w:rsid w:val="00B41F88"/>
    <w:rsid w:val="00B42054"/>
    <w:rsid w:val="00B438EB"/>
    <w:rsid w:val="00B44FAE"/>
    <w:rsid w:val="00B451EB"/>
    <w:rsid w:val="00B46999"/>
    <w:rsid w:val="00B47685"/>
    <w:rsid w:val="00B500A9"/>
    <w:rsid w:val="00B5045B"/>
    <w:rsid w:val="00B5051E"/>
    <w:rsid w:val="00B50D90"/>
    <w:rsid w:val="00B51739"/>
    <w:rsid w:val="00B5231C"/>
    <w:rsid w:val="00B52D01"/>
    <w:rsid w:val="00B53D87"/>
    <w:rsid w:val="00B540A8"/>
    <w:rsid w:val="00B54224"/>
    <w:rsid w:val="00B5544B"/>
    <w:rsid w:val="00B56912"/>
    <w:rsid w:val="00B56D02"/>
    <w:rsid w:val="00B57062"/>
    <w:rsid w:val="00B574E4"/>
    <w:rsid w:val="00B57637"/>
    <w:rsid w:val="00B577EA"/>
    <w:rsid w:val="00B60625"/>
    <w:rsid w:val="00B61764"/>
    <w:rsid w:val="00B62464"/>
    <w:rsid w:val="00B624AE"/>
    <w:rsid w:val="00B62606"/>
    <w:rsid w:val="00B6277E"/>
    <w:rsid w:val="00B62DCF"/>
    <w:rsid w:val="00B64C45"/>
    <w:rsid w:val="00B65E9C"/>
    <w:rsid w:val="00B66CF7"/>
    <w:rsid w:val="00B67B68"/>
    <w:rsid w:val="00B67F78"/>
    <w:rsid w:val="00B71190"/>
    <w:rsid w:val="00B715E2"/>
    <w:rsid w:val="00B71BE7"/>
    <w:rsid w:val="00B72AC8"/>
    <w:rsid w:val="00B73350"/>
    <w:rsid w:val="00B73478"/>
    <w:rsid w:val="00B74794"/>
    <w:rsid w:val="00B75016"/>
    <w:rsid w:val="00B76287"/>
    <w:rsid w:val="00B771CC"/>
    <w:rsid w:val="00B805E4"/>
    <w:rsid w:val="00B807B4"/>
    <w:rsid w:val="00B8095C"/>
    <w:rsid w:val="00B809E7"/>
    <w:rsid w:val="00B811C5"/>
    <w:rsid w:val="00B8179D"/>
    <w:rsid w:val="00B82272"/>
    <w:rsid w:val="00B83230"/>
    <w:rsid w:val="00B85118"/>
    <w:rsid w:val="00B851DC"/>
    <w:rsid w:val="00B8565C"/>
    <w:rsid w:val="00B868E1"/>
    <w:rsid w:val="00B8703E"/>
    <w:rsid w:val="00B870F9"/>
    <w:rsid w:val="00B87BCC"/>
    <w:rsid w:val="00B908F3"/>
    <w:rsid w:val="00B92C4A"/>
    <w:rsid w:val="00B931D3"/>
    <w:rsid w:val="00B93202"/>
    <w:rsid w:val="00B9425C"/>
    <w:rsid w:val="00B94C57"/>
    <w:rsid w:val="00B953E6"/>
    <w:rsid w:val="00BA0A02"/>
    <w:rsid w:val="00BA2FE3"/>
    <w:rsid w:val="00BA3415"/>
    <w:rsid w:val="00BA4AE8"/>
    <w:rsid w:val="00BA5130"/>
    <w:rsid w:val="00BA6C2D"/>
    <w:rsid w:val="00BA71FB"/>
    <w:rsid w:val="00BB0B11"/>
    <w:rsid w:val="00BB0E70"/>
    <w:rsid w:val="00BB1993"/>
    <w:rsid w:val="00BB222D"/>
    <w:rsid w:val="00BB231E"/>
    <w:rsid w:val="00BB29A9"/>
    <w:rsid w:val="00BB3870"/>
    <w:rsid w:val="00BB5C82"/>
    <w:rsid w:val="00BB6024"/>
    <w:rsid w:val="00BB65AF"/>
    <w:rsid w:val="00BB67B0"/>
    <w:rsid w:val="00BB7D77"/>
    <w:rsid w:val="00BC02B5"/>
    <w:rsid w:val="00BC064E"/>
    <w:rsid w:val="00BC34EC"/>
    <w:rsid w:val="00BC3BC2"/>
    <w:rsid w:val="00BC4875"/>
    <w:rsid w:val="00BC4E91"/>
    <w:rsid w:val="00BC5A96"/>
    <w:rsid w:val="00BC6A4E"/>
    <w:rsid w:val="00BC6ADE"/>
    <w:rsid w:val="00BD041E"/>
    <w:rsid w:val="00BD0985"/>
    <w:rsid w:val="00BD1692"/>
    <w:rsid w:val="00BD2C48"/>
    <w:rsid w:val="00BD34E3"/>
    <w:rsid w:val="00BD3F17"/>
    <w:rsid w:val="00BD4011"/>
    <w:rsid w:val="00BD4667"/>
    <w:rsid w:val="00BD4CBE"/>
    <w:rsid w:val="00BD5B1C"/>
    <w:rsid w:val="00BD6016"/>
    <w:rsid w:val="00BD6276"/>
    <w:rsid w:val="00BE0751"/>
    <w:rsid w:val="00BE0A8B"/>
    <w:rsid w:val="00BE1214"/>
    <w:rsid w:val="00BE19D5"/>
    <w:rsid w:val="00BE1CD8"/>
    <w:rsid w:val="00BE2EC1"/>
    <w:rsid w:val="00BE3056"/>
    <w:rsid w:val="00BE6220"/>
    <w:rsid w:val="00BE6F7F"/>
    <w:rsid w:val="00BF06A7"/>
    <w:rsid w:val="00BF1ACE"/>
    <w:rsid w:val="00BF1B1D"/>
    <w:rsid w:val="00BF1D15"/>
    <w:rsid w:val="00BF2620"/>
    <w:rsid w:val="00BF2AB1"/>
    <w:rsid w:val="00BF361D"/>
    <w:rsid w:val="00BF3C7D"/>
    <w:rsid w:val="00BF3D44"/>
    <w:rsid w:val="00BF3D70"/>
    <w:rsid w:val="00BF43DE"/>
    <w:rsid w:val="00BF4A01"/>
    <w:rsid w:val="00BF4EAD"/>
    <w:rsid w:val="00BF5DB2"/>
    <w:rsid w:val="00BF7F4E"/>
    <w:rsid w:val="00C00588"/>
    <w:rsid w:val="00C00DBE"/>
    <w:rsid w:val="00C01A57"/>
    <w:rsid w:val="00C020D3"/>
    <w:rsid w:val="00C02651"/>
    <w:rsid w:val="00C04AA9"/>
    <w:rsid w:val="00C06CD8"/>
    <w:rsid w:val="00C079CA"/>
    <w:rsid w:val="00C104F5"/>
    <w:rsid w:val="00C10F9C"/>
    <w:rsid w:val="00C115F7"/>
    <w:rsid w:val="00C116CB"/>
    <w:rsid w:val="00C11D0F"/>
    <w:rsid w:val="00C12C53"/>
    <w:rsid w:val="00C13998"/>
    <w:rsid w:val="00C13B63"/>
    <w:rsid w:val="00C13C41"/>
    <w:rsid w:val="00C13C55"/>
    <w:rsid w:val="00C13CAB"/>
    <w:rsid w:val="00C13E5C"/>
    <w:rsid w:val="00C14618"/>
    <w:rsid w:val="00C15387"/>
    <w:rsid w:val="00C173D7"/>
    <w:rsid w:val="00C206B4"/>
    <w:rsid w:val="00C21669"/>
    <w:rsid w:val="00C22AD1"/>
    <w:rsid w:val="00C22B82"/>
    <w:rsid w:val="00C22F4F"/>
    <w:rsid w:val="00C2388A"/>
    <w:rsid w:val="00C245E6"/>
    <w:rsid w:val="00C2476C"/>
    <w:rsid w:val="00C25A28"/>
    <w:rsid w:val="00C26016"/>
    <w:rsid w:val="00C26451"/>
    <w:rsid w:val="00C26E29"/>
    <w:rsid w:val="00C27273"/>
    <w:rsid w:val="00C27619"/>
    <w:rsid w:val="00C309CC"/>
    <w:rsid w:val="00C32180"/>
    <w:rsid w:val="00C32751"/>
    <w:rsid w:val="00C337BB"/>
    <w:rsid w:val="00C34768"/>
    <w:rsid w:val="00C34984"/>
    <w:rsid w:val="00C34AA4"/>
    <w:rsid w:val="00C34EA7"/>
    <w:rsid w:val="00C350EB"/>
    <w:rsid w:val="00C35660"/>
    <w:rsid w:val="00C36111"/>
    <w:rsid w:val="00C3654E"/>
    <w:rsid w:val="00C3762A"/>
    <w:rsid w:val="00C40D4C"/>
    <w:rsid w:val="00C41F79"/>
    <w:rsid w:val="00C432DC"/>
    <w:rsid w:val="00C4367A"/>
    <w:rsid w:val="00C43AAB"/>
    <w:rsid w:val="00C43D8F"/>
    <w:rsid w:val="00C44134"/>
    <w:rsid w:val="00C44C47"/>
    <w:rsid w:val="00C452AD"/>
    <w:rsid w:val="00C462E1"/>
    <w:rsid w:val="00C463CD"/>
    <w:rsid w:val="00C47047"/>
    <w:rsid w:val="00C4744E"/>
    <w:rsid w:val="00C47FDC"/>
    <w:rsid w:val="00C50B76"/>
    <w:rsid w:val="00C5119E"/>
    <w:rsid w:val="00C51F23"/>
    <w:rsid w:val="00C529A0"/>
    <w:rsid w:val="00C52F06"/>
    <w:rsid w:val="00C53202"/>
    <w:rsid w:val="00C538FD"/>
    <w:rsid w:val="00C53ECE"/>
    <w:rsid w:val="00C5516E"/>
    <w:rsid w:val="00C5520D"/>
    <w:rsid w:val="00C567AE"/>
    <w:rsid w:val="00C56DA0"/>
    <w:rsid w:val="00C576FD"/>
    <w:rsid w:val="00C5795D"/>
    <w:rsid w:val="00C62BEB"/>
    <w:rsid w:val="00C62F84"/>
    <w:rsid w:val="00C64AF6"/>
    <w:rsid w:val="00C65B78"/>
    <w:rsid w:val="00C65CD1"/>
    <w:rsid w:val="00C661E9"/>
    <w:rsid w:val="00C66256"/>
    <w:rsid w:val="00C665BD"/>
    <w:rsid w:val="00C67010"/>
    <w:rsid w:val="00C7004C"/>
    <w:rsid w:val="00C70EF1"/>
    <w:rsid w:val="00C721D8"/>
    <w:rsid w:val="00C73143"/>
    <w:rsid w:val="00C732DF"/>
    <w:rsid w:val="00C73E99"/>
    <w:rsid w:val="00C74918"/>
    <w:rsid w:val="00C75201"/>
    <w:rsid w:val="00C761CD"/>
    <w:rsid w:val="00C76F55"/>
    <w:rsid w:val="00C771BB"/>
    <w:rsid w:val="00C77E97"/>
    <w:rsid w:val="00C77F42"/>
    <w:rsid w:val="00C80F02"/>
    <w:rsid w:val="00C8130C"/>
    <w:rsid w:val="00C822A1"/>
    <w:rsid w:val="00C83F09"/>
    <w:rsid w:val="00C855FA"/>
    <w:rsid w:val="00C85B64"/>
    <w:rsid w:val="00C85BAD"/>
    <w:rsid w:val="00C875F0"/>
    <w:rsid w:val="00C90745"/>
    <w:rsid w:val="00C90CB6"/>
    <w:rsid w:val="00C9265D"/>
    <w:rsid w:val="00C931CD"/>
    <w:rsid w:val="00C93B26"/>
    <w:rsid w:val="00C93B28"/>
    <w:rsid w:val="00C94F9F"/>
    <w:rsid w:val="00C95953"/>
    <w:rsid w:val="00C9608D"/>
    <w:rsid w:val="00C97403"/>
    <w:rsid w:val="00CA0961"/>
    <w:rsid w:val="00CA0D72"/>
    <w:rsid w:val="00CA11FB"/>
    <w:rsid w:val="00CA16F7"/>
    <w:rsid w:val="00CA23E5"/>
    <w:rsid w:val="00CA38C9"/>
    <w:rsid w:val="00CA3D80"/>
    <w:rsid w:val="00CA4873"/>
    <w:rsid w:val="00CA565E"/>
    <w:rsid w:val="00CA57AB"/>
    <w:rsid w:val="00CA68CB"/>
    <w:rsid w:val="00CA6A39"/>
    <w:rsid w:val="00CA6F09"/>
    <w:rsid w:val="00CA74A7"/>
    <w:rsid w:val="00CB0C7C"/>
    <w:rsid w:val="00CB10AF"/>
    <w:rsid w:val="00CB1F3A"/>
    <w:rsid w:val="00CB287A"/>
    <w:rsid w:val="00CB4702"/>
    <w:rsid w:val="00CB4889"/>
    <w:rsid w:val="00CB66E0"/>
    <w:rsid w:val="00CB686B"/>
    <w:rsid w:val="00CB6985"/>
    <w:rsid w:val="00CB7B35"/>
    <w:rsid w:val="00CC2355"/>
    <w:rsid w:val="00CC2848"/>
    <w:rsid w:val="00CC3EEB"/>
    <w:rsid w:val="00CC4D27"/>
    <w:rsid w:val="00CC5AD6"/>
    <w:rsid w:val="00CC67EA"/>
    <w:rsid w:val="00CC69D3"/>
    <w:rsid w:val="00CC69ED"/>
    <w:rsid w:val="00CC75CC"/>
    <w:rsid w:val="00CC783C"/>
    <w:rsid w:val="00CD073B"/>
    <w:rsid w:val="00CD22C0"/>
    <w:rsid w:val="00CD296E"/>
    <w:rsid w:val="00CD2A8E"/>
    <w:rsid w:val="00CD2B0F"/>
    <w:rsid w:val="00CD3027"/>
    <w:rsid w:val="00CD30E3"/>
    <w:rsid w:val="00CD55B3"/>
    <w:rsid w:val="00CD59F2"/>
    <w:rsid w:val="00CD6EE8"/>
    <w:rsid w:val="00CD6EFB"/>
    <w:rsid w:val="00CD743E"/>
    <w:rsid w:val="00CD75ED"/>
    <w:rsid w:val="00CD783B"/>
    <w:rsid w:val="00CE0456"/>
    <w:rsid w:val="00CE0AA9"/>
    <w:rsid w:val="00CE18CA"/>
    <w:rsid w:val="00CE1BCC"/>
    <w:rsid w:val="00CE2A79"/>
    <w:rsid w:val="00CE3353"/>
    <w:rsid w:val="00CE3A3C"/>
    <w:rsid w:val="00CE4CEA"/>
    <w:rsid w:val="00CE5336"/>
    <w:rsid w:val="00CE5353"/>
    <w:rsid w:val="00CE5954"/>
    <w:rsid w:val="00CE5F6E"/>
    <w:rsid w:val="00CE7635"/>
    <w:rsid w:val="00CE7757"/>
    <w:rsid w:val="00CF0FAB"/>
    <w:rsid w:val="00CF2249"/>
    <w:rsid w:val="00CF2AC6"/>
    <w:rsid w:val="00CF38EB"/>
    <w:rsid w:val="00CF3997"/>
    <w:rsid w:val="00CF5438"/>
    <w:rsid w:val="00CF6197"/>
    <w:rsid w:val="00CF684F"/>
    <w:rsid w:val="00CF778C"/>
    <w:rsid w:val="00CF797D"/>
    <w:rsid w:val="00CF7B3F"/>
    <w:rsid w:val="00D0086F"/>
    <w:rsid w:val="00D01DEB"/>
    <w:rsid w:val="00D01F99"/>
    <w:rsid w:val="00D025F2"/>
    <w:rsid w:val="00D026C1"/>
    <w:rsid w:val="00D03227"/>
    <w:rsid w:val="00D03AC7"/>
    <w:rsid w:val="00D0425F"/>
    <w:rsid w:val="00D0588E"/>
    <w:rsid w:val="00D05CCA"/>
    <w:rsid w:val="00D10AE8"/>
    <w:rsid w:val="00D10DA4"/>
    <w:rsid w:val="00D11606"/>
    <w:rsid w:val="00D11762"/>
    <w:rsid w:val="00D12314"/>
    <w:rsid w:val="00D126F2"/>
    <w:rsid w:val="00D13ECA"/>
    <w:rsid w:val="00D14892"/>
    <w:rsid w:val="00D14DFF"/>
    <w:rsid w:val="00D15414"/>
    <w:rsid w:val="00D15ABF"/>
    <w:rsid w:val="00D16777"/>
    <w:rsid w:val="00D175C3"/>
    <w:rsid w:val="00D22A37"/>
    <w:rsid w:val="00D235FD"/>
    <w:rsid w:val="00D24718"/>
    <w:rsid w:val="00D248FD"/>
    <w:rsid w:val="00D25C07"/>
    <w:rsid w:val="00D274F9"/>
    <w:rsid w:val="00D27FB1"/>
    <w:rsid w:val="00D30EC1"/>
    <w:rsid w:val="00D312E3"/>
    <w:rsid w:val="00D327D6"/>
    <w:rsid w:val="00D32C0E"/>
    <w:rsid w:val="00D33951"/>
    <w:rsid w:val="00D33C6D"/>
    <w:rsid w:val="00D34B72"/>
    <w:rsid w:val="00D34D3D"/>
    <w:rsid w:val="00D3542F"/>
    <w:rsid w:val="00D36780"/>
    <w:rsid w:val="00D36D03"/>
    <w:rsid w:val="00D3781A"/>
    <w:rsid w:val="00D379AE"/>
    <w:rsid w:val="00D37B0D"/>
    <w:rsid w:val="00D4009C"/>
    <w:rsid w:val="00D40DAF"/>
    <w:rsid w:val="00D41C0F"/>
    <w:rsid w:val="00D41DED"/>
    <w:rsid w:val="00D421F6"/>
    <w:rsid w:val="00D44CEB"/>
    <w:rsid w:val="00D46ED5"/>
    <w:rsid w:val="00D47638"/>
    <w:rsid w:val="00D501DC"/>
    <w:rsid w:val="00D512B4"/>
    <w:rsid w:val="00D5144E"/>
    <w:rsid w:val="00D51B36"/>
    <w:rsid w:val="00D529A2"/>
    <w:rsid w:val="00D52A32"/>
    <w:rsid w:val="00D55938"/>
    <w:rsid w:val="00D55AFD"/>
    <w:rsid w:val="00D57468"/>
    <w:rsid w:val="00D57918"/>
    <w:rsid w:val="00D57E2E"/>
    <w:rsid w:val="00D61840"/>
    <w:rsid w:val="00D61C18"/>
    <w:rsid w:val="00D61E8D"/>
    <w:rsid w:val="00D625D0"/>
    <w:rsid w:val="00D6277F"/>
    <w:rsid w:val="00D63024"/>
    <w:rsid w:val="00D63BA4"/>
    <w:rsid w:val="00D64B86"/>
    <w:rsid w:val="00D64B98"/>
    <w:rsid w:val="00D65D84"/>
    <w:rsid w:val="00D65EB9"/>
    <w:rsid w:val="00D668C3"/>
    <w:rsid w:val="00D66BF8"/>
    <w:rsid w:val="00D67FA2"/>
    <w:rsid w:val="00D70B15"/>
    <w:rsid w:val="00D71328"/>
    <w:rsid w:val="00D71BA2"/>
    <w:rsid w:val="00D71E3B"/>
    <w:rsid w:val="00D72AFC"/>
    <w:rsid w:val="00D731E7"/>
    <w:rsid w:val="00D73DC0"/>
    <w:rsid w:val="00D75498"/>
    <w:rsid w:val="00D755A7"/>
    <w:rsid w:val="00D76D64"/>
    <w:rsid w:val="00D76D90"/>
    <w:rsid w:val="00D77BC9"/>
    <w:rsid w:val="00D80F2A"/>
    <w:rsid w:val="00D825DC"/>
    <w:rsid w:val="00D82693"/>
    <w:rsid w:val="00D82D9C"/>
    <w:rsid w:val="00D82F66"/>
    <w:rsid w:val="00D83058"/>
    <w:rsid w:val="00D83210"/>
    <w:rsid w:val="00D8404B"/>
    <w:rsid w:val="00D84BA6"/>
    <w:rsid w:val="00D851D2"/>
    <w:rsid w:val="00D85469"/>
    <w:rsid w:val="00D8563E"/>
    <w:rsid w:val="00D85C3B"/>
    <w:rsid w:val="00D869DF"/>
    <w:rsid w:val="00D86E4A"/>
    <w:rsid w:val="00D86EE2"/>
    <w:rsid w:val="00D90871"/>
    <w:rsid w:val="00D91AC8"/>
    <w:rsid w:val="00D92DBB"/>
    <w:rsid w:val="00D93AD6"/>
    <w:rsid w:val="00D9491E"/>
    <w:rsid w:val="00D95257"/>
    <w:rsid w:val="00DA013E"/>
    <w:rsid w:val="00DA0EAD"/>
    <w:rsid w:val="00DA1879"/>
    <w:rsid w:val="00DA27B7"/>
    <w:rsid w:val="00DA297F"/>
    <w:rsid w:val="00DA3684"/>
    <w:rsid w:val="00DB3925"/>
    <w:rsid w:val="00DB4DA1"/>
    <w:rsid w:val="00DB4EB0"/>
    <w:rsid w:val="00DB520D"/>
    <w:rsid w:val="00DB6140"/>
    <w:rsid w:val="00DB701B"/>
    <w:rsid w:val="00DB79C9"/>
    <w:rsid w:val="00DB7A28"/>
    <w:rsid w:val="00DC025C"/>
    <w:rsid w:val="00DC0CA9"/>
    <w:rsid w:val="00DC1696"/>
    <w:rsid w:val="00DC1A92"/>
    <w:rsid w:val="00DC258F"/>
    <w:rsid w:val="00DC7C9F"/>
    <w:rsid w:val="00DC7D4D"/>
    <w:rsid w:val="00DD1488"/>
    <w:rsid w:val="00DD24EC"/>
    <w:rsid w:val="00DD2DAB"/>
    <w:rsid w:val="00DD425B"/>
    <w:rsid w:val="00DD450C"/>
    <w:rsid w:val="00DD59E0"/>
    <w:rsid w:val="00DD5FF8"/>
    <w:rsid w:val="00DD6A8D"/>
    <w:rsid w:val="00DD768C"/>
    <w:rsid w:val="00DE0195"/>
    <w:rsid w:val="00DE269A"/>
    <w:rsid w:val="00DE29BE"/>
    <w:rsid w:val="00DE3528"/>
    <w:rsid w:val="00DE44A3"/>
    <w:rsid w:val="00DE7CD2"/>
    <w:rsid w:val="00DF29E3"/>
    <w:rsid w:val="00DF2C66"/>
    <w:rsid w:val="00DF3910"/>
    <w:rsid w:val="00DF4D00"/>
    <w:rsid w:val="00DF6EA1"/>
    <w:rsid w:val="00DF7496"/>
    <w:rsid w:val="00E0122C"/>
    <w:rsid w:val="00E01911"/>
    <w:rsid w:val="00E02DD1"/>
    <w:rsid w:val="00E03FCC"/>
    <w:rsid w:val="00E04F4C"/>
    <w:rsid w:val="00E0605F"/>
    <w:rsid w:val="00E063BC"/>
    <w:rsid w:val="00E063FF"/>
    <w:rsid w:val="00E06D50"/>
    <w:rsid w:val="00E06FCE"/>
    <w:rsid w:val="00E07113"/>
    <w:rsid w:val="00E074F0"/>
    <w:rsid w:val="00E102C0"/>
    <w:rsid w:val="00E10909"/>
    <w:rsid w:val="00E11501"/>
    <w:rsid w:val="00E1189B"/>
    <w:rsid w:val="00E12091"/>
    <w:rsid w:val="00E127BA"/>
    <w:rsid w:val="00E1282C"/>
    <w:rsid w:val="00E128BE"/>
    <w:rsid w:val="00E12EA8"/>
    <w:rsid w:val="00E132F1"/>
    <w:rsid w:val="00E14966"/>
    <w:rsid w:val="00E14D56"/>
    <w:rsid w:val="00E15B0B"/>
    <w:rsid w:val="00E16127"/>
    <w:rsid w:val="00E16897"/>
    <w:rsid w:val="00E16D9C"/>
    <w:rsid w:val="00E1747B"/>
    <w:rsid w:val="00E179F7"/>
    <w:rsid w:val="00E203C1"/>
    <w:rsid w:val="00E209E4"/>
    <w:rsid w:val="00E21635"/>
    <w:rsid w:val="00E21CF0"/>
    <w:rsid w:val="00E21EDB"/>
    <w:rsid w:val="00E223CA"/>
    <w:rsid w:val="00E22C06"/>
    <w:rsid w:val="00E23026"/>
    <w:rsid w:val="00E2314D"/>
    <w:rsid w:val="00E24CB2"/>
    <w:rsid w:val="00E2679C"/>
    <w:rsid w:val="00E2792E"/>
    <w:rsid w:val="00E30E60"/>
    <w:rsid w:val="00E3174B"/>
    <w:rsid w:val="00E31A7A"/>
    <w:rsid w:val="00E331CD"/>
    <w:rsid w:val="00E33AF1"/>
    <w:rsid w:val="00E34AEC"/>
    <w:rsid w:val="00E3561D"/>
    <w:rsid w:val="00E36508"/>
    <w:rsid w:val="00E36806"/>
    <w:rsid w:val="00E36A99"/>
    <w:rsid w:val="00E40B45"/>
    <w:rsid w:val="00E430E9"/>
    <w:rsid w:val="00E44E26"/>
    <w:rsid w:val="00E4514D"/>
    <w:rsid w:val="00E45653"/>
    <w:rsid w:val="00E45DE5"/>
    <w:rsid w:val="00E46553"/>
    <w:rsid w:val="00E4698F"/>
    <w:rsid w:val="00E46AA8"/>
    <w:rsid w:val="00E46FE2"/>
    <w:rsid w:val="00E47E6E"/>
    <w:rsid w:val="00E509B5"/>
    <w:rsid w:val="00E50CAD"/>
    <w:rsid w:val="00E51306"/>
    <w:rsid w:val="00E517F3"/>
    <w:rsid w:val="00E51989"/>
    <w:rsid w:val="00E52186"/>
    <w:rsid w:val="00E52B58"/>
    <w:rsid w:val="00E5354F"/>
    <w:rsid w:val="00E53B8A"/>
    <w:rsid w:val="00E53C70"/>
    <w:rsid w:val="00E53CD4"/>
    <w:rsid w:val="00E54948"/>
    <w:rsid w:val="00E54BBE"/>
    <w:rsid w:val="00E54DF5"/>
    <w:rsid w:val="00E55436"/>
    <w:rsid w:val="00E57319"/>
    <w:rsid w:val="00E60282"/>
    <w:rsid w:val="00E604B5"/>
    <w:rsid w:val="00E64478"/>
    <w:rsid w:val="00E65685"/>
    <w:rsid w:val="00E66BBF"/>
    <w:rsid w:val="00E66DEC"/>
    <w:rsid w:val="00E6787D"/>
    <w:rsid w:val="00E67AAB"/>
    <w:rsid w:val="00E703B9"/>
    <w:rsid w:val="00E70B75"/>
    <w:rsid w:val="00E719F9"/>
    <w:rsid w:val="00E727A5"/>
    <w:rsid w:val="00E72968"/>
    <w:rsid w:val="00E72AD7"/>
    <w:rsid w:val="00E72ED1"/>
    <w:rsid w:val="00E72F7E"/>
    <w:rsid w:val="00E73FDF"/>
    <w:rsid w:val="00E7552D"/>
    <w:rsid w:val="00E766E4"/>
    <w:rsid w:val="00E76B26"/>
    <w:rsid w:val="00E80610"/>
    <w:rsid w:val="00E81DE4"/>
    <w:rsid w:val="00E820F3"/>
    <w:rsid w:val="00E82997"/>
    <w:rsid w:val="00E829AB"/>
    <w:rsid w:val="00E83795"/>
    <w:rsid w:val="00E83AF8"/>
    <w:rsid w:val="00E85100"/>
    <w:rsid w:val="00E85671"/>
    <w:rsid w:val="00E85776"/>
    <w:rsid w:val="00E85A21"/>
    <w:rsid w:val="00E87122"/>
    <w:rsid w:val="00E900A6"/>
    <w:rsid w:val="00E901EC"/>
    <w:rsid w:val="00E90F3A"/>
    <w:rsid w:val="00E9211E"/>
    <w:rsid w:val="00E9333E"/>
    <w:rsid w:val="00E94129"/>
    <w:rsid w:val="00E94526"/>
    <w:rsid w:val="00E94EDC"/>
    <w:rsid w:val="00E9565D"/>
    <w:rsid w:val="00E96A31"/>
    <w:rsid w:val="00E97B9C"/>
    <w:rsid w:val="00EA0478"/>
    <w:rsid w:val="00EA140C"/>
    <w:rsid w:val="00EA1482"/>
    <w:rsid w:val="00EA1DEA"/>
    <w:rsid w:val="00EA2307"/>
    <w:rsid w:val="00EA2C2B"/>
    <w:rsid w:val="00EA2FC6"/>
    <w:rsid w:val="00EA38EE"/>
    <w:rsid w:val="00EA4726"/>
    <w:rsid w:val="00EA4902"/>
    <w:rsid w:val="00EA4A88"/>
    <w:rsid w:val="00EA645C"/>
    <w:rsid w:val="00EA6F84"/>
    <w:rsid w:val="00EA7250"/>
    <w:rsid w:val="00EA7565"/>
    <w:rsid w:val="00EA7B4F"/>
    <w:rsid w:val="00EB0819"/>
    <w:rsid w:val="00EB09E0"/>
    <w:rsid w:val="00EB0C5E"/>
    <w:rsid w:val="00EB0E21"/>
    <w:rsid w:val="00EB1201"/>
    <w:rsid w:val="00EB22B5"/>
    <w:rsid w:val="00EB3062"/>
    <w:rsid w:val="00EB341F"/>
    <w:rsid w:val="00EB3F2D"/>
    <w:rsid w:val="00EB4B49"/>
    <w:rsid w:val="00EB4C95"/>
    <w:rsid w:val="00EB4DAC"/>
    <w:rsid w:val="00EB5161"/>
    <w:rsid w:val="00EB6E00"/>
    <w:rsid w:val="00EB710F"/>
    <w:rsid w:val="00EB7619"/>
    <w:rsid w:val="00EB7BCD"/>
    <w:rsid w:val="00EC1887"/>
    <w:rsid w:val="00EC2C0B"/>
    <w:rsid w:val="00EC3201"/>
    <w:rsid w:val="00EC35E1"/>
    <w:rsid w:val="00EC4245"/>
    <w:rsid w:val="00EC4734"/>
    <w:rsid w:val="00EC4AA5"/>
    <w:rsid w:val="00EC4F14"/>
    <w:rsid w:val="00EC5A53"/>
    <w:rsid w:val="00EC6687"/>
    <w:rsid w:val="00EC6FEE"/>
    <w:rsid w:val="00EC7089"/>
    <w:rsid w:val="00ED0B49"/>
    <w:rsid w:val="00ED2B85"/>
    <w:rsid w:val="00ED3357"/>
    <w:rsid w:val="00ED3414"/>
    <w:rsid w:val="00ED3B2B"/>
    <w:rsid w:val="00ED54A9"/>
    <w:rsid w:val="00ED5DCC"/>
    <w:rsid w:val="00ED6047"/>
    <w:rsid w:val="00ED61F4"/>
    <w:rsid w:val="00ED6898"/>
    <w:rsid w:val="00ED7FC8"/>
    <w:rsid w:val="00EE2773"/>
    <w:rsid w:val="00EE2AF6"/>
    <w:rsid w:val="00EE3F64"/>
    <w:rsid w:val="00EE4928"/>
    <w:rsid w:val="00EE728D"/>
    <w:rsid w:val="00EE7709"/>
    <w:rsid w:val="00EF05F7"/>
    <w:rsid w:val="00EF0DE5"/>
    <w:rsid w:val="00EF1680"/>
    <w:rsid w:val="00EF1AEB"/>
    <w:rsid w:val="00EF2813"/>
    <w:rsid w:val="00EF3675"/>
    <w:rsid w:val="00EF380D"/>
    <w:rsid w:val="00EF6676"/>
    <w:rsid w:val="00EF680B"/>
    <w:rsid w:val="00EF75D0"/>
    <w:rsid w:val="00EF7A9E"/>
    <w:rsid w:val="00F000CE"/>
    <w:rsid w:val="00F02635"/>
    <w:rsid w:val="00F03535"/>
    <w:rsid w:val="00F0358F"/>
    <w:rsid w:val="00F03970"/>
    <w:rsid w:val="00F03CDF"/>
    <w:rsid w:val="00F04422"/>
    <w:rsid w:val="00F04837"/>
    <w:rsid w:val="00F04C7A"/>
    <w:rsid w:val="00F051EA"/>
    <w:rsid w:val="00F05424"/>
    <w:rsid w:val="00F05B7C"/>
    <w:rsid w:val="00F06990"/>
    <w:rsid w:val="00F119C0"/>
    <w:rsid w:val="00F1292A"/>
    <w:rsid w:val="00F12EE8"/>
    <w:rsid w:val="00F13051"/>
    <w:rsid w:val="00F13755"/>
    <w:rsid w:val="00F14B16"/>
    <w:rsid w:val="00F14B81"/>
    <w:rsid w:val="00F1576A"/>
    <w:rsid w:val="00F16BBD"/>
    <w:rsid w:val="00F171E7"/>
    <w:rsid w:val="00F175F2"/>
    <w:rsid w:val="00F205E8"/>
    <w:rsid w:val="00F2134A"/>
    <w:rsid w:val="00F2138C"/>
    <w:rsid w:val="00F22650"/>
    <w:rsid w:val="00F2475C"/>
    <w:rsid w:val="00F24930"/>
    <w:rsid w:val="00F26973"/>
    <w:rsid w:val="00F2795F"/>
    <w:rsid w:val="00F30F7F"/>
    <w:rsid w:val="00F31F9D"/>
    <w:rsid w:val="00F32E02"/>
    <w:rsid w:val="00F32E72"/>
    <w:rsid w:val="00F34D70"/>
    <w:rsid w:val="00F356DA"/>
    <w:rsid w:val="00F36FA3"/>
    <w:rsid w:val="00F37236"/>
    <w:rsid w:val="00F377AD"/>
    <w:rsid w:val="00F378BC"/>
    <w:rsid w:val="00F37BBA"/>
    <w:rsid w:val="00F37D1E"/>
    <w:rsid w:val="00F37DC4"/>
    <w:rsid w:val="00F40B46"/>
    <w:rsid w:val="00F40E7A"/>
    <w:rsid w:val="00F43496"/>
    <w:rsid w:val="00F4365D"/>
    <w:rsid w:val="00F4406F"/>
    <w:rsid w:val="00F46F0B"/>
    <w:rsid w:val="00F47123"/>
    <w:rsid w:val="00F5084A"/>
    <w:rsid w:val="00F50A42"/>
    <w:rsid w:val="00F51DF9"/>
    <w:rsid w:val="00F523FA"/>
    <w:rsid w:val="00F5271C"/>
    <w:rsid w:val="00F53954"/>
    <w:rsid w:val="00F540DA"/>
    <w:rsid w:val="00F55221"/>
    <w:rsid w:val="00F5582A"/>
    <w:rsid w:val="00F56347"/>
    <w:rsid w:val="00F60541"/>
    <w:rsid w:val="00F60B12"/>
    <w:rsid w:val="00F61B66"/>
    <w:rsid w:val="00F6356D"/>
    <w:rsid w:val="00F64337"/>
    <w:rsid w:val="00F64B95"/>
    <w:rsid w:val="00F65752"/>
    <w:rsid w:val="00F65DD3"/>
    <w:rsid w:val="00F662E1"/>
    <w:rsid w:val="00F666C4"/>
    <w:rsid w:val="00F673CD"/>
    <w:rsid w:val="00F70912"/>
    <w:rsid w:val="00F70AEE"/>
    <w:rsid w:val="00F71061"/>
    <w:rsid w:val="00F7124B"/>
    <w:rsid w:val="00F716C3"/>
    <w:rsid w:val="00F7206D"/>
    <w:rsid w:val="00F73E3C"/>
    <w:rsid w:val="00F750EE"/>
    <w:rsid w:val="00F76067"/>
    <w:rsid w:val="00F77174"/>
    <w:rsid w:val="00F77DA5"/>
    <w:rsid w:val="00F77F06"/>
    <w:rsid w:val="00F809FB"/>
    <w:rsid w:val="00F81F8B"/>
    <w:rsid w:val="00F82AD0"/>
    <w:rsid w:val="00F84286"/>
    <w:rsid w:val="00F85E05"/>
    <w:rsid w:val="00F85E36"/>
    <w:rsid w:val="00F8678B"/>
    <w:rsid w:val="00F86C01"/>
    <w:rsid w:val="00F90E8B"/>
    <w:rsid w:val="00F9204E"/>
    <w:rsid w:val="00F928F8"/>
    <w:rsid w:val="00F93885"/>
    <w:rsid w:val="00F94F82"/>
    <w:rsid w:val="00FA0C50"/>
    <w:rsid w:val="00FA10DA"/>
    <w:rsid w:val="00FA2AA3"/>
    <w:rsid w:val="00FA2BDF"/>
    <w:rsid w:val="00FA3AAB"/>
    <w:rsid w:val="00FA3EFF"/>
    <w:rsid w:val="00FA4037"/>
    <w:rsid w:val="00FA5EFE"/>
    <w:rsid w:val="00FA6024"/>
    <w:rsid w:val="00FA73B7"/>
    <w:rsid w:val="00FB02F1"/>
    <w:rsid w:val="00FB075B"/>
    <w:rsid w:val="00FB0CF6"/>
    <w:rsid w:val="00FB0EA6"/>
    <w:rsid w:val="00FB1792"/>
    <w:rsid w:val="00FB179B"/>
    <w:rsid w:val="00FB1808"/>
    <w:rsid w:val="00FB2638"/>
    <w:rsid w:val="00FB39C7"/>
    <w:rsid w:val="00FB3B07"/>
    <w:rsid w:val="00FB6157"/>
    <w:rsid w:val="00FB711F"/>
    <w:rsid w:val="00FC03F5"/>
    <w:rsid w:val="00FC0851"/>
    <w:rsid w:val="00FC2A53"/>
    <w:rsid w:val="00FC2B9B"/>
    <w:rsid w:val="00FC40F1"/>
    <w:rsid w:val="00FC5245"/>
    <w:rsid w:val="00FC566E"/>
    <w:rsid w:val="00FC6C67"/>
    <w:rsid w:val="00FC6E94"/>
    <w:rsid w:val="00FD0D91"/>
    <w:rsid w:val="00FD1C73"/>
    <w:rsid w:val="00FD2368"/>
    <w:rsid w:val="00FD3AC9"/>
    <w:rsid w:val="00FD4EC6"/>
    <w:rsid w:val="00FD55A4"/>
    <w:rsid w:val="00FD5B57"/>
    <w:rsid w:val="00FD5E3E"/>
    <w:rsid w:val="00FD6B0A"/>
    <w:rsid w:val="00FE015A"/>
    <w:rsid w:val="00FE0C41"/>
    <w:rsid w:val="00FE18D8"/>
    <w:rsid w:val="00FE1EF7"/>
    <w:rsid w:val="00FE28D9"/>
    <w:rsid w:val="00FE43F1"/>
    <w:rsid w:val="00FE50E9"/>
    <w:rsid w:val="00FE5145"/>
    <w:rsid w:val="00FE52A5"/>
    <w:rsid w:val="00FE5A47"/>
    <w:rsid w:val="00FE60BA"/>
    <w:rsid w:val="00FE703C"/>
    <w:rsid w:val="00FE742C"/>
    <w:rsid w:val="00FE7601"/>
    <w:rsid w:val="00FE7D46"/>
    <w:rsid w:val="00FF08C0"/>
    <w:rsid w:val="00FF1A12"/>
    <w:rsid w:val="00FF27F8"/>
    <w:rsid w:val="00FF3495"/>
    <w:rsid w:val="00FF483C"/>
    <w:rsid w:val="00FF50E3"/>
    <w:rsid w:val="00FF51B7"/>
    <w:rsid w:val="00FF5224"/>
    <w:rsid w:val="00FF559A"/>
    <w:rsid w:val="00FF5884"/>
    <w:rsid w:val="00FF59E0"/>
    <w:rsid w:val="00FF5DD9"/>
    <w:rsid w:val="00FF7035"/>
    <w:rsid w:val="00FF7447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A318AC"/>
  <w15:docId w15:val="{BAC998BB-EB6F-42B9-98C0-F15F7B99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2">
    <w:name w:val="heading 2"/>
    <w:basedOn w:val="a"/>
    <w:next w:val="a0"/>
    <w:qFormat/>
    <w:pPr>
      <w:keepNext/>
      <w:numPr>
        <w:numId w:val="1"/>
      </w:numPr>
      <w:adjustRightInd/>
      <w:spacing w:line="240" w:lineRule="auto"/>
      <w:textAlignment w:val="auto"/>
      <w:outlineLvl w:val="1"/>
    </w:pPr>
    <w:rPr>
      <w:rFonts w:ascii="新細明體" w:eastAsia="新細明體"/>
      <w:b/>
      <w:kern w:val="2"/>
    </w:rPr>
  </w:style>
  <w:style w:type="paragraph" w:styleId="3">
    <w:name w:val="heading 3"/>
    <w:basedOn w:val="a"/>
    <w:next w:val="a"/>
    <w:link w:val="30"/>
    <w:unhideWhenUsed/>
    <w:qFormat/>
    <w:rsid w:val="00C576FD"/>
    <w:pPr>
      <w:keepNext/>
      <w:spacing w:line="720" w:lineRule="atLeast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Chars="225" w:left="540" w:firstLineChars="200" w:firstLine="540"/>
      <w:jc w:val="both"/>
    </w:pPr>
    <w:rPr>
      <w:spacing w:val="25"/>
      <w:sz w:val="22"/>
    </w:rPr>
  </w:style>
  <w:style w:type="paragraph" w:customStyle="1" w:styleId="a4">
    <w:name w:val="第?部分"/>
    <w:basedOn w:val="a"/>
    <w:pPr>
      <w:jc w:val="both"/>
    </w:pPr>
    <w:rPr>
      <w:rFonts w:ascii="文鼎中黑" w:eastAsia="文鼎中黑"/>
      <w:spacing w:val="45"/>
      <w:sz w:val="28"/>
    </w:rPr>
  </w:style>
  <w:style w:type="paragraph" w:customStyle="1" w:styleId="a5">
    <w:name w:val="壹貳參"/>
    <w:basedOn w:val="a"/>
    <w:pPr>
      <w:widowControl/>
      <w:autoSpaceDE w:val="0"/>
      <w:autoSpaceDN w:val="0"/>
      <w:spacing w:afterLines="30" w:after="72"/>
      <w:jc w:val="both"/>
      <w:textAlignment w:val="bottom"/>
    </w:pPr>
    <w:rPr>
      <w:rFonts w:eastAsia="新細明體"/>
      <w:spacing w:val="45"/>
      <w:sz w:val="26"/>
    </w:rPr>
  </w:style>
  <w:style w:type="paragraph" w:customStyle="1" w:styleId="a6">
    <w:name w:val="說明"/>
    <w:basedOn w:val="a5"/>
    <w:link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ind w:left="680" w:hanging="680"/>
    </w:pPr>
    <w:rPr>
      <w:rFonts w:eastAsia="標楷體"/>
      <w:spacing w:val="0"/>
    </w:rPr>
  </w:style>
  <w:style w:type="paragraph" w:customStyle="1" w:styleId="-">
    <w:name w:val="??-??"/>
    <w:basedOn w:val="a4"/>
    <w:rPr>
      <w:sz w:val="22"/>
      <w:u w:val="single"/>
    </w:rPr>
  </w:style>
  <w:style w:type="paragraph" w:customStyle="1" w:styleId="AA">
    <w:name w:val="AA"/>
    <w:basedOn w:val="a"/>
    <w:rsid w:val="00D15ABF"/>
    <w:pPr>
      <w:widowControl/>
      <w:autoSpaceDE w:val="0"/>
      <w:autoSpaceDN w:val="0"/>
      <w:ind w:leftChars="150" w:left="300" w:hangingChars="150" w:hanging="150"/>
      <w:textAlignment w:val="bottom"/>
    </w:pPr>
    <w:rPr>
      <w:spacing w:val="10"/>
      <w:sz w:val="22"/>
    </w:rPr>
  </w:style>
  <w:style w:type="paragraph" w:customStyle="1" w:styleId="AB">
    <w:name w:val="AB"/>
    <w:basedOn w:val="AA"/>
    <w:rsid w:val="00D15ABF"/>
    <w:pPr>
      <w:tabs>
        <w:tab w:val="left" w:pos="4860"/>
      </w:tabs>
      <w:ind w:left="150" w:firstLineChars="0" w:firstLine="0"/>
    </w:pPr>
  </w:style>
  <w:style w:type="paragraph" w:customStyle="1" w:styleId="ABC">
    <w:name w:val="ABC"/>
    <w:rsid w:val="00742E24"/>
    <w:pPr>
      <w:tabs>
        <w:tab w:val="left" w:pos="3360"/>
        <w:tab w:val="left" w:pos="6360"/>
      </w:tabs>
      <w:spacing w:line="360" w:lineRule="atLeast"/>
      <w:ind w:leftChars="150" w:left="150"/>
    </w:pPr>
    <w:rPr>
      <w:spacing w:val="10"/>
      <w:sz w:val="22"/>
    </w:rPr>
  </w:style>
  <w:style w:type="paragraph" w:customStyle="1" w:styleId="ABCD">
    <w:name w:val="ABCD"/>
    <w:basedOn w:val="ABC"/>
    <w:pPr>
      <w:tabs>
        <w:tab w:val="left" w:pos="2693"/>
        <w:tab w:val="left" w:pos="4961"/>
        <w:tab w:val="left" w:pos="7229"/>
      </w:tabs>
    </w:pPr>
  </w:style>
  <w:style w:type="paragraph" w:customStyle="1" w:styleId="ABCDE">
    <w:name w:val="ABCDE"/>
    <w:qFormat/>
    <w:rsid w:val="00742E24"/>
    <w:pPr>
      <w:tabs>
        <w:tab w:val="left" w:pos="2160"/>
        <w:tab w:val="left" w:pos="3960"/>
        <w:tab w:val="left" w:pos="5760"/>
        <w:tab w:val="left" w:pos="7560"/>
      </w:tabs>
      <w:spacing w:line="360" w:lineRule="atLeast"/>
      <w:ind w:leftChars="150" w:left="150"/>
    </w:pPr>
    <w:rPr>
      <w:spacing w:val="10"/>
      <w:sz w:val="22"/>
    </w:rPr>
  </w:style>
  <w:style w:type="paragraph" w:customStyle="1" w:styleId="TIT1">
    <w:name w:val="TIT1"/>
    <w:basedOn w:val="ABCDE"/>
    <w:link w:val="TIT10"/>
    <w:rsid w:val="00D15ABF"/>
    <w:pPr>
      <w:tabs>
        <w:tab w:val="clear" w:pos="5760"/>
        <w:tab w:val="clear" w:pos="7560"/>
      </w:tabs>
      <w:spacing w:beforeLines="25" w:before="25"/>
      <w:ind w:leftChars="0" w:left="0" w:hanging="150"/>
      <w:jc w:val="both"/>
    </w:pPr>
    <w:rPr>
      <w:kern w:val="2"/>
    </w:rPr>
  </w:style>
  <w:style w:type="paragraph" w:styleId="a8">
    <w:name w:val="header"/>
    <w:basedOn w:val="a"/>
    <w:link w:val="a9"/>
    <w:pPr>
      <w:tabs>
        <w:tab w:val="center" w:pos="4153"/>
        <w:tab w:val="right" w:pos="8306"/>
      </w:tabs>
    </w:pPr>
    <w:rPr>
      <w:sz w:val="20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</w:pPr>
    <w:rPr>
      <w:sz w:val="20"/>
    </w:rPr>
  </w:style>
  <w:style w:type="paragraph" w:customStyle="1" w:styleId="tit2">
    <w:name w:val="tit2"/>
    <w:basedOn w:val="1"/>
    <w:rsid w:val="00742E24"/>
    <w:pPr>
      <w:autoSpaceDE w:val="0"/>
      <w:autoSpaceDN w:val="0"/>
      <w:ind w:left="851"/>
      <w:jc w:val="both"/>
      <w:textAlignment w:val="bottom"/>
    </w:pPr>
    <w:rPr>
      <w:rFonts w:ascii="Times New Roman"/>
      <w:spacing w:val="10"/>
      <w:sz w:val="22"/>
    </w:rPr>
  </w:style>
  <w:style w:type="paragraph" w:customStyle="1" w:styleId="1">
    <w:name w:val="內文1"/>
    <w:pPr>
      <w:widowControl w:val="0"/>
      <w:adjustRightInd w:val="0"/>
      <w:spacing w:line="360" w:lineRule="atLeast"/>
      <w:textAlignment w:val="baseline"/>
    </w:pPr>
    <w:rPr>
      <w:rFonts w:ascii="細明體"/>
      <w:sz w:val="24"/>
    </w:rPr>
  </w:style>
  <w:style w:type="paragraph" w:customStyle="1" w:styleId="ae">
    <w:name w:val="第?部份"/>
    <w:basedOn w:val="a"/>
    <w:rPr>
      <w:rFonts w:eastAsia="新細明體"/>
      <w:spacing w:val="45"/>
      <w:sz w:val="28"/>
    </w:rPr>
  </w:style>
  <w:style w:type="paragraph" w:styleId="af">
    <w:name w:val="Plain Text"/>
    <w:basedOn w:val="a"/>
    <w:link w:val="af0"/>
    <w:uiPriority w:val="99"/>
    <w:pPr>
      <w:adjustRightInd/>
      <w:spacing w:line="240" w:lineRule="auto"/>
      <w:textAlignment w:val="auto"/>
    </w:pPr>
    <w:rPr>
      <w:rFonts w:ascii="細明體" w:hAnsi="Courier New"/>
      <w:kern w:val="2"/>
    </w:rPr>
  </w:style>
  <w:style w:type="paragraph" w:customStyle="1" w:styleId="10">
    <w:name w:val="純文字1"/>
    <w:basedOn w:val="a"/>
    <w:pPr>
      <w:spacing w:line="240" w:lineRule="auto"/>
    </w:pPr>
    <w:rPr>
      <w:rFonts w:ascii="細明體" w:hAnsi="Courier New"/>
      <w:kern w:val="2"/>
    </w:rPr>
  </w:style>
  <w:style w:type="character" w:styleId="af1">
    <w:name w:val="page number"/>
    <w:basedOn w:val="a1"/>
  </w:style>
  <w:style w:type="paragraph" w:styleId="af2">
    <w:name w:val="Body Text"/>
    <w:basedOn w:val="a"/>
    <w:pPr>
      <w:jc w:val="both"/>
    </w:pPr>
    <w:rPr>
      <w:b/>
      <w:u w:val="single"/>
    </w:rPr>
  </w:style>
  <w:style w:type="paragraph" w:customStyle="1" w:styleId="21">
    <w:name w:val="本文 21"/>
    <w:basedOn w:val="a"/>
    <w:pPr>
      <w:spacing w:line="240" w:lineRule="auto"/>
      <w:ind w:firstLine="540"/>
    </w:pPr>
    <w:rPr>
      <w:rFonts w:eastAsia="標楷體"/>
      <w:kern w:val="2"/>
    </w:rPr>
  </w:style>
  <w:style w:type="paragraph" w:customStyle="1" w:styleId="af3">
    <w:name w:val="段落"/>
    <w:basedOn w:val="TIT1"/>
    <w:pPr>
      <w:spacing w:line="180" w:lineRule="atLeast"/>
    </w:pPr>
  </w:style>
  <w:style w:type="paragraph" w:styleId="Web">
    <w:name w:val="Normal (Web)"/>
    <w:basedOn w:val="a"/>
    <w:uiPriority w:val="99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/>
      <w:szCs w:val="24"/>
    </w:rPr>
  </w:style>
  <w:style w:type="paragraph" w:styleId="31">
    <w:name w:val="Body Text Indent 3"/>
    <w:basedOn w:val="a"/>
    <w:pPr>
      <w:adjustRightInd/>
      <w:spacing w:line="240" w:lineRule="auto"/>
      <w:ind w:left="480"/>
      <w:textAlignment w:val="auto"/>
    </w:pPr>
    <w:rPr>
      <w:rFonts w:eastAsia="標楷體"/>
      <w:snapToGrid w:val="0"/>
    </w:rPr>
  </w:style>
  <w:style w:type="paragraph" w:styleId="af4">
    <w:name w:val="Block Text"/>
    <w:basedOn w:val="a"/>
    <w:pPr>
      <w:autoSpaceDE w:val="0"/>
      <w:autoSpaceDN w:val="0"/>
      <w:spacing w:line="277" w:lineRule="atLeast"/>
      <w:ind w:leftChars="155" w:left="1330" w:rightChars="779" w:right="1870" w:hangingChars="399" w:hanging="958"/>
      <w:textAlignment w:val="auto"/>
    </w:pPr>
    <w:rPr>
      <w:rFonts w:ascii="細明體"/>
      <w:color w:val="000000"/>
      <w:szCs w:val="24"/>
    </w:rPr>
  </w:style>
  <w:style w:type="paragraph" w:styleId="af5">
    <w:name w:val="Body Text Indent"/>
    <w:basedOn w:val="a"/>
    <w:pPr>
      <w:autoSpaceDE w:val="0"/>
      <w:autoSpaceDN w:val="0"/>
      <w:spacing w:line="277" w:lineRule="atLeast"/>
      <w:ind w:rightChars="779" w:right="1870" w:firstLine="2"/>
    </w:pPr>
    <w:rPr>
      <w:rFonts w:ascii="細明體"/>
      <w:color w:val="000000"/>
    </w:rPr>
  </w:style>
  <w:style w:type="paragraph" w:styleId="20">
    <w:name w:val="Body Text 2"/>
    <w:basedOn w:val="a"/>
    <w:rPr>
      <w:color w:val="000000"/>
    </w:rPr>
  </w:style>
  <w:style w:type="paragraph" w:styleId="32">
    <w:name w:val="Body Text 3"/>
    <w:basedOn w:val="a"/>
    <w:pPr>
      <w:autoSpaceDE w:val="0"/>
      <w:autoSpaceDN w:val="0"/>
      <w:spacing w:line="277" w:lineRule="atLeast"/>
      <w:ind w:rightChars="16" w:right="38"/>
    </w:pPr>
    <w:rPr>
      <w:rFonts w:ascii="細明體"/>
      <w:color w:val="000000"/>
    </w:rPr>
  </w:style>
  <w:style w:type="paragraph" w:customStyle="1" w:styleId="002">
    <w:name w:val="002"/>
    <w:basedOn w:val="a"/>
    <w:pPr>
      <w:spacing w:line="480" w:lineRule="atLeast"/>
      <w:ind w:left="1276" w:right="823" w:hanging="284"/>
    </w:pPr>
    <w:rPr>
      <w:rFonts w:ascii="全真楷書" w:eastAsia="全真楷書"/>
      <w:sz w:val="30"/>
    </w:rPr>
  </w:style>
  <w:style w:type="character" w:customStyle="1" w:styleId="AA0">
    <w:name w:val="AA 字元"/>
    <w:rPr>
      <w:rFonts w:eastAsia="細明體"/>
      <w:spacing w:val="25"/>
      <w:sz w:val="22"/>
      <w:lang w:val="en-US" w:eastAsia="zh-TW" w:bidi="ar-SA"/>
    </w:rPr>
  </w:style>
  <w:style w:type="character" w:customStyle="1" w:styleId="AB0">
    <w:name w:val="AB 字元"/>
    <w:basedOn w:val="AA0"/>
    <w:rPr>
      <w:rFonts w:eastAsia="細明體"/>
      <w:spacing w:val="25"/>
      <w:sz w:val="22"/>
      <w:lang w:val="en-US" w:eastAsia="zh-TW" w:bidi="ar-SA"/>
    </w:rPr>
  </w:style>
  <w:style w:type="character" w:customStyle="1" w:styleId="ABC0">
    <w:name w:val="ABC 字元"/>
    <w:basedOn w:val="AB0"/>
    <w:rPr>
      <w:rFonts w:eastAsia="細明體"/>
      <w:spacing w:val="25"/>
      <w:sz w:val="22"/>
      <w:lang w:val="en-US" w:eastAsia="zh-TW" w:bidi="ar-SA"/>
    </w:rPr>
  </w:style>
  <w:style w:type="character" w:customStyle="1" w:styleId="ABCD0">
    <w:name w:val="ABCD 字元"/>
    <w:basedOn w:val="ABC0"/>
    <w:rPr>
      <w:rFonts w:eastAsia="細明體"/>
      <w:spacing w:val="25"/>
      <w:sz w:val="22"/>
      <w:lang w:val="en-US" w:eastAsia="zh-TW" w:bidi="ar-SA"/>
    </w:rPr>
  </w:style>
  <w:style w:type="character" w:customStyle="1" w:styleId="swy11">
    <w:name w:val="swy11"/>
    <w:rPr>
      <w:rFonts w:ascii="SimSun" w:eastAsia="SimSun" w:hAnsi="SimSun" w:hint="eastAsia"/>
      <w:sz w:val="24"/>
      <w:szCs w:val="24"/>
    </w:rPr>
  </w:style>
  <w:style w:type="paragraph" w:customStyle="1" w:styleId="af6">
    <w:name w:val="組卷一"/>
    <w:basedOn w:val="a"/>
    <w:pPr>
      <w:ind w:left="240" w:hanging="240"/>
      <w:jc w:val="both"/>
    </w:pPr>
    <w:rPr>
      <w:rFonts w:ascii="新細明體" w:eastAsia="新細明體" w:hAnsi="新細明體"/>
      <w:color w:val="FF0000"/>
      <w:spacing w:val="20"/>
      <w:kern w:val="20"/>
      <w:sz w:val="22"/>
    </w:rPr>
  </w:style>
  <w:style w:type="table" w:styleId="af7">
    <w:name w:val="Table Grid"/>
    <w:basedOn w:val="a2"/>
    <w:uiPriority w:val="39"/>
    <w:rsid w:val="00431A03"/>
    <w:pPr>
      <w:widowControl w:val="0"/>
    </w:pPr>
    <w:rPr>
      <w:rFonts w:eastAsia="新細明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textAlignment w:val="auto"/>
    </w:pPr>
    <w:rPr>
      <w:rFonts w:ascii="細明體" w:hAnsi="細明體"/>
      <w:color w:val="0000FF"/>
      <w:szCs w:val="24"/>
    </w:rPr>
  </w:style>
  <w:style w:type="character" w:customStyle="1" w:styleId="TIT10">
    <w:name w:val="TIT1 字元"/>
    <w:link w:val="TIT1"/>
    <w:rsid w:val="00D15ABF"/>
    <w:rPr>
      <w:spacing w:val="10"/>
      <w:kern w:val="2"/>
      <w:sz w:val="22"/>
    </w:rPr>
  </w:style>
  <w:style w:type="character" w:styleId="af8">
    <w:name w:val="Emphasis"/>
    <w:qFormat/>
    <w:rsid w:val="00F171E7"/>
    <w:rPr>
      <w:b w:val="0"/>
      <w:bCs w:val="0"/>
      <w:i w:val="0"/>
      <w:iCs w:val="0"/>
      <w:color w:val="CC0033"/>
    </w:rPr>
  </w:style>
  <w:style w:type="character" w:styleId="af9">
    <w:name w:val="Hyperlink"/>
    <w:rsid w:val="007D4911"/>
    <w:rPr>
      <w:rFonts w:ascii="Arial" w:hAnsi="Arial" w:cs="Arial" w:hint="default"/>
      <w:color w:val="0000FF"/>
      <w:u w:val="single"/>
    </w:rPr>
  </w:style>
  <w:style w:type="paragraph" w:styleId="afa">
    <w:name w:val="Balloon Text"/>
    <w:basedOn w:val="a"/>
    <w:link w:val="afb"/>
    <w:rsid w:val="00B60625"/>
    <w:pPr>
      <w:widowControl/>
      <w:adjustRightInd/>
      <w:spacing w:line="240" w:lineRule="auto"/>
      <w:textAlignment w:val="auto"/>
    </w:pPr>
    <w:rPr>
      <w:rFonts w:ascii="Arial" w:eastAsia="新細明體" w:hAnsi="Arial"/>
      <w:sz w:val="18"/>
      <w:szCs w:val="18"/>
      <w:lang w:val="x-none" w:eastAsia="x-none"/>
    </w:rPr>
  </w:style>
  <w:style w:type="character" w:customStyle="1" w:styleId="afb">
    <w:name w:val="註解方塊文字 字元"/>
    <w:link w:val="afa"/>
    <w:rsid w:val="00B60625"/>
    <w:rPr>
      <w:rFonts w:ascii="Arial" w:eastAsia="新細明體" w:hAnsi="Arial"/>
      <w:sz w:val="18"/>
      <w:szCs w:val="18"/>
    </w:rPr>
  </w:style>
  <w:style w:type="paragraph" w:styleId="afc">
    <w:name w:val="List Paragraph"/>
    <w:basedOn w:val="a"/>
    <w:link w:val="afd"/>
    <w:uiPriority w:val="34"/>
    <w:qFormat/>
    <w:rsid w:val="005630DC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Cs w:val="22"/>
    </w:rPr>
  </w:style>
  <w:style w:type="character" w:customStyle="1" w:styleId="a9">
    <w:name w:val="頁首 字元"/>
    <w:link w:val="a8"/>
    <w:rsid w:val="00D13ECA"/>
  </w:style>
  <w:style w:type="paragraph" w:customStyle="1" w:styleId="ABCDE0">
    <w:name w:val="選項ABCDE"/>
    <w:basedOn w:val="a"/>
    <w:rsid w:val="00D13ECA"/>
    <w:pPr>
      <w:tabs>
        <w:tab w:val="left" w:pos="2211"/>
        <w:tab w:val="left" w:pos="3997"/>
        <w:tab w:val="left" w:pos="5783"/>
        <w:tab w:val="left" w:pos="7569"/>
      </w:tabs>
      <w:autoSpaceDE w:val="0"/>
      <w:autoSpaceDN w:val="0"/>
      <w:snapToGrid w:val="0"/>
      <w:ind w:left="369"/>
      <w:jc w:val="both"/>
    </w:pPr>
    <w:rPr>
      <w:spacing w:val="25"/>
      <w:sz w:val="20"/>
    </w:rPr>
  </w:style>
  <w:style w:type="paragraph" w:customStyle="1" w:styleId="afe">
    <w:name w:val="題幹選項"/>
    <w:basedOn w:val="a"/>
    <w:link w:val="aff"/>
    <w:rsid w:val="00D13ECA"/>
    <w:pPr>
      <w:autoSpaceDE w:val="0"/>
      <w:autoSpaceDN w:val="0"/>
      <w:snapToGrid w:val="0"/>
      <w:ind w:left="369" w:hanging="369"/>
      <w:jc w:val="both"/>
    </w:pPr>
    <w:rPr>
      <w:spacing w:val="25"/>
      <w:sz w:val="20"/>
      <w:lang w:val="x-none" w:eastAsia="x-none"/>
    </w:rPr>
  </w:style>
  <w:style w:type="character" w:customStyle="1" w:styleId="aff">
    <w:name w:val="題幹選項 字元"/>
    <w:link w:val="afe"/>
    <w:rsid w:val="00D13ECA"/>
    <w:rPr>
      <w:spacing w:val="25"/>
    </w:rPr>
  </w:style>
  <w:style w:type="paragraph" w:customStyle="1" w:styleId="aff0">
    <w:name w:val="壹"/>
    <w:rsid w:val="005E5F6C"/>
    <w:pPr>
      <w:widowControl w:val="0"/>
      <w:adjustRightInd w:val="0"/>
      <w:spacing w:beforeLines="50" w:before="120" w:line="360" w:lineRule="atLeast"/>
      <w:jc w:val="both"/>
      <w:textAlignment w:val="baseline"/>
    </w:pPr>
    <w:rPr>
      <w:rFonts w:eastAsia="新細明體"/>
      <w:b/>
      <w:bCs/>
      <w:spacing w:val="24"/>
      <w:sz w:val="28"/>
      <w:szCs w:val="22"/>
      <w:lang w:val="zh-TW"/>
    </w:rPr>
  </w:style>
  <w:style w:type="paragraph" w:customStyle="1" w:styleId="004">
    <w:name w:val="004"/>
    <w:basedOn w:val="002"/>
    <w:rsid w:val="00EE7709"/>
    <w:pPr>
      <w:widowControl/>
      <w:autoSpaceDE w:val="0"/>
      <w:autoSpaceDN w:val="0"/>
      <w:ind w:leftChars="300" w:left="720" w:right="0" w:firstLine="0"/>
      <w:textAlignment w:val="bottom"/>
    </w:pPr>
    <w:rPr>
      <w:rFonts w:ascii="Times New Roman" w:eastAsia="標楷體" w:hAnsi="Calibri"/>
      <w:color w:val="000000"/>
      <w:sz w:val="32"/>
    </w:rPr>
  </w:style>
  <w:style w:type="character" w:styleId="aff1">
    <w:name w:val="annotation reference"/>
    <w:uiPriority w:val="99"/>
    <w:unhideWhenUsed/>
    <w:rsid w:val="00F14B16"/>
    <w:rPr>
      <w:sz w:val="18"/>
      <w:szCs w:val="18"/>
    </w:rPr>
  </w:style>
  <w:style w:type="paragraph" w:styleId="aff2">
    <w:name w:val="annotation text"/>
    <w:basedOn w:val="a"/>
    <w:link w:val="aff3"/>
    <w:uiPriority w:val="99"/>
    <w:unhideWhenUsed/>
    <w:rsid w:val="00F14B16"/>
    <w:pPr>
      <w:adjustRightInd/>
      <w:spacing w:line="240" w:lineRule="auto"/>
      <w:textAlignment w:val="auto"/>
    </w:pPr>
    <w:rPr>
      <w:rFonts w:ascii="Calibri" w:eastAsia="新細明體" w:hAnsi="Calibri"/>
      <w:kern w:val="2"/>
      <w:szCs w:val="22"/>
    </w:rPr>
  </w:style>
  <w:style w:type="character" w:customStyle="1" w:styleId="aff3">
    <w:name w:val="註解文字 字元"/>
    <w:link w:val="aff2"/>
    <w:uiPriority w:val="99"/>
    <w:rsid w:val="00F14B16"/>
    <w:rPr>
      <w:rFonts w:ascii="Calibri" w:eastAsia="新細明體" w:hAnsi="Calibri"/>
      <w:kern w:val="2"/>
      <w:sz w:val="24"/>
      <w:szCs w:val="22"/>
    </w:rPr>
  </w:style>
  <w:style w:type="paragraph" w:customStyle="1" w:styleId="0cm30cm6pt">
    <w:name w:val="樣式 說明 + 自動 左右對齊 左:  0 cm 凸出:  3 字元 右:  0 cm 套用前:  6 pt 套用後..."/>
    <w:basedOn w:val="a"/>
    <w:rsid w:val="006B0F9C"/>
    <w:pPr>
      <w:widowControl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tabs>
        <w:tab w:val="left" w:pos="964"/>
      </w:tabs>
      <w:autoSpaceDE w:val="0"/>
      <w:autoSpaceDN w:val="0"/>
      <w:snapToGrid w:val="0"/>
      <w:spacing w:before="120"/>
      <w:ind w:left="780" w:hangingChars="300" w:hanging="780"/>
      <w:jc w:val="both"/>
      <w:textAlignment w:val="auto"/>
    </w:pPr>
    <w:rPr>
      <w:rFonts w:eastAsia="標楷體" w:cs="新細明體"/>
      <w:sz w:val="26"/>
    </w:rPr>
  </w:style>
  <w:style w:type="paragraph" w:styleId="aff4">
    <w:name w:val="Date"/>
    <w:basedOn w:val="a"/>
    <w:next w:val="a"/>
    <w:link w:val="aff5"/>
    <w:rsid w:val="006B0F9C"/>
    <w:pPr>
      <w:jc w:val="right"/>
    </w:pPr>
    <w:rPr>
      <w:color w:val="FF0000"/>
      <w:sz w:val="20"/>
    </w:rPr>
  </w:style>
  <w:style w:type="character" w:customStyle="1" w:styleId="aff5">
    <w:name w:val="日期 字元"/>
    <w:basedOn w:val="a1"/>
    <w:link w:val="aff4"/>
    <w:rsid w:val="006B0F9C"/>
    <w:rPr>
      <w:color w:val="FF0000"/>
    </w:rPr>
  </w:style>
  <w:style w:type="paragraph" w:customStyle="1" w:styleId="-05">
    <w:name w:val="樣式 ??-?? + 套用前:  0.5 行"/>
    <w:basedOn w:val="-"/>
    <w:rsid w:val="00CC2848"/>
    <w:pPr>
      <w:widowControl/>
      <w:autoSpaceDE w:val="0"/>
      <w:autoSpaceDN w:val="0"/>
      <w:spacing w:line="240" w:lineRule="atLeast"/>
      <w:textAlignment w:val="auto"/>
    </w:pPr>
    <w:rPr>
      <w:rFonts w:ascii="Times New Roman" w:eastAsia="新細明體" w:cs="新細明體"/>
      <w:color w:val="000000"/>
      <w:spacing w:val="10"/>
    </w:rPr>
  </w:style>
  <w:style w:type="paragraph" w:customStyle="1" w:styleId="TIT20">
    <w:name w:val="TIT2"/>
    <w:basedOn w:val="TIT1"/>
    <w:qFormat/>
    <w:rsid w:val="00E87122"/>
    <w:pPr>
      <w:spacing w:before="0"/>
      <w:ind w:firstLineChars="200" w:firstLine="440"/>
    </w:pPr>
    <w:rPr>
      <w:rFonts w:eastAsia="新細明體"/>
      <w:kern w:val="0"/>
      <w:szCs w:val="22"/>
    </w:rPr>
  </w:style>
  <w:style w:type="paragraph" w:customStyle="1" w:styleId="Default">
    <w:name w:val="Default"/>
    <w:rsid w:val="00137531"/>
    <w:pPr>
      <w:widowControl w:val="0"/>
      <w:autoSpaceDE w:val="0"/>
      <w:autoSpaceDN w:val="0"/>
      <w:adjustRightInd w:val="0"/>
    </w:pPr>
    <w:rPr>
      <w:rFonts w:ascii="DFMingMedium-B5" w:eastAsia="DFMingMedium-B5" w:hAnsiTheme="minorHAnsi" w:cs="DFMingMedium-B5"/>
      <w:color w:val="000000"/>
      <w:sz w:val="24"/>
      <w:szCs w:val="24"/>
    </w:rPr>
  </w:style>
  <w:style w:type="character" w:styleId="aff6">
    <w:name w:val="Placeholder Text"/>
    <w:basedOn w:val="a1"/>
    <w:uiPriority w:val="99"/>
    <w:semiHidden/>
    <w:rsid w:val="00BD041E"/>
    <w:rPr>
      <w:color w:val="808080"/>
    </w:rPr>
  </w:style>
  <w:style w:type="paragraph" w:customStyle="1" w:styleId="tit22">
    <w:name w:val="樣式 tit2 + 第一行:  2 字元"/>
    <w:basedOn w:val="tit2"/>
    <w:rsid w:val="0036072D"/>
    <w:pPr>
      <w:ind w:left="0" w:firstLineChars="200" w:firstLine="536"/>
      <w:textAlignment w:val="auto"/>
    </w:pPr>
    <w:rPr>
      <w:rFonts w:eastAsia="新細明體" w:cs="新細明體"/>
      <w:color w:val="000000"/>
      <w:spacing w:val="24"/>
      <w:kern w:val="2"/>
    </w:rPr>
  </w:style>
  <w:style w:type="paragraph" w:customStyle="1" w:styleId="ABC1">
    <w:name w:val="選項ABC"/>
    <w:basedOn w:val="afe"/>
    <w:rsid w:val="00CD783B"/>
    <w:pPr>
      <w:tabs>
        <w:tab w:val="left" w:pos="3430"/>
        <w:tab w:val="left" w:pos="6435"/>
      </w:tabs>
      <w:ind w:firstLine="0"/>
    </w:pPr>
    <w:rPr>
      <w:lang w:val="en-US" w:eastAsia="zh-TW"/>
    </w:rPr>
  </w:style>
  <w:style w:type="paragraph" w:customStyle="1" w:styleId="TIT12">
    <w:name w:val="TIT1(縮2字)"/>
    <w:basedOn w:val="a"/>
    <w:qFormat/>
    <w:rsid w:val="00CD783B"/>
    <w:pPr>
      <w:adjustRightInd/>
      <w:spacing w:line="320" w:lineRule="atLeast"/>
      <w:ind w:left="369" w:firstLine="567"/>
      <w:jc w:val="both"/>
      <w:textAlignment w:val="auto"/>
    </w:pPr>
    <w:rPr>
      <w:rFonts w:ascii="標楷體" w:eastAsia="標楷體" w:hAnsi="標楷體"/>
      <w:spacing w:val="20"/>
      <w:kern w:val="2"/>
      <w:sz w:val="22"/>
      <w:szCs w:val="22"/>
    </w:rPr>
  </w:style>
  <w:style w:type="character" w:customStyle="1" w:styleId="ya-q-full-text1">
    <w:name w:val="ya-q-full-text1"/>
    <w:basedOn w:val="a1"/>
    <w:rsid w:val="00742CF4"/>
    <w:rPr>
      <w:color w:val="26282A"/>
      <w:sz w:val="23"/>
      <w:szCs w:val="23"/>
    </w:rPr>
  </w:style>
  <w:style w:type="table" w:customStyle="1" w:styleId="11">
    <w:name w:val="表格格線1"/>
    <w:basedOn w:val="a2"/>
    <w:next w:val="af7"/>
    <w:uiPriority w:val="59"/>
    <w:rsid w:val="00D64B98"/>
    <w:pPr>
      <w:widowControl w:val="0"/>
    </w:pPr>
    <w:rPr>
      <w:rFonts w:ascii="Calibri" w:eastAsia="新細明體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11">
    <w:name w:val="TIT11"/>
    <w:basedOn w:val="a"/>
    <w:rsid w:val="00556360"/>
    <w:pPr>
      <w:spacing w:line="320" w:lineRule="atLeast"/>
      <w:jc w:val="both"/>
      <w:textAlignment w:val="auto"/>
    </w:pPr>
    <w:rPr>
      <w:rFonts w:eastAsia="標楷體"/>
      <w:spacing w:val="10"/>
      <w:sz w:val="22"/>
    </w:rPr>
  </w:style>
  <w:style w:type="paragraph" w:customStyle="1" w:styleId="ABCDE1">
    <w:name w:val="ABCDE1"/>
    <w:basedOn w:val="a"/>
    <w:rsid w:val="00556360"/>
    <w:pPr>
      <w:widowControl/>
      <w:tabs>
        <w:tab w:val="left" w:pos="1680"/>
        <w:tab w:val="left" w:pos="3480"/>
        <w:tab w:val="left" w:pos="5280"/>
        <w:tab w:val="left" w:pos="7200"/>
      </w:tabs>
      <w:autoSpaceDE w:val="0"/>
      <w:autoSpaceDN w:val="0"/>
      <w:jc w:val="both"/>
      <w:textAlignment w:val="auto"/>
    </w:pPr>
    <w:rPr>
      <w:rFonts w:eastAsia="標楷體"/>
      <w:spacing w:val="10"/>
      <w:sz w:val="22"/>
    </w:rPr>
  </w:style>
  <w:style w:type="paragraph" w:customStyle="1" w:styleId="TIT10369120">
    <w:name w:val="樣式 樣式 樣式 TIT1 + 左:  0 公分 凸出:  3.69 字元 加寬  1.2 點 第一行:  0 字元 + 加寬 ..."/>
    <w:basedOn w:val="a"/>
    <w:rsid w:val="00556360"/>
    <w:pPr>
      <w:widowControl/>
      <w:adjustRightInd/>
      <w:spacing w:beforeLines="25"/>
      <w:ind w:left="369" w:hanging="369"/>
      <w:jc w:val="both"/>
      <w:textAlignment w:val="auto"/>
    </w:pPr>
    <w:rPr>
      <w:rFonts w:eastAsia="新細明體" w:cs="新細明體"/>
      <w:spacing w:val="20"/>
      <w:sz w:val="22"/>
    </w:rPr>
  </w:style>
  <w:style w:type="paragraph" w:customStyle="1" w:styleId="TIT103691201">
    <w:name w:val="樣式 樣式 TIT1 + 左:  0 公分 凸出:  3.69 字元 加寬  1.2 點 第一行:  0 字元 + 加寬  1 點"/>
    <w:basedOn w:val="a"/>
    <w:rsid w:val="00556360"/>
    <w:pPr>
      <w:widowControl/>
      <w:adjustRightInd/>
      <w:spacing w:beforeLines="25" w:before="60" w:line="340" w:lineRule="atLeast"/>
      <w:ind w:left="369" w:hanging="369"/>
      <w:jc w:val="both"/>
      <w:textAlignment w:val="auto"/>
    </w:pPr>
    <w:rPr>
      <w:rFonts w:eastAsia="新細明體" w:cs="新細明體"/>
      <w:spacing w:val="20"/>
      <w:sz w:val="22"/>
    </w:rPr>
  </w:style>
  <w:style w:type="character" w:customStyle="1" w:styleId="a7">
    <w:name w:val="說明 字元"/>
    <w:link w:val="a6"/>
    <w:rsid w:val="00BF2AB1"/>
    <w:rPr>
      <w:rFonts w:eastAsia="標楷體"/>
      <w:sz w:val="26"/>
    </w:rPr>
  </w:style>
  <w:style w:type="paragraph" w:customStyle="1" w:styleId="AB18pt">
    <w:name w:val="樣式 AB + 行距:  最小行高 18 pt"/>
    <w:basedOn w:val="AB"/>
    <w:autoRedefine/>
    <w:rsid w:val="00B577EA"/>
    <w:pPr>
      <w:tabs>
        <w:tab w:val="left" w:pos="5812"/>
      </w:tabs>
      <w:suppressAutoHyphens/>
      <w:spacing w:line="330" w:lineRule="atLeast"/>
      <w:ind w:left="709"/>
    </w:pPr>
    <w:rPr>
      <w:rFonts w:eastAsia="新細明體" w:cs="新細明體"/>
    </w:rPr>
  </w:style>
  <w:style w:type="table" w:customStyle="1" w:styleId="22">
    <w:name w:val="表格格線2"/>
    <w:basedOn w:val="a2"/>
    <w:next w:val="af7"/>
    <w:rsid w:val="00A92106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頁尾 字元"/>
    <w:basedOn w:val="a1"/>
    <w:link w:val="ac"/>
    <w:uiPriority w:val="99"/>
    <w:rsid w:val="001856B2"/>
  </w:style>
  <w:style w:type="paragraph" w:customStyle="1" w:styleId="AA18">
    <w:name w:val="樣式 AA + 行距:  最小行高 18 點"/>
    <w:basedOn w:val="AA"/>
    <w:rsid w:val="006B0598"/>
    <w:pPr>
      <w:widowControl w:val="0"/>
      <w:ind w:left="711" w:hangingChars="135" w:hanging="351"/>
      <w:jc w:val="both"/>
      <w:textAlignment w:val="baseline"/>
    </w:pPr>
    <w:rPr>
      <w:rFonts w:eastAsia="新細明體" w:cs="新細明體"/>
      <w:spacing w:val="20"/>
      <w:shd w:val="pct15" w:color="auto" w:fill="FFFFFF"/>
    </w:rPr>
  </w:style>
  <w:style w:type="character" w:customStyle="1" w:styleId="HTML0">
    <w:name w:val="HTML 預設格式 字元"/>
    <w:basedOn w:val="a1"/>
    <w:link w:val="HTML"/>
    <w:uiPriority w:val="99"/>
    <w:rsid w:val="00B54224"/>
    <w:rPr>
      <w:rFonts w:ascii="細明體" w:hAnsi="細明體"/>
      <w:color w:val="0000FF"/>
      <w:sz w:val="24"/>
      <w:szCs w:val="24"/>
    </w:rPr>
  </w:style>
  <w:style w:type="paragraph" w:styleId="aff7">
    <w:name w:val="No Spacing"/>
    <w:uiPriority w:val="1"/>
    <w:qFormat/>
    <w:rsid w:val="00A92B46"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customStyle="1" w:styleId="aff8">
    <w:name w:val="[基本段落]"/>
    <w:basedOn w:val="a"/>
    <w:rsid w:val="007A46C5"/>
    <w:pPr>
      <w:autoSpaceDE w:val="0"/>
      <w:autoSpaceDN w:val="0"/>
      <w:spacing w:line="240" w:lineRule="auto"/>
      <w:jc w:val="both"/>
      <w:textAlignment w:val="center"/>
    </w:pPr>
    <w:rPr>
      <w:rFonts w:eastAsia="新細明體"/>
      <w:color w:val="000000"/>
      <w:szCs w:val="24"/>
      <w:lang w:val="zh-TW"/>
    </w:rPr>
  </w:style>
  <w:style w:type="table" w:customStyle="1" w:styleId="41">
    <w:name w:val="表格格線41"/>
    <w:basedOn w:val="a2"/>
    <w:next w:val="af7"/>
    <w:uiPriority w:val="39"/>
    <w:rsid w:val="007A0C1D"/>
    <w:pPr>
      <w:widowControl w:val="0"/>
    </w:pPr>
    <w:rPr>
      <w:rFonts w:eastAsia="新細明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表格格線3"/>
    <w:basedOn w:val="a2"/>
    <w:next w:val="af7"/>
    <w:uiPriority w:val="39"/>
    <w:rsid w:val="009413F8"/>
    <w:pPr>
      <w:widowControl w:val="0"/>
    </w:pPr>
    <w:rPr>
      <w:rFonts w:eastAsia="新細明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2"/>
    <w:next w:val="af7"/>
    <w:uiPriority w:val="39"/>
    <w:rsid w:val="00784A26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2"/>
    <w:basedOn w:val="a2"/>
    <w:next w:val="af7"/>
    <w:uiPriority w:val="39"/>
    <w:rsid w:val="005662D4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1036930">
    <w:name w:val="樣式 TIT1 + (中文) 新細明體 左:  0 公分 凸出:  3.69 字元 套用前:  3 點 套用後:  0 ..."/>
    <w:basedOn w:val="TIT1"/>
    <w:rsid w:val="002B2279"/>
    <w:pPr>
      <w:spacing w:before="60"/>
      <w:ind w:left="369" w:hanging="369"/>
    </w:pPr>
    <w:rPr>
      <w:rFonts w:eastAsia="新細明體" w:cs="新細明體"/>
      <w:spacing w:val="20"/>
      <w:kern w:val="0"/>
    </w:rPr>
  </w:style>
  <w:style w:type="paragraph" w:customStyle="1" w:styleId="TIT10cm3696pt1">
    <w:name w:val="樣式 TIT1 + 左右對齊 左:  0 cm 凸出:  3.69 字元 套用前:  6 pt1"/>
    <w:basedOn w:val="a"/>
    <w:rsid w:val="00513545"/>
    <w:pPr>
      <w:widowControl/>
      <w:adjustRightInd/>
      <w:spacing w:before="120"/>
      <w:ind w:left="369" w:hanging="369"/>
      <w:jc w:val="both"/>
      <w:textAlignment w:val="auto"/>
    </w:pPr>
    <w:rPr>
      <w:rFonts w:eastAsia="新細明體" w:cs="新細明體"/>
      <w:spacing w:val="24"/>
      <w:sz w:val="20"/>
    </w:rPr>
  </w:style>
  <w:style w:type="character" w:customStyle="1" w:styleId="af0">
    <w:name w:val="純文字 字元"/>
    <w:basedOn w:val="a1"/>
    <w:link w:val="af"/>
    <w:uiPriority w:val="99"/>
    <w:rsid w:val="00EF75D0"/>
    <w:rPr>
      <w:rFonts w:ascii="細明體" w:hAnsi="Courier New"/>
      <w:kern w:val="2"/>
      <w:sz w:val="24"/>
    </w:rPr>
  </w:style>
  <w:style w:type="paragraph" w:customStyle="1" w:styleId="aff9">
    <w:name w:val="段"/>
    <w:basedOn w:val="a"/>
    <w:next w:val="a"/>
    <w:autoRedefine/>
    <w:rsid w:val="002568CA"/>
    <w:pPr>
      <w:spacing w:beforeLines="25" w:before="90" w:line="400" w:lineRule="atLeast"/>
      <w:ind w:firstLineChars="200" w:firstLine="480"/>
      <w:jc w:val="both"/>
    </w:pPr>
    <w:rPr>
      <w:kern w:val="2"/>
    </w:rPr>
  </w:style>
  <w:style w:type="table" w:customStyle="1" w:styleId="5">
    <w:name w:val="表格格線5"/>
    <w:basedOn w:val="a2"/>
    <w:next w:val="af7"/>
    <w:rsid w:val="00425155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d">
    <w:name w:val="清單段落 字元"/>
    <w:link w:val="afc"/>
    <w:uiPriority w:val="34"/>
    <w:rsid w:val="0018740A"/>
    <w:rPr>
      <w:rFonts w:ascii="Calibri" w:eastAsia="新細明體" w:hAnsi="Calibri"/>
      <w:kern w:val="2"/>
      <w:sz w:val="24"/>
      <w:szCs w:val="22"/>
    </w:rPr>
  </w:style>
  <w:style w:type="character" w:customStyle="1" w:styleId="30">
    <w:name w:val="標題 3 字元"/>
    <w:basedOn w:val="a1"/>
    <w:link w:val="3"/>
    <w:rsid w:val="00C576FD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affa">
    <w:name w:val="(一)"/>
    <w:basedOn w:val="a"/>
    <w:rsid w:val="00AF564C"/>
    <w:pPr>
      <w:spacing w:line="300" w:lineRule="auto"/>
      <w:ind w:leftChars="200" w:left="720" w:rightChars="100" w:right="240" w:hanging="720"/>
      <w:jc w:val="both"/>
    </w:pPr>
    <w:rPr>
      <w:rFonts w:ascii="標楷體" w:eastAsia="標楷體" w:hAnsi="標楷體"/>
      <w:b/>
      <w:sz w:val="26"/>
    </w:rPr>
  </w:style>
  <w:style w:type="paragraph" w:customStyle="1" w:styleId="-05618">
    <w:name w:val="樣式 樣式 ??-?? + 套用前:  0.5 行 + 套用前:  6 點 行距:  最小行高 18 點"/>
    <w:basedOn w:val="-05"/>
    <w:rsid w:val="005D05C4"/>
    <w:pPr>
      <w:spacing w:before="120" w:line="360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418742">
      <w:bodyDiv w:val="1"/>
      <w:marLeft w:val="120"/>
      <w:marRight w:val="12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2588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7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59.wmf"/><Relationship Id="rId21" Type="http://schemas.openxmlformats.org/officeDocument/2006/relationships/oleObject" Target="embeddings/oleObject6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24" Type="http://schemas.openxmlformats.org/officeDocument/2006/relationships/image" Target="media/image173.wmf"/><Relationship Id="rId366" Type="http://schemas.openxmlformats.org/officeDocument/2006/relationships/oleObject" Target="embeddings/oleObject152.bin"/><Relationship Id="rId170" Type="http://schemas.openxmlformats.org/officeDocument/2006/relationships/image" Target="media/image81.wmf"/><Relationship Id="rId226" Type="http://schemas.openxmlformats.org/officeDocument/2006/relationships/image" Target="media/image118.png"/><Relationship Id="rId268" Type="http://schemas.openxmlformats.org/officeDocument/2006/relationships/oleObject" Target="embeddings/oleObject110.bin"/><Relationship Id="rId32" Type="http://schemas.openxmlformats.org/officeDocument/2006/relationships/image" Target="media/image13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39.bin"/><Relationship Id="rId377" Type="http://schemas.openxmlformats.org/officeDocument/2006/relationships/image" Target="media/image203.wmf"/><Relationship Id="rId5" Type="http://schemas.openxmlformats.org/officeDocument/2006/relationships/webSettings" Target="webSettings.xml"/><Relationship Id="rId181" Type="http://schemas.openxmlformats.org/officeDocument/2006/relationships/image" Target="media/image87.png"/><Relationship Id="rId237" Type="http://schemas.openxmlformats.org/officeDocument/2006/relationships/image" Target="media/image126.wmf"/><Relationship Id="rId402" Type="http://schemas.openxmlformats.org/officeDocument/2006/relationships/image" Target="media/image217.png"/><Relationship Id="rId279" Type="http://schemas.openxmlformats.org/officeDocument/2006/relationships/image" Target="media/image149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21.bin"/><Relationship Id="rId304" Type="http://schemas.openxmlformats.org/officeDocument/2006/relationships/oleObject" Target="embeddings/oleObject127.bin"/><Relationship Id="rId346" Type="http://schemas.openxmlformats.org/officeDocument/2006/relationships/image" Target="media/image186.wmf"/><Relationship Id="rId388" Type="http://schemas.openxmlformats.org/officeDocument/2006/relationships/image" Target="media/image209.png"/><Relationship Id="rId85" Type="http://schemas.openxmlformats.org/officeDocument/2006/relationships/oleObject" Target="embeddings/oleObject38.bin"/><Relationship Id="rId150" Type="http://schemas.openxmlformats.org/officeDocument/2006/relationships/image" Target="media/image71.wmf"/><Relationship Id="rId192" Type="http://schemas.openxmlformats.org/officeDocument/2006/relationships/image" Target="media/image96.png"/><Relationship Id="rId206" Type="http://schemas.microsoft.com/office/2007/relationships/hdphoto" Target="media/hdphoto6.wdp"/><Relationship Id="rId248" Type="http://schemas.openxmlformats.org/officeDocument/2006/relationships/oleObject" Target="embeddings/oleObject103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31.bin"/><Relationship Id="rId357" Type="http://schemas.openxmlformats.org/officeDocument/2006/relationships/oleObject" Target="embeddings/oleObject150.bin"/><Relationship Id="rId54" Type="http://schemas.openxmlformats.org/officeDocument/2006/relationships/oleObject" Target="embeddings/oleObject22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image" Target="media/image113.wmf"/><Relationship Id="rId399" Type="http://schemas.openxmlformats.org/officeDocument/2006/relationships/image" Target="media/image215.wmf"/><Relationship Id="rId259" Type="http://schemas.openxmlformats.org/officeDocument/2006/relationships/image" Target="media/image138.jpg"/><Relationship Id="rId23" Type="http://schemas.openxmlformats.org/officeDocument/2006/relationships/oleObject" Target="embeddings/oleObject7.bin"/><Relationship Id="rId119" Type="http://schemas.openxmlformats.org/officeDocument/2006/relationships/image" Target="media/image55.wmf"/><Relationship Id="rId270" Type="http://schemas.openxmlformats.org/officeDocument/2006/relationships/oleObject" Target="embeddings/oleObject111.bin"/><Relationship Id="rId326" Type="http://schemas.openxmlformats.org/officeDocument/2006/relationships/image" Target="media/image174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53.bin"/><Relationship Id="rId172" Type="http://schemas.openxmlformats.org/officeDocument/2006/relationships/image" Target="media/image82.wmf"/><Relationship Id="rId228" Type="http://schemas.openxmlformats.org/officeDocument/2006/relationships/image" Target="media/image120.png"/><Relationship Id="rId281" Type="http://schemas.openxmlformats.org/officeDocument/2006/relationships/image" Target="media/image150.wmf"/><Relationship Id="rId337" Type="http://schemas.openxmlformats.org/officeDocument/2006/relationships/oleObject" Target="embeddings/oleObject140.bin"/><Relationship Id="rId34" Type="http://schemas.openxmlformats.org/officeDocument/2006/relationships/image" Target="media/image14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204.wmf"/><Relationship Id="rId7" Type="http://schemas.openxmlformats.org/officeDocument/2006/relationships/endnotes" Target="endnotes.xml"/><Relationship Id="rId183" Type="http://schemas.microsoft.com/office/2007/relationships/hdphoto" Target="media/hdphoto2.wdp"/><Relationship Id="rId239" Type="http://schemas.openxmlformats.org/officeDocument/2006/relationships/image" Target="media/image127.wmf"/><Relationship Id="rId390" Type="http://schemas.openxmlformats.org/officeDocument/2006/relationships/oleObject" Target="embeddings/oleObject163.bin"/><Relationship Id="rId404" Type="http://schemas.openxmlformats.org/officeDocument/2006/relationships/header" Target="header2.xml"/><Relationship Id="rId250" Type="http://schemas.openxmlformats.org/officeDocument/2006/relationships/image" Target="media/image132.png"/><Relationship Id="rId292" Type="http://schemas.openxmlformats.org/officeDocument/2006/relationships/oleObject" Target="embeddings/oleObject122.bin"/><Relationship Id="rId306" Type="http://schemas.microsoft.com/office/2007/relationships/hdphoto" Target="media/hdphoto9.wdp"/><Relationship Id="rId45" Type="http://schemas.openxmlformats.org/officeDocument/2006/relationships/oleObject" Target="embeddings/oleObject18.bin"/><Relationship Id="rId87" Type="http://schemas.openxmlformats.org/officeDocument/2006/relationships/image" Target="media/image40.png"/><Relationship Id="rId110" Type="http://schemas.openxmlformats.org/officeDocument/2006/relationships/oleObject" Target="embeddings/oleObject52.bin"/><Relationship Id="rId348" Type="http://schemas.openxmlformats.org/officeDocument/2006/relationships/image" Target="media/image187.wmf"/><Relationship Id="rId152" Type="http://schemas.openxmlformats.org/officeDocument/2006/relationships/image" Target="media/image72.wmf"/><Relationship Id="rId194" Type="http://schemas.openxmlformats.org/officeDocument/2006/relationships/image" Target="media/image98.png"/><Relationship Id="rId208" Type="http://schemas.openxmlformats.org/officeDocument/2006/relationships/image" Target="media/image108.png"/><Relationship Id="rId261" Type="http://schemas.openxmlformats.org/officeDocument/2006/relationships/image" Target="media/image140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3.bin"/><Relationship Id="rId317" Type="http://schemas.openxmlformats.org/officeDocument/2006/relationships/oleObject" Target="embeddings/oleObject132.bin"/><Relationship Id="rId359" Type="http://schemas.openxmlformats.org/officeDocument/2006/relationships/image" Target="media/image193.png"/><Relationship Id="rId98" Type="http://schemas.openxmlformats.org/officeDocument/2006/relationships/oleObject" Target="embeddings/oleObject45.bin"/><Relationship Id="rId121" Type="http://schemas.openxmlformats.org/officeDocument/2006/relationships/image" Target="media/image56.wmf"/><Relationship Id="rId163" Type="http://schemas.openxmlformats.org/officeDocument/2006/relationships/oleObject" Target="embeddings/oleObject78.bin"/><Relationship Id="rId219" Type="http://schemas.openxmlformats.org/officeDocument/2006/relationships/image" Target="media/image114.wmf"/><Relationship Id="rId370" Type="http://schemas.openxmlformats.org/officeDocument/2006/relationships/oleObject" Target="embeddings/oleObject154.bin"/><Relationship Id="rId230" Type="http://schemas.openxmlformats.org/officeDocument/2006/relationships/oleObject" Target="embeddings/oleObject94.bin"/><Relationship Id="rId25" Type="http://schemas.openxmlformats.org/officeDocument/2006/relationships/oleObject" Target="embeddings/oleObject8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12.bin"/><Relationship Id="rId328" Type="http://schemas.openxmlformats.org/officeDocument/2006/relationships/image" Target="media/image175.wmf"/><Relationship Id="rId132" Type="http://schemas.openxmlformats.org/officeDocument/2006/relationships/image" Target="media/image63.png"/><Relationship Id="rId174" Type="http://schemas.openxmlformats.org/officeDocument/2006/relationships/image" Target="media/image83.wmf"/><Relationship Id="rId381" Type="http://schemas.openxmlformats.org/officeDocument/2006/relationships/image" Target="media/image205.wmf"/><Relationship Id="rId241" Type="http://schemas.openxmlformats.org/officeDocument/2006/relationships/image" Target="media/image128.wmf"/><Relationship Id="rId36" Type="http://schemas.openxmlformats.org/officeDocument/2006/relationships/image" Target="media/image15.wmf"/><Relationship Id="rId283" Type="http://schemas.openxmlformats.org/officeDocument/2006/relationships/image" Target="media/image151.wmf"/><Relationship Id="rId339" Type="http://schemas.openxmlformats.org/officeDocument/2006/relationships/oleObject" Target="embeddings/oleObject141.bin"/><Relationship Id="rId78" Type="http://schemas.openxmlformats.org/officeDocument/2006/relationships/image" Target="media/image37.wmf"/><Relationship Id="rId101" Type="http://schemas.openxmlformats.org/officeDocument/2006/relationships/image" Target="media/image46.wmf"/><Relationship Id="rId143" Type="http://schemas.openxmlformats.org/officeDocument/2006/relationships/oleObject" Target="embeddings/oleObject68.bin"/><Relationship Id="rId185" Type="http://schemas.openxmlformats.org/officeDocument/2006/relationships/image" Target="media/image90.png"/><Relationship Id="rId350" Type="http://schemas.openxmlformats.org/officeDocument/2006/relationships/image" Target="media/image188.wmf"/><Relationship Id="rId406" Type="http://schemas.openxmlformats.org/officeDocument/2006/relationships/footer" Target="footer2.xml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88.bin"/><Relationship Id="rId392" Type="http://schemas.openxmlformats.org/officeDocument/2006/relationships/oleObject" Target="embeddings/oleObject164.bin"/><Relationship Id="rId252" Type="http://schemas.openxmlformats.org/officeDocument/2006/relationships/image" Target="media/image134.png"/><Relationship Id="rId294" Type="http://schemas.openxmlformats.org/officeDocument/2006/relationships/oleObject" Target="embeddings/oleObject123.bin"/><Relationship Id="rId308" Type="http://schemas.openxmlformats.org/officeDocument/2006/relationships/image" Target="media/image165.wmf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3.bin"/><Relationship Id="rId154" Type="http://schemas.openxmlformats.org/officeDocument/2006/relationships/image" Target="media/image73.wmf"/><Relationship Id="rId361" Type="http://schemas.microsoft.com/office/2007/relationships/hdphoto" Target="media/hdphoto10.wdp"/><Relationship Id="rId196" Type="http://schemas.microsoft.com/office/2007/relationships/hdphoto" Target="media/hdphoto4.wdp"/><Relationship Id="rId16" Type="http://schemas.microsoft.com/office/2007/relationships/hdphoto" Target="media/hdphoto1.wdp"/><Relationship Id="rId221" Type="http://schemas.openxmlformats.org/officeDocument/2006/relationships/image" Target="media/image115.png"/><Relationship Id="rId263" Type="http://schemas.openxmlformats.org/officeDocument/2006/relationships/image" Target="media/image141.wmf"/><Relationship Id="rId319" Type="http://schemas.openxmlformats.org/officeDocument/2006/relationships/oleObject" Target="embeddings/oleObject133.bin"/><Relationship Id="rId58" Type="http://schemas.openxmlformats.org/officeDocument/2006/relationships/oleObject" Target="embeddings/oleObject24.bin"/><Relationship Id="rId123" Type="http://schemas.openxmlformats.org/officeDocument/2006/relationships/image" Target="media/image57.png"/><Relationship Id="rId330" Type="http://schemas.openxmlformats.org/officeDocument/2006/relationships/image" Target="media/image176.png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55.bin"/><Relationship Id="rId211" Type="http://schemas.openxmlformats.org/officeDocument/2006/relationships/image" Target="media/image110.wmf"/><Relationship Id="rId232" Type="http://schemas.openxmlformats.org/officeDocument/2006/relationships/oleObject" Target="embeddings/oleObject95.bin"/><Relationship Id="rId253" Type="http://schemas.openxmlformats.org/officeDocument/2006/relationships/image" Target="media/image135.wmf"/><Relationship Id="rId274" Type="http://schemas.openxmlformats.org/officeDocument/2006/relationships/oleObject" Target="embeddings/oleObject113.bin"/><Relationship Id="rId295" Type="http://schemas.openxmlformats.org/officeDocument/2006/relationships/image" Target="media/image157.wmf"/><Relationship Id="rId309" Type="http://schemas.openxmlformats.org/officeDocument/2006/relationships/oleObject" Target="embeddings/oleObject128.bin"/><Relationship Id="rId27" Type="http://schemas.openxmlformats.org/officeDocument/2006/relationships/oleObject" Target="embeddings/oleObject9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2.png"/><Relationship Id="rId113" Type="http://schemas.openxmlformats.org/officeDocument/2006/relationships/image" Target="media/image52.wmf"/><Relationship Id="rId134" Type="http://schemas.openxmlformats.org/officeDocument/2006/relationships/oleObject" Target="embeddings/oleObject62.bin"/><Relationship Id="rId320" Type="http://schemas.openxmlformats.org/officeDocument/2006/relationships/image" Target="media/image171.wmf"/><Relationship Id="rId80" Type="http://schemas.openxmlformats.org/officeDocument/2006/relationships/image" Target="media/image38.png"/><Relationship Id="rId155" Type="http://schemas.openxmlformats.org/officeDocument/2006/relationships/oleObject" Target="embeddings/oleObject74.bin"/><Relationship Id="rId176" Type="http://schemas.openxmlformats.org/officeDocument/2006/relationships/image" Target="media/image84.wmf"/><Relationship Id="rId197" Type="http://schemas.openxmlformats.org/officeDocument/2006/relationships/image" Target="media/image100.png"/><Relationship Id="rId341" Type="http://schemas.openxmlformats.org/officeDocument/2006/relationships/oleObject" Target="embeddings/oleObject142.bin"/><Relationship Id="rId362" Type="http://schemas.openxmlformats.org/officeDocument/2006/relationships/image" Target="media/image195.png"/><Relationship Id="rId383" Type="http://schemas.openxmlformats.org/officeDocument/2006/relationships/image" Target="media/image206.wmf"/><Relationship Id="rId201" Type="http://schemas.openxmlformats.org/officeDocument/2006/relationships/image" Target="media/image103.png"/><Relationship Id="rId222" Type="http://schemas.microsoft.com/office/2007/relationships/hdphoto" Target="media/hdphoto7.wdp"/><Relationship Id="rId243" Type="http://schemas.openxmlformats.org/officeDocument/2006/relationships/image" Target="media/image129.wmf"/><Relationship Id="rId264" Type="http://schemas.openxmlformats.org/officeDocument/2006/relationships/oleObject" Target="embeddings/oleObject108.bin"/><Relationship Id="rId285" Type="http://schemas.openxmlformats.org/officeDocument/2006/relationships/image" Target="media/image152.wmf"/><Relationship Id="rId17" Type="http://schemas.openxmlformats.org/officeDocument/2006/relationships/image" Target="media/image5.png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7.wmf"/><Relationship Id="rId124" Type="http://schemas.openxmlformats.org/officeDocument/2006/relationships/image" Target="media/image58.png"/><Relationship Id="rId310" Type="http://schemas.openxmlformats.org/officeDocument/2006/relationships/image" Target="media/image166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79.wmf"/><Relationship Id="rId187" Type="http://schemas.openxmlformats.org/officeDocument/2006/relationships/image" Target="media/image91.png"/><Relationship Id="rId331" Type="http://schemas.openxmlformats.org/officeDocument/2006/relationships/image" Target="media/image177.png"/><Relationship Id="rId352" Type="http://schemas.openxmlformats.org/officeDocument/2006/relationships/image" Target="media/image189.wmf"/><Relationship Id="rId373" Type="http://schemas.openxmlformats.org/officeDocument/2006/relationships/image" Target="media/image201.wmf"/><Relationship Id="rId394" Type="http://schemas.openxmlformats.org/officeDocument/2006/relationships/oleObject" Target="embeddings/oleObject165.bin"/><Relationship Id="rId408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89.bin"/><Relationship Id="rId233" Type="http://schemas.openxmlformats.org/officeDocument/2006/relationships/image" Target="media/image123.png"/><Relationship Id="rId254" Type="http://schemas.openxmlformats.org/officeDocument/2006/relationships/oleObject" Target="embeddings/oleObject104.bin"/><Relationship Id="rId28" Type="http://schemas.openxmlformats.org/officeDocument/2006/relationships/image" Target="media/image11.wmf"/><Relationship Id="rId49" Type="http://schemas.openxmlformats.org/officeDocument/2006/relationships/image" Target="media/image21.png"/><Relationship Id="rId114" Type="http://schemas.openxmlformats.org/officeDocument/2006/relationships/oleObject" Target="embeddings/oleObject54.bin"/><Relationship Id="rId275" Type="http://schemas.openxmlformats.org/officeDocument/2006/relationships/image" Target="media/image147.wmf"/><Relationship Id="rId296" Type="http://schemas.openxmlformats.org/officeDocument/2006/relationships/oleObject" Target="embeddings/oleObject124.bin"/><Relationship Id="rId300" Type="http://schemas.openxmlformats.org/officeDocument/2006/relationships/oleObject" Target="embeddings/oleObject126.bin"/><Relationship Id="rId60" Type="http://schemas.openxmlformats.org/officeDocument/2006/relationships/oleObject" Target="embeddings/oleObject25.bin"/><Relationship Id="rId81" Type="http://schemas.openxmlformats.org/officeDocument/2006/relationships/image" Target="media/image39.png"/><Relationship Id="rId135" Type="http://schemas.openxmlformats.org/officeDocument/2006/relationships/image" Target="media/image65.wmf"/><Relationship Id="rId156" Type="http://schemas.openxmlformats.org/officeDocument/2006/relationships/image" Target="media/image74.wmf"/><Relationship Id="rId177" Type="http://schemas.openxmlformats.org/officeDocument/2006/relationships/oleObject" Target="embeddings/oleObject85.bin"/><Relationship Id="rId198" Type="http://schemas.microsoft.com/office/2007/relationships/hdphoto" Target="media/hdphoto5.wdp"/><Relationship Id="rId321" Type="http://schemas.openxmlformats.org/officeDocument/2006/relationships/oleObject" Target="embeddings/oleObject134.bin"/><Relationship Id="rId342" Type="http://schemas.openxmlformats.org/officeDocument/2006/relationships/image" Target="media/image184.wmf"/><Relationship Id="rId363" Type="http://schemas.openxmlformats.org/officeDocument/2006/relationships/image" Target="media/image196.wmf"/><Relationship Id="rId384" Type="http://schemas.openxmlformats.org/officeDocument/2006/relationships/oleObject" Target="embeddings/oleObject161.bin"/><Relationship Id="rId202" Type="http://schemas.openxmlformats.org/officeDocument/2006/relationships/image" Target="media/image104.png"/><Relationship Id="rId223" Type="http://schemas.openxmlformats.org/officeDocument/2006/relationships/image" Target="media/image116.png"/><Relationship Id="rId244" Type="http://schemas.openxmlformats.org/officeDocument/2006/relationships/oleObject" Target="embeddings/oleObject100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42.wmf"/><Relationship Id="rId286" Type="http://schemas.openxmlformats.org/officeDocument/2006/relationships/oleObject" Target="embeddings/oleObject119.bin"/><Relationship Id="rId50" Type="http://schemas.openxmlformats.org/officeDocument/2006/relationships/image" Target="media/image22.png"/><Relationship Id="rId104" Type="http://schemas.openxmlformats.org/officeDocument/2006/relationships/oleObject" Target="embeddings/oleObject49.bin"/><Relationship Id="rId125" Type="http://schemas.openxmlformats.org/officeDocument/2006/relationships/image" Target="media/image59.wmf"/><Relationship Id="rId146" Type="http://schemas.openxmlformats.org/officeDocument/2006/relationships/image" Target="media/image69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png"/><Relationship Id="rId311" Type="http://schemas.openxmlformats.org/officeDocument/2006/relationships/oleObject" Target="embeddings/oleObject129.bin"/><Relationship Id="rId332" Type="http://schemas.openxmlformats.org/officeDocument/2006/relationships/image" Target="media/image178.png"/><Relationship Id="rId353" Type="http://schemas.openxmlformats.org/officeDocument/2006/relationships/oleObject" Target="embeddings/oleObject148.bin"/><Relationship Id="rId374" Type="http://schemas.openxmlformats.org/officeDocument/2006/relationships/oleObject" Target="embeddings/oleObject156.bin"/><Relationship Id="rId395" Type="http://schemas.openxmlformats.org/officeDocument/2006/relationships/image" Target="media/image213.wmf"/><Relationship Id="rId71" Type="http://schemas.openxmlformats.org/officeDocument/2006/relationships/oleObject" Target="embeddings/oleObject30.bin"/><Relationship Id="rId92" Type="http://schemas.openxmlformats.org/officeDocument/2006/relationships/image" Target="media/image43.wmf"/><Relationship Id="rId213" Type="http://schemas.openxmlformats.org/officeDocument/2006/relationships/image" Target="media/image111.wmf"/><Relationship Id="rId234" Type="http://schemas.openxmlformats.org/officeDocument/2006/relationships/image" Target="media/image124.png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image" Target="media/image136.wmf"/><Relationship Id="rId276" Type="http://schemas.openxmlformats.org/officeDocument/2006/relationships/oleObject" Target="embeddings/oleObject114.bin"/><Relationship Id="rId297" Type="http://schemas.openxmlformats.org/officeDocument/2006/relationships/image" Target="media/image158.wmf"/><Relationship Id="rId40" Type="http://schemas.openxmlformats.org/officeDocument/2006/relationships/image" Target="media/image17.wmf"/><Relationship Id="rId115" Type="http://schemas.openxmlformats.org/officeDocument/2006/relationships/image" Target="media/image53.wmf"/><Relationship Id="rId136" Type="http://schemas.openxmlformats.org/officeDocument/2006/relationships/oleObject" Target="embeddings/oleObject63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5.wmf"/><Relationship Id="rId301" Type="http://schemas.openxmlformats.org/officeDocument/2006/relationships/image" Target="media/image160.png"/><Relationship Id="rId322" Type="http://schemas.openxmlformats.org/officeDocument/2006/relationships/image" Target="media/image172.wmf"/><Relationship Id="rId343" Type="http://schemas.openxmlformats.org/officeDocument/2006/relationships/oleObject" Target="embeddings/oleObject143.bin"/><Relationship Id="rId364" Type="http://schemas.openxmlformats.org/officeDocument/2006/relationships/oleObject" Target="embeddings/oleObject151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5.bin"/><Relationship Id="rId199" Type="http://schemas.openxmlformats.org/officeDocument/2006/relationships/image" Target="media/image101.png"/><Relationship Id="rId203" Type="http://schemas.openxmlformats.org/officeDocument/2006/relationships/image" Target="media/image105.wmf"/><Relationship Id="rId385" Type="http://schemas.openxmlformats.org/officeDocument/2006/relationships/image" Target="media/image207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17.png"/><Relationship Id="rId245" Type="http://schemas.openxmlformats.org/officeDocument/2006/relationships/image" Target="media/image130.wmf"/><Relationship Id="rId266" Type="http://schemas.openxmlformats.org/officeDocument/2006/relationships/oleObject" Target="embeddings/oleObject109.bin"/><Relationship Id="rId287" Type="http://schemas.openxmlformats.org/officeDocument/2006/relationships/image" Target="media/image153.wmf"/><Relationship Id="rId30" Type="http://schemas.openxmlformats.org/officeDocument/2006/relationships/image" Target="media/image12.wmf"/><Relationship Id="rId105" Type="http://schemas.openxmlformats.org/officeDocument/2006/relationships/image" Target="media/image48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0.bin"/><Relationship Id="rId168" Type="http://schemas.openxmlformats.org/officeDocument/2006/relationships/image" Target="media/image80.wmf"/><Relationship Id="rId312" Type="http://schemas.openxmlformats.org/officeDocument/2006/relationships/image" Target="media/image167.wmf"/><Relationship Id="rId333" Type="http://schemas.openxmlformats.org/officeDocument/2006/relationships/image" Target="media/image179.png"/><Relationship Id="rId354" Type="http://schemas.openxmlformats.org/officeDocument/2006/relationships/image" Target="media/image190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3.png"/><Relationship Id="rId375" Type="http://schemas.openxmlformats.org/officeDocument/2006/relationships/image" Target="media/image202.wmf"/><Relationship Id="rId396" Type="http://schemas.openxmlformats.org/officeDocument/2006/relationships/oleObject" Target="embeddings/oleObject166.bin"/><Relationship Id="rId3" Type="http://schemas.openxmlformats.org/officeDocument/2006/relationships/styles" Target="styles.xml"/><Relationship Id="rId214" Type="http://schemas.openxmlformats.org/officeDocument/2006/relationships/oleObject" Target="embeddings/oleObject90.bin"/><Relationship Id="rId235" Type="http://schemas.openxmlformats.org/officeDocument/2006/relationships/image" Target="media/image125.wmf"/><Relationship Id="rId256" Type="http://schemas.openxmlformats.org/officeDocument/2006/relationships/oleObject" Target="embeddings/oleObject105.bin"/><Relationship Id="rId277" Type="http://schemas.openxmlformats.org/officeDocument/2006/relationships/image" Target="media/image148.wmf"/><Relationship Id="rId298" Type="http://schemas.openxmlformats.org/officeDocument/2006/relationships/oleObject" Target="embeddings/oleObject125.bin"/><Relationship Id="rId400" Type="http://schemas.openxmlformats.org/officeDocument/2006/relationships/oleObject" Target="embeddings/oleObject168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image" Target="media/image75.wmf"/><Relationship Id="rId302" Type="http://schemas.openxmlformats.org/officeDocument/2006/relationships/image" Target="media/image161.png"/><Relationship Id="rId323" Type="http://schemas.openxmlformats.org/officeDocument/2006/relationships/oleObject" Target="embeddings/oleObject135.bin"/><Relationship Id="rId344" Type="http://schemas.openxmlformats.org/officeDocument/2006/relationships/image" Target="media/image18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6.bin"/><Relationship Id="rId365" Type="http://schemas.openxmlformats.org/officeDocument/2006/relationships/image" Target="media/image197.wmf"/><Relationship Id="rId386" Type="http://schemas.openxmlformats.org/officeDocument/2006/relationships/oleObject" Target="embeddings/oleObject162.bin"/><Relationship Id="rId190" Type="http://schemas.openxmlformats.org/officeDocument/2006/relationships/image" Target="media/image94.png"/><Relationship Id="rId204" Type="http://schemas.openxmlformats.org/officeDocument/2006/relationships/oleObject" Target="embeddings/oleObject87.bin"/><Relationship Id="rId225" Type="http://schemas.microsoft.com/office/2007/relationships/hdphoto" Target="media/hdphoto8.wdp"/><Relationship Id="rId246" Type="http://schemas.openxmlformats.org/officeDocument/2006/relationships/oleObject" Target="embeddings/oleObject101.bin"/><Relationship Id="rId267" Type="http://schemas.openxmlformats.org/officeDocument/2006/relationships/image" Target="media/image143.wmf"/><Relationship Id="rId288" Type="http://schemas.openxmlformats.org/officeDocument/2006/relationships/oleObject" Target="embeddings/oleObject120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313" Type="http://schemas.openxmlformats.org/officeDocument/2006/relationships/oleObject" Target="embeddings/oleObject130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1.bin"/><Relationship Id="rId94" Type="http://schemas.openxmlformats.org/officeDocument/2006/relationships/image" Target="media/image44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81.bin"/><Relationship Id="rId334" Type="http://schemas.openxmlformats.org/officeDocument/2006/relationships/image" Target="media/image180.wmf"/><Relationship Id="rId355" Type="http://schemas.openxmlformats.org/officeDocument/2006/relationships/oleObject" Target="embeddings/oleObject149.bin"/><Relationship Id="rId376" Type="http://schemas.openxmlformats.org/officeDocument/2006/relationships/oleObject" Target="embeddings/oleObject157.bin"/><Relationship Id="rId397" Type="http://schemas.openxmlformats.org/officeDocument/2006/relationships/image" Target="media/image214.wmf"/><Relationship Id="rId4" Type="http://schemas.openxmlformats.org/officeDocument/2006/relationships/settings" Target="settings.xml"/><Relationship Id="rId180" Type="http://schemas.openxmlformats.org/officeDocument/2006/relationships/image" Target="media/image86.png"/><Relationship Id="rId215" Type="http://schemas.openxmlformats.org/officeDocument/2006/relationships/image" Target="media/image112.wmf"/><Relationship Id="rId236" Type="http://schemas.openxmlformats.org/officeDocument/2006/relationships/oleObject" Target="embeddings/oleObject96.bin"/><Relationship Id="rId257" Type="http://schemas.openxmlformats.org/officeDocument/2006/relationships/image" Target="media/image137.wmf"/><Relationship Id="rId278" Type="http://schemas.openxmlformats.org/officeDocument/2006/relationships/oleObject" Target="embeddings/oleObject115.bin"/><Relationship Id="rId401" Type="http://schemas.openxmlformats.org/officeDocument/2006/relationships/image" Target="media/image216.png"/><Relationship Id="rId303" Type="http://schemas.openxmlformats.org/officeDocument/2006/relationships/image" Target="media/image162.wmf"/><Relationship Id="rId42" Type="http://schemas.openxmlformats.org/officeDocument/2006/relationships/image" Target="media/image18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44.bin"/><Relationship Id="rId387" Type="http://schemas.openxmlformats.org/officeDocument/2006/relationships/image" Target="media/image208.png"/><Relationship Id="rId191" Type="http://schemas.openxmlformats.org/officeDocument/2006/relationships/image" Target="media/image95.png"/><Relationship Id="rId205" Type="http://schemas.openxmlformats.org/officeDocument/2006/relationships/image" Target="media/image106.png"/><Relationship Id="rId247" Type="http://schemas.openxmlformats.org/officeDocument/2006/relationships/oleObject" Target="embeddings/oleObject102.bin"/><Relationship Id="rId107" Type="http://schemas.openxmlformats.org/officeDocument/2006/relationships/image" Target="media/image49.wmf"/><Relationship Id="rId289" Type="http://schemas.openxmlformats.org/officeDocument/2006/relationships/image" Target="media/image154.wmf"/><Relationship Id="rId11" Type="http://schemas.openxmlformats.org/officeDocument/2006/relationships/image" Target="media/image2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14" Type="http://schemas.openxmlformats.org/officeDocument/2006/relationships/image" Target="media/image168.wmf"/><Relationship Id="rId356" Type="http://schemas.openxmlformats.org/officeDocument/2006/relationships/image" Target="media/image191.wmf"/><Relationship Id="rId398" Type="http://schemas.openxmlformats.org/officeDocument/2006/relationships/oleObject" Target="embeddings/oleObject167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91.bin"/><Relationship Id="rId258" Type="http://schemas.openxmlformats.org/officeDocument/2006/relationships/oleObject" Target="embeddings/oleObject106.bin"/><Relationship Id="rId22" Type="http://schemas.openxmlformats.org/officeDocument/2006/relationships/image" Target="media/image8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36.bin"/><Relationship Id="rId367" Type="http://schemas.openxmlformats.org/officeDocument/2006/relationships/image" Target="media/image198.wmf"/><Relationship Id="rId171" Type="http://schemas.openxmlformats.org/officeDocument/2006/relationships/oleObject" Target="embeddings/oleObject82.bin"/><Relationship Id="rId227" Type="http://schemas.openxmlformats.org/officeDocument/2006/relationships/image" Target="media/image119.png"/><Relationship Id="rId269" Type="http://schemas.openxmlformats.org/officeDocument/2006/relationships/image" Target="media/image144.wmf"/><Relationship Id="rId33" Type="http://schemas.openxmlformats.org/officeDocument/2006/relationships/oleObject" Target="embeddings/oleObject12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16.bin"/><Relationship Id="rId336" Type="http://schemas.openxmlformats.org/officeDocument/2006/relationships/image" Target="media/image181.wmf"/><Relationship Id="rId75" Type="http://schemas.openxmlformats.org/officeDocument/2006/relationships/oleObject" Target="embeddings/oleObject32.bin"/><Relationship Id="rId140" Type="http://schemas.openxmlformats.org/officeDocument/2006/relationships/oleObject" Target="embeddings/oleObject66.bin"/><Relationship Id="rId182" Type="http://schemas.openxmlformats.org/officeDocument/2006/relationships/image" Target="media/image88.png"/><Relationship Id="rId378" Type="http://schemas.openxmlformats.org/officeDocument/2006/relationships/oleObject" Target="embeddings/oleObject158.bin"/><Relationship Id="rId403" Type="http://schemas.openxmlformats.org/officeDocument/2006/relationships/header" Target="header1.xml"/><Relationship Id="rId6" Type="http://schemas.openxmlformats.org/officeDocument/2006/relationships/footnotes" Target="footnotes.xml"/><Relationship Id="rId238" Type="http://schemas.openxmlformats.org/officeDocument/2006/relationships/oleObject" Target="embeddings/oleObject97.bin"/><Relationship Id="rId291" Type="http://schemas.openxmlformats.org/officeDocument/2006/relationships/image" Target="media/image155.wmf"/><Relationship Id="rId305" Type="http://schemas.openxmlformats.org/officeDocument/2006/relationships/image" Target="media/image163.png"/><Relationship Id="rId347" Type="http://schemas.openxmlformats.org/officeDocument/2006/relationships/oleObject" Target="embeddings/oleObject145.bin"/><Relationship Id="rId44" Type="http://schemas.openxmlformats.org/officeDocument/2006/relationships/image" Target="media/image19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210.wmf"/><Relationship Id="rId193" Type="http://schemas.openxmlformats.org/officeDocument/2006/relationships/image" Target="media/image97.png"/><Relationship Id="rId207" Type="http://schemas.openxmlformats.org/officeDocument/2006/relationships/image" Target="media/image107.png"/><Relationship Id="rId249" Type="http://schemas.openxmlformats.org/officeDocument/2006/relationships/image" Target="media/image131.png"/><Relationship Id="rId13" Type="http://schemas.openxmlformats.org/officeDocument/2006/relationships/image" Target="media/image3.wmf"/><Relationship Id="rId109" Type="http://schemas.openxmlformats.org/officeDocument/2006/relationships/image" Target="media/image50.wmf"/><Relationship Id="rId260" Type="http://schemas.openxmlformats.org/officeDocument/2006/relationships/image" Target="media/image139.jpeg"/><Relationship Id="rId316" Type="http://schemas.openxmlformats.org/officeDocument/2006/relationships/image" Target="media/image169.wmf"/><Relationship Id="rId55" Type="http://schemas.openxmlformats.org/officeDocument/2006/relationships/image" Target="media/image25.wmf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7.bin"/><Relationship Id="rId358" Type="http://schemas.openxmlformats.org/officeDocument/2006/relationships/image" Target="media/image192.png"/><Relationship Id="rId162" Type="http://schemas.openxmlformats.org/officeDocument/2006/relationships/image" Target="media/image77.wmf"/><Relationship Id="rId218" Type="http://schemas.openxmlformats.org/officeDocument/2006/relationships/oleObject" Target="embeddings/oleObject92.bin"/><Relationship Id="rId271" Type="http://schemas.openxmlformats.org/officeDocument/2006/relationships/image" Target="media/image145.wmf"/><Relationship Id="rId24" Type="http://schemas.openxmlformats.org/officeDocument/2006/relationships/image" Target="media/image9.wmf"/><Relationship Id="rId66" Type="http://schemas.openxmlformats.org/officeDocument/2006/relationships/oleObject" Target="embeddings/oleObject28.bin"/><Relationship Id="rId131" Type="http://schemas.openxmlformats.org/officeDocument/2006/relationships/image" Target="media/image62.png"/><Relationship Id="rId327" Type="http://schemas.openxmlformats.org/officeDocument/2006/relationships/oleObject" Target="embeddings/oleObject137.bin"/><Relationship Id="rId369" Type="http://schemas.openxmlformats.org/officeDocument/2006/relationships/image" Target="media/image199.wmf"/><Relationship Id="rId173" Type="http://schemas.openxmlformats.org/officeDocument/2006/relationships/oleObject" Target="embeddings/oleObject83.bin"/><Relationship Id="rId229" Type="http://schemas.openxmlformats.org/officeDocument/2006/relationships/image" Target="media/image121.wmf"/><Relationship Id="rId380" Type="http://schemas.openxmlformats.org/officeDocument/2006/relationships/oleObject" Target="embeddings/oleObject159.bin"/><Relationship Id="rId240" Type="http://schemas.openxmlformats.org/officeDocument/2006/relationships/oleObject" Target="embeddings/oleObject98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17.bin"/><Relationship Id="rId338" Type="http://schemas.openxmlformats.org/officeDocument/2006/relationships/image" Target="media/image182.wmf"/><Relationship Id="rId8" Type="http://schemas.openxmlformats.org/officeDocument/2006/relationships/image" Target="media/image1.wmf"/><Relationship Id="rId142" Type="http://schemas.openxmlformats.org/officeDocument/2006/relationships/image" Target="media/image67.wmf"/><Relationship Id="rId184" Type="http://schemas.openxmlformats.org/officeDocument/2006/relationships/image" Target="media/image89.png"/><Relationship Id="rId391" Type="http://schemas.openxmlformats.org/officeDocument/2006/relationships/image" Target="media/image211.wmf"/><Relationship Id="rId405" Type="http://schemas.openxmlformats.org/officeDocument/2006/relationships/footer" Target="footer1.xml"/><Relationship Id="rId251" Type="http://schemas.openxmlformats.org/officeDocument/2006/relationships/image" Target="media/image133.png"/><Relationship Id="rId46" Type="http://schemas.openxmlformats.org/officeDocument/2006/relationships/image" Target="media/image20.wmf"/><Relationship Id="rId293" Type="http://schemas.openxmlformats.org/officeDocument/2006/relationships/image" Target="media/image156.wmf"/><Relationship Id="rId307" Type="http://schemas.openxmlformats.org/officeDocument/2006/relationships/image" Target="media/image164.png"/><Relationship Id="rId349" Type="http://schemas.openxmlformats.org/officeDocument/2006/relationships/oleObject" Target="embeddings/oleObject146.bin"/><Relationship Id="rId88" Type="http://schemas.openxmlformats.org/officeDocument/2006/relationships/image" Target="media/image41.wmf"/><Relationship Id="rId111" Type="http://schemas.openxmlformats.org/officeDocument/2006/relationships/image" Target="media/image51.wmf"/><Relationship Id="rId153" Type="http://schemas.openxmlformats.org/officeDocument/2006/relationships/oleObject" Target="embeddings/oleObject73.bin"/><Relationship Id="rId195" Type="http://schemas.openxmlformats.org/officeDocument/2006/relationships/image" Target="media/image99.png"/><Relationship Id="rId209" Type="http://schemas.openxmlformats.org/officeDocument/2006/relationships/image" Target="media/image109.wmf"/><Relationship Id="rId360" Type="http://schemas.openxmlformats.org/officeDocument/2006/relationships/image" Target="media/image194.png"/><Relationship Id="rId220" Type="http://schemas.openxmlformats.org/officeDocument/2006/relationships/oleObject" Target="embeddings/oleObject93.bin"/><Relationship Id="rId15" Type="http://schemas.openxmlformats.org/officeDocument/2006/relationships/image" Target="media/image4.png"/><Relationship Id="rId57" Type="http://schemas.openxmlformats.org/officeDocument/2006/relationships/image" Target="media/image26.wmf"/><Relationship Id="rId262" Type="http://schemas.openxmlformats.org/officeDocument/2006/relationships/oleObject" Target="embeddings/oleObject107.bin"/><Relationship Id="rId318" Type="http://schemas.openxmlformats.org/officeDocument/2006/relationships/image" Target="media/image170.wmf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8.bin"/><Relationship Id="rId164" Type="http://schemas.openxmlformats.org/officeDocument/2006/relationships/image" Target="media/image78.wmf"/><Relationship Id="rId371" Type="http://schemas.openxmlformats.org/officeDocument/2006/relationships/image" Target="media/image200.wmf"/><Relationship Id="rId26" Type="http://schemas.openxmlformats.org/officeDocument/2006/relationships/image" Target="media/image10.wmf"/><Relationship Id="rId231" Type="http://schemas.openxmlformats.org/officeDocument/2006/relationships/image" Target="media/image122.wmf"/><Relationship Id="rId273" Type="http://schemas.openxmlformats.org/officeDocument/2006/relationships/image" Target="media/image146.wmf"/><Relationship Id="rId329" Type="http://schemas.openxmlformats.org/officeDocument/2006/relationships/oleObject" Target="embeddings/oleObject138.bin"/><Relationship Id="rId68" Type="http://schemas.openxmlformats.org/officeDocument/2006/relationships/oleObject" Target="embeddings/oleObject29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4.bin"/><Relationship Id="rId340" Type="http://schemas.openxmlformats.org/officeDocument/2006/relationships/image" Target="media/image183.wmf"/><Relationship Id="rId200" Type="http://schemas.openxmlformats.org/officeDocument/2006/relationships/image" Target="media/image102.png"/><Relationship Id="rId382" Type="http://schemas.openxmlformats.org/officeDocument/2006/relationships/oleObject" Target="embeddings/oleObject160.bin"/><Relationship Id="rId242" Type="http://schemas.openxmlformats.org/officeDocument/2006/relationships/oleObject" Target="embeddings/oleObject99.bin"/><Relationship Id="rId284" Type="http://schemas.openxmlformats.org/officeDocument/2006/relationships/oleObject" Target="embeddings/oleObject118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8.bin"/><Relationship Id="rId144" Type="http://schemas.openxmlformats.org/officeDocument/2006/relationships/image" Target="media/image68.wmf"/><Relationship Id="rId90" Type="http://schemas.openxmlformats.org/officeDocument/2006/relationships/image" Target="media/image42.wmf"/><Relationship Id="rId186" Type="http://schemas.microsoft.com/office/2007/relationships/hdphoto" Target="media/hdphoto3.wdp"/><Relationship Id="rId351" Type="http://schemas.openxmlformats.org/officeDocument/2006/relationships/oleObject" Target="embeddings/oleObject147.bin"/><Relationship Id="rId393" Type="http://schemas.openxmlformats.org/officeDocument/2006/relationships/image" Target="media/image212.wmf"/><Relationship Id="rId40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861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213A5-F0FA-4732-9F5B-C43F18AE3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8611.DOT</Template>
  <TotalTime>2493</TotalTime>
  <Pages>20</Pages>
  <Words>2529</Words>
  <Characters>14417</Characters>
  <Application>Microsoft Office Word</Application>
  <DocSecurity>0</DocSecurity>
  <Lines>120</Lines>
  <Paragraphs>33</Paragraphs>
  <ScaleCrop>false</ScaleCrop>
  <Company>ceec</Company>
  <LinksUpToDate>false</LinksUpToDate>
  <CharactersWithSpaces>16913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CEEC</dc:creator>
  <cp:keywords/>
  <dc:description/>
  <cp:lastModifiedBy>User</cp:lastModifiedBy>
  <cp:revision>16</cp:revision>
  <cp:lastPrinted>2022-01-13T06:49:00Z</cp:lastPrinted>
  <dcterms:created xsi:type="dcterms:W3CDTF">2022-01-04T06:29:00Z</dcterms:created>
  <dcterms:modified xsi:type="dcterms:W3CDTF">2022-01-15T01:24:00Z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