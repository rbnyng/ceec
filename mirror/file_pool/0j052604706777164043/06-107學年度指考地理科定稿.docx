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DEA" w:rsidRDefault="00402DEA">
      <w:pPr>
        <w:widowControl/>
        <w:autoSpaceDE w:val="0"/>
        <w:autoSpaceDN w:val="0"/>
        <w:spacing w:before="240" w:after="60" w:line="480" w:lineRule="atLeast"/>
        <w:ind w:left="1843" w:right="2070" w:firstLine="284"/>
        <w:jc w:val="center"/>
        <w:textAlignment w:val="bottom"/>
        <w:rPr>
          <w:rFonts w:eastAsia="標楷體"/>
          <w:sz w:val="40"/>
        </w:rPr>
      </w:pPr>
      <w:r>
        <w:rPr>
          <w:rFonts w:eastAsia="標楷體" w:hint="eastAsia"/>
          <w:sz w:val="40"/>
        </w:rPr>
        <w:t>大學入學考試中心</w:t>
      </w:r>
    </w:p>
    <w:p w:rsidR="00402DEA" w:rsidRDefault="0026213B">
      <w:pPr>
        <w:widowControl/>
        <w:autoSpaceDE w:val="0"/>
        <w:autoSpaceDN w:val="0"/>
        <w:spacing w:before="60" w:after="60" w:line="480" w:lineRule="atLeast"/>
        <w:jc w:val="center"/>
        <w:textAlignment w:val="bottom"/>
        <w:rPr>
          <w:rFonts w:eastAsia="標楷體"/>
          <w:sz w:val="40"/>
        </w:rPr>
      </w:pPr>
      <w:r>
        <w:rPr>
          <w:rFonts w:eastAsia="標楷體" w:hint="eastAsia"/>
          <w:sz w:val="40"/>
        </w:rPr>
        <w:t>10</w:t>
      </w:r>
      <w:r w:rsidR="00CB6CF7">
        <w:rPr>
          <w:rFonts w:eastAsia="標楷體"/>
          <w:sz w:val="40"/>
        </w:rPr>
        <w:t>7</w:t>
      </w:r>
      <w:r w:rsidR="00402DEA">
        <w:rPr>
          <w:rFonts w:eastAsia="標楷體" w:hint="eastAsia"/>
          <w:sz w:val="40"/>
        </w:rPr>
        <w:t>學年度指定科目考試試題</w:t>
      </w:r>
    </w:p>
    <w:p w:rsidR="00402DEA" w:rsidRPr="00110E4C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402DEA" w:rsidRPr="000428DE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402DEA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  <w:sz w:val="52"/>
        </w:rPr>
      </w:pPr>
      <w:r>
        <w:rPr>
          <w:rFonts w:eastAsia="標楷體" w:hint="eastAsia"/>
          <w:sz w:val="52"/>
        </w:rPr>
        <w:t>地理考科</w:t>
      </w:r>
    </w:p>
    <w:p w:rsidR="00402DEA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402DEA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402DEA" w:rsidRPr="00832801">
        <w:trPr>
          <w:cantSplit/>
          <w:trHeight w:val="6858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02DEA" w:rsidRPr="00832801" w:rsidRDefault="00402DEA">
            <w:pPr>
              <w:widowControl/>
              <w:autoSpaceDE w:val="0"/>
              <w:autoSpaceDN w:val="0"/>
              <w:jc w:val="center"/>
              <w:textAlignment w:val="bottom"/>
              <w:rPr>
                <w:rFonts w:eastAsia="標楷體"/>
                <w:color w:val="000000"/>
                <w:sz w:val="40"/>
              </w:rPr>
            </w:pPr>
          </w:p>
          <w:p w:rsidR="00295689" w:rsidRPr="00295689" w:rsidRDefault="00295689" w:rsidP="00295689">
            <w:pPr>
              <w:widowControl/>
              <w:tabs>
                <w:tab w:val="left" w:pos="4680"/>
              </w:tabs>
              <w:autoSpaceDE w:val="0"/>
              <w:autoSpaceDN w:val="0"/>
              <w:spacing w:line="500" w:lineRule="exact"/>
              <w:ind w:right="256" w:firstLineChars="167" w:firstLine="601"/>
              <w:jc w:val="center"/>
              <w:textAlignment w:val="bottom"/>
              <w:rPr>
                <w:rFonts w:eastAsia="標楷體"/>
                <w:color w:val="000000"/>
                <w:sz w:val="28"/>
                <w:szCs w:val="28"/>
              </w:rPr>
            </w:pPr>
            <w:r w:rsidRPr="00963E80">
              <w:rPr>
                <w:rFonts w:eastAsia="標楷體"/>
                <w:sz w:val="36"/>
              </w:rPr>
              <w:t>－作答注意事項－</w:t>
            </w:r>
          </w:p>
          <w:p w:rsidR="00295689" w:rsidRPr="00703E72" w:rsidRDefault="00295689" w:rsidP="00E249F2">
            <w:pPr>
              <w:widowControl/>
              <w:tabs>
                <w:tab w:val="left" w:pos="4680"/>
              </w:tabs>
              <w:autoSpaceDE w:val="0"/>
              <w:autoSpaceDN w:val="0"/>
              <w:adjustRightInd/>
              <w:spacing w:beforeLines="200" w:before="480" w:line="500" w:lineRule="exact"/>
              <w:ind w:leftChars="200" w:left="480"/>
              <w:textAlignment w:val="bottom"/>
              <w:rPr>
                <w:rFonts w:eastAsia="標楷體"/>
                <w:color w:val="000000"/>
                <w:kern w:val="2"/>
                <w:sz w:val="32"/>
                <w:szCs w:val="32"/>
              </w:rPr>
            </w:pPr>
            <w:r w:rsidRPr="00703E72">
              <w:rPr>
                <w:rFonts w:eastAsia="標楷體"/>
                <w:color w:val="000000"/>
                <w:kern w:val="2"/>
                <w:sz w:val="32"/>
                <w:szCs w:val="32"/>
              </w:rPr>
              <w:t>考試時間：</w:t>
            </w:r>
            <w:r w:rsidRPr="00703E72">
              <w:rPr>
                <w:rFonts w:eastAsia="標楷體" w:hint="eastAsia"/>
                <w:color w:val="000000"/>
                <w:kern w:val="2"/>
                <w:sz w:val="32"/>
                <w:szCs w:val="32"/>
              </w:rPr>
              <w:t>80</w:t>
            </w:r>
            <w:r w:rsidRPr="00703E72">
              <w:rPr>
                <w:rFonts w:eastAsia="標楷體"/>
                <w:color w:val="000000"/>
                <w:kern w:val="2"/>
                <w:sz w:val="32"/>
                <w:szCs w:val="32"/>
              </w:rPr>
              <w:t>分鐘</w:t>
            </w:r>
          </w:p>
          <w:p w:rsidR="00295689" w:rsidRPr="00703E72" w:rsidRDefault="00295689" w:rsidP="00703E72">
            <w:pPr>
              <w:widowControl/>
              <w:tabs>
                <w:tab w:val="left" w:pos="4680"/>
              </w:tabs>
              <w:autoSpaceDE w:val="0"/>
              <w:autoSpaceDN w:val="0"/>
              <w:adjustRightInd/>
              <w:spacing w:beforeLines="100" w:before="240" w:line="500" w:lineRule="exact"/>
              <w:ind w:leftChars="200" w:left="480"/>
              <w:textAlignment w:val="bottom"/>
              <w:rPr>
                <w:rFonts w:eastAsia="標楷體"/>
                <w:color w:val="000000"/>
                <w:kern w:val="2"/>
                <w:sz w:val="32"/>
                <w:szCs w:val="32"/>
              </w:rPr>
            </w:pPr>
            <w:r w:rsidRPr="00703E72">
              <w:rPr>
                <w:rFonts w:eastAsia="標楷體"/>
                <w:color w:val="000000"/>
                <w:kern w:val="2"/>
                <w:sz w:val="32"/>
                <w:szCs w:val="32"/>
              </w:rPr>
              <w:t>作答方式：</w:t>
            </w:r>
          </w:p>
          <w:p w:rsidR="00295689" w:rsidRPr="00E249F2" w:rsidRDefault="00295689" w:rsidP="00E249F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/>
                <w:szCs w:val="30"/>
              </w:rPr>
            </w:pPr>
            <w:r w:rsidRPr="00E249F2">
              <w:rPr>
                <w:rFonts w:ascii="標楷體" w:eastAsia="標楷體" w:hAnsi="標楷體"/>
                <w:color w:val="000000"/>
                <w:szCs w:val="30"/>
              </w:rPr>
              <w:t xml:space="preserve">˙選擇題用 </w:t>
            </w:r>
            <w:r w:rsidRPr="00703E72">
              <w:rPr>
                <w:rFonts w:ascii="Times New Roman" w:eastAsia="標楷體"/>
                <w:color w:val="000000"/>
                <w:szCs w:val="30"/>
              </w:rPr>
              <w:t>2B</w:t>
            </w:r>
            <w:r w:rsidRPr="00E249F2">
              <w:rPr>
                <w:rFonts w:ascii="標楷體" w:eastAsia="標楷體" w:hAnsi="標楷體"/>
                <w:color w:val="000000"/>
                <w:szCs w:val="30"/>
              </w:rPr>
              <w:t xml:space="preserve"> 鉛筆在「答案卡」上作答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；更</w:t>
            </w:r>
            <w:r w:rsidRPr="00E249F2">
              <w:rPr>
                <w:rFonts w:ascii="標楷體" w:eastAsia="標楷體" w:hAnsi="標楷體"/>
                <w:color w:val="000000"/>
                <w:szCs w:val="30"/>
              </w:rPr>
              <w:t>正時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，</w:t>
            </w:r>
            <w:r w:rsidRPr="00E249F2">
              <w:rPr>
                <w:rFonts w:ascii="標楷體" w:eastAsia="標楷體" w:hAnsi="標楷體"/>
                <w:color w:val="000000"/>
                <w:szCs w:val="30"/>
              </w:rPr>
              <w:t>應以橡皮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擦</w:t>
            </w:r>
            <w:r w:rsidRPr="00E249F2">
              <w:rPr>
                <w:rFonts w:ascii="標楷體" w:eastAsia="標楷體" w:hAnsi="標楷體"/>
                <w:color w:val="000000"/>
                <w:szCs w:val="30"/>
              </w:rPr>
              <w:t>擦拭，切勿使用修正液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（帶）。</w:t>
            </w:r>
          </w:p>
          <w:p w:rsidR="00295689" w:rsidRPr="00E249F2" w:rsidRDefault="00295689" w:rsidP="00E249F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/>
                <w:szCs w:val="30"/>
              </w:rPr>
            </w:pPr>
            <w:r w:rsidRPr="00E249F2">
              <w:rPr>
                <w:rFonts w:ascii="標楷體" w:eastAsia="標楷體" w:hAnsi="標楷體"/>
                <w:color w:val="000000"/>
                <w:szCs w:val="30"/>
              </w:rPr>
              <w:t>˙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非選擇題用筆尖較粗之黑色墨水的筆在「答案卷」上作答；更正時，可以使用修正液（帶）。</w:t>
            </w:r>
          </w:p>
          <w:p w:rsidR="00295689" w:rsidRDefault="00295689" w:rsidP="00E249F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/>
                <w:szCs w:val="30"/>
              </w:rPr>
            </w:pPr>
            <w:r w:rsidRPr="00E249F2">
              <w:rPr>
                <w:rFonts w:ascii="標楷體" w:eastAsia="標楷體" w:hAnsi="標楷體"/>
                <w:color w:val="000000"/>
                <w:szCs w:val="30"/>
              </w:rPr>
              <w:t>˙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未依規定畫記答案卡，致機器掃描無法辨識答案；或未使用黑色墨水的筆書寫答案卷，致評閱人員無法辨認機器掃描後之答案者，其後果由考生自行承擔。</w:t>
            </w:r>
          </w:p>
          <w:p w:rsidR="00E249F2" w:rsidRPr="002C5872" w:rsidRDefault="00E249F2" w:rsidP="00E249F2">
            <w:pPr>
              <w:pStyle w:val="002"/>
              <w:snapToGrid w:val="0"/>
              <w:ind w:leftChars="450" w:left="1380" w:rightChars="200" w:right="480" w:hangingChars="100" w:hanging="300"/>
              <w:rPr>
                <w:rFonts w:ascii="Times New Roman" w:eastAsia="標楷體" w:hAnsi="標楷體"/>
                <w:szCs w:val="30"/>
              </w:rPr>
            </w:pPr>
            <w:r w:rsidRPr="002C5872">
              <w:rPr>
                <w:rFonts w:ascii="標楷體" w:eastAsia="標楷體" w:hAnsi="標楷體"/>
                <w:color w:val="000000"/>
                <w:szCs w:val="30"/>
              </w:rPr>
              <w:t>˙</w:t>
            </w:r>
            <w:r w:rsidRPr="002C5872">
              <w:rPr>
                <w:rFonts w:ascii="標楷體" w:eastAsia="標楷體" w:hAnsi="標楷體" w:hint="eastAsia"/>
                <w:color w:val="000000"/>
                <w:szCs w:val="30"/>
              </w:rPr>
              <w:t>答案卷每人一張，不得要求增補。</w:t>
            </w:r>
          </w:p>
          <w:p w:rsidR="00E249F2" w:rsidRPr="00E249F2" w:rsidRDefault="00E249F2" w:rsidP="00E249F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/>
                <w:szCs w:val="30"/>
              </w:rPr>
            </w:pPr>
          </w:p>
          <w:p w:rsidR="00402DEA" w:rsidRPr="004A76C7" w:rsidRDefault="00402DEA" w:rsidP="004A76C7">
            <w:pPr>
              <w:spacing w:line="360" w:lineRule="auto"/>
              <w:ind w:leftChars="260" w:left="857" w:rightChars="282" w:right="677" w:hangingChars="97" w:hanging="233"/>
            </w:pPr>
          </w:p>
        </w:tc>
      </w:tr>
    </w:tbl>
    <w:p w:rsidR="00402DEA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:rsidR="00402DEA" w:rsidRDefault="00402DEA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:rsidR="00402DEA" w:rsidRDefault="00402DEA"/>
    <w:p w:rsidR="00846E21" w:rsidRDefault="00402DEA" w:rsidP="00743332">
      <w:pPr>
        <w:pStyle w:val="af1"/>
      </w:pPr>
      <w:r>
        <w:br w:type="page"/>
      </w:r>
    </w:p>
    <w:p w:rsidR="00402DEA" w:rsidRPr="00761114" w:rsidRDefault="00402DEA" w:rsidP="00743332">
      <w:pPr>
        <w:pStyle w:val="af1"/>
      </w:pPr>
      <w:r w:rsidRPr="00761114">
        <w:lastRenderedPageBreak/>
        <w:t>壹、</w:t>
      </w:r>
      <w:r w:rsidR="00912349" w:rsidRPr="00761114">
        <w:rPr>
          <w:rFonts w:hint="eastAsia"/>
        </w:rPr>
        <w:t>單</w:t>
      </w:r>
      <w:r w:rsidRPr="00761114">
        <w:t>選題</w:t>
      </w:r>
      <w:r w:rsidR="00355C1A" w:rsidRPr="00761114">
        <w:rPr>
          <w:rFonts w:hint="eastAsia"/>
        </w:rPr>
        <w:t>（</w:t>
      </w:r>
      <w:r w:rsidR="008E7177" w:rsidRPr="00761114">
        <w:rPr>
          <w:rFonts w:hint="eastAsia"/>
        </w:rPr>
        <w:t>占</w:t>
      </w:r>
      <w:r w:rsidR="0025313F" w:rsidRPr="00761114">
        <w:rPr>
          <w:rFonts w:hint="eastAsia"/>
        </w:rPr>
        <w:t>76</w:t>
      </w:r>
      <w:r w:rsidR="00CC0246" w:rsidRPr="00761114">
        <w:rPr>
          <w:rFonts w:hint="eastAsia"/>
        </w:rPr>
        <w:t>分</w:t>
      </w:r>
      <w:r w:rsidR="00355C1A" w:rsidRPr="00761114">
        <w:rPr>
          <w:rFonts w:hint="eastAsia"/>
        </w:rPr>
        <w:t>）</w:t>
      </w:r>
    </w:p>
    <w:p w:rsidR="00D75E07" w:rsidRPr="00761114" w:rsidRDefault="00D75E07" w:rsidP="00C94348">
      <w:pPr>
        <w:pStyle w:val="a5"/>
        <w:pBdr>
          <w:left w:val="single" w:sz="6" w:space="0" w:color="auto"/>
        </w:pBdr>
        <w:ind w:left="720" w:hanging="720"/>
        <w:rPr>
          <w:sz w:val="24"/>
          <w:szCs w:val="24"/>
        </w:rPr>
      </w:pPr>
      <w:r w:rsidRPr="00761114">
        <w:rPr>
          <w:sz w:val="24"/>
          <w:szCs w:val="24"/>
        </w:rPr>
        <w:t>說明：</w:t>
      </w:r>
      <w:r w:rsidRPr="00761114">
        <w:rPr>
          <w:rFonts w:hint="eastAsia"/>
          <w:sz w:val="24"/>
          <w:szCs w:val="24"/>
        </w:rPr>
        <w:t>第</w:t>
      </w:r>
      <w:r w:rsidRPr="00761114">
        <w:rPr>
          <w:rFonts w:hint="eastAsia"/>
          <w:sz w:val="24"/>
          <w:szCs w:val="24"/>
        </w:rPr>
        <w:t>1</w:t>
      </w:r>
      <w:r w:rsidRPr="00761114">
        <w:rPr>
          <w:rFonts w:hint="eastAsia"/>
          <w:sz w:val="24"/>
          <w:szCs w:val="24"/>
        </w:rPr>
        <w:t>題至第</w:t>
      </w:r>
      <w:r w:rsidR="00F9605C">
        <w:rPr>
          <w:sz w:val="24"/>
          <w:szCs w:val="24"/>
        </w:rPr>
        <w:t>38</w:t>
      </w:r>
      <w:r w:rsidRPr="00761114">
        <w:rPr>
          <w:rFonts w:hint="eastAsia"/>
          <w:sz w:val="24"/>
          <w:szCs w:val="24"/>
        </w:rPr>
        <w:t>題，</w:t>
      </w:r>
      <w:r w:rsidRPr="00761114">
        <w:rPr>
          <w:sz w:val="24"/>
          <w:szCs w:val="24"/>
        </w:rPr>
        <w:t>每題</w:t>
      </w:r>
      <w:r w:rsidRPr="00761114">
        <w:rPr>
          <w:rFonts w:hint="eastAsia"/>
          <w:sz w:val="24"/>
          <w:szCs w:val="24"/>
        </w:rPr>
        <w:t>有</w:t>
      </w:r>
      <w:r w:rsidRPr="00761114">
        <w:rPr>
          <w:rFonts w:hint="eastAsia"/>
          <w:sz w:val="24"/>
          <w:szCs w:val="24"/>
        </w:rPr>
        <w:t>4</w:t>
      </w:r>
      <w:r w:rsidRPr="00761114">
        <w:rPr>
          <w:rFonts w:hint="eastAsia"/>
          <w:sz w:val="24"/>
          <w:szCs w:val="24"/>
        </w:rPr>
        <w:t>個選項，其中只有</w:t>
      </w:r>
      <w:r w:rsidRPr="00761114">
        <w:rPr>
          <w:sz w:val="24"/>
          <w:szCs w:val="24"/>
        </w:rPr>
        <w:t>一個</w:t>
      </w:r>
      <w:r w:rsidRPr="00761114">
        <w:rPr>
          <w:rFonts w:hint="eastAsia"/>
          <w:sz w:val="24"/>
          <w:szCs w:val="24"/>
        </w:rPr>
        <w:t>是正確或最適當的選項，請畫記在</w:t>
      </w:r>
      <w:r w:rsidRPr="00761114">
        <w:rPr>
          <w:sz w:val="24"/>
          <w:szCs w:val="24"/>
        </w:rPr>
        <w:t>答案卡之</w:t>
      </w:r>
      <w:r w:rsidRPr="00761114">
        <w:rPr>
          <w:rFonts w:hint="eastAsia"/>
          <w:sz w:val="24"/>
          <w:szCs w:val="24"/>
        </w:rPr>
        <w:t>「選擇題答案區」</w:t>
      </w:r>
      <w:r w:rsidRPr="00761114">
        <w:rPr>
          <w:sz w:val="24"/>
          <w:szCs w:val="24"/>
        </w:rPr>
        <w:t>。</w:t>
      </w:r>
      <w:r w:rsidRPr="00761114">
        <w:rPr>
          <w:rFonts w:hint="eastAsia"/>
          <w:sz w:val="24"/>
          <w:szCs w:val="24"/>
        </w:rPr>
        <w:t>各</w:t>
      </w:r>
      <w:r w:rsidRPr="00761114">
        <w:rPr>
          <w:sz w:val="24"/>
          <w:szCs w:val="24"/>
        </w:rPr>
        <w:t>題答對</w:t>
      </w:r>
      <w:r w:rsidRPr="00761114">
        <w:rPr>
          <w:rFonts w:hint="eastAsia"/>
          <w:sz w:val="24"/>
          <w:szCs w:val="24"/>
        </w:rPr>
        <w:t>者，</w:t>
      </w:r>
      <w:r w:rsidRPr="00761114">
        <w:rPr>
          <w:sz w:val="24"/>
          <w:szCs w:val="24"/>
        </w:rPr>
        <w:t>得</w:t>
      </w:r>
      <w:r w:rsidRPr="00761114">
        <w:rPr>
          <w:sz w:val="24"/>
          <w:szCs w:val="24"/>
        </w:rPr>
        <w:t>2</w:t>
      </w:r>
      <w:r w:rsidRPr="00761114">
        <w:rPr>
          <w:sz w:val="24"/>
          <w:szCs w:val="24"/>
        </w:rPr>
        <w:t>分</w:t>
      </w:r>
      <w:r w:rsidRPr="00761114">
        <w:rPr>
          <w:rFonts w:hint="eastAsia"/>
          <w:sz w:val="24"/>
          <w:szCs w:val="24"/>
        </w:rPr>
        <w:t>；</w:t>
      </w:r>
      <w:r w:rsidRPr="00761114">
        <w:rPr>
          <w:sz w:val="24"/>
          <w:szCs w:val="24"/>
        </w:rPr>
        <w:t>答錯</w:t>
      </w:r>
      <w:r w:rsidRPr="00761114">
        <w:rPr>
          <w:rFonts w:hint="eastAsia"/>
          <w:sz w:val="24"/>
          <w:szCs w:val="24"/>
        </w:rPr>
        <w:t>、未作答或畫</w:t>
      </w:r>
      <w:r w:rsidRPr="00761114">
        <w:rPr>
          <w:sz w:val="24"/>
          <w:szCs w:val="24"/>
        </w:rPr>
        <w:t>記多於一個選項</w:t>
      </w:r>
      <w:r w:rsidRPr="00761114">
        <w:rPr>
          <w:rFonts w:hint="eastAsia"/>
          <w:sz w:val="24"/>
          <w:szCs w:val="24"/>
        </w:rPr>
        <w:t>者</w:t>
      </w:r>
      <w:r w:rsidRPr="00761114">
        <w:rPr>
          <w:sz w:val="24"/>
          <w:szCs w:val="24"/>
        </w:rPr>
        <w:t>，</w:t>
      </w:r>
      <w:r w:rsidRPr="00761114">
        <w:rPr>
          <w:rFonts w:hint="eastAsia"/>
          <w:sz w:val="24"/>
          <w:szCs w:val="24"/>
        </w:rPr>
        <w:t>該題以零分計算</w:t>
      </w:r>
      <w:r w:rsidRPr="00761114">
        <w:rPr>
          <w:sz w:val="24"/>
          <w:szCs w:val="24"/>
        </w:rPr>
        <w:t>。</w:t>
      </w:r>
    </w:p>
    <w:p w:rsidR="0025313F" w:rsidRPr="00761114" w:rsidRDefault="005A109C" w:rsidP="009D2C45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spacing w:val="4"/>
          <w:sz w:val="22"/>
        </w:rPr>
      </w:pPr>
      <w:r w:rsidRPr="009D2C45">
        <w:rPr>
          <w:rFonts w:ascii="Times New Roman" w:hAnsi="Times New Roman"/>
          <w:spacing w:val="24"/>
          <w:sz w:val="22"/>
        </w:rPr>
        <w:t>1.</w:t>
      </w:r>
      <w:r w:rsidR="009D2C45" w:rsidRPr="009D2C45">
        <w:rPr>
          <w:rFonts w:ascii="Times New Roman" w:hAnsi="Times New Roman"/>
          <w:spacing w:val="24"/>
          <w:sz w:val="22"/>
        </w:rPr>
        <w:tab/>
      </w:r>
      <w:r w:rsidR="0025313F" w:rsidRPr="00761114">
        <w:rPr>
          <w:rFonts w:hint="eastAsia"/>
          <w:spacing w:val="4"/>
          <w:sz w:val="22"/>
        </w:rPr>
        <w:t>「</w:t>
      </w:r>
      <w:r w:rsidR="0025313F" w:rsidRPr="00761114">
        <w:rPr>
          <w:rFonts w:ascii="Times New Roman" w:hAnsi="Times New Roman" w:hint="eastAsia"/>
          <w:spacing w:val="4"/>
          <w:kern w:val="0"/>
          <w:sz w:val="22"/>
        </w:rPr>
        <w:t>不能</w:t>
      </w:r>
      <w:r w:rsidR="0025313F" w:rsidRPr="00761114">
        <w:rPr>
          <w:rFonts w:hint="eastAsia"/>
          <w:spacing w:val="4"/>
          <w:sz w:val="22"/>
        </w:rPr>
        <w:t>跟天討太多，善</w:t>
      </w:r>
      <w:r w:rsidR="00F9605C">
        <w:rPr>
          <w:rFonts w:hint="eastAsia"/>
          <w:spacing w:val="4"/>
          <w:sz w:val="22"/>
        </w:rPr>
        <w:t>用大自然的資源與運作，放棄速度與產量的追求，循環資源避免溪河優養</w:t>
      </w:r>
      <w:r w:rsidR="0025313F" w:rsidRPr="00761114">
        <w:rPr>
          <w:rFonts w:hint="eastAsia"/>
          <w:spacing w:val="4"/>
          <w:sz w:val="22"/>
        </w:rPr>
        <w:t>化，讓生物在潔淨豐饒的田間</w:t>
      </w:r>
      <w:r w:rsidR="00F9605C">
        <w:rPr>
          <w:rFonts w:hint="eastAsia"/>
          <w:spacing w:val="4"/>
          <w:sz w:val="22"/>
        </w:rPr>
        <w:t>相生</w:t>
      </w:r>
      <w:r w:rsidR="0025313F" w:rsidRPr="00761114">
        <w:rPr>
          <w:rFonts w:hint="eastAsia"/>
          <w:spacing w:val="4"/>
          <w:sz w:val="22"/>
        </w:rPr>
        <w:t>相剋，四季換得來</w:t>
      </w:r>
      <w:r w:rsidR="00734EBC" w:rsidRPr="00761114">
        <w:rPr>
          <w:rFonts w:hint="eastAsia"/>
          <w:spacing w:val="4"/>
          <w:sz w:val="22"/>
        </w:rPr>
        <w:t>自田野慷慨的自然賜予」，這是</w:t>
      </w:r>
      <w:r w:rsidR="00F9605C">
        <w:rPr>
          <w:rFonts w:hint="eastAsia"/>
          <w:spacing w:val="4"/>
          <w:sz w:val="22"/>
        </w:rPr>
        <w:t>臺</w:t>
      </w:r>
      <w:r w:rsidR="00734EBC" w:rsidRPr="00761114">
        <w:rPr>
          <w:rFonts w:hint="eastAsia"/>
          <w:spacing w:val="4"/>
          <w:sz w:val="22"/>
        </w:rPr>
        <w:t>灣北部某農業社區的發展願景。</w:t>
      </w:r>
      <w:r w:rsidR="009C1FA9" w:rsidRPr="00761114">
        <w:rPr>
          <w:rFonts w:hint="eastAsia"/>
          <w:spacing w:val="4"/>
          <w:sz w:val="22"/>
        </w:rPr>
        <w:t>上述願景的實踐可以獲致下列哪些正面效益？</w:t>
      </w:r>
    </w:p>
    <w:p w:rsidR="0025313F" w:rsidRPr="00761114" w:rsidRDefault="0025313F" w:rsidP="00761114">
      <w:pPr>
        <w:widowControl/>
        <w:tabs>
          <w:tab w:val="left" w:pos="2058"/>
          <w:tab w:val="left" w:pos="3948"/>
          <w:tab w:val="left" w:pos="5879"/>
          <w:tab w:val="left" w:pos="7797"/>
        </w:tabs>
        <w:adjustRightInd/>
        <w:spacing w:line="300" w:lineRule="atLeast"/>
        <w:ind w:left="357" w:firstLineChars="3" w:firstLine="7"/>
        <w:jc w:val="both"/>
        <w:textAlignment w:val="auto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甲、永續發展</w:t>
      </w:r>
      <w:r w:rsidR="009D2C45"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乙、國際分工</w:t>
      </w:r>
      <w:r w:rsidR="009D2C45"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丙、農業</w:t>
      </w:r>
      <w:r w:rsidRPr="00761114">
        <w:rPr>
          <w:spacing w:val="4"/>
          <w:sz w:val="22"/>
          <w:szCs w:val="22"/>
        </w:rPr>
        <w:t>轉型</w:t>
      </w:r>
      <w:r w:rsidR="009D2C45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丁、農村再生</w:t>
      </w:r>
      <w:r w:rsidR="009D2C45"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戊、農業企業化</w:t>
      </w:r>
    </w:p>
    <w:p w:rsidR="0025313F" w:rsidRPr="00761114" w:rsidRDefault="0025313F" w:rsidP="009D2C4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A)</w:t>
      </w:r>
      <w:r w:rsidRPr="00761114">
        <w:rPr>
          <w:rFonts w:hint="eastAsia"/>
          <w:spacing w:val="4"/>
          <w:sz w:val="22"/>
          <w:szCs w:val="22"/>
        </w:rPr>
        <w:t>甲乙丁</w:t>
      </w:r>
      <w:r w:rsidR="009D2C45" w:rsidRPr="00761114">
        <w:rPr>
          <w:spacing w:val="4"/>
          <w:sz w:val="22"/>
          <w:szCs w:val="22"/>
        </w:rPr>
        <w:tab/>
      </w:r>
      <w:r w:rsidRPr="00761114">
        <w:rPr>
          <w:spacing w:val="4"/>
          <w:sz w:val="22"/>
          <w:szCs w:val="22"/>
        </w:rPr>
        <w:t>(</w:t>
      </w:r>
      <w:r w:rsidR="00AA4C5D" w:rsidRPr="00761114">
        <w:rPr>
          <w:rFonts w:hint="eastAsia"/>
          <w:spacing w:val="4"/>
          <w:sz w:val="22"/>
          <w:szCs w:val="22"/>
        </w:rPr>
        <w:t>B)</w:t>
      </w:r>
      <w:r w:rsidRPr="00761114">
        <w:rPr>
          <w:rFonts w:hint="eastAsia"/>
          <w:spacing w:val="4"/>
          <w:sz w:val="22"/>
          <w:szCs w:val="22"/>
        </w:rPr>
        <w:t>乙丙戊</w:t>
      </w:r>
      <w:r w:rsidR="009D2C45" w:rsidRPr="00761114">
        <w:rPr>
          <w:spacing w:val="4"/>
          <w:sz w:val="22"/>
          <w:szCs w:val="22"/>
        </w:rPr>
        <w:tab/>
      </w: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C)</w:t>
      </w:r>
      <w:r w:rsidRPr="00761114">
        <w:rPr>
          <w:rFonts w:hint="eastAsia"/>
          <w:spacing w:val="4"/>
          <w:sz w:val="22"/>
          <w:szCs w:val="22"/>
        </w:rPr>
        <w:t>甲丙丁</w:t>
      </w:r>
      <w:r w:rsidR="009D2C45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spacing w:val="4"/>
          <w:sz w:val="22"/>
          <w:szCs w:val="22"/>
        </w:rPr>
        <w:t>(</w:t>
      </w:r>
      <w:r w:rsidR="009D2C45" w:rsidRPr="00761114">
        <w:rPr>
          <w:rFonts w:hint="eastAsia"/>
          <w:spacing w:val="4"/>
          <w:sz w:val="22"/>
          <w:szCs w:val="22"/>
        </w:rPr>
        <w:t>D)</w:t>
      </w:r>
      <w:r w:rsidRPr="00761114">
        <w:rPr>
          <w:rFonts w:hint="eastAsia"/>
          <w:spacing w:val="4"/>
          <w:sz w:val="22"/>
          <w:szCs w:val="22"/>
        </w:rPr>
        <w:t>乙丁戊</w:t>
      </w:r>
    </w:p>
    <w:p w:rsidR="0025313F" w:rsidRPr="00761114" w:rsidRDefault="0023083C" w:rsidP="009D2C45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細明體" w:hAnsi="細明體" w:cs="細明體"/>
          <w:spacing w:val="4"/>
          <w:sz w:val="22"/>
        </w:rPr>
      </w:pPr>
      <w:r>
        <w:rPr>
          <w:rFonts w:ascii="Times New Roman" w:hAnsi="Times New Roman"/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3811905</wp:posOffset>
                </wp:positionH>
                <wp:positionV relativeFrom="paragraph">
                  <wp:posOffset>252095</wp:posOffset>
                </wp:positionV>
                <wp:extent cx="2108835" cy="1294130"/>
                <wp:effectExtent l="19050" t="19050" r="24765" b="1270"/>
                <wp:wrapSquare wrapText="bothSides"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835" cy="1294130"/>
                          <a:chOff x="0" y="-11802"/>
                          <a:chExt cx="2496185" cy="1534639"/>
                        </a:xfrm>
                      </wpg:grpSpPr>
                      <wps:wsp>
                        <wps:cNvPr id="2" name="文字方塊 2"/>
                        <wps:cNvSpPr txBox="1"/>
                        <wps:spPr>
                          <a:xfrm>
                            <a:off x="1073406" y="1313560"/>
                            <a:ext cx="460512" cy="209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79F3" w:rsidRPr="00045F5D" w:rsidRDefault="001F79F3" w:rsidP="00045F5D">
                              <w:pPr>
                                <w:spacing w:line="280" w:lineRule="atLeast"/>
                                <w:rPr>
                                  <w:sz w:val="22"/>
                                </w:rPr>
                              </w:pPr>
                              <w:r w:rsidRPr="00045F5D">
                                <w:rPr>
                                  <w:sz w:val="22"/>
                                </w:rPr>
                                <w:t>照片</w:t>
                              </w:r>
                              <w:r w:rsidRPr="00045F5D"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圖片 0" descr="29542697_10211538040037622_3583882378871024496_n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678" t="27657" r="4154" b="26774"/>
                          <a:stretch/>
                        </pic:blipFill>
                        <pic:spPr bwMode="auto">
                          <a:xfrm>
                            <a:off x="0" y="-11802"/>
                            <a:ext cx="2496185" cy="132905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9" o:spid="_x0000_s1026" style="position:absolute;left:0;text-align:left;margin-left:300.15pt;margin-top:19.85pt;width:166.05pt;height:101.9pt;z-index:251945984;mso-width-relative:margin;mso-height-relative:margin" coordorigin=",-118" coordsize="24961,1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7" type="#_x0000_t202" style="position:absolute;left:10734;top:13135;width:4605;height:20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" filled="f" stroked="f" strokeweight=".5pt">
                  <v:textbox inset="0,0,0,0">
                    <w:txbxContent>
                      <w:p w:rsidR="001F79F3" w:rsidRPr="00045F5D" w:rsidRDefault="001F79F3" w:rsidP="00045F5D">
                        <w:pPr>
                          <w:spacing w:line="280" w:lineRule="atLeast"/>
                          <w:rPr>
                            <w:sz w:val="22"/>
                          </w:rPr>
                        </w:pPr>
                        <w:r w:rsidRPr="00045F5D">
                          <w:rPr>
                            <w:sz w:val="22"/>
                          </w:rPr>
                          <w:t>照片</w:t>
                        </w:r>
                        <w:r w:rsidRPr="00045F5D"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0" o:spid="_x0000_s1028" type="#_x0000_t75" alt="29542697_10211538040037622_3583882378871024496_n.jpg" style="position:absolute;top:-118;width:24961;height:1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" stroked="t" strokecolor="black [3213]" strokeweight=".5pt">
                  <v:imagedata r:id="rId9" o:title="29542697_10211538040037622_3583882378871024496_n" croptop="18125f" cropbottom="17547f" cropleft="20760f" cropright="2722f" grayscale="t"/>
                  <v:path arrowok="t"/>
                </v:shape>
                <w10:wrap type="square"/>
              </v:group>
            </w:pict>
          </mc:Fallback>
        </mc:AlternateContent>
      </w:r>
      <w:r w:rsidR="009D2C45" w:rsidRPr="00761114">
        <w:rPr>
          <w:rFonts w:ascii="Times New Roman" w:hAnsi="Times New Roman"/>
          <w:spacing w:val="4"/>
          <w:sz w:val="22"/>
        </w:rPr>
        <w:t>2.</w:t>
      </w:r>
      <w:r w:rsidR="009D2C45" w:rsidRPr="00761114">
        <w:rPr>
          <w:rFonts w:ascii="Times New Roman" w:hAnsi="Times New Roman"/>
          <w:spacing w:val="4"/>
          <w:sz w:val="22"/>
        </w:rPr>
        <w:tab/>
      </w:r>
      <w:r w:rsidR="0025313F" w:rsidRPr="00761114">
        <w:rPr>
          <w:rFonts w:ascii="細明體" w:hAnsi="細明體" w:cs="細明體"/>
          <w:spacing w:val="4"/>
          <w:sz w:val="22"/>
        </w:rPr>
        <w:t>石滬是一省時省力的古老漁撈方式，但建造石滬需有一定的地理條件配合，包括：沿岸海底傾斜度不宜過大、海岸附近需有足夠建造石滬的石料、潮差適中。照片</w:t>
      </w:r>
      <w:r w:rsidR="0025313F" w:rsidRPr="00761114">
        <w:rPr>
          <w:rFonts w:ascii="Times New Roman" w:hAnsi="Times New Roman"/>
          <w:spacing w:val="4"/>
          <w:sz w:val="22"/>
        </w:rPr>
        <w:t>1</w:t>
      </w:r>
      <w:r w:rsidR="00291E75" w:rsidRPr="00761114">
        <w:rPr>
          <w:rFonts w:ascii="細明體" w:hAnsi="細明體" w:cs="細明體" w:hint="eastAsia"/>
          <w:spacing w:val="4"/>
          <w:sz w:val="22"/>
        </w:rPr>
        <w:t>為</w:t>
      </w:r>
      <w:r w:rsidR="00F9605C">
        <w:rPr>
          <w:rFonts w:hint="eastAsia"/>
          <w:spacing w:val="4"/>
          <w:sz w:val="22"/>
        </w:rPr>
        <w:t>臺</w:t>
      </w:r>
      <w:r w:rsidR="00291E75" w:rsidRPr="00761114">
        <w:rPr>
          <w:rFonts w:ascii="細明體" w:hAnsi="細明體" w:cs="細明體" w:hint="eastAsia"/>
          <w:spacing w:val="4"/>
          <w:sz w:val="22"/>
        </w:rPr>
        <w:t>灣西部某處海岸拍攝的</w:t>
      </w:r>
      <w:r w:rsidR="00291E75" w:rsidRPr="00761114">
        <w:rPr>
          <w:rFonts w:ascii="細明體" w:hAnsi="細明體" w:cs="細明體"/>
          <w:spacing w:val="4"/>
          <w:sz w:val="22"/>
        </w:rPr>
        <w:t>石滬，該處海岸最可能位於下列何處</w:t>
      </w:r>
      <w:r w:rsidR="0025313F" w:rsidRPr="00761114">
        <w:rPr>
          <w:rFonts w:ascii="細明體" w:hAnsi="細明體" w:cs="細明體"/>
          <w:spacing w:val="4"/>
          <w:sz w:val="22"/>
        </w:rPr>
        <w:t>？</w:t>
      </w:r>
    </w:p>
    <w:p w:rsidR="009D2C45" w:rsidRPr="00761114" w:rsidRDefault="0025313F" w:rsidP="009D2C4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(A)</w:t>
      </w:r>
      <w:r w:rsidRPr="00761114">
        <w:rPr>
          <w:spacing w:val="4"/>
          <w:sz w:val="22"/>
          <w:szCs w:val="22"/>
        </w:rPr>
        <w:t>竹苗</w:t>
      </w:r>
    </w:p>
    <w:p w:rsidR="00045F5D" w:rsidRPr="00761114" w:rsidRDefault="0025313F" w:rsidP="009D2C4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(B)</w:t>
      </w:r>
      <w:r w:rsidRPr="00761114">
        <w:rPr>
          <w:spacing w:val="4"/>
          <w:sz w:val="22"/>
          <w:szCs w:val="22"/>
        </w:rPr>
        <w:t>中彰</w:t>
      </w:r>
    </w:p>
    <w:p w:rsidR="00045F5D" w:rsidRPr="00761114" w:rsidRDefault="0025313F" w:rsidP="009D2C4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(C)</w:t>
      </w:r>
      <w:r w:rsidRPr="00761114">
        <w:rPr>
          <w:spacing w:val="4"/>
          <w:sz w:val="22"/>
          <w:szCs w:val="22"/>
        </w:rPr>
        <w:t>雲嘉</w:t>
      </w:r>
    </w:p>
    <w:p w:rsidR="00570C5C" w:rsidRPr="00761114" w:rsidRDefault="0025313F" w:rsidP="009D2C4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(D)</w:t>
      </w:r>
      <w:r w:rsidR="00F9605C">
        <w:rPr>
          <w:rFonts w:hint="eastAsia"/>
          <w:spacing w:val="4"/>
          <w:sz w:val="22"/>
        </w:rPr>
        <w:t>臺</w:t>
      </w:r>
      <w:r w:rsidRPr="00761114">
        <w:rPr>
          <w:spacing w:val="4"/>
          <w:sz w:val="22"/>
          <w:szCs w:val="22"/>
        </w:rPr>
        <w:t>南</w:t>
      </w:r>
    </w:p>
    <w:p w:rsidR="00577309" w:rsidRPr="00577309" w:rsidRDefault="00577309" w:rsidP="00577309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eastAsia="細明體" w:hAnsi="Times New Roman"/>
          <w:spacing w:val="4"/>
          <w:kern w:val="0"/>
          <w:sz w:val="22"/>
        </w:rPr>
      </w:pPr>
      <w:r w:rsidRPr="00577309">
        <w:rPr>
          <w:rFonts w:ascii="Times New Roman" w:hAnsi="Times New Roman"/>
          <w:spacing w:val="4"/>
          <w:sz w:val="22"/>
        </w:rPr>
        <w:t>3.</w:t>
      </w:r>
      <w:r w:rsidRPr="00577309">
        <w:rPr>
          <w:rFonts w:ascii="Times New Roman" w:hAnsi="Times New Roman"/>
          <w:spacing w:val="4"/>
          <w:sz w:val="22"/>
        </w:rPr>
        <w:tab/>
      </w:r>
      <w:r w:rsidRPr="00577309">
        <w:rPr>
          <w:rFonts w:ascii="Times New Roman" w:eastAsia="細明體" w:hAnsi="Times New Roman"/>
          <w:spacing w:val="4"/>
          <w:kern w:val="0"/>
          <w:sz w:val="22"/>
        </w:rPr>
        <w:t>不同時間的衛星影像可以偵測地表的變遷狀況，圖</w:t>
      </w:r>
      <w:r w:rsidR="00F8018B">
        <w:rPr>
          <w:rFonts w:ascii="Times New Roman" w:eastAsia="細明體" w:hAnsi="Times New Roman" w:hint="eastAsia"/>
          <w:spacing w:val="4"/>
          <w:kern w:val="0"/>
          <w:sz w:val="22"/>
        </w:rPr>
        <w:t>1</w:t>
      </w:r>
      <w:r w:rsidRPr="00577309">
        <w:rPr>
          <w:rFonts w:ascii="Times New Roman" w:eastAsia="細明體" w:hAnsi="Times New Roman"/>
          <w:spacing w:val="4"/>
          <w:kern w:val="0"/>
          <w:sz w:val="22"/>
        </w:rPr>
        <w:t>為</w:t>
      </w:r>
      <w:r w:rsidRPr="00577309">
        <w:rPr>
          <w:rFonts w:ascii="Times New Roman" w:eastAsia="細明體" w:hAnsi="Times New Roman"/>
          <w:spacing w:val="4"/>
          <w:kern w:val="0"/>
          <w:sz w:val="22"/>
        </w:rPr>
        <w:t>2000</w:t>
      </w:r>
      <w:r w:rsidRPr="00577309">
        <w:rPr>
          <w:rFonts w:ascii="Times New Roman" w:eastAsia="細明體" w:hAnsi="Times New Roman"/>
          <w:spacing w:val="4"/>
          <w:kern w:val="0"/>
          <w:sz w:val="22"/>
        </w:rPr>
        <w:t>年及</w:t>
      </w:r>
      <w:r w:rsidRPr="00577309">
        <w:rPr>
          <w:rFonts w:ascii="Times New Roman" w:eastAsia="細明體" w:hAnsi="Times New Roman"/>
          <w:spacing w:val="4"/>
          <w:kern w:val="0"/>
          <w:sz w:val="22"/>
        </w:rPr>
        <w:t>2016</w:t>
      </w:r>
      <w:r w:rsidRPr="00577309">
        <w:rPr>
          <w:rFonts w:ascii="Times New Roman" w:eastAsia="細明體" w:hAnsi="Times New Roman"/>
          <w:spacing w:val="4"/>
          <w:kern w:val="0"/>
          <w:sz w:val="22"/>
        </w:rPr>
        <w:t>年的衛星影像，影像中虛線範圍是變化明顯的區域。分析以下</w:t>
      </w:r>
      <w:r w:rsidRPr="00577309">
        <w:rPr>
          <w:rFonts w:ascii="Times New Roman" w:eastAsia="細明體" w:hAnsi="Times New Roman"/>
          <w:spacing w:val="4"/>
          <w:kern w:val="0"/>
          <w:sz w:val="22"/>
        </w:rPr>
        <w:t>2</w:t>
      </w:r>
      <w:r w:rsidRPr="00577309">
        <w:rPr>
          <w:rFonts w:ascii="Times New Roman" w:eastAsia="細明體" w:hAnsi="Times New Roman"/>
          <w:spacing w:val="4"/>
          <w:kern w:val="0"/>
          <w:sz w:val="22"/>
        </w:rPr>
        <w:t>張影像的甲處和乙處並進行推論，下列哪項結論最為合理？</w:t>
      </w:r>
    </w:p>
    <w:p w:rsidR="00577309" w:rsidRPr="00577309" w:rsidRDefault="000B2401" w:rsidP="00577309">
      <w:pPr>
        <w:adjustRightInd/>
        <w:spacing w:line="280" w:lineRule="atLeast"/>
        <w:jc w:val="both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18415</wp:posOffset>
                </wp:positionV>
                <wp:extent cx="4846223" cy="2708849"/>
                <wp:effectExtent l="0" t="0" r="0" b="0"/>
                <wp:wrapNone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6222" cy="2708849"/>
                          <a:chOff x="0" y="0"/>
                          <a:chExt cx="4846222" cy="2708849"/>
                        </a:xfrm>
                      </wpg:grpSpPr>
                      <wpg:grpSp>
                        <wpg:cNvPr id="179" name="群組 179"/>
                        <wpg:cNvGrpSpPr/>
                        <wpg:grpSpPr>
                          <a:xfrm>
                            <a:off x="0" y="0"/>
                            <a:ext cx="4846222" cy="2708849"/>
                            <a:chOff x="0" y="0"/>
                            <a:chExt cx="5034953" cy="2813741"/>
                          </a:xfrm>
                        </wpg:grpSpPr>
                        <wpg:grpSp>
                          <wpg:cNvPr id="177" name="群組 177"/>
                          <wpg:cNvGrpSpPr/>
                          <wpg:grpSpPr>
                            <a:xfrm>
                              <a:off x="0" y="0"/>
                              <a:ext cx="5034953" cy="2813741"/>
                              <a:chOff x="0" y="0"/>
                              <a:chExt cx="4693945" cy="2623092"/>
                            </a:xfrm>
                          </wpg:grpSpPr>
                          <wpg:grpSp>
                            <wpg:cNvPr id="511" name="群組 511"/>
                            <wpg:cNvGrpSpPr/>
                            <wpg:grpSpPr>
                              <a:xfrm>
                                <a:off x="0" y="0"/>
                                <a:ext cx="4693945" cy="2623092"/>
                                <a:chOff x="0" y="-4"/>
                                <a:chExt cx="5232269" cy="2921931"/>
                              </a:xfrm>
                            </wpg:grpSpPr>
                            <wpg:grpSp>
                              <wpg:cNvPr id="500" name="群組 500"/>
                              <wpg:cNvGrpSpPr/>
                              <wpg:grpSpPr>
                                <a:xfrm>
                                  <a:off x="0" y="-4"/>
                                  <a:ext cx="5232269" cy="2712880"/>
                                  <a:chOff x="0" y="-4"/>
                                  <a:chExt cx="5232269" cy="271288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01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671949" y="1112"/>
                                    <a:ext cx="2560320" cy="271176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02" name="圖片 2" descr="2003.JP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-4"/>
                                    <a:ext cx="2566035" cy="2708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g:grpSp>
                                <wpg:cNvPr id="503" name="Group 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0016" y="439387"/>
                                    <a:ext cx="1866265" cy="2018665"/>
                                    <a:chOff x="2813" y="2676"/>
                                    <a:chExt cx="2939" cy="3179"/>
                                  </a:xfrm>
                                </wpg:grpSpPr>
                                <wps:wsp>
                                  <wps:cNvPr id="504" name="Oval 8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20214195">
                                      <a:off x="2813" y="3939"/>
                                      <a:ext cx="807" cy="191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bg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prstDash val="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05" name="Oval 9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994815">
                                      <a:off x="4870" y="2676"/>
                                      <a:ext cx="882" cy="762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bg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prstDash val="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06" name="Group 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230089" y="463137"/>
                                    <a:ext cx="1906905" cy="2027555"/>
                                    <a:chOff x="6975" y="2722"/>
                                    <a:chExt cx="3003" cy="3193"/>
                                  </a:xfrm>
                                </wpg:grpSpPr>
                                <wps:wsp>
                                  <wps:cNvPr id="507" name="Oval 5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-1385805">
                                      <a:off x="6975" y="3948"/>
                                      <a:ext cx="851" cy="196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bg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prstDash val="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08" name="Oval 6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994815">
                                      <a:off x="9022" y="2722"/>
                                      <a:ext cx="956" cy="762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bg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prstDash val="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10" name="文字方塊 510"/>
                              <wps:cNvSpPr txBox="1"/>
                              <wps:spPr>
                                <a:xfrm>
                                  <a:off x="2420578" y="2727311"/>
                                  <a:ext cx="268739" cy="1946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1F79F3" w:rsidRPr="00045F5D" w:rsidRDefault="001F79F3" w:rsidP="002E2EEA">
                                    <w:pPr>
                                      <w:spacing w:line="280" w:lineRule="atLeast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2"/>
                                      </w:rPr>
                                      <w:t>圖</w:t>
                                    </w:r>
                                    <w:r w:rsidRPr="00045F5D">
                                      <w:rPr>
                                        <w:sz w:val="22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76" name="Text Box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45672" y="2129066"/>
                                <a:ext cx="55245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79F3" w:rsidRPr="00577309" w:rsidRDefault="001F79F3" w:rsidP="002E2EEA">
                                  <w:pPr>
                                    <w:spacing w:after="120"/>
                                    <w:rPr>
                                      <w:b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</w:rPr>
                                    <w:t>20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78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45170" y="2300024"/>
                              <a:ext cx="552450" cy="307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F79F3" w:rsidRPr="00577309" w:rsidRDefault="001F79F3" w:rsidP="002E2EEA">
                                <w:pPr>
                                  <w:spacing w:after="120"/>
                                  <w:rPr>
                                    <w:b/>
                                    <w:color w:val="FFFFFF" w:themeColor="background1"/>
                                  </w:rPr>
                                </w:pPr>
                                <w:r w:rsidRPr="00577309">
                                  <w:rPr>
                                    <w:rFonts w:hint="eastAsia"/>
                                    <w:b/>
                                    <w:color w:val="FFFFFF" w:themeColor="background1"/>
                                  </w:rPr>
                                  <w:t>2016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034540" y="758190"/>
                            <a:ext cx="29845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79F3" w:rsidRPr="00577309" w:rsidRDefault="001F79F3" w:rsidP="00F8018B">
                              <w:pPr>
                                <w:spacing w:after="120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526280" y="796290"/>
                            <a:ext cx="29845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79F3" w:rsidRPr="00577309" w:rsidRDefault="001F79F3" w:rsidP="00F8018B">
                              <w:pPr>
                                <w:spacing w:after="120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024890" y="1783080"/>
                            <a:ext cx="29845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79F3" w:rsidRPr="00577309" w:rsidRDefault="001F79F3" w:rsidP="00F8018B">
                              <w:pPr>
                                <w:spacing w:after="120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528060" y="1847850"/>
                            <a:ext cx="29845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79F3" w:rsidRPr="00577309" w:rsidRDefault="001F79F3" w:rsidP="00F8018B">
                              <w:pPr>
                                <w:spacing w:after="120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12" o:spid="_x0000_s1029" style="position:absolute;left:0;text-align:left;margin-left:46.9pt;margin-top:1.45pt;width:381.6pt;height:213.3pt;z-index:251933696;mso-width-relative:margin" coordsize="48462,27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">
                <v:group id="群組 179" o:spid="_x0000_s1030" style="position:absolute;width:48462;height:27088" coordsize="50349,28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group id="群組 177" o:spid="_x0000_s1031" style="position:absolute;width:50349;height:28137" coordsize="46939,2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  <v:group id="群組 511" o:spid="_x0000_s1032" style="position:absolute;width:46939;height:26230" coordorigin="" coordsize="52322,2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UD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oFrzPxCMjFEwAA//8DAFBLAQItABQABgAIAAAAIQDb4fbL7gAAAIUBAAATAAAAAAAAAAAA&#10;AAAAAAAAAABbQ29udGVudF9UeXBlc10ueG1sUEsBAi0AFAAGAAgAAAAhAFr0LFu/AAAAFQEAAAsA&#10;AAAAAAAAAAAAAAAAHwEAAF9yZWxzLy5yZWxzUEsBAi0AFAAGAAgAAAAhALreBQPEAAAA3AAAAA8A&#10;AAAAAAAAAAAAAAAABwIAAGRycy9kb3ducmV2LnhtbFBLBQYAAAAAAwADALcAAAD4AgAAAAA=&#10;">
                      <v:group id="群組 500" o:spid="_x0000_s1033" style="position:absolute;width:52322;height:27128" coordorigin="" coordsize="52322,27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    <v:shape id="圖片 1" o:spid="_x0000_s1034" type="#_x0000_t75" style="position:absolute;left:26719;top:11;width:25603;height:27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">
                          <v:imagedata r:id="rId12" o:title=""/>
                          <v:path arrowok="t"/>
                        </v:shape>
                        <v:shape id="圖片 2" o:spid="_x0000_s1035" type="#_x0000_t75" alt="2003.JPG" style="position:absolute;width:25660;height:27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">
                          <v:imagedata r:id="rId13" o:title="2003"/>
                          <v:path arrowok="t"/>
                        </v:shape>
                        <v:group id="Group 7" o:spid="_x0000_s1036" style="position:absolute;left:5700;top:4393;width:18662;height:20187" coordorigin="2813,2676" coordsize="2939,3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gy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ct4Ab9nwhGQmwcAAAD//wMAUEsBAi0AFAAGAAgAAAAhANvh9svuAAAAhQEAABMAAAAAAAAA&#10;AAAAAAAAAAAAAFtDb250ZW50X1R5cGVzXS54bWxQSwECLQAUAAYACAAAACEAWvQsW78AAAAVAQAA&#10;CwAAAAAAAAAAAAAAAAAfAQAAX3JlbHMvLnJlbHNQSwECLQAUAAYACAAAACEAoJmoMsYAAADcAAAA&#10;DwAAAAAAAAAAAAAAAAAHAgAAZHJzL2Rvd25yZXYueG1sUEsFBgAAAAADAAMAtwAAAPoCAAAAAA==&#10;">
                          <v:oval id="Oval 8" o:spid="_x0000_s1037" style="position:absolute;left:2813;top:3939;width:807;height:1916;rotation:-15136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" filled="f" strokecolor="white [3212]">
                            <v:stroke dashstyle="dash"/>
                          </v:oval>
                          <v:oval id="Oval 9" o:spid="_x0000_s1038" style="position:absolute;left:4870;top:2676;width:882;height:762;rotation:10866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" filled="f" strokecolor="white [3212]">
                            <v:stroke dashstyle="dash"/>
                          </v:oval>
                        </v:group>
                        <v:group id="Group 4" o:spid="_x0000_s1039" style="position:absolute;left:32300;top:4631;width:19069;height:20275" coordorigin="6975,2722" coordsize="3003,3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">
                          <v:oval id="Oval 5" o:spid="_x0000_s1040" style="position:absolute;left:6975;top:3948;width:851;height:1967;rotation:-15136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" filled="f" strokecolor="white [3212]">
                            <v:stroke dashstyle="dash"/>
                          </v:oval>
                          <v:oval id="Oval 6" o:spid="_x0000_s1041" style="position:absolute;left:9022;top:2722;width:956;height:762;rotation:10866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" filled="f" strokecolor="white [3212]">
                            <v:stroke dashstyle="dash"/>
                          </v:oval>
                        </v:group>
                      </v:group>
                      <v:shape id="文字方塊 510" o:spid="_x0000_s1042" type="#_x0000_t202" style="position:absolute;left:24205;top:27273;width:2688;height:19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" filled="f" stroked="f" strokeweight=".5pt">
                        <v:textbox inset="0,0,0,0">
                          <w:txbxContent>
                            <w:p w:rsidR="001F79F3" w:rsidRPr="00045F5D" w:rsidRDefault="001F79F3" w:rsidP="002E2EEA">
                              <w:pPr>
                                <w:spacing w:line="280" w:lineRule="atLeas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 w:rsidRPr="00045F5D"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  <v:shape id="Text Box 3" o:spid="_x0000_s1043" type="#_x0000_t202" style="position:absolute;left:17456;top:21290;width:5525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1Fy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" filled="f" stroked="f">
                      <v:textbox>
                        <w:txbxContent>
                          <w:p w:rsidR="001F79F3" w:rsidRPr="00577309" w:rsidRDefault="001F79F3" w:rsidP="002E2EEA">
                            <w:pPr>
                              <w:spacing w:after="12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20</w:t>
                            </w:r>
                            <w:r>
                              <w:rPr>
                                <w:b/>
                                <w:color w:val="FFFFFF" w:themeColor="background1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</v:group>
                  <v:shape id="Text Box 3" o:spid="_x0000_s1044" type="#_x0000_t202" style="position:absolute;left:44451;top:23000;width:5525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Cb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" filled="f" stroked="f">
                    <v:textbox>
                      <w:txbxContent>
                        <w:p w:rsidR="001F79F3" w:rsidRPr="00577309" w:rsidRDefault="001F79F3" w:rsidP="002E2EEA">
                          <w:pPr>
                            <w:spacing w:after="120"/>
                            <w:rPr>
                              <w:b/>
                              <w:color w:val="FFFFFF" w:themeColor="background1"/>
                            </w:rPr>
                          </w:pPr>
                          <w:r w:rsidRPr="00577309">
                            <w:rPr>
                              <w:rFonts w:hint="eastAsia"/>
                              <w:b/>
                              <w:color w:val="FFFFFF" w:themeColor="background1"/>
                            </w:rPr>
                            <w:t>2016</w:t>
                          </w:r>
                        </w:p>
                      </w:txbxContent>
                    </v:textbox>
                  </v:shape>
                </v:group>
                <v:shape id="Text Box 3" o:spid="_x0000_s1045" type="#_x0000_t202" style="position:absolute;left:20345;top:7581;width:2984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1F79F3" w:rsidRPr="00577309" w:rsidRDefault="001F79F3" w:rsidP="00F8018B">
                        <w:pPr>
                          <w:spacing w:after="120"/>
                          <w:rPr>
                            <w:b/>
                            <w:color w:val="FFFFFF" w:themeColor="background1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</w:rPr>
                          <w:t>甲</w:t>
                        </w:r>
                      </w:p>
                    </w:txbxContent>
                  </v:textbox>
                </v:shape>
                <v:shape id="Text Box 3" o:spid="_x0000_s1046" type="#_x0000_t202" style="position:absolute;left:45262;top:7962;width:2985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:rsidR="001F79F3" w:rsidRPr="00577309" w:rsidRDefault="001F79F3" w:rsidP="00F8018B">
                        <w:pPr>
                          <w:spacing w:after="120"/>
                          <w:rPr>
                            <w:b/>
                            <w:color w:val="FFFFFF" w:themeColor="background1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</w:rPr>
                          <w:t>甲</w:t>
                        </w:r>
                      </w:p>
                    </w:txbxContent>
                  </v:textbox>
                </v:shape>
                <v:shape id="Text Box 3" o:spid="_x0000_s1047" type="#_x0000_t202" style="position:absolute;left:10248;top:17830;width:2985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:rsidR="001F79F3" w:rsidRPr="00577309" w:rsidRDefault="001F79F3" w:rsidP="00F8018B">
                        <w:pPr>
                          <w:spacing w:after="120"/>
                          <w:rPr>
                            <w:b/>
                            <w:color w:val="FFFFFF" w:themeColor="background1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</w:rPr>
                          <w:t>乙</w:t>
                        </w:r>
                      </w:p>
                    </w:txbxContent>
                  </v:textbox>
                </v:shape>
                <v:shape id="Text Box 3" o:spid="_x0000_s1048" type="#_x0000_t202" style="position:absolute;left:35280;top:18478;width:298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:rsidR="001F79F3" w:rsidRPr="00577309" w:rsidRDefault="001F79F3" w:rsidP="00F8018B">
                        <w:pPr>
                          <w:spacing w:after="120"/>
                          <w:rPr>
                            <w:b/>
                            <w:color w:val="FFFFFF" w:themeColor="background1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</w:rPr>
                          <w:t>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77309" w:rsidRPr="00577309">
        <w:rPr>
          <w:rFonts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DC5EA0" wp14:editId="5D27086C">
                <wp:simplePos x="0" y="0"/>
                <wp:positionH relativeFrom="column">
                  <wp:posOffset>2330450</wp:posOffset>
                </wp:positionH>
                <wp:positionV relativeFrom="paragraph">
                  <wp:posOffset>2465754</wp:posOffset>
                </wp:positionV>
                <wp:extent cx="552450" cy="307340"/>
                <wp:effectExtent l="0" t="0" r="0" b="0"/>
                <wp:wrapNone/>
                <wp:docPr id="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79F3" w:rsidRPr="00D42349" w:rsidRDefault="001F79F3" w:rsidP="00577309">
                            <w:pPr>
                              <w:spacing w:after="120"/>
                              <w:rPr>
                                <w:color w:val="FFFFFF" w:themeColor="background1"/>
                              </w:rPr>
                            </w:pPr>
                            <w:r w:rsidRPr="00D42349">
                              <w:rPr>
                                <w:rFonts w:hint="eastAsia"/>
                                <w:color w:val="FFFFFF" w:themeColor="background1"/>
                              </w:rPr>
                              <w:t>2000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C5EA0" id="Text Box 2" o:spid="_x0000_s1049" type="#_x0000_t202" style="position:absolute;left:0;text-align:left;margin-left:183.5pt;margin-top:194.15pt;width:43.5pt;height:24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+YGuw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" filled="f" stroked="f">
                <v:textbox>
                  <w:txbxContent>
                    <w:p w:rsidR="001F79F3" w:rsidRPr="00D42349" w:rsidRDefault="001F79F3" w:rsidP="00577309">
                      <w:pPr>
                        <w:spacing w:after="120"/>
                        <w:rPr>
                          <w:color w:val="FFFFFF" w:themeColor="background1"/>
                        </w:rPr>
                      </w:pPr>
                      <w:r w:rsidRPr="00D42349">
                        <w:rPr>
                          <w:rFonts w:hint="eastAsia"/>
                          <w:color w:val="FFFFFF" w:themeColor="background1"/>
                        </w:rP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  <w:r w:rsidR="00577309" w:rsidRPr="00577309">
        <w:rPr>
          <w:rFonts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2568C8F" wp14:editId="3D5B2091">
                <wp:simplePos x="0" y="0"/>
                <wp:positionH relativeFrom="column">
                  <wp:posOffset>3472864</wp:posOffset>
                </wp:positionH>
                <wp:positionV relativeFrom="paragraph">
                  <wp:posOffset>464820</wp:posOffset>
                </wp:positionV>
                <wp:extent cx="1906905" cy="2027555"/>
                <wp:effectExtent l="95250" t="19050" r="17145" b="0"/>
                <wp:wrapNone/>
                <wp:docPr id="49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06905" cy="2027555"/>
                          <a:chOff x="6975" y="2722"/>
                          <a:chExt cx="3003" cy="3193"/>
                        </a:xfrm>
                      </wpg:grpSpPr>
                      <wps:wsp>
                        <wps:cNvPr id="496" name="Oval 5"/>
                        <wps:cNvSpPr>
                          <a:spLocks noChangeArrowheads="1"/>
                        </wps:cNvSpPr>
                        <wps:spPr bwMode="auto">
                          <a:xfrm rot="-1385805">
                            <a:off x="6975" y="3948"/>
                            <a:ext cx="851" cy="196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Oval 6"/>
                        <wps:cNvSpPr>
                          <a:spLocks noChangeArrowheads="1"/>
                        </wps:cNvSpPr>
                        <wps:spPr bwMode="auto">
                          <a:xfrm rot="994815">
                            <a:off x="9022" y="2722"/>
                            <a:ext cx="956" cy="76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DB1842" id="Group 4" o:spid="_x0000_s1026" style="position:absolute;margin-left:273.45pt;margin-top:36.6pt;width:150.15pt;height:159.65pt;z-index:251692032" coordorigin="6975,2722" coordsize="3003,3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">
                <v:oval id="Oval 5" o:spid="_x0000_s1027" style="position:absolute;left:6975;top:3948;width:851;height:1967;rotation:-15136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" filled="f" strokecolor="white [3212]">
                  <v:stroke dashstyle="dash"/>
                </v:oval>
                <v:oval id="Oval 6" o:spid="_x0000_s1028" style="position:absolute;left:9022;top:2722;width:956;height:762;rotation:10866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" filled="f" strokecolor="white [3212]">
                  <v:stroke dashstyle="dash"/>
                </v:oval>
              </v:group>
            </w:pict>
          </mc:Fallback>
        </mc:AlternateContent>
      </w:r>
    </w:p>
    <w:p w:rsidR="00577309" w:rsidRPr="00577309" w:rsidRDefault="00577309" w:rsidP="00577309">
      <w:pPr>
        <w:adjustRightInd/>
        <w:spacing w:line="28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577309">
      <w:pPr>
        <w:adjustRightInd/>
        <w:spacing w:line="28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577309">
      <w:pPr>
        <w:adjustRightInd/>
        <w:spacing w:line="28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577309">
      <w:pPr>
        <w:adjustRightInd/>
        <w:spacing w:line="28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577309">
      <w:pPr>
        <w:adjustRightInd/>
        <w:spacing w:line="28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8669DB">
      <w:pPr>
        <w:adjustRightInd/>
        <w:spacing w:line="24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577309">
      <w:pPr>
        <w:adjustRightInd/>
        <w:spacing w:line="28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8669DB">
      <w:pPr>
        <w:adjustRightInd/>
        <w:spacing w:line="24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8669DB">
      <w:pPr>
        <w:adjustRightInd/>
        <w:spacing w:line="24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8669DB">
      <w:pPr>
        <w:adjustRightInd/>
        <w:spacing w:line="240" w:lineRule="atLeast"/>
        <w:jc w:val="both"/>
        <w:rPr>
          <w:rFonts w:cstheme="minorHAnsi"/>
          <w:sz w:val="22"/>
          <w:szCs w:val="22"/>
        </w:rPr>
      </w:pPr>
    </w:p>
    <w:p w:rsidR="00577309" w:rsidRDefault="00577309" w:rsidP="008669DB">
      <w:pPr>
        <w:adjustRightInd/>
        <w:spacing w:line="24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8669DB">
      <w:pPr>
        <w:adjustRightInd/>
        <w:spacing w:line="240" w:lineRule="atLeast"/>
        <w:jc w:val="both"/>
        <w:rPr>
          <w:rFonts w:cstheme="minorHAnsi"/>
          <w:sz w:val="22"/>
          <w:szCs w:val="22"/>
        </w:rPr>
      </w:pPr>
    </w:p>
    <w:p w:rsidR="00577309" w:rsidRDefault="00577309" w:rsidP="008669DB">
      <w:pPr>
        <w:adjustRightInd/>
        <w:spacing w:line="240" w:lineRule="atLeast"/>
        <w:jc w:val="both"/>
        <w:rPr>
          <w:rFonts w:cstheme="minorHAnsi"/>
          <w:sz w:val="22"/>
          <w:szCs w:val="22"/>
        </w:rPr>
      </w:pPr>
    </w:p>
    <w:p w:rsidR="00577309" w:rsidRDefault="00577309" w:rsidP="008669DB">
      <w:pPr>
        <w:adjustRightInd/>
        <w:spacing w:line="24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8669DB">
      <w:pPr>
        <w:adjustRightInd/>
        <w:spacing w:line="240" w:lineRule="atLeast"/>
        <w:jc w:val="both"/>
        <w:rPr>
          <w:rFonts w:cstheme="minorHAnsi"/>
          <w:sz w:val="22"/>
          <w:szCs w:val="22"/>
        </w:rPr>
      </w:pPr>
    </w:p>
    <w:p w:rsidR="00577309" w:rsidRPr="00577309" w:rsidRDefault="00577309" w:rsidP="00577309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2"/>
        </w:rPr>
      </w:pPr>
      <w:r w:rsidRPr="00577309">
        <w:rPr>
          <w:spacing w:val="4"/>
          <w:sz w:val="22"/>
          <w:szCs w:val="22"/>
        </w:rPr>
        <w:t>(A)2016</w:t>
      </w:r>
      <w:r w:rsidRPr="00577309">
        <w:rPr>
          <w:spacing w:val="4"/>
          <w:sz w:val="22"/>
          <w:szCs w:val="22"/>
        </w:rPr>
        <w:t>年乙處開闢了一座公園</w:t>
      </w:r>
      <w:r w:rsidRPr="00577309">
        <w:rPr>
          <w:spacing w:val="4"/>
          <w:sz w:val="22"/>
          <w:szCs w:val="22"/>
        </w:rPr>
        <w:tab/>
        <w:t>(B)2000</w:t>
      </w:r>
      <w:r w:rsidRPr="00577309">
        <w:rPr>
          <w:spacing w:val="4"/>
          <w:sz w:val="22"/>
          <w:szCs w:val="22"/>
        </w:rPr>
        <w:t>年後甲處新蓋了一棟建築物</w:t>
      </w:r>
    </w:p>
    <w:p w:rsidR="00577309" w:rsidRPr="00577309" w:rsidRDefault="00577309" w:rsidP="00577309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2"/>
        </w:rPr>
      </w:pPr>
      <w:r w:rsidRPr="00577309">
        <w:rPr>
          <w:spacing w:val="4"/>
          <w:sz w:val="22"/>
          <w:szCs w:val="22"/>
        </w:rPr>
        <w:t>(C)2000</w:t>
      </w:r>
      <w:r w:rsidRPr="00577309">
        <w:rPr>
          <w:spacing w:val="4"/>
          <w:sz w:val="22"/>
          <w:szCs w:val="22"/>
        </w:rPr>
        <w:t>年後乙處山坡地有違法開發</w:t>
      </w:r>
      <w:r w:rsidRPr="00577309">
        <w:rPr>
          <w:spacing w:val="4"/>
          <w:sz w:val="22"/>
          <w:szCs w:val="22"/>
        </w:rPr>
        <w:tab/>
        <w:t>(D)2016</w:t>
      </w:r>
      <w:r w:rsidRPr="00577309">
        <w:rPr>
          <w:spacing w:val="4"/>
          <w:sz w:val="22"/>
          <w:szCs w:val="22"/>
        </w:rPr>
        <w:t>年在甲處有一棟實驗大樓完工</w:t>
      </w:r>
    </w:p>
    <w:p w:rsidR="005D1253" w:rsidRPr="00761114" w:rsidRDefault="001A1322" w:rsidP="00045F5D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</w:rPr>
      </w:pPr>
      <w:r w:rsidRPr="00045F5D">
        <w:rPr>
          <w:rFonts w:ascii="Times New Roman" w:hAnsi="Times New Roman"/>
          <w:sz w:val="22"/>
        </w:rPr>
        <w:t>4</w:t>
      </w:r>
      <w:r w:rsidR="005D1253" w:rsidRPr="00045F5D">
        <w:rPr>
          <w:rFonts w:ascii="Times New Roman" w:hAnsi="Times New Roman"/>
          <w:sz w:val="22"/>
        </w:rPr>
        <w:t>.</w:t>
      </w:r>
      <w:r w:rsidR="00045F5D">
        <w:rPr>
          <w:rFonts w:hint="eastAsia"/>
          <w:spacing w:val="24"/>
          <w:sz w:val="22"/>
        </w:rPr>
        <w:tab/>
      </w:r>
      <w:r w:rsidR="005D1253" w:rsidRPr="00761114">
        <w:rPr>
          <w:rFonts w:ascii="Times New Roman" w:hAnsi="Times New Roman"/>
          <w:spacing w:val="4"/>
          <w:sz w:val="22"/>
        </w:rPr>
        <w:t>圖</w:t>
      </w:r>
      <w:r w:rsidR="00F9605C">
        <w:rPr>
          <w:rFonts w:ascii="Times New Roman" w:hAnsi="Times New Roman" w:hint="eastAsia"/>
          <w:spacing w:val="4"/>
          <w:sz w:val="22"/>
        </w:rPr>
        <w:t>2</w:t>
      </w:r>
      <w:r w:rsidR="005D1253" w:rsidRPr="00761114">
        <w:rPr>
          <w:rFonts w:ascii="Times New Roman" w:hAnsi="Times New Roman"/>
          <w:spacing w:val="4"/>
          <w:sz w:val="22"/>
        </w:rPr>
        <w:t>最可能是</w:t>
      </w:r>
      <w:r w:rsidR="00F9605C" w:rsidRPr="00761114">
        <w:rPr>
          <w:rFonts w:ascii="Times New Roman" w:hAnsi="Times New Roman"/>
          <w:spacing w:val="4"/>
          <w:sz w:val="22"/>
        </w:rPr>
        <w:t>2013</w:t>
      </w:r>
      <w:r w:rsidR="00F9605C" w:rsidRPr="00761114">
        <w:rPr>
          <w:rFonts w:ascii="Times New Roman" w:hAnsi="Times New Roman"/>
          <w:spacing w:val="4"/>
          <w:sz w:val="22"/>
        </w:rPr>
        <w:t>年</w:t>
      </w:r>
      <w:r w:rsidR="005D1253" w:rsidRPr="00761114">
        <w:rPr>
          <w:rFonts w:ascii="Times New Roman" w:hAnsi="Times New Roman"/>
          <w:spacing w:val="4"/>
          <w:sz w:val="22"/>
        </w:rPr>
        <w:t>下列哪種主題</w:t>
      </w:r>
      <w:r w:rsidR="009172E5" w:rsidRPr="00761114">
        <w:rPr>
          <w:rFonts w:ascii="Times New Roman" w:hAnsi="Times New Roman"/>
          <w:spacing w:val="4"/>
          <w:sz w:val="22"/>
        </w:rPr>
        <w:t>的全球分布地圖</w:t>
      </w:r>
      <w:r w:rsidR="00F9605C">
        <w:rPr>
          <w:rFonts w:ascii="Times New Roman" w:hAnsi="Times New Roman" w:hint="eastAsia"/>
          <w:spacing w:val="4"/>
          <w:sz w:val="22"/>
        </w:rPr>
        <w:t>？</w:t>
      </w:r>
    </w:p>
    <w:p w:rsidR="005D1253" w:rsidRPr="00761114" w:rsidRDefault="000B2401" w:rsidP="00045F5D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28928" behindDoc="0" locked="0" layoutInCell="1" allowOverlap="1">
                <wp:simplePos x="0" y="0"/>
                <wp:positionH relativeFrom="column">
                  <wp:posOffset>3294380</wp:posOffset>
                </wp:positionH>
                <wp:positionV relativeFrom="paragraph">
                  <wp:posOffset>73025</wp:posOffset>
                </wp:positionV>
                <wp:extent cx="2606675" cy="1265555"/>
                <wp:effectExtent l="19050" t="19050" r="22225" b="10795"/>
                <wp:wrapSquare wrapText="bothSides"/>
                <wp:docPr id="449" name="群組 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6675" cy="1265555"/>
                          <a:chOff x="0" y="0"/>
                          <a:chExt cx="2606675" cy="1265868"/>
                        </a:xfrm>
                      </wpg:grpSpPr>
                      <wps:wsp>
                        <wps:cNvPr id="163" name="文字方塊 163"/>
                        <wps:cNvSpPr txBox="1"/>
                        <wps:spPr>
                          <a:xfrm>
                            <a:off x="1090943" y="1118103"/>
                            <a:ext cx="260448" cy="147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F79F3" w:rsidRPr="00917072" w:rsidRDefault="001F79F3" w:rsidP="00294125">
                              <w:pPr>
                                <w:spacing w:line="240" w:lineRule="exact"/>
                                <w:rPr>
                                  <w:sz w:val="22"/>
                                </w:rPr>
                              </w:pPr>
                              <w:r w:rsidRPr="00917072">
                                <w:rPr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圖片 5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04013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  <wpg:grpSp>
                        <wpg:cNvPr id="47" name="群組 47"/>
                        <wpg:cNvGrpSpPr/>
                        <wpg:grpSpPr>
                          <a:xfrm>
                            <a:off x="267078" y="660903"/>
                            <a:ext cx="271387" cy="375225"/>
                            <a:chOff x="0" y="65617"/>
                            <a:chExt cx="271387" cy="375225"/>
                          </a:xfrm>
                        </wpg:grpSpPr>
                        <wps:wsp>
                          <wps:cNvPr id="630" name="文字方塊 630"/>
                          <wps:cNvSpPr txBox="1"/>
                          <wps:spPr>
                            <a:xfrm>
                              <a:off x="2443" y="65617"/>
                              <a:ext cx="135723" cy="9535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F79F3" w:rsidRPr="00424618" w:rsidRDefault="001F79F3" w:rsidP="00294125">
                                <w:pPr>
                                  <w:spacing w:line="140" w:lineRule="exact"/>
                                  <w:rPr>
                                    <w:sz w:val="12"/>
                                  </w:rPr>
                                </w:pPr>
                                <w:r w:rsidRPr="00424618">
                                  <w:rPr>
                                    <w:rFonts w:hint="eastAsia"/>
                                    <w:sz w:val="12"/>
                                  </w:rPr>
                                  <w:t>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文字方塊 45"/>
                          <wps:cNvSpPr txBox="1"/>
                          <wps:spPr>
                            <a:xfrm>
                              <a:off x="0" y="246937"/>
                              <a:ext cx="135723" cy="9525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F79F3" w:rsidRPr="00424618" w:rsidRDefault="001F79F3" w:rsidP="00294125">
                                <w:pPr>
                                  <w:spacing w:line="140" w:lineRule="exact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2"/>
                                  </w:rPr>
                                  <w:t>低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文字方塊 46"/>
                          <wps:cNvSpPr txBox="1"/>
                          <wps:spPr>
                            <a:xfrm>
                              <a:off x="2445" y="335710"/>
                              <a:ext cx="268942" cy="10513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F79F3" w:rsidRPr="00424618" w:rsidRDefault="001F79F3" w:rsidP="00294125">
                                <w:pPr>
                                  <w:spacing w:line="140" w:lineRule="exact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2"/>
                                  </w:rPr>
                                  <w:t>無資料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群組 449" o:spid="_x0000_s1050" style="position:absolute;left:0;text-align:left;margin-left:259.4pt;margin-top:5.75pt;width:205.25pt;height:99.65pt;z-index:252028928" coordsize="26066,12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">
                <v:shape id="文字方塊 163" o:spid="_x0000_s1051" type="#_x0000_t202" style="position:absolute;left:10909;top:11181;width:2604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" filled="f" stroked="f" strokeweight=".5pt">
                  <v:textbox inset="0,0,0,0">
                    <w:txbxContent>
                      <w:p w:rsidR="001F79F3" w:rsidRPr="00917072" w:rsidRDefault="001F79F3" w:rsidP="00294125">
                        <w:pPr>
                          <w:spacing w:line="240" w:lineRule="exact"/>
                          <w:rPr>
                            <w:sz w:val="22"/>
                          </w:rPr>
                        </w:pPr>
                        <w:r w:rsidRPr="00917072">
                          <w:rPr>
                            <w:sz w:val="22"/>
                          </w:rPr>
                          <w:t>圖</w:t>
                        </w:r>
                        <w:r>
                          <w:rPr>
                            <w:rFonts w:hint="eastAsia"/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v:shape id="圖片 56" o:spid="_x0000_s1052" type="#_x0000_t75" style="position:absolute;width:26066;height:10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" stroked="t" strokecolor="black [3213]" strokeweight=".5pt">
                  <v:imagedata r:id="rId15" o:title="" grayscale="t"/>
                  <v:path arrowok="t"/>
                </v:shape>
                <v:group id="群組 47" o:spid="_x0000_s1053" style="position:absolute;left:2670;top:6609;width:2714;height:3752" coordorigin=",65617" coordsize="271387,37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文字方塊 630" o:spid="_x0000_s1054" type="#_x0000_t202" style="position:absolute;left:2443;top:65617;width:135723;height:95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" fillcolor="white [3212]" stroked="f" strokeweight=".5pt">
                    <v:textbox inset="0,0,0,0">
                      <w:txbxContent>
                        <w:p w:rsidR="001F79F3" w:rsidRPr="00424618" w:rsidRDefault="001F79F3" w:rsidP="00294125">
                          <w:pPr>
                            <w:spacing w:line="140" w:lineRule="exact"/>
                            <w:rPr>
                              <w:sz w:val="12"/>
                            </w:rPr>
                          </w:pPr>
                          <w:r w:rsidRPr="00424618">
                            <w:rPr>
                              <w:rFonts w:hint="eastAsia"/>
                              <w:sz w:val="12"/>
                            </w:rPr>
                            <w:t>高</w:t>
                          </w:r>
                        </w:p>
                      </w:txbxContent>
                    </v:textbox>
                  </v:shape>
                  <v:shape id="文字方塊 45" o:spid="_x0000_s1055" type="#_x0000_t202" style="position:absolute;top:246937;width:135723;height:9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" fillcolor="white [3212]" stroked="f" strokeweight=".5pt">
                    <v:textbox inset="0,0,0,0">
                      <w:txbxContent>
                        <w:p w:rsidR="001F79F3" w:rsidRPr="00424618" w:rsidRDefault="001F79F3" w:rsidP="00294125">
                          <w:pPr>
                            <w:spacing w:line="140" w:lineRule="exact"/>
                            <w:rPr>
                              <w:sz w:val="12"/>
                            </w:rPr>
                          </w:pPr>
                          <w:r>
                            <w:rPr>
                              <w:rFonts w:hint="eastAsia"/>
                              <w:sz w:val="12"/>
                            </w:rPr>
                            <w:t>低</w:t>
                          </w:r>
                        </w:p>
                      </w:txbxContent>
                    </v:textbox>
                  </v:shape>
                  <v:shape id="文字方塊 46" o:spid="_x0000_s1056" type="#_x0000_t202" style="position:absolute;left:2445;top:335710;width:268942;height:105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" fillcolor="white [3212]" stroked="f" strokeweight=".5pt">
                    <v:textbox inset="0,0,0,0">
                      <w:txbxContent>
                        <w:p w:rsidR="001F79F3" w:rsidRPr="00424618" w:rsidRDefault="001F79F3" w:rsidP="00294125">
                          <w:pPr>
                            <w:spacing w:line="140" w:lineRule="exact"/>
                            <w:rPr>
                              <w:sz w:val="12"/>
                            </w:rPr>
                          </w:pPr>
                          <w:r>
                            <w:rPr>
                              <w:rFonts w:hint="eastAsia"/>
                              <w:sz w:val="12"/>
                            </w:rPr>
                            <w:t>無資料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5D1253" w:rsidRPr="00761114">
        <w:rPr>
          <w:spacing w:val="4"/>
          <w:sz w:val="22"/>
          <w:szCs w:val="22"/>
        </w:rPr>
        <w:t>(A)</w:t>
      </w:r>
      <w:r w:rsidR="005D1253" w:rsidRPr="00761114">
        <w:rPr>
          <w:spacing w:val="4"/>
          <w:sz w:val="22"/>
          <w:szCs w:val="22"/>
        </w:rPr>
        <w:t>二氧化碳排放量</w:t>
      </w:r>
    </w:p>
    <w:p w:rsidR="005D1253" w:rsidRPr="00761114" w:rsidRDefault="005D1253" w:rsidP="00045F5D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(B)</w:t>
      </w:r>
      <w:r w:rsidR="008155FC" w:rsidRPr="00761114">
        <w:rPr>
          <w:spacing w:val="4"/>
          <w:sz w:val="22"/>
          <w:szCs w:val="22"/>
        </w:rPr>
        <w:t>愛滋病感染比例</w:t>
      </w:r>
    </w:p>
    <w:p w:rsidR="005D1253" w:rsidRPr="00761114" w:rsidRDefault="005D1253" w:rsidP="00045F5D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(C)</w:t>
      </w:r>
      <w:r w:rsidR="008155FC" w:rsidRPr="00761114">
        <w:rPr>
          <w:spacing w:val="4"/>
          <w:sz w:val="22"/>
          <w:szCs w:val="22"/>
        </w:rPr>
        <w:t>國內生產毛額</w:t>
      </w:r>
      <w:r w:rsidR="00045F5D" w:rsidRPr="00761114">
        <w:rPr>
          <w:spacing w:val="4"/>
          <w:sz w:val="22"/>
          <w:szCs w:val="22"/>
        </w:rPr>
        <w:t>（</w:t>
      </w:r>
      <w:r w:rsidR="00045F5D" w:rsidRPr="00761114">
        <w:rPr>
          <w:spacing w:val="4"/>
          <w:sz w:val="22"/>
          <w:szCs w:val="22"/>
        </w:rPr>
        <w:t>GDP</w:t>
      </w:r>
      <w:r w:rsidR="00045F5D" w:rsidRPr="00761114">
        <w:rPr>
          <w:spacing w:val="4"/>
          <w:sz w:val="22"/>
          <w:szCs w:val="22"/>
        </w:rPr>
        <w:t>）</w:t>
      </w:r>
    </w:p>
    <w:p w:rsidR="005D1253" w:rsidRPr="00761114" w:rsidRDefault="005D1253" w:rsidP="00045F5D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(D)</w:t>
      </w:r>
      <w:r w:rsidRPr="00761114">
        <w:rPr>
          <w:spacing w:val="4"/>
          <w:sz w:val="22"/>
          <w:szCs w:val="22"/>
        </w:rPr>
        <w:t>貧窮線以下的人口比例</w:t>
      </w:r>
    </w:p>
    <w:p w:rsidR="00045F5D" w:rsidRPr="00926671" w:rsidRDefault="00045F5D" w:rsidP="005D1253">
      <w:pPr>
        <w:rPr>
          <w:sz w:val="22"/>
          <w:szCs w:val="22"/>
        </w:rPr>
      </w:pPr>
    </w:p>
    <w:p w:rsidR="00761114" w:rsidRDefault="00761114" w:rsidP="003B1BEC">
      <w:pPr>
        <w:rPr>
          <w:sz w:val="22"/>
          <w:szCs w:val="22"/>
        </w:rPr>
      </w:pPr>
    </w:p>
    <w:p w:rsidR="008669DB" w:rsidRDefault="008669DB" w:rsidP="003B1BEC">
      <w:pPr>
        <w:rPr>
          <w:sz w:val="22"/>
          <w:szCs w:val="22"/>
        </w:rPr>
      </w:pPr>
    </w:p>
    <w:p w:rsidR="008E2E0D" w:rsidRPr="00761114" w:rsidRDefault="008E2E0D" w:rsidP="002E2EEA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5" w:before="36" w:line="30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lastRenderedPageBreak/>
        <w:t>5.</w:t>
      </w:r>
      <w:r w:rsidR="00370D73" w:rsidRPr="00761114">
        <w:rPr>
          <w:rFonts w:ascii="Times New Roman" w:hAnsi="Times New Roman"/>
          <w:spacing w:val="4"/>
          <w:sz w:val="22"/>
        </w:rPr>
        <w:tab/>
      </w:r>
      <w:r w:rsidRPr="00761114">
        <w:rPr>
          <w:rFonts w:ascii="Times New Roman" w:hAnsi="Times New Roman"/>
          <w:spacing w:val="4"/>
          <w:sz w:val="22"/>
        </w:rPr>
        <w:t>歐盟致力於可再生能源的開發與利用，風力發電預估到</w:t>
      </w:r>
      <w:r w:rsidRPr="00761114">
        <w:rPr>
          <w:rFonts w:ascii="Times New Roman" w:hAnsi="Times New Roman"/>
          <w:spacing w:val="4"/>
          <w:sz w:val="22"/>
        </w:rPr>
        <w:t>2030</w:t>
      </w:r>
      <w:r w:rsidRPr="00761114">
        <w:rPr>
          <w:rFonts w:ascii="Times New Roman" w:hAnsi="Times New Roman"/>
          <w:spacing w:val="4"/>
          <w:sz w:val="22"/>
        </w:rPr>
        <w:t>年達到歐盟總用電量的</w:t>
      </w:r>
      <w:r w:rsidRPr="00761114">
        <w:rPr>
          <w:rFonts w:ascii="Times New Roman" w:hAnsi="Times New Roman"/>
          <w:spacing w:val="4"/>
          <w:sz w:val="22"/>
        </w:rPr>
        <w:t>29.6</w:t>
      </w:r>
      <w:r w:rsidR="000B63EE">
        <w:rPr>
          <w:rFonts w:ascii="Times New Roman" w:hAnsi="Times New Roman" w:hint="eastAsia"/>
          <w:spacing w:val="4"/>
          <w:sz w:val="22"/>
        </w:rPr>
        <w:t>%</w:t>
      </w:r>
      <w:r w:rsidRPr="00761114">
        <w:rPr>
          <w:rFonts w:ascii="Times New Roman" w:hAnsi="Times New Roman"/>
          <w:spacing w:val="4"/>
          <w:sz w:val="22"/>
        </w:rPr>
        <w:t>，下列何者最可能是歐盟主要離岸風力發電機組的分布海域？</w:t>
      </w:r>
    </w:p>
    <w:p w:rsidR="008E2E0D" w:rsidRPr="00761114" w:rsidRDefault="008E2E0D" w:rsidP="00370D73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</w:rPr>
      </w:pPr>
      <w:r w:rsidRPr="00761114">
        <w:rPr>
          <w:spacing w:val="4"/>
          <w:sz w:val="22"/>
        </w:rPr>
        <w:t>(A)</w:t>
      </w:r>
      <w:r w:rsidRPr="00761114">
        <w:rPr>
          <w:spacing w:val="4"/>
          <w:sz w:val="22"/>
        </w:rPr>
        <w:t>北海</w:t>
      </w:r>
      <w:r w:rsidR="00370D73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(B)</w:t>
      </w:r>
      <w:r w:rsidRPr="00761114">
        <w:rPr>
          <w:spacing w:val="4"/>
          <w:sz w:val="22"/>
        </w:rPr>
        <w:t>地中海</w:t>
      </w:r>
      <w:r w:rsidR="00370D73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(C)</w:t>
      </w:r>
      <w:r w:rsidRPr="00761114">
        <w:rPr>
          <w:spacing w:val="4"/>
          <w:sz w:val="22"/>
        </w:rPr>
        <w:t>北極海</w:t>
      </w:r>
      <w:r w:rsidR="00370D73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(D)</w:t>
      </w:r>
      <w:r w:rsidRPr="00761114">
        <w:rPr>
          <w:spacing w:val="4"/>
          <w:sz w:val="22"/>
        </w:rPr>
        <w:t>波羅的海</w:t>
      </w:r>
    </w:p>
    <w:p w:rsidR="006D66C8" w:rsidRPr="00761114" w:rsidRDefault="008E2E0D" w:rsidP="003004C7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5" w:before="36" w:line="30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t>6</w:t>
      </w:r>
      <w:r w:rsidR="006D66C8" w:rsidRPr="00761114">
        <w:rPr>
          <w:rFonts w:ascii="Times New Roman" w:hAnsi="Times New Roman"/>
          <w:spacing w:val="4"/>
          <w:sz w:val="22"/>
        </w:rPr>
        <w:t>.</w:t>
      </w:r>
      <w:r w:rsidR="00370D73" w:rsidRPr="00761114">
        <w:rPr>
          <w:rFonts w:ascii="Times New Roman" w:hAnsi="Times New Roman"/>
          <w:spacing w:val="4"/>
          <w:sz w:val="22"/>
        </w:rPr>
        <w:tab/>
      </w:r>
      <w:r w:rsidR="006D66C8" w:rsidRPr="00761114">
        <w:rPr>
          <w:rFonts w:ascii="Times New Roman" w:hAnsi="Times New Roman"/>
          <w:spacing w:val="4"/>
          <w:sz w:val="22"/>
        </w:rPr>
        <w:t>位於印度南部的</w:t>
      </w:r>
      <w:r w:rsidR="006D66C8" w:rsidRPr="00761114">
        <w:rPr>
          <w:rFonts w:ascii="Times New Roman" w:hAnsi="Times New Roman"/>
          <w:color w:val="000000" w:themeColor="text1"/>
          <w:spacing w:val="4"/>
          <w:sz w:val="22"/>
        </w:rPr>
        <w:t>邦</w:t>
      </w:r>
      <w:r w:rsidR="006D66C8" w:rsidRPr="00761114">
        <w:rPr>
          <w:rFonts w:ascii="Times New Roman" w:hAnsi="Times New Roman"/>
          <w:spacing w:val="4"/>
          <w:sz w:val="22"/>
        </w:rPr>
        <w:t>加羅爾</w:t>
      </w:r>
      <w:r w:rsidR="00370D73" w:rsidRPr="00761114">
        <w:rPr>
          <w:rFonts w:ascii="Times New Roman" w:hAnsi="Times New Roman"/>
          <w:spacing w:val="4"/>
          <w:sz w:val="22"/>
        </w:rPr>
        <w:t>（</w:t>
      </w:r>
      <w:r w:rsidR="00370D73" w:rsidRPr="00761114">
        <w:rPr>
          <w:rFonts w:ascii="Times New Roman" w:hAnsi="Times New Roman"/>
          <w:spacing w:val="4"/>
          <w:sz w:val="22"/>
        </w:rPr>
        <w:t>Bangalore</w:t>
      </w:r>
      <w:r w:rsidR="00370D73" w:rsidRPr="00761114">
        <w:rPr>
          <w:rFonts w:ascii="Times New Roman" w:hAnsi="Times New Roman"/>
          <w:spacing w:val="4"/>
          <w:sz w:val="22"/>
        </w:rPr>
        <w:t>）</w:t>
      </w:r>
      <w:r w:rsidR="006D66C8" w:rsidRPr="00761114">
        <w:rPr>
          <w:rFonts w:ascii="Times New Roman" w:hAnsi="Times New Roman"/>
          <w:spacing w:val="4"/>
          <w:sz w:val="22"/>
        </w:rPr>
        <w:t>，俗稱「印度矽谷」，周邊區域為許多跨國科技公司的據點</w:t>
      </w:r>
      <w:r w:rsidR="003C145A" w:rsidRPr="00761114">
        <w:rPr>
          <w:rFonts w:ascii="Times New Roman" w:hAnsi="Times New Roman"/>
          <w:spacing w:val="4"/>
          <w:sz w:val="22"/>
        </w:rPr>
        <w:t>並聚集多國人口</w:t>
      </w:r>
      <w:r w:rsidR="006D66C8" w:rsidRPr="00761114">
        <w:rPr>
          <w:rFonts w:ascii="Times New Roman" w:hAnsi="Times New Roman"/>
          <w:spacing w:val="4"/>
          <w:sz w:val="22"/>
        </w:rPr>
        <w:t>；這裡有異</w:t>
      </w:r>
      <w:r w:rsidR="009C1FA9" w:rsidRPr="00761114">
        <w:rPr>
          <w:rFonts w:ascii="Times New Roman" w:hAnsi="Times New Roman"/>
          <w:spacing w:val="4"/>
          <w:sz w:val="22"/>
        </w:rPr>
        <w:t>國主題的酒吧，以及販賣美式速食及法式甜點的餐廳，這些現象反映了下列哪</w:t>
      </w:r>
      <w:r w:rsidR="006D66C8" w:rsidRPr="00761114">
        <w:rPr>
          <w:rFonts w:ascii="Times New Roman" w:hAnsi="Times New Roman"/>
          <w:spacing w:val="4"/>
          <w:sz w:val="22"/>
        </w:rPr>
        <w:t>些概念？</w:t>
      </w:r>
    </w:p>
    <w:p w:rsidR="009172E5" w:rsidRPr="00761114" w:rsidRDefault="006D66C8" w:rsidP="002E2EEA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甲、</w:t>
      </w:r>
      <w:r w:rsidR="009C1FA9" w:rsidRPr="00761114">
        <w:rPr>
          <w:rFonts w:hint="eastAsia"/>
          <w:spacing w:val="4"/>
          <w:sz w:val="22"/>
          <w:szCs w:val="22"/>
        </w:rPr>
        <w:t>全球化</w:t>
      </w:r>
      <w:r w:rsidR="00370D73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乙、</w:t>
      </w:r>
      <w:r w:rsidR="009C1FA9" w:rsidRPr="00761114">
        <w:rPr>
          <w:rFonts w:hint="eastAsia"/>
          <w:spacing w:val="4"/>
          <w:sz w:val="22"/>
          <w:szCs w:val="22"/>
        </w:rPr>
        <w:t>地方化</w:t>
      </w:r>
      <w:r w:rsidR="00370D73"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丙、</w:t>
      </w:r>
      <w:r w:rsidR="009C1FA9" w:rsidRPr="00761114">
        <w:rPr>
          <w:rFonts w:hint="eastAsia"/>
          <w:spacing w:val="4"/>
          <w:sz w:val="22"/>
          <w:szCs w:val="22"/>
        </w:rPr>
        <w:t>計劃經濟</w:t>
      </w:r>
      <w:r w:rsidR="00370D73" w:rsidRPr="00761114">
        <w:rPr>
          <w:rFonts w:hint="eastAsia"/>
          <w:spacing w:val="4"/>
          <w:sz w:val="22"/>
          <w:szCs w:val="22"/>
        </w:rPr>
        <w:tab/>
      </w:r>
    </w:p>
    <w:p w:rsidR="006D66C8" w:rsidRPr="00761114" w:rsidRDefault="006D66C8" w:rsidP="002E2EEA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丁、</w:t>
      </w:r>
      <w:r w:rsidR="009C1FA9" w:rsidRPr="00761114">
        <w:rPr>
          <w:rFonts w:hint="eastAsia"/>
          <w:spacing w:val="4"/>
          <w:sz w:val="22"/>
          <w:szCs w:val="22"/>
        </w:rPr>
        <w:t>產業群聚</w:t>
      </w:r>
      <w:r w:rsidR="00370D73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戊、</w:t>
      </w:r>
      <w:r w:rsidR="009C1FA9" w:rsidRPr="00761114">
        <w:rPr>
          <w:rFonts w:hint="eastAsia"/>
          <w:spacing w:val="4"/>
          <w:sz w:val="22"/>
          <w:szCs w:val="22"/>
        </w:rPr>
        <w:t>跨國社會空間</w:t>
      </w:r>
    </w:p>
    <w:p w:rsidR="003B1BEC" w:rsidRPr="00926671" w:rsidRDefault="006D66C8" w:rsidP="002E2EEA">
      <w:pPr>
        <w:pStyle w:val="ABCD1"/>
        <w:widowControl w:val="0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jc w:val="both"/>
        <w:textAlignment w:val="baseline"/>
        <w:rPr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(A)</w:t>
      </w:r>
      <w:r w:rsidRPr="00761114">
        <w:rPr>
          <w:rFonts w:hint="eastAsia"/>
          <w:spacing w:val="4"/>
          <w:sz w:val="22"/>
          <w:szCs w:val="22"/>
        </w:rPr>
        <w:t>甲乙丙</w:t>
      </w:r>
      <w:r w:rsidRPr="00761114">
        <w:rPr>
          <w:rFonts w:hint="eastAsia"/>
          <w:spacing w:val="4"/>
          <w:sz w:val="22"/>
          <w:szCs w:val="22"/>
        </w:rPr>
        <w:tab/>
        <w:t>(B)</w:t>
      </w:r>
      <w:r w:rsidRPr="00761114">
        <w:rPr>
          <w:rFonts w:hint="eastAsia"/>
          <w:spacing w:val="4"/>
          <w:sz w:val="22"/>
          <w:szCs w:val="22"/>
        </w:rPr>
        <w:t>乙丙丁</w:t>
      </w:r>
      <w:r w:rsidRPr="00761114">
        <w:rPr>
          <w:rFonts w:hint="eastAsia"/>
          <w:spacing w:val="4"/>
          <w:sz w:val="22"/>
          <w:szCs w:val="22"/>
        </w:rPr>
        <w:tab/>
        <w:t>(C)</w:t>
      </w:r>
      <w:r w:rsidRPr="00761114">
        <w:rPr>
          <w:rFonts w:hint="eastAsia"/>
          <w:spacing w:val="4"/>
          <w:sz w:val="22"/>
          <w:szCs w:val="22"/>
        </w:rPr>
        <w:t>丙丁戊</w:t>
      </w:r>
      <w:r w:rsidRPr="00761114">
        <w:rPr>
          <w:rFonts w:hint="eastAsia"/>
          <w:spacing w:val="4"/>
          <w:sz w:val="22"/>
          <w:szCs w:val="22"/>
        </w:rPr>
        <w:tab/>
        <w:t>(D)</w:t>
      </w:r>
      <w:r w:rsidRPr="00761114">
        <w:rPr>
          <w:rFonts w:hint="eastAsia"/>
          <w:spacing w:val="4"/>
          <w:sz w:val="22"/>
          <w:szCs w:val="22"/>
        </w:rPr>
        <w:t>甲丁戊</w:t>
      </w:r>
    </w:p>
    <w:p w:rsidR="003B1BEC" w:rsidRPr="00761114" w:rsidRDefault="008E2E0D" w:rsidP="003004C7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5" w:before="36" w:line="300" w:lineRule="atLeast"/>
        <w:ind w:leftChars="0" w:left="357" w:hanging="357"/>
        <w:jc w:val="both"/>
        <w:rPr>
          <w:rFonts w:ascii="Times New Roman" w:eastAsiaTheme="minorEastAsia" w:hAnsi="Times New Roman"/>
          <w:spacing w:val="4"/>
          <w:sz w:val="22"/>
        </w:rPr>
      </w:pPr>
      <w:r w:rsidRPr="00761114">
        <w:rPr>
          <w:rFonts w:ascii="Times New Roman" w:eastAsiaTheme="minorEastAsia" w:hAnsi="Times New Roman"/>
          <w:spacing w:val="4"/>
          <w:sz w:val="22"/>
        </w:rPr>
        <w:t>7</w:t>
      </w:r>
      <w:r w:rsidR="003B1BEC" w:rsidRPr="00761114">
        <w:rPr>
          <w:rFonts w:ascii="Times New Roman" w:eastAsiaTheme="minorEastAsia" w:hAnsi="Times New Roman"/>
          <w:spacing w:val="4"/>
          <w:sz w:val="22"/>
        </w:rPr>
        <w:t>.</w:t>
      </w:r>
      <w:r w:rsidR="00370D73" w:rsidRPr="00761114">
        <w:rPr>
          <w:rFonts w:ascii="Times New Roman" w:eastAsiaTheme="minorEastAsia" w:hAnsi="Times New Roman"/>
          <w:spacing w:val="4"/>
          <w:sz w:val="22"/>
        </w:rPr>
        <w:tab/>
      </w:r>
      <w:r w:rsidR="003B1BEC" w:rsidRPr="00761114">
        <w:rPr>
          <w:rFonts w:ascii="Times New Roman" w:eastAsiaTheme="minorEastAsia" w:hAnsi="Times New Roman"/>
          <w:spacing w:val="4"/>
          <w:sz w:val="22"/>
        </w:rPr>
        <w:t>京都議定書的精神為全球減碳，刪減的目標以</w:t>
      </w:r>
      <w:r w:rsidR="003B1BEC" w:rsidRPr="00761114">
        <w:rPr>
          <w:rFonts w:ascii="Times New Roman" w:eastAsiaTheme="minorEastAsia" w:hAnsi="Times New Roman"/>
          <w:spacing w:val="4"/>
          <w:sz w:val="22"/>
        </w:rPr>
        <w:t>1990</w:t>
      </w:r>
      <w:r w:rsidR="003B1BEC" w:rsidRPr="00761114">
        <w:rPr>
          <w:rFonts w:ascii="Times New Roman" w:eastAsiaTheme="minorEastAsia" w:hAnsi="Times New Roman"/>
          <w:spacing w:val="4"/>
          <w:sz w:val="22"/>
        </w:rPr>
        <w:t>年的溫室氣體排放量為基準，</w:t>
      </w:r>
      <w:r w:rsidR="00F9605C">
        <w:rPr>
          <w:rFonts w:ascii="Times New Roman" w:eastAsiaTheme="minorEastAsia" w:hAnsi="Times New Roman" w:hint="eastAsia"/>
          <w:spacing w:val="4"/>
          <w:sz w:val="22"/>
        </w:rPr>
        <w:t>簽約</w:t>
      </w:r>
      <w:r w:rsidR="003B1BEC" w:rsidRPr="00761114">
        <w:rPr>
          <w:rFonts w:ascii="Times New Roman" w:eastAsiaTheme="minorEastAsia" w:hAnsi="Times New Roman"/>
          <w:spacing w:val="4"/>
          <w:sz w:val="22"/>
        </w:rPr>
        <w:t>各國依此基準及國情訂定減碳目標，下列推論何者最適當？</w:t>
      </w:r>
    </w:p>
    <w:p w:rsidR="00906F3C" w:rsidRPr="00761114" w:rsidRDefault="003B1BEC" w:rsidP="009172E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(A)</w:t>
      </w:r>
      <w:r w:rsidR="00F9605C">
        <w:rPr>
          <w:spacing w:val="4"/>
          <w:sz w:val="22"/>
          <w:szCs w:val="22"/>
        </w:rPr>
        <w:t>目前排放量刪減比例</w:t>
      </w:r>
      <w:r w:rsidR="00F9605C">
        <w:rPr>
          <w:rFonts w:hint="eastAsia"/>
          <w:spacing w:val="4"/>
          <w:sz w:val="22"/>
          <w:szCs w:val="22"/>
        </w:rPr>
        <w:t>愈</w:t>
      </w:r>
      <w:r w:rsidR="00906F3C" w:rsidRPr="00761114">
        <w:rPr>
          <w:spacing w:val="4"/>
          <w:sz w:val="22"/>
          <w:szCs w:val="22"/>
        </w:rPr>
        <w:t>多的國家</w:t>
      </w:r>
      <w:r w:rsidR="000B63EE">
        <w:rPr>
          <w:rFonts w:hint="eastAsia"/>
          <w:spacing w:val="4"/>
          <w:sz w:val="22"/>
          <w:szCs w:val="22"/>
        </w:rPr>
        <w:t>，</w:t>
      </w:r>
      <w:r w:rsidR="00906F3C" w:rsidRPr="00761114">
        <w:rPr>
          <w:spacing w:val="4"/>
          <w:sz w:val="22"/>
          <w:szCs w:val="22"/>
        </w:rPr>
        <w:t>愈加使用化石燃料</w:t>
      </w:r>
    </w:p>
    <w:p w:rsidR="00906F3C" w:rsidRPr="00761114" w:rsidRDefault="00906F3C" w:rsidP="009172E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(B)</w:t>
      </w:r>
      <w:r w:rsidRPr="00761114">
        <w:rPr>
          <w:spacing w:val="4"/>
          <w:sz w:val="22"/>
          <w:szCs w:val="22"/>
        </w:rPr>
        <w:t>目前排放量刪減比例愈少的國家</w:t>
      </w:r>
      <w:r w:rsidR="000B63EE">
        <w:rPr>
          <w:rFonts w:hint="eastAsia"/>
          <w:spacing w:val="4"/>
          <w:sz w:val="22"/>
          <w:szCs w:val="22"/>
        </w:rPr>
        <w:t>，</w:t>
      </w:r>
      <w:r w:rsidRPr="00761114">
        <w:rPr>
          <w:spacing w:val="4"/>
          <w:sz w:val="22"/>
          <w:szCs w:val="22"/>
        </w:rPr>
        <w:t>愈重視生態環境的維護</w:t>
      </w:r>
    </w:p>
    <w:p w:rsidR="00906F3C" w:rsidRPr="00761114" w:rsidRDefault="00906F3C" w:rsidP="009172E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(C)</w:t>
      </w:r>
      <w:r w:rsidRPr="00761114">
        <w:rPr>
          <w:spacing w:val="4"/>
          <w:sz w:val="22"/>
          <w:szCs w:val="22"/>
        </w:rPr>
        <w:t>目前排放量與目標排放量相近的國家</w:t>
      </w:r>
      <w:r w:rsidR="000B63EE">
        <w:rPr>
          <w:rFonts w:hint="eastAsia"/>
          <w:spacing w:val="4"/>
          <w:sz w:val="22"/>
          <w:szCs w:val="22"/>
        </w:rPr>
        <w:t>，</w:t>
      </w:r>
      <w:r w:rsidRPr="00761114">
        <w:rPr>
          <w:spacing w:val="4"/>
          <w:sz w:val="22"/>
          <w:szCs w:val="22"/>
        </w:rPr>
        <w:t>經濟發展出現停滯狀態</w:t>
      </w:r>
    </w:p>
    <w:p w:rsidR="003B1BEC" w:rsidRPr="00761114" w:rsidRDefault="00906F3C" w:rsidP="009172E5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(D)</w:t>
      </w:r>
      <w:r w:rsidR="00F9605C">
        <w:rPr>
          <w:spacing w:val="4"/>
          <w:sz w:val="22"/>
          <w:szCs w:val="22"/>
        </w:rPr>
        <w:t>目前排放量較目標排放量</w:t>
      </w:r>
      <w:r w:rsidR="00F9605C">
        <w:rPr>
          <w:rFonts w:hint="eastAsia"/>
          <w:spacing w:val="4"/>
          <w:sz w:val="22"/>
          <w:szCs w:val="22"/>
        </w:rPr>
        <w:t>低</w:t>
      </w:r>
      <w:r w:rsidR="00F9605C">
        <w:rPr>
          <w:spacing w:val="4"/>
          <w:sz w:val="22"/>
          <w:szCs w:val="22"/>
        </w:rPr>
        <w:t>的國家</w:t>
      </w:r>
      <w:r w:rsidR="000B63EE">
        <w:rPr>
          <w:rFonts w:hint="eastAsia"/>
          <w:spacing w:val="4"/>
          <w:sz w:val="22"/>
          <w:szCs w:val="22"/>
        </w:rPr>
        <w:t>，</w:t>
      </w:r>
      <w:r w:rsidRPr="00761114">
        <w:rPr>
          <w:spacing w:val="4"/>
          <w:sz w:val="22"/>
          <w:szCs w:val="22"/>
        </w:rPr>
        <w:t>有多餘的碳排放權可以出售</w:t>
      </w:r>
    </w:p>
    <w:p w:rsidR="003B1BEC" w:rsidRPr="00761114" w:rsidRDefault="008E2E0D" w:rsidP="002E2EEA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5" w:before="36" w:line="30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t>8</w:t>
      </w:r>
      <w:r w:rsidR="003B1BEC" w:rsidRPr="00761114">
        <w:rPr>
          <w:rFonts w:ascii="Times New Roman" w:hAnsi="Times New Roman"/>
          <w:spacing w:val="4"/>
          <w:sz w:val="22"/>
        </w:rPr>
        <w:t>.</w:t>
      </w:r>
      <w:r w:rsidR="009172E5" w:rsidRPr="00761114">
        <w:rPr>
          <w:rFonts w:ascii="Times New Roman" w:hAnsi="Times New Roman"/>
          <w:spacing w:val="4"/>
          <w:sz w:val="22"/>
        </w:rPr>
        <w:tab/>
      </w:r>
      <w:r w:rsidR="003B1BEC" w:rsidRPr="00761114">
        <w:rPr>
          <w:rFonts w:ascii="Times New Roman" w:hAnsi="Times New Roman"/>
          <w:spacing w:val="4"/>
          <w:sz w:val="22"/>
        </w:rPr>
        <w:t>發展「生態都市」應遵循生態學的概念，包括將人類、植物、動物和地球環境納入空間規劃的考量。下列哪些作為符合上述「生態都市」的理念？</w:t>
      </w:r>
    </w:p>
    <w:p w:rsidR="003B1BEC" w:rsidRPr="00761114" w:rsidRDefault="003B1BEC" w:rsidP="002E2EEA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甲、</w:t>
      </w:r>
      <w:r w:rsidR="00491307" w:rsidRPr="00761114">
        <w:rPr>
          <w:rFonts w:hint="eastAsia"/>
          <w:spacing w:val="4"/>
          <w:sz w:val="22"/>
          <w:szCs w:val="22"/>
        </w:rPr>
        <w:t>倡導綠建築</w:t>
      </w:r>
      <w:r w:rsidR="009172E5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乙、</w:t>
      </w:r>
      <w:r w:rsidR="00491307" w:rsidRPr="00761114">
        <w:rPr>
          <w:rFonts w:hint="eastAsia"/>
          <w:spacing w:val="4"/>
          <w:sz w:val="22"/>
          <w:szCs w:val="22"/>
        </w:rPr>
        <w:t>增加綠地面積</w:t>
      </w:r>
      <w:r w:rsidR="009172E5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丙、</w:t>
      </w:r>
      <w:r w:rsidR="00491307" w:rsidRPr="00761114">
        <w:rPr>
          <w:rFonts w:hint="eastAsia"/>
          <w:spacing w:val="4"/>
          <w:sz w:val="22"/>
          <w:szCs w:val="22"/>
        </w:rPr>
        <w:t>增加道路密度</w:t>
      </w:r>
    </w:p>
    <w:p w:rsidR="003B1BEC" w:rsidRPr="00761114" w:rsidRDefault="003B1BEC" w:rsidP="002E2EEA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丁、</w:t>
      </w:r>
      <w:r w:rsidR="00491307" w:rsidRPr="00761114">
        <w:rPr>
          <w:rFonts w:hint="eastAsia"/>
          <w:spacing w:val="4"/>
          <w:sz w:val="22"/>
          <w:szCs w:val="22"/>
        </w:rPr>
        <w:t>維持生物多樣性</w:t>
      </w:r>
      <w:r w:rsidR="009172E5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戊、</w:t>
      </w:r>
      <w:r w:rsidR="00491307" w:rsidRPr="00761114">
        <w:rPr>
          <w:rFonts w:hint="eastAsia"/>
          <w:spacing w:val="4"/>
          <w:sz w:val="22"/>
          <w:szCs w:val="22"/>
        </w:rPr>
        <w:t>增加都市開發面積</w:t>
      </w:r>
    </w:p>
    <w:p w:rsidR="003B1BEC" w:rsidRPr="00E008AB" w:rsidRDefault="003B1BEC" w:rsidP="002E2EEA">
      <w:pPr>
        <w:pStyle w:val="ABCD1"/>
        <w:widowControl w:val="0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jc w:val="both"/>
        <w:textAlignment w:val="baseline"/>
        <w:rPr>
          <w:spacing w:val="0"/>
          <w:sz w:val="22"/>
          <w:szCs w:val="22"/>
        </w:rPr>
      </w:pPr>
      <w:r w:rsidRPr="00761114">
        <w:rPr>
          <w:spacing w:val="4"/>
          <w:sz w:val="22"/>
          <w:szCs w:val="22"/>
        </w:rPr>
        <w:t>(A)</w:t>
      </w:r>
      <w:r w:rsidRPr="00761114">
        <w:rPr>
          <w:rFonts w:hint="eastAsia"/>
          <w:spacing w:val="4"/>
          <w:sz w:val="22"/>
          <w:szCs w:val="22"/>
        </w:rPr>
        <w:t>甲乙丙</w:t>
      </w:r>
      <w:r w:rsidRPr="00761114">
        <w:rPr>
          <w:spacing w:val="4"/>
          <w:sz w:val="22"/>
          <w:szCs w:val="22"/>
        </w:rPr>
        <w:tab/>
        <w:t>(B)</w:t>
      </w:r>
      <w:r w:rsidRPr="00761114">
        <w:rPr>
          <w:rFonts w:hint="eastAsia"/>
          <w:spacing w:val="4"/>
          <w:sz w:val="22"/>
          <w:szCs w:val="22"/>
        </w:rPr>
        <w:t>乙丁戊</w:t>
      </w:r>
      <w:r w:rsidRPr="00761114">
        <w:rPr>
          <w:spacing w:val="4"/>
          <w:sz w:val="22"/>
          <w:szCs w:val="22"/>
        </w:rPr>
        <w:tab/>
        <w:t>(C)</w:t>
      </w:r>
      <w:r w:rsidRPr="00761114">
        <w:rPr>
          <w:rFonts w:hint="eastAsia"/>
          <w:spacing w:val="4"/>
          <w:sz w:val="22"/>
          <w:szCs w:val="22"/>
        </w:rPr>
        <w:t>甲乙丁</w:t>
      </w:r>
      <w:r w:rsidRPr="00761114">
        <w:rPr>
          <w:spacing w:val="4"/>
          <w:sz w:val="22"/>
          <w:szCs w:val="22"/>
        </w:rPr>
        <w:tab/>
        <w:t>(D)</w:t>
      </w:r>
      <w:r w:rsidRPr="00761114">
        <w:rPr>
          <w:rFonts w:hint="eastAsia"/>
          <w:spacing w:val="4"/>
          <w:sz w:val="22"/>
          <w:szCs w:val="22"/>
        </w:rPr>
        <w:t>丙丁戊</w:t>
      </w:r>
    </w:p>
    <w:p w:rsidR="00FA0593" w:rsidRDefault="003004C7" w:rsidP="00023242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5" w:before="36" w:line="32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>
        <w:rPr>
          <w:rFonts w:ascii="Times New Roman" w:hAnsi="Times New Roman" w:hint="eastAsia"/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4242435</wp:posOffset>
                </wp:positionH>
                <wp:positionV relativeFrom="paragraph">
                  <wp:posOffset>338929</wp:posOffset>
                </wp:positionV>
                <wp:extent cx="1772285" cy="1104900"/>
                <wp:effectExtent l="0" t="0" r="0" b="0"/>
                <wp:wrapSquare wrapText="bothSides"/>
                <wp:docPr id="156" name="群組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1104900"/>
                          <a:chOff x="0" y="0"/>
                          <a:chExt cx="1772285" cy="1105321"/>
                        </a:xfrm>
                      </wpg:grpSpPr>
                      <wpg:grpSp>
                        <wpg:cNvPr id="23" name="群組 23"/>
                        <wpg:cNvGrpSpPr/>
                        <wpg:grpSpPr>
                          <a:xfrm>
                            <a:off x="0" y="0"/>
                            <a:ext cx="1772285" cy="1024528"/>
                            <a:chOff x="215447" y="140292"/>
                            <a:chExt cx="1772285" cy="1024528"/>
                          </a:xfrm>
                        </wpg:grpSpPr>
                        <wpg:grpSp>
                          <wpg:cNvPr id="24" name="群組 24"/>
                          <wpg:cNvGrpSpPr/>
                          <wpg:grpSpPr>
                            <a:xfrm>
                              <a:off x="215447" y="140292"/>
                              <a:ext cx="1772285" cy="1024528"/>
                              <a:chOff x="215447" y="140292"/>
                              <a:chExt cx="1772285" cy="1024528"/>
                            </a:xfrm>
                          </wpg:grpSpPr>
                          <wpg:grpSp>
                            <wpg:cNvPr id="26" name="群組 26"/>
                            <wpg:cNvGrpSpPr/>
                            <wpg:grpSpPr>
                              <a:xfrm>
                                <a:off x="215447" y="140292"/>
                                <a:ext cx="1772285" cy="1024528"/>
                                <a:chOff x="215447" y="140292"/>
                                <a:chExt cx="1772285" cy="1024528"/>
                              </a:xfrm>
                            </wpg:grpSpPr>
                            <wpg:grpSp>
                              <wpg:cNvPr id="27" name="群組 27"/>
                              <wpg:cNvGrpSpPr/>
                              <wpg:grpSpPr>
                                <a:xfrm>
                                  <a:off x="215447" y="140292"/>
                                  <a:ext cx="1772285" cy="1024528"/>
                                  <a:chOff x="215447" y="140292"/>
                                  <a:chExt cx="1772285" cy="102452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5" name="圖片 55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10515" t="16617" r="8739" b="24843"/>
                                  <a:stretch/>
                                </pic:blipFill>
                                <pic:spPr>
                                  <a:xfrm>
                                    <a:off x="229045" y="239723"/>
                                    <a:ext cx="1758687" cy="8445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g:grpSp>
                                <wpg:cNvPr id="58" name="群組 58"/>
                                <wpg:cNvGrpSpPr/>
                                <wpg:grpSpPr>
                                  <a:xfrm>
                                    <a:off x="215447" y="140292"/>
                                    <a:ext cx="1748209" cy="1024528"/>
                                    <a:chOff x="0" y="44608"/>
                                    <a:chExt cx="1748858" cy="1025104"/>
                                  </a:xfrm>
                                </wpg:grpSpPr>
                                <wpg:grpSp>
                                  <wpg:cNvPr id="59" name="群組 59"/>
                                  <wpg:cNvGrpSpPr/>
                                  <wpg:grpSpPr>
                                    <a:xfrm>
                                      <a:off x="294967" y="44608"/>
                                      <a:ext cx="1453891" cy="851646"/>
                                      <a:chOff x="31459" y="-1065578"/>
                                      <a:chExt cx="1453891" cy="851646"/>
                                    </a:xfrm>
                                  </wpg:grpSpPr>
                                  <wps:wsp>
                                    <wps:cNvPr id="60" name="文字方塊 60"/>
                                    <wps:cNvSpPr txBox="1"/>
                                    <wps:spPr>
                                      <a:xfrm>
                                        <a:off x="31459" y="-1065578"/>
                                        <a:ext cx="381000" cy="149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1F79F3" w:rsidRPr="0084252A" w:rsidRDefault="001F79F3" w:rsidP="009352A3">
                                          <w:pPr>
                                            <w:spacing w:line="200" w:lineRule="exact"/>
                                            <w:rPr>
                                              <w:sz w:val="14"/>
                                            </w:rPr>
                                          </w:pPr>
                                          <w:r w:rsidRPr="00124EA1">
                                            <w:rPr>
                                              <w:sz w:val="16"/>
                                            </w:rPr>
                                            <w:fldChar w:fldCharType="begin"/>
                                          </w:r>
                                          <w:r w:rsidRPr="00124EA1">
                                            <w:rPr>
                                              <w:sz w:val="16"/>
                                            </w:rPr>
                                            <w:instrText xml:space="preserve"> </w:instrText>
                                          </w:r>
                                          <w:r w:rsidRPr="00124EA1">
                                            <w:rPr>
                                              <w:rFonts w:hint="eastAsia"/>
                                              <w:sz w:val="16"/>
                                            </w:rPr>
                                            <w:instrText>eq \o\ac(</w:instrText>
                                          </w:r>
                                          <w:r w:rsidRPr="00124EA1">
                                            <w:rPr>
                                              <w:rFonts w:hint="eastAsia"/>
                                              <w:sz w:val="16"/>
                                            </w:rPr>
                                            <w:instrText>○</w:instrText>
                                          </w:r>
                                          <w:r w:rsidRPr="00124EA1">
                                            <w:rPr>
                                              <w:rFonts w:hint="eastAsia"/>
                                              <w:sz w:val="16"/>
                                            </w:rPr>
                                            <w:instrText>,</w:instrText>
                                          </w:r>
                                          <w:r w:rsidRPr="00124EA1">
                                            <w:rPr>
                                              <w:rFonts w:hint="eastAsia"/>
                                              <w:position w:val="1"/>
                                              <w:sz w:val="11"/>
                                            </w:rPr>
                                            <w:instrText>2</w:instrText>
                                          </w:r>
                                          <w:r w:rsidRPr="00124EA1">
                                            <w:rPr>
                                              <w:rFonts w:hint="eastAsia"/>
                                              <w:sz w:val="16"/>
                                            </w:rPr>
                                            <w:instrText>)</w:instrText>
                                          </w:r>
                                          <w:r w:rsidRPr="00124EA1">
                                            <w:rPr>
                                              <w:sz w:val="16"/>
                                            </w:rPr>
                                            <w:fldChar w:fldCharType="end"/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t>搭公車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" name="文字方塊 61"/>
                                    <wps:cNvSpPr txBox="1"/>
                                    <wps:spPr>
                                      <a:xfrm>
                                        <a:off x="119978" y="-363498"/>
                                        <a:ext cx="307154" cy="14956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1F79F3" w:rsidRPr="0084252A" w:rsidRDefault="001F79F3" w:rsidP="009352A3">
                                          <w:pPr>
                                            <w:spacing w:line="200" w:lineRule="exact"/>
                                            <w:rPr>
                                              <w:sz w:val="14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</w:rPr>
                                            <w:fldChar w:fldCharType="begin"/>
                                          </w:r>
                                          <w:r>
                                            <w:rPr>
                                              <w:sz w:val="14"/>
                                            </w:rPr>
                                            <w:instrText xml:space="preserve"> 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eq \o\ac(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○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,</w:instrText>
                                          </w:r>
                                          <w:r w:rsidRPr="00124EA1">
                                            <w:rPr>
                                              <w:rFonts w:hint="eastAsia"/>
                                              <w:position w:val="1"/>
                                              <w:sz w:val="9"/>
                                            </w:rPr>
                                            <w:instrText>3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)</w:instrText>
                                          </w:r>
                                          <w:r>
                                            <w:rPr>
                                              <w:sz w:val="14"/>
                                            </w:rPr>
                                            <w:fldChar w:fldCharType="end"/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t>步行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" name="文字方塊 62"/>
                                    <wps:cNvSpPr txBox="1"/>
                                    <wps:spPr>
                                      <a:xfrm rot="20694017">
                                        <a:off x="981231" y="-1005812"/>
                                        <a:ext cx="364669" cy="149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1F79F3" w:rsidRPr="0084252A" w:rsidRDefault="001F79F3" w:rsidP="009352A3">
                                          <w:pPr>
                                            <w:spacing w:line="200" w:lineRule="exact"/>
                                            <w:rPr>
                                              <w:sz w:val="14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</w:rPr>
                                            <w:fldChar w:fldCharType="begin"/>
                                          </w:r>
                                          <w:r>
                                            <w:rPr>
                                              <w:sz w:val="14"/>
                                            </w:rPr>
                                            <w:instrText xml:space="preserve"> 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eq \o\ac(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○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,</w:instrText>
                                          </w:r>
                                          <w:r w:rsidRPr="00124EA1">
                                            <w:rPr>
                                              <w:rFonts w:hint="eastAsia"/>
                                              <w:position w:val="1"/>
                                              <w:sz w:val="9"/>
                                            </w:rPr>
                                            <w:instrText>1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)</w:instrText>
                                          </w:r>
                                          <w:r>
                                            <w:rPr>
                                              <w:sz w:val="14"/>
                                            </w:rPr>
                                            <w:fldChar w:fldCharType="end"/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t>騎單車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3" name="橢圓 63"/>
                                    <wps:cNvSpPr/>
                                    <wps:spPr>
                                      <a:xfrm>
                                        <a:off x="1413323" y="-474783"/>
                                        <a:ext cx="72027" cy="7204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95000"/>
                                          <a:lumOff val="5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8" name="橢圓 128"/>
                                    <wps:cNvSpPr/>
                                    <wps:spPr>
                                      <a:xfrm>
                                        <a:off x="1376799" y="-966064"/>
                                        <a:ext cx="70611" cy="70612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9" name="文字方塊 129"/>
                                    <wps:cNvSpPr txBox="1"/>
                                    <wps:spPr>
                                      <a:xfrm rot="20739615">
                                        <a:off x="942193" y="-500053"/>
                                        <a:ext cx="364669" cy="149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1F79F3" w:rsidRPr="0084252A" w:rsidRDefault="001F79F3" w:rsidP="009352A3">
                                          <w:pPr>
                                            <w:spacing w:line="200" w:lineRule="exact"/>
                                            <w:rPr>
                                              <w:sz w:val="14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</w:rPr>
                                            <w:fldChar w:fldCharType="begin"/>
                                          </w:r>
                                          <w:r>
                                            <w:rPr>
                                              <w:sz w:val="14"/>
                                            </w:rPr>
                                            <w:instrText xml:space="preserve"> 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eq \o\ac(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○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,</w:instrText>
                                          </w:r>
                                          <w:r w:rsidRPr="00124EA1">
                                            <w:rPr>
                                              <w:rFonts w:hint="eastAsia"/>
                                              <w:position w:val="1"/>
                                              <w:sz w:val="9"/>
                                            </w:rPr>
                                            <w:instrText>4</w:instrText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instrText>)</w:instrText>
                                          </w:r>
                                          <w:r>
                                            <w:rPr>
                                              <w:sz w:val="14"/>
                                            </w:rPr>
                                            <w:fldChar w:fldCharType="end"/>
                                          </w:r>
                                          <w:r>
                                            <w:rPr>
                                              <w:rFonts w:hint="eastAsia"/>
                                              <w:sz w:val="14"/>
                                            </w:rPr>
                                            <w:t>騎單車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30" name="群組 130"/>
                                  <wpg:cNvGrpSpPr/>
                                  <wpg:grpSpPr>
                                    <a:xfrm>
                                      <a:off x="0" y="446989"/>
                                      <a:ext cx="869359" cy="622723"/>
                                      <a:chOff x="0" y="0"/>
                                      <a:chExt cx="869359" cy="622723"/>
                                    </a:xfrm>
                                  </wpg:grpSpPr>
                                  <wps:wsp>
                                    <wps:cNvPr id="131" name="矩形 131"/>
                                    <wps:cNvSpPr/>
                                    <wps:spPr>
                                      <a:xfrm>
                                        <a:off x="13613" y="476487"/>
                                        <a:ext cx="723696" cy="9134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2" name="矩形 132"/>
                                    <wps:cNvSpPr/>
                                    <wps:spPr>
                                      <a:xfrm>
                                        <a:off x="145214" y="20421"/>
                                        <a:ext cx="723265" cy="16901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3" name="矩形 133"/>
                                    <wps:cNvSpPr/>
                                    <wps:spPr>
                                      <a:xfrm>
                                        <a:off x="0" y="49918"/>
                                        <a:ext cx="723696" cy="10858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4" name="矩形 134"/>
                                    <wps:cNvSpPr/>
                                    <wps:spPr>
                                      <a:xfrm>
                                        <a:off x="22689" y="0"/>
                                        <a:ext cx="45719" cy="10858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5" name="矩形 135"/>
                                    <wps:cNvSpPr/>
                                    <wps:spPr>
                                      <a:xfrm>
                                        <a:off x="111180" y="515059"/>
                                        <a:ext cx="723696" cy="5277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6" name="矩形 136"/>
                                    <wps:cNvSpPr/>
                                    <wps:spPr>
                                      <a:xfrm>
                                        <a:off x="823640" y="485563"/>
                                        <a:ext cx="45719" cy="13716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137" name="群組 137"/>
                              <wpg:cNvGrpSpPr/>
                              <wpg:grpSpPr>
                                <a:xfrm>
                                  <a:off x="1052186" y="411481"/>
                                  <a:ext cx="911860" cy="658887"/>
                                  <a:chOff x="691437" y="3132"/>
                                  <a:chExt cx="911860" cy="658887"/>
                                </a:xfrm>
                              </wpg:grpSpPr>
                              <wpg:grpSp>
                                <wpg:cNvPr id="138" name="群組 138"/>
                                <wpg:cNvGrpSpPr/>
                                <wpg:grpSpPr>
                                  <a:xfrm>
                                    <a:off x="691437" y="3132"/>
                                    <a:ext cx="911860" cy="658887"/>
                                    <a:chOff x="0" y="-10016"/>
                                    <a:chExt cx="911986" cy="658946"/>
                                  </a:xfrm>
                                </wpg:grpSpPr>
                                <wps:wsp>
                                  <wps:cNvPr id="139" name="矩形 139"/>
                                  <wps:cNvSpPr/>
                                  <wps:spPr>
                                    <a:xfrm>
                                      <a:off x="0" y="123986"/>
                                      <a:ext cx="723580" cy="13974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0" name="矩形 140"/>
                                  <wps:cNvSpPr/>
                                  <wps:spPr>
                                    <a:xfrm rot="20622688">
                                      <a:off x="161281" y="-10016"/>
                                      <a:ext cx="704713" cy="15553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6" name="矩形 146"/>
                                  <wps:cNvSpPr/>
                                  <wps:spPr>
                                    <a:xfrm rot="20806058">
                                      <a:off x="613290" y="451665"/>
                                      <a:ext cx="298696" cy="139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7" name="矩形 147"/>
                                  <wps:cNvSpPr/>
                                  <wps:spPr>
                                    <a:xfrm rot="20622688">
                                      <a:off x="42067" y="509230"/>
                                      <a:ext cx="723265" cy="139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8" name="矩形 148"/>
                                  <wps:cNvSpPr/>
                                  <wps:spPr>
                                    <a:xfrm rot="20806058">
                                      <a:off x="810340" y="398528"/>
                                      <a:ext cx="87434" cy="46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49" name="文字方塊 149"/>
                                <wps:cNvSpPr txBox="1"/>
                                <wps:spPr>
                                  <a:xfrm rot="20769646">
                                    <a:off x="974955" y="8697"/>
                                    <a:ext cx="481281" cy="10443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F79F3" w:rsidRPr="00C540FA" w:rsidRDefault="001F79F3" w:rsidP="009352A3">
                                      <w:pPr>
                                        <w:spacing w:line="140" w:lineRule="exact"/>
                                        <w:rPr>
                                          <w:spacing w:val="-4"/>
                                          <w:sz w:val="14"/>
                                        </w:rPr>
                                      </w:pPr>
                                      <w:r w:rsidRPr="00C540FA">
                                        <w:rPr>
                                          <w:spacing w:val="-4"/>
                                          <w:sz w:val="14"/>
                                        </w:rPr>
                                        <w:t>坡度：</w:t>
                                      </w:r>
                                      <w:r w:rsidRPr="00C540FA">
                                        <w:rPr>
                                          <w:spacing w:val="-4"/>
                                          <w:sz w:val="14"/>
                                        </w:rPr>
                                        <w:t>15</w:t>
                                      </w:r>
                                      <w:r w:rsidRPr="00C540FA">
                                        <w:rPr>
                                          <w:rFonts w:hint="eastAsia"/>
                                          <w:spacing w:val="-4"/>
                                          <w:sz w:val="14"/>
                                        </w:rPr>
                                        <w:t>%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0" name="文字方塊 150"/>
                                <wps:cNvSpPr txBox="1"/>
                                <wps:spPr>
                                  <a:xfrm rot="20769646">
                                    <a:off x="937064" y="516072"/>
                                    <a:ext cx="432493" cy="11002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F79F3" w:rsidRPr="00C540FA" w:rsidRDefault="001F79F3" w:rsidP="009352A3">
                                      <w:pPr>
                                        <w:spacing w:line="160" w:lineRule="exact"/>
                                        <w:rPr>
                                          <w:spacing w:val="-4"/>
                                          <w:sz w:val="14"/>
                                        </w:rPr>
                                      </w:pPr>
                                      <w:r w:rsidRPr="00C540FA">
                                        <w:rPr>
                                          <w:spacing w:val="-4"/>
                                          <w:sz w:val="14"/>
                                        </w:rPr>
                                        <w:t>坡度：</w:t>
                                      </w:r>
                                      <w:r w:rsidRPr="00C540FA">
                                        <w:rPr>
                                          <w:spacing w:val="-4"/>
                                          <w:sz w:val="14"/>
                                        </w:rPr>
                                        <w:t>15</w:t>
                                      </w:r>
                                      <w:r w:rsidRPr="00C540FA">
                                        <w:rPr>
                                          <w:rFonts w:hint="eastAsia"/>
                                          <w:spacing w:val="-4"/>
                                          <w:sz w:val="14"/>
                                        </w:rPr>
                                        <w:t>%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51" name="文字方塊 151"/>
                            <wps:cNvSpPr txBox="1"/>
                            <wps:spPr>
                              <a:xfrm>
                                <a:off x="291062" y="765005"/>
                                <a:ext cx="307150" cy="215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F79F3" w:rsidRPr="0084252A" w:rsidRDefault="001F79F3" w:rsidP="009352A3">
                                  <w:pPr>
                                    <w:spacing w:line="200" w:lineRule="exact"/>
                                    <w:rPr>
                                      <w:sz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52" name="圖片 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6488" t="52891" r="71386" b="32428"/>
                            <a:stretch/>
                          </pic:blipFill>
                          <pic:spPr bwMode="auto">
                            <a:xfrm rot="712443">
                              <a:off x="345154" y="754702"/>
                              <a:ext cx="263525" cy="21145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55" name="文字方塊 155"/>
                        <wps:cNvSpPr txBox="1"/>
                        <wps:spPr>
                          <a:xfrm>
                            <a:off x="738554" y="943970"/>
                            <a:ext cx="251460" cy="1613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79F3" w:rsidRPr="00C96EF9" w:rsidRDefault="001F79F3" w:rsidP="009352A3">
                              <w:pPr>
                                <w:spacing w:line="240" w:lineRule="atLeast"/>
                                <w:rPr>
                                  <w:sz w:val="22"/>
                                </w:rPr>
                              </w:pPr>
                              <w:r w:rsidRPr="00C96EF9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 w:rsidR="0011792D">
                                <w:rPr>
                                  <w:rFonts w:hint="eastAsia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56" o:spid="_x0000_s1057" style="position:absolute;left:0;text-align:left;margin-left:334.05pt;margin-top:26.7pt;width:139.55pt;height:87pt;z-index:251656192;mso-width-relative:margin;mso-height-relative:margin" coordsize="17722,11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">
                <v:group id="群組 23" o:spid="_x0000_s1058" style="position:absolute;width:17722;height:10245" coordorigin="2154,1402" coordsize="17722,1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group id="群組 24" o:spid="_x0000_s1059" style="position:absolute;left:2154;top:1402;width:17723;height:10246" coordorigin="2154,1402" coordsize="17722,1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群組 26" o:spid="_x0000_s1060" style="position:absolute;left:2154;top:1402;width:17723;height:10246" coordorigin="2154,1402" coordsize="17722,1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群組 27" o:spid="_x0000_s1061" style="position:absolute;left:2154;top:1402;width:17723;height:10246" coordorigin="2154,1402" coordsize="17722,1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shape id="圖片 55" o:spid="_x0000_s1062" type="#_x0000_t75" style="position:absolute;left:2290;top:2397;width:17587;height:8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">
                          <v:imagedata r:id="rId17" o:title="" croptop="10890f" cropbottom="16281f" cropleft="6891f" cropright="5727f"/>
                          <v:path arrowok="t"/>
                        </v:shape>
                        <v:group id="群組 58" o:spid="_x0000_s1063" style="position:absolute;left:2154;top:1402;width:17482;height:10246" coordorigin=",446" coordsize="17488,10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<v:group id="群組 59" o:spid="_x0000_s1064" style="position:absolute;left:2949;top:446;width:14539;height:8516" coordorigin="314,-10655" coordsize="14538,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  <v:shape id="文字方塊 60" o:spid="_x0000_s1065" type="#_x0000_t202" style="position:absolute;left:314;top:-10655;width:3810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" filled="f" stroked="f" strokeweight=".5pt">
                              <v:textbox inset="0,0,0,0">
                                <w:txbxContent>
                                  <w:p w:rsidR="001F79F3" w:rsidRPr="0084252A" w:rsidRDefault="001F79F3" w:rsidP="009352A3">
                                    <w:pPr>
                                      <w:spacing w:line="200" w:lineRule="exact"/>
                                      <w:rPr>
                                        <w:sz w:val="14"/>
                                      </w:rPr>
                                    </w:pPr>
                                    <w:r w:rsidRPr="00124EA1">
                                      <w:rPr>
                                        <w:sz w:val="16"/>
                                      </w:rPr>
                                      <w:fldChar w:fldCharType="begin"/>
                                    </w:r>
                                    <w:r w:rsidRPr="00124EA1">
                                      <w:rPr>
                                        <w:sz w:val="16"/>
                                      </w:rPr>
                                      <w:instrText xml:space="preserve"> </w:instrText>
                                    </w:r>
                                    <w:r w:rsidRPr="00124EA1">
                                      <w:rPr>
                                        <w:rFonts w:hint="eastAsia"/>
                                        <w:sz w:val="16"/>
                                      </w:rPr>
                                      <w:instrText>eq \o\ac(</w:instrText>
                                    </w:r>
                                    <w:r w:rsidRPr="00124EA1">
                                      <w:rPr>
                                        <w:rFonts w:hint="eastAsia"/>
                                        <w:sz w:val="16"/>
                                      </w:rPr>
                                      <w:instrText>○</w:instrText>
                                    </w:r>
                                    <w:r w:rsidRPr="00124EA1">
                                      <w:rPr>
                                        <w:rFonts w:hint="eastAsia"/>
                                        <w:sz w:val="16"/>
                                      </w:rPr>
                                      <w:instrText>,</w:instrText>
                                    </w:r>
                                    <w:r w:rsidRPr="00124EA1">
                                      <w:rPr>
                                        <w:rFonts w:hint="eastAsia"/>
                                        <w:position w:val="1"/>
                                        <w:sz w:val="11"/>
                                      </w:rPr>
                                      <w:instrText>2</w:instrText>
                                    </w:r>
                                    <w:r w:rsidRPr="00124EA1">
                                      <w:rPr>
                                        <w:rFonts w:hint="eastAsia"/>
                                        <w:sz w:val="16"/>
                                      </w:rPr>
                                      <w:instrText>)</w:instrText>
                                    </w:r>
                                    <w:r w:rsidRPr="00124EA1">
                                      <w:rPr>
                                        <w:sz w:val="16"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t>搭公車</w:t>
                                    </w:r>
                                  </w:p>
                                </w:txbxContent>
                              </v:textbox>
                            </v:shape>
                            <v:shape id="文字方塊 61" o:spid="_x0000_s1066" type="#_x0000_t202" style="position:absolute;left:1199;top:-3634;width:3072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" filled="f" stroked="f" strokeweight=".5pt">
                              <v:textbox inset="0,0,0,0">
                                <w:txbxContent>
                                  <w:p w:rsidR="001F79F3" w:rsidRPr="0084252A" w:rsidRDefault="001F79F3" w:rsidP="009352A3">
                                    <w:pPr>
                                      <w:spacing w:line="200" w:lineRule="exact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sz w:val="14"/>
                                      </w:rPr>
                                      <w:instrText xml:space="preserve"> 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eq \o\ac(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○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,</w:instrText>
                                    </w:r>
                                    <w:r w:rsidRPr="00124EA1">
                                      <w:rPr>
                                        <w:rFonts w:hint="eastAsia"/>
                                        <w:position w:val="1"/>
                                        <w:sz w:val="9"/>
                                      </w:rPr>
                                      <w:instrText>3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)</w:instrText>
                                    </w:r>
                                    <w:r>
                                      <w:rPr>
                                        <w:sz w:val="14"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t>步行</w:t>
                                    </w:r>
                                  </w:p>
                                </w:txbxContent>
                              </v:textbox>
                            </v:shape>
                            <v:shape id="文字方塊 62" o:spid="_x0000_s1067" type="#_x0000_t202" style="position:absolute;left:9812;top:-10058;width:3647;height:1493;rotation:-98957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" filled="f" stroked="f" strokeweight=".5pt">
                              <v:textbox inset="0,0,0,0">
                                <w:txbxContent>
                                  <w:p w:rsidR="001F79F3" w:rsidRPr="0084252A" w:rsidRDefault="001F79F3" w:rsidP="009352A3">
                                    <w:pPr>
                                      <w:spacing w:line="200" w:lineRule="exact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sz w:val="14"/>
                                      </w:rPr>
                                      <w:instrText xml:space="preserve"> 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eq \o\ac(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○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,</w:instrText>
                                    </w:r>
                                    <w:r w:rsidRPr="00124EA1">
                                      <w:rPr>
                                        <w:rFonts w:hint="eastAsia"/>
                                        <w:position w:val="1"/>
                                        <w:sz w:val="9"/>
                                      </w:rPr>
                                      <w:instrText>1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)</w:instrText>
                                    </w:r>
                                    <w:r>
                                      <w:rPr>
                                        <w:sz w:val="14"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t>騎單車</w:t>
                                    </w:r>
                                  </w:p>
                                </w:txbxContent>
                              </v:textbox>
                            </v:shape>
                            <v:oval id="橢圓 63" o:spid="_x0000_s1068" style="position:absolute;left:14133;top:-4747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" fillcolor="#0d0d0d [3069]" stroked="f" strokeweight="1pt">
                              <v:stroke joinstyle="miter"/>
                            </v:oval>
                            <v:oval id="橢圓 128" o:spid="_x0000_s1069" style="position:absolute;left:13767;top:-9660;width:707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" filled="f" strokecolor="black [3213]" strokeweight="1pt">
                              <v:stroke joinstyle="miter"/>
                            </v:oval>
                            <v:shape id="文字方塊 129" o:spid="_x0000_s1070" type="#_x0000_t202" style="position:absolute;left:9421;top:-5000;width:3647;height:1492;rotation:-93977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" filled="f" stroked="f" strokeweight=".5pt">
                              <v:textbox inset="0,0,0,0">
                                <w:txbxContent>
                                  <w:p w:rsidR="001F79F3" w:rsidRPr="0084252A" w:rsidRDefault="001F79F3" w:rsidP="009352A3">
                                    <w:pPr>
                                      <w:spacing w:line="200" w:lineRule="exact"/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sz w:val="14"/>
                                      </w:rPr>
                                      <w:instrText xml:space="preserve"> 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eq \o\ac(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○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,</w:instrText>
                                    </w:r>
                                    <w:r w:rsidRPr="00124EA1">
                                      <w:rPr>
                                        <w:rFonts w:hint="eastAsia"/>
                                        <w:position w:val="1"/>
                                        <w:sz w:val="9"/>
                                      </w:rPr>
                                      <w:instrText>4</w:instrText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instrText>)</w:instrText>
                                    </w:r>
                                    <w:r>
                                      <w:rPr>
                                        <w:sz w:val="14"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hint="eastAsia"/>
                                        <w:sz w:val="14"/>
                                      </w:rPr>
                                      <w:t>騎單車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群組 130" o:spid="_x0000_s1071" style="position:absolute;top:4469;width:8693;height:6228" coordsize="8693,6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      <v:rect id="矩形 131" o:spid="_x0000_s1072" style="position:absolute;left:136;top:4764;width:7237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" fillcolor="white [3212]" stroked="f" strokeweight="1pt"/>
                            <v:rect id="矩形 132" o:spid="_x0000_s1073" style="position:absolute;left:1452;top:204;width:7232;height:1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" fillcolor="white [3212]" stroked="f" strokeweight="1pt"/>
                            <v:rect id="矩形 133" o:spid="_x0000_s1074" style="position:absolute;top:499;width:7236;height:1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" fillcolor="white [3212]" stroked="f" strokeweight="1pt"/>
                            <v:rect id="矩形 134" o:spid="_x0000_s1075" style="position:absolute;left:226;width:458;height:1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" fillcolor="white [3212]" stroked="f" strokeweight="1pt"/>
                            <v:rect id="矩形 135" o:spid="_x0000_s1076" style="position:absolute;left:1111;top:5150;width:7237;height: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" fillcolor="white [3212]" stroked="f" strokeweight="1pt"/>
                            <v:rect id="矩形 136" o:spid="_x0000_s1077" style="position:absolute;left:8236;top:4855;width:457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" fillcolor="white [3212]" stroked="f" strokeweight="1pt"/>
                          </v:group>
                        </v:group>
                      </v:group>
                      <v:group id="群組 137" o:spid="_x0000_s1078" style="position:absolute;left:10521;top:4114;width:9119;height:6589" coordorigin="6914,31" coordsize="9118,6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    <v:group id="群組 138" o:spid="_x0000_s1079" style="position:absolute;left:6914;top:31;width:9118;height:6589" coordorigin=",-100" coordsize="9119,6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      <v:rect id="矩形 139" o:spid="_x0000_s1080" style="position:absolute;top:1239;width:7235;height:1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" fillcolor="white [3212]" stroked="f" strokeweight="1pt"/>
                          <v:rect id="矩形 140" o:spid="_x0000_s1081" style="position:absolute;left:1612;top:-100;width:7047;height:1555;rotation:-106748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" fillcolor="white [3212]" stroked="f" strokeweight="1pt"/>
                          <v:rect id="矩形 146" o:spid="_x0000_s1082" style="position:absolute;left:6132;top:4516;width:2987;height:1397;rotation:-86719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" fillcolor="white [3212]" stroked="f" strokeweight="1pt"/>
                          <v:rect id="矩形 147" o:spid="_x0000_s1083" style="position:absolute;left:420;top:5092;width:7233;height:1397;rotation:-106748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" fillcolor="white [3212]" stroked="f" strokeweight="1pt"/>
                          <v:rect id="矩形 148" o:spid="_x0000_s1084" style="position:absolute;left:8103;top:3985;width:874;height:461;rotation:-86719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" fillcolor="white [3212]" stroked="f" strokeweight="1pt"/>
                        </v:group>
                        <v:shape id="文字方塊 149" o:spid="_x0000_s1085" type="#_x0000_t202" style="position:absolute;left:9749;top:86;width:4813;height:1045;rotation:-9069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" fillcolor="white [3212]" stroked="f" strokeweight=".5pt">
                          <v:textbox inset="0,0,0,0">
                            <w:txbxContent>
                              <w:p w:rsidR="001F79F3" w:rsidRPr="00C540FA" w:rsidRDefault="001F79F3" w:rsidP="009352A3">
                                <w:pPr>
                                  <w:spacing w:line="140" w:lineRule="exact"/>
                                  <w:rPr>
                                    <w:spacing w:val="-4"/>
                                    <w:sz w:val="14"/>
                                  </w:rPr>
                                </w:pPr>
                                <w:r w:rsidRPr="00C540FA">
                                  <w:rPr>
                                    <w:spacing w:val="-4"/>
                                    <w:sz w:val="14"/>
                                  </w:rPr>
                                  <w:t>坡度：</w:t>
                                </w:r>
                                <w:r w:rsidRPr="00C540FA">
                                  <w:rPr>
                                    <w:spacing w:val="-4"/>
                                    <w:sz w:val="14"/>
                                  </w:rPr>
                                  <w:t>15</w:t>
                                </w:r>
                                <w:r w:rsidRPr="00C540FA">
                                  <w:rPr>
                                    <w:rFonts w:hint="eastAsia"/>
                                    <w:spacing w:val="-4"/>
                                    <w:sz w:val="14"/>
                                  </w:rPr>
                                  <w:t>%</w:t>
                                </w:r>
                              </w:p>
                            </w:txbxContent>
                          </v:textbox>
                        </v:shape>
                        <v:shape id="文字方塊 150" o:spid="_x0000_s1086" type="#_x0000_t202" style="position:absolute;left:9370;top:5160;width:4325;height:1100;rotation:-9069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" fillcolor="white [3212]" stroked="f" strokeweight=".5pt">
                          <v:textbox inset="0,0,0,0">
                            <w:txbxContent>
                              <w:p w:rsidR="001F79F3" w:rsidRPr="00C540FA" w:rsidRDefault="001F79F3" w:rsidP="009352A3">
                                <w:pPr>
                                  <w:spacing w:line="160" w:lineRule="exact"/>
                                  <w:rPr>
                                    <w:spacing w:val="-4"/>
                                    <w:sz w:val="14"/>
                                  </w:rPr>
                                </w:pPr>
                                <w:r w:rsidRPr="00C540FA">
                                  <w:rPr>
                                    <w:spacing w:val="-4"/>
                                    <w:sz w:val="14"/>
                                  </w:rPr>
                                  <w:t>坡度：</w:t>
                                </w:r>
                                <w:r w:rsidRPr="00C540FA">
                                  <w:rPr>
                                    <w:spacing w:val="-4"/>
                                    <w:sz w:val="14"/>
                                  </w:rPr>
                                  <w:t>15</w:t>
                                </w:r>
                                <w:r w:rsidRPr="00C540FA">
                                  <w:rPr>
                                    <w:rFonts w:hint="eastAsia"/>
                                    <w:spacing w:val="-4"/>
                                    <w:sz w:val="14"/>
                                  </w:rPr>
                                  <w:t>%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文字方塊 151" o:spid="_x0000_s1087" type="#_x0000_t202" style="position:absolute;left:2910;top:7650;width:3072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" fillcolor="white [3212]" stroked="f" strokeweight=".5pt">
                      <v:textbox inset="0,0,0,0">
                        <w:txbxContent>
                          <w:p w:rsidR="001F79F3" w:rsidRPr="0084252A" w:rsidRDefault="001F79F3" w:rsidP="009352A3">
                            <w:pPr>
                              <w:spacing w:line="200" w:lineRule="exact"/>
                              <w:rPr>
                                <w:sz w:val="14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圖片 8" o:spid="_x0000_s1088" type="#_x0000_t75" style="position:absolute;left:3451;top:7547;width:2635;height:2114;rotation:77817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">
                    <v:imagedata r:id="rId17" o:title="" croptop="34663f" cropbottom="21252f" cropleft="10806f" cropright="46784f"/>
                    <v:path arrowok="t"/>
                  </v:shape>
                </v:group>
                <v:shape id="文字方塊 155" o:spid="_x0000_s1089" type="#_x0000_t202" style="position:absolute;left:7385;top:9439;width:2515;height:16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" filled="f" stroked="f" strokeweight=".5pt">
                  <v:textbox inset="0,0,0,0">
                    <w:txbxContent>
                      <w:p w:rsidR="001F79F3" w:rsidRPr="00C96EF9" w:rsidRDefault="001F79F3" w:rsidP="009352A3">
                        <w:pPr>
                          <w:spacing w:line="240" w:lineRule="atLeast"/>
                          <w:rPr>
                            <w:sz w:val="22"/>
                          </w:rPr>
                        </w:pPr>
                        <w:r w:rsidRPr="00C96EF9">
                          <w:rPr>
                            <w:rFonts w:hint="eastAsia"/>
                            <w:sz w:val="22"/>
                          </w:rPr>
                          <w:t>圖</w:t>
                        </w:r>
                        <w:r w:rsidR="0011792D">
                          <w:rPr>
                            <w:rFonts w:hint="eastAsia"/>
                            <w:sz w:val="22"/>
                          </w:rPr>
                          <w:t>3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E2E0D" w:rsidRPr="009172E5">
        <w:rPr>
          <w:rFonts w:ascii="Times New Roman" w:hAnsi="Times New Roman"/>
          <w:sz w:val="22"/>
        </w:rPr>
        <w:t>9</w:t>
      </w:r>
      <w:r w:rsidR="003B1BEC" w:rsidRPr="009172E5">
        <w:rPr>
          <w:rFonts w:ascii="Times New Roman" w:hAnsi="Times New Roman"/>
          <w:sz w:val="22"/>
        </w:rPr>
        <w:t>.</w:t>
      </w:r>
      <w:r w:rsidR="002778CB">
        <w:rPr>
          <w:rFonts w:ascii="Times New Roman" w:hAnsi="Times New Roman"/>
          <w:spacing w:val="24"/>
          <w:sz w:val="22"/>
        </w:rPr>
        <w:tab/>
      </w:r>
      <w:r w:rsidR="009352A3" w:rsidRPr="009352A3">
        <w:rPr>
          <w:rFonts w:ascii="Times New Roman" w:hAnsi="Times New Roman" w:hint="eastAsia"/>
          <w:spacing w:val="4"/>
          <w:sz w:val="22"/>
        </w:rPr>
        <w:t>假設不考慮紅綠燈與體力耗損的情況，只考慮交通工具與路線特性。甲生以某路段進行</w:t>
      </w:r>
      <w:r w:rsidR="009352A3" w:rsidRPr="009352A3">
        <w:rPr>
          <w:rFonts w:ascii="Times New Roman" w:hAnsi="Times New Roman" w:hint="eastAsia"/>
          <w:spacing w:val="4"/>
          <w:sz w:val="22"/>
        </w:rPr>
        <w:t>GPS</w:t>
      </w:r>
      <w:r w:rsidR="009352A3" w:rsidRPr="009352A3">
        <w:rPr>
          <w:rFonts w:ascii="Times New Roman" w:hAnsi="Times New Roman" w:hint="eastAsia"/>
          <w:spacing w:val="4"/>
          <w:sz w:val="22"/>
        </w:rPr>
        <w:t>記錄的實驗，並發現騎腳踏車上坡的速度比在平地步行還慢。圖</w:t>
      </w:r>
      <w:r w:rsidR="0011792D">
        <w:rPr>
          <w:rFonts w:ascii="Times New Roman" w:hAnsi="Times New Roman" w:hint="eastAsia"/>
          <w:spacing w:val="4"/>
          <w:sz w:val="22"/>
        </w:rPr>
        <w:t>3</w:t>
      </w:r>
      <w:r w:rsidR="009352A3" w:rsidRPr="009352A3">
        <w:rPr>
          <w:rFonts w:ascii="Times New Roman" w:hAnsi="Times New Roman" w:hint="eastAsia"/>
          <w:spacing w:val="4"/>
          <w:sz w:val="22"/>
        </w:rPr>
        <w:t>是甲生實驗路段示意圖。下列何者最可能是甲生依照圖</w:t>
      </w:r>
      <w:r w:rsidR="0011792D">
        <w:rPr>
          <w:rFonts w:ascii="Times New Roman" w:hAnsi="Times New Roman" w:hint="eastAsia"/>
          <w:spacing w:val="4"/>
          <w:sz w:val="22"/>
        </w:rPr>
        <w:t>3</w:t>
      </w:r>
      <w:r w:rsidR="009352A3" w:rsidRPr="009352A3">
        <w:rPr>
          <w:rFonts w:ascii="Times New Roman" w:hAnsi="Times New Roman" w:hint="eastAsia"/>
          <w:spacing w:val="4"/>
          <w:sz w:val="22"/>
        </w:rPr>
        <w:t>上的順序所記錄的</w:t>
      </w:r>
      <w:r w:rsidR="009352A3" w:rsidRPr="009352A3">
        <w:rPr>
          <w:rFonts w:ascii="Times New Roman" w:hAnsi="Times New Roman" w:hint="eastAsia"/>
          <w:spacing w:val="4"/>
          <w:sz w:val="22"/>
        </w:rPr>
        <w:t>GPS</w:t>
      </w:r>
      <w:r w:rsidR="009352A3" w:rsidRPr="009352A3">
        <w:rPr>
          <w:rFonts w:ascii="Times New Roman" w:hAnsi="Times New Roman" w:hint="eastAsia"/>
          <w:spacing w:val="4"/>
          <w:sz w:val="22"/>
        </w:rPr>
        <w:t>軌跡？</w:t>
      </w:r>
    </w:p>
    <w:p w:rsidR="003004C7" w:rsidRDefault="003004C7" w:rsidP="003004C7">
      <w:pPr>
        <w:pStyle w:val="AB1"/>
        <w:widowControl w:val="0"/>
        <w:tabs>
          <w:tab w:val="clear" w:pos="4961"/>
          <w:tab w:val="left" w:pos="5040"/>
        </w:tabs>
        <w:spacing w:line="200" w:lineRule="exact"/>
        <w:jc w:val="both"/>
        <w:textAlignment w:val="baseline"/>
        <w:rPr>
          <w:spacing w:val="4"/>
          <w:sz w:val="22"/>
          <w:szCs w:val="22"/>
        </w:rPr>
      </w:pPr>
      <w:r>
        <w:rPr>
          <w:rFonts w:hint="eastAsia"/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263319</wp:posOffset>
                </wp:positionH>
                <wp:positionV relativeFrom="paragraph">
                  <wp:posOffset>153035</wp:posOffset>
                </wp:positionV>
                <wp:extent cx="3878580" cy="424180"/>
                <wp:effectExtent l="0" t="0" r="26670" b="13970"/>
                <wp:wrapTopAndBottom/>
                <wp:docPr id="580" name="群組 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80" cy="424180"/>
                          <a:chOff x="0" y="0"/>
                          <a:chExt cx="3878580" cy="424180"/>
                        </a:xfrm>
                      </wpg:grpSpPr>
                      <wpg:grpSp>
                        <wpg:cNvPr id="38" name="群組 38"/>
                        <wpg:cNvGrpSpPr/>
                        <wpg:grpSpPr>
                          <a:xfrm>
                            <a:off x="0" y="0"/>
                            <a:ext cx="3878580" cy="424180"/>
                            <a:chOff x="0" y="137971"/>
                            <a:chExt cx="5061608" cy="556942"/>
                          </a:xfrm>
                        </wpg:grpSpPr>
                        <wpg:grpSp>
                          <wpg:cNvPr id="15" name="群組 15"/>
                          <wpg:cNvGrpSpPr/>
                          <wpg:grpSpPr>
                            <a:xfrm>
                              <a:off x="0" y="137971"/>
                              <a:ext cx="1076960" cy="552274"/>
                              <a:chOff x="0" y="137999"/>
                              <a:chExt cx="1076960" cy="552391"/>
                            </a:xfrm>
                          </wpg:grpSpPr>
                          <wps:wsp>
                            <wps:cNvPr id="249" name="矩形 249"/>
                            <wps:cNvSpPr/>
                            <wps:spPr>
                              <a:xfrm>
                                <a:off x="0" y="330980"/>
                                <a:ext cx="1076960" cy="3594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7" name="流程圖: 接點 267"/>
                            <wps:cNvSpPr/>
                            <wps:spPr>
                              <a:xfrm rot="18959759">
                                <a:off x="33659" y="493664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8" name="流程圖: 接點 268"/>
                            <wps:cNvSpPr/>
                            <wps:spPr>
                              <a:xfrm rot="18959759">
                                <a:off x="218782" y="493664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9" name="流程圖: 接點 269"/>
                            <wps:cNvSpPr/>
                            <wps:spPr>
                              <a:xfrm rot="18959759">
                                <a:off x="431956" y="493664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70" name="流程圖: 接點 270"/>
                            <wps:cNvSpPr/>
                            <wps:spPr>
                              <a:xfrm rot="18959759">
                                <a:off x="645129" y="499274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71" name="流程圖: 接點 271"/>
                            <wps:cNvSpPr/>
                            <wps:spPr>
                              <a:xfrm>
                                <a:off x="869521" y="488054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87" name="流程圖: 接點 287"/>
                            <wps:cNvSpPr/>
                            <wps:spPr>
                              <a:xfrm rot="18935000">
                                <a:off x="1015376" y="488054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97" name="文字方塊 200"/>
                            <wps:cNvSpPr txBox="1"/>
                            <wps:spPr>
                              <a:xfrm>
                                <a:off x="455040" y="137999"/>
                                <a:ext cx="205650" cy="17949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1F79F3" w:rsidRPr="009352A3" w:rsidRDefault="001F79F3" w:rsidP="009352A3">
                                  <w:pPr>
                                    <w:spacing w:line="240" w:lineRule="atLeast"/>
                                    <w:rPr>
                                      <w:sz w:val="20"/>
                                    </w:rPr>
                                  </w:pPr>
                                  <w:r w:rsidRPr="009352A3">
                                    <w:rPr>
                                      <w:rFonts w:hint="eastAsia"/>
                                      <w:sz w:val="20"/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grpSp>
                        <wpg:grpSp>
                          <wpg:cNvPr id="17" name="群組 17"/>
                          <wpg:cNvGrpSpPr/>
                          <wpg:grpSpPr>
                            <a:xfrm>
                              <a:off x="1339264" y="152050"/>
                              <a:ext cx="1081405" cy="538830"/>
                              <a:chOff x="-97710" y="152069"/>
                              <a:chExt cx="1081936" cy="538894"/>
                            </a:xfrm>
                          </wpg:grpSpPr>
                          <wps:wsp>
                            <wps:cNvPr id="253" name="矩形 253"/>
                            <wps:cNvSpPr/>
                            <wps:spPr>
                              <a:xfrm>
                                <a:off x="-93272" y="330979"/>
                                <a:ext cx="1077480" cy="3599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72" name="流程圖: 接點 272"/>
                            <wps:cNvSpPr/>
                            <wps:spPr>
                              <a:xfrm>
                                <a:off x="609127" y="482445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74" name="流程圖: 接點 274"/>
                            <wps:cNvSpPr/>
                            <wps:spPr>
                              <a:xfrm rot="19523512">
                                <a:off x="934496" y="482445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79" name="流程圖: 接點 279"/>
                            <wps:cNvSpPr/>
                            <wps:spPr>
                              <a:xfrm>
                                <a:off x="844739" y="488054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90" name="流程圖: 接點 290"/>
                            <wps:cNvSpPr/>
                            <wps:spPr>
                              <a:xfrm>
                                <a:off x="726933" y="482445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92" name="流程圖: 接點 292"/>
                            <wps:cNvSpPr/>
                            <wps:spPr>
                              <a:xfrm rot="18959759">
                                <a:off x="-97710" y="476835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93" name="流程圖: 接點 293"/>
                            <wps:cNvSpPr/>
                            <wps:spPr>
                              <a:xfrm rot="18959759">
                                <a:off x="48146" y="482445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94" name="流程圖: 接點 294"/>
                            <wps:cNvSpPr/>
                            <wps:spPr>
                              <a:xfrm rot="18959759">
                                <a:off x="177171" y="482445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95" name="流程圖: 接點 295"/>
                            <wps:cNvSpPr/>
                            <wps:spPr>
                              <a:xfrm rot="18959759">
                                <a:off x="317417" y="482445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96" name="流程圖: 接點 296"/>
                            <wps:cNvSpPr/>
                            <wps:spPr>
                              <a:xfrm>
                                <a:off x="468881" y="482445"/>
                                <a:ext cx="49730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98" name="文字方塊 250"/>
                            <wps:cNvSpPr txBox="1"/>
                            <wps:spPr>
                              <a:xfrm>
                                <a:off x="380200" y="152069"/>
                                <a:ext cx="235611" cy="1585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1F79F3" w:rsidRPr="009352A3" w:rsidRDefault="001F79F3" w:rsidP="009352A3">
                                  <w:pPr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 w:rsidRPr="009352A3">
                                    <w:rPr>
                                      <w:rFonts w:hint="eastAsia"/>
                                      <w:sz w:val="20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299" name="文字方塊 255"/>
                          <wps:cNvSpPr txBox="1"/>
                          <wps:spPr>
                            <a:xfrm>
                              <a:off x="3115067" y="150752"/>
                              <a:ext cx="222444" cy="1666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1F79F3" w:rsidRPr="009352A3" w:rsidRDefault="001F79F3" w:rsidP="009352A3">
                                <w:pPr>
                                  <w:spacing w:line="200" w:lineRule="exact"/>
                                  <w:rPr>
                                    <w:sz w:val="20"/>
                                  </w:rPr>
                                </w:pPr>
                                <w:r w:rsidRPr="009352A3">
                                  <w:rPr>
                                    <w:rFonts w:hint="eastAsia"/>
                                    <w:sz w:val="20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g:grpSp>
                          <wpg:cNvPr id="37" name="群組 37"/>
                          <wpg:cNvGrpSpPr/>
                          <wpg:grpSpPr>
                            <a:xfrm>
                              <a:off x="3984648" y="153958"/>
                              <a:ext cx="1076960" cy="540955"/>
                              <a:chOff x="-427253" y="148085"/>
                              <a:chExt cx="1077482" cy="541192"/>
                            </a:xfrm>
                          </wpg:grpSpPr>
                          <wps:wsp>
                            <wps:cNvPr id="251" name="矩形 251"/>
                            <wps:cNvSpPr/>
                            <wps:spPr>
                              <a:xfrm>
                                <a:off x="-427253" y="329293"/>
                                <a:ext cx="1077482" cy="3599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54" name="流程圖: 接點 254"/>
                            <wps:cNvSpPr/>
                            <wps:spPr>
                              <a:xfrm rot="18959759">
                                <a:off x="-413648" y="492579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56" name="流程圖: 接點 256"/>
                            <wps:cNvSpPr/>
                            <wps:spPr>
                              <a:xfrm rot="18959759">
                                <a:off x="-274854" y="495300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58" name="流程圖: 接點 258"/>
                            <wps:cNvSpPr/>
                            <wps:spPr>
                              <a:xfrm rot="18959759">
                                <a:off x="-198647" y="495300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59" name="流程圖: 接點 259"/>
                            <wps:cNvSpPr/>
                            <wps:spPr>
                              <a:xfrm rot="18959759">
                                <a:off x="-106124" y="498021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1" name="流程圖: 接點 261"/>
                            <wps:cNvSpPr/>
                            <wps:spPr>
                              <a:xfrm rot="18959759">
                                <a:off x="-8141" y="500743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2" name="流程圖: 接點 262"/>
                            <wps:cNvSpPr/>
                            <wps:spPr>
                              <a:xfrm rot="18959759">
                                <a:off x="89819" y="503463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3" name="流程圖: 接點 263"/>
                            <wps:cNvSpPr/>
                            <wps:spPr>
                              <a:xfrm rot="18959759">
                                <a:off x="179623" y="503463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4" name="流程圖: 接點 264"/>
                            <wps:cNvSpPr/>
                            <wps:spPr>
                              <a:xfrm rot="18959759">
                                <a:off x="266712" y="506186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5" name="流程圖: 接點 265"/>
                            <wps:cNvSpPr/>
                            <wps:spPr>
                              <a:xfrm rot="18959759">
                                <a:off x="351077" y="508907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6" name="流程圖: 接點 266"/>
                            <wps:cNvSpPr/>
                            <wps:spPr>
                              <a:xfrm rot="18959759">
                                <a:off x="430001" y="508907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88" name="流程圖: 接點 288"/>
                            <wps:cNvSpPr/>
                            <wps:spPr>
                              <a:xfrm rot="18935000">
                                <a:off x="506194" y="508907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89" name="流程圖: 接點 289"/>
                            <wps:cNvSpPr/>
                            <wps:spPr>
                              <a:xfrm>
                                <a:off x="-348330" y="489858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91" name="流程圖: 接點 291"/>
                            <wps:cNvSpPr/>
                            <wps:spPr>
                              <a:xfrm>
                                <a:off x="587842" y="506186"/>
                                <a:ext cx="49721" cy="57928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300" name="文字方塊 260"/>
                            <wps:cNvSpPr txBox="1"/>
                            <wps:spPr>
                              <a:xfrm>
                                <a:off x="54661" y="148085"/>
                                <a:ext cx="245196" cy="17633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1F79F3" w:rsidRPr="009352A3" w:rsidRDefault="001F79F3" w:rsidP="009352A3">
                                  <w:pPr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 w:rsidRPr="009352A3">
                                    <w:rPr>
                                      <w:rFonts w:hint="eastAsia"/>
                                      <w:sz w:val="20"/>
                                    </w:rPr>
                                    <w:t>丁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grpSp>
                      </wpg:grpSp>
                      <wpg:grpSp>
                        <wpg:cNvPr id="662" name="群組 662"/>
                        <wpg:cNvGrpSpPr/>
                        <wpg:grpSpPr>
                          <a:xfrm>
                            <a:off x="2048256" y="146304"/>
                            <a:ext cx="831215" cy="276860"/>
                            <a:chOff x="0" y="0"/>
                            <a:chExt cx="1077482" cy="359984"/>
                          </a:xfrm>
                        </wpg:grpSpPr>
                        <wps:wsp>
                          <wps:cNvPr id="663" name="矩形 663"/>
                          <wps:cNvSpPr/>
                          <wps:spPr>
                            <a:xfrm>
                              <a:off x="0" y="0"/>
                              <a:ext cx="1077482" cy="35998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64" name="流程圖: 接點 664"/>
                          <wps:cNvSpPr/>
                          <wps:spPr>
                            <a:xfrm rot="19523512">
                              <a:off x="247018" y="153844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65" name="流程圖: 接點 665"/>
                          <wps:cNvSpPr/>
                          <wps:spPr>
                            <a:xfrm rot="19034410">
                              <a:off x="444199" y="160345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66" name="流程圖: 接點 666"/>
                          <wps:cNvSpPr/>
                          <wps:spPr>
                            <a:xfrm rot="19034410">
                              <a:off x="695550" y="160345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67" name="流程圖: 接點 667"/>
                          <wps:cNvSpPr/>
                          <wps:spPr>
                            <a:xfrm>
                              <a:off x="968570" y="225350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68" name="流程圖: 接點 668"/>
                          <wps:cNvSpPr/>
                          <wps:spPr>
                            <a:xfrm>
                              <a:off x="1024908" y="162512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69" name="流程圖: 接點 669"/>
                          <wps:cNvSpPr/>
                          <wps:spPr>
                            <a:xfrm rot="18935000">
                              <a:off x="17334" y="156011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70" name="流程圖: 接點 670"/>
                          <wps:cNvSpPr/>
                          <wps:spPr>
                            <a:xfrm rot="18935000">
                              <a:off x="374860" y="151678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71" name="流程圖: 接點 671"/>
                          <wps:cNvSpPr/>
                          <wps:spPr>
                            <a:xfrm rot="18935000">
                              <a:off x="344525" y="99674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72" name="流程圖: 接點 672"/>
                          <wps:cNvSpPr/>
                          <wps:spPr>
                            <a:xfrm rot="18935000">
                              <a:off x="344525" y="177680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73" name="流程圖: 接點 673"/>
                          <wps:cNvSpPr/>
                          <wps:spPr>
                            <a:xfrm rot="18935000">
                              <a:off x="938235" y="132176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74" name="流程圖: 接點 674"/>
                          <wps:cNvSpPr/>
                          <wps:spPr>
                            <a:xfrm rot="18935000">
                              <a:off x="933901" y="182013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75" name="流程圖: 接點 675"/>
                          <wps:cNvSpPr/>
                          <wps:spPr>
                            <a:xfrm rot="18935000">
                              <a:off x="897065" y="158178"/>
                              <a:ext cx="49730" cy="57928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群組 580" o:spid="_x0000_s1090" style="position:absolute;left:0;text-align:left;margin-left:20.75pt;margin-top:12.05pt;width:305.4pt;height:33.4pt;z-index:251924480" coordsize="38785,4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">
                <v:group id="群組 38" o:spid="_x0000_s1091" style="position:absolute;width:38785;height:4241" coordorigin=",1379" coordsize="50616,5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group id="群組 15" o:spid="_x0000_s1092" style="position:absolute;top:1379;width:10769;height:5523" coordorigin=",1379" coordsize="10769,5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rect id="矩形 249" o:spid="_x0000_s1093" style="position:absolute;top:3309;width:10769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" fillcolor="white [3212]" strokecolor="#a5a5a5 [2092]" strokeweight="1pt"/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圖: 接點 267" o:spid="_x0000_s1094" type="#_x0000_t120" style="position:absolute;left:336;top:4936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68" o:spid="_x0000_s1095" type="#_x0000_t120" style="position:absolute;left:2187;top:4936;width:498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" fillcolor="black [3213]" stroked="f" strokeweight="1pt">
                      <v:stroke joinstyle="miter"/>
                    </v:shape>
                    <v:shape id="流程圖: 接點 269" o:spid="_x0000_s1096" type="#_x0000_t120" style="position:absolute;left:4319;top:4936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70" o:spid="_x0000_s1097" type="#_x0000_t120" style="position:absolute;left:6451;top:4992;width:497;height:580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" fillcolor="black [3213]" stroked="f" strokeweight="1pt">
                      <v:stroke joinstyle="miter"/>
                    </v:shape>
                    <v:shape id="流程圖: 接點 271" o:spid="_x0000_s1098" type="#_x0000_t120" style="position:absolute;left:8695;top:4880;width:497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" fillcolor="black [3213]" stroked="f" strokeweight="1pt">
                      <v:stroke joinstyle="miter"/>
                    </v:shape>
                    <v:shape id="流程圖: 接點 287" o:spid="_x0000_s1099" type="#_x0000_t120" style="position:absolute;left:10153;top:4880;width:498;height:579;rotation:-29108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" fillcolor="black [3213]" stroked="f" strokeweight="1pt">
                      <v:stroke joinstyle="miter"/>
                    </v:shape>
                    <v:shape id="文字方塊 200" o:spid="_x0000_s1100" type="#_x0000_t202" style="position:absolute;left:4550;top:1379;width:2056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    <v:textbox inset="0,0,0,0">
                        <w:txbxContent>
                          <w:p w:rsidR="001F79F3" w:rsidRPr="009352A3" w:rsidRDefault="001F79F3" w:rsidP="009352A3">
                            <w:pPr>
                              <w:spacing w:line="240" w:lineRule="atLeast"/>
                              <w:rPr>
                                <w:sz w:val="20"/>
                              </w:rPr>
                            </w:pPr>
                            <w:r w:rsidRPr="009352A3">
                              <w:rPr>
                                <w:rFonts w:hint="eastAsia"/>
                                <w:sz w:val="20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</v:group>
                  <v:group id="群組 17" o:spid="_x0000_s1101" style="position:absolute;left:13392;top:1520;width:10814;height:5388" coordorigin="-977,1520" coordsize="10819,5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rect id="矩形 253" o:spid="_x0000_s1102" style="position:absolute;left:-932;top:3309;width:10774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" fillcolor="white [3212]" strokecolor="#a5a5a5 [2092]" strokeweight="1pt"/>
                    <v:shape id="流程圖: 接點 272" o:spid="_x0000_s1103" type="#_x0000_t120" style="position:absolute;left:6091;top:4824;width:497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" fillcolor="black [3213]" stroked="f" strokeweight="1pt">
                      <v:stroke joinstyle="miter"/>
                    </v:shape>
                    <v:shape id="流程圖: 接點 274" o:spid="_x0000_s1104" type="#_x0000_t120" style="position:absolute;left:9344;top:4824;width:498;height:579;rotation:-226807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" fillcolor="black [3213]" stroked="f" strokeweight="1pt">
                      <v:stroke joinstyle="miter"/>
                    </v:shape>
                    <v:shape id="流程圖: 接點 279" o:spid="_x0000_s1105" type="#_x0000_t120" style="position:absolute;left:8447;top:4880;width:497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" fillcolor="black [3213]" stroked="f" strokeweight="1pt">
                      <v:stroke joinstyle="miter"/>
                    </v:shape>
                    <v:shape id="流程圖: 接點 290" o:spid="_x0000_s1106" type="#_x0000_t120" style="position:absolute;left:7269;top:4824;width:497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" fillcolor="black [3213]" stroked="f" strokeweight="1pt">
                      <v:stroke joinstyle="miter"/>
                    </v:shape>
                    <v:shape id="流程圖: 接點 292" o:spid="_x0000_s1107" type="#_x0000_t120" style="position:absolute;left:-977;top:4768;width:498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93" o:spid="_x0000_s1108" type="#_x0000_t120" style="position:absolute;left:481;top:4824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94" o:spid="_x0000_s1109" type="#_x0000_t120" style="position:absolute;left:1771;top:4824;width:498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95" o:spid="_x0000_s1110" type="#_x0000_t120" style="position:absolute;left:3174;top:4824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96" o:spid="_x0000_s1111" type="#_x0000_t120" style="position:absolute;left:4688;top:4824;width:498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" fillcolor="black [3213]" stroked="f" strokeweight="1pt">
                      <v:stroke joinstyle="miter"/>
                    </v:shape>
                    <v:shape id="文字方塊 250" o:spid="_x0000_s1112" type="#_x0000_t202" style="position:absolute;left:3802;top:1520;width:2356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    <v:textbox inset="0,0,0,0">
                        <w:txbxContent>
                          <w:p w:rsidR="001F79F3" w:rsidRPr="009352A3" w:rsidRDefault="001F79F3" w:rsidP="009352A3">
                            <w:pPr>
                              <w:spacing w:line="200" w:lineRule="exact"/>
                              <w:rPr>
                                <w:sz w:val="20"/>
                              </w:rPr>
                            </w:pPr>
                            <w:r w:rsidRPr="009352A3">
                              <w:rPr>
                                <w:rFonts w:hint="eastAsia"/>
                                <w:sz w:val="20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</v:group>
                  <v:shape id="文字方塊 255" o:spid="_x0000_s1113" type="#_x0000_t202" style="position:absolute;left:31150;top:1507;width:222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  <v:textbox inset="0,0,0,0">
                      <w:txbxContent>
                        <w:p w:rsidR="001F79F3" w:rsidRPr="009352A3" w:rsidRDefault="001F79F3" w:rsidP="009352A3">
                          <w:pPr>
                            <w:spacing w:line="200" w:lineRule="exact"/>
                            <w:rPr>
                              <w:sz w:val="20"/>
                            </w:rPr>
                          </w:pPr>
                          <w:r w:rsidRPr="009352A3">
                            <w:rPr>
                              <w:rFonts w:hint="eastAsia"/>
                              <w:sz w:val="20"/>
                            </w:rPr>
                            <w:t>丙</w:t>
                          </w:r>
                        </w:p>
                      </w:txbxContent>
                    </v:textbox>
                  </v:shape>
                  <v:group id="群組 37" o:spid="_x0000_s1114" style="position:absolute;left:39846;top:1539;width:10770;height:5410" coordorigin="-4272,1480" coordsize="10774,5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rect id="矩形 251" o:spid="_x0000_s1115" style="position:absolute;left:-4272;top:3292;width:10774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" fillcolor="white [3212]" strokecolor="#a5a5a5 [2092]" strokeweight="1pt"/>
                    <v:shape id="流程圖: 接點 254" o:spid="_x0000_s1116" type="#_x0000_t120" style="position:absolute;left:-4136;top:4925;width:497;height:580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56" o:spid="_x0000_s1117" type="#_x0000_t120" style="position:absolute;left:-2748;top:4953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" fillcolor="black [3213]" stroked="f" strokeweight="1pt">
                      <v:stroke joinstyle="miter"/>
                    </v:shape>
                    <v:shape id="流程圖: 接點 258" o:spid="_x0000_s1118" type="#_x0000_t120" style="position:absolute;left:-1986;top:4953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" fillcolor="black [3213]" stroked="f" strokeweight="1pt">
                      <v:stroke joinstyle="miter"/>
                    </v:shape>
                    <v:shape id="流程圖: 接點 259" o:spid="_x0000_s1119" type="#_x0000_t120" style="position:absolute;left:-1061;top:4980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61" o:spid="_x0000_s1120" type="#_x0000_t120" style="position:absolute;left:-81;top:5007;width:496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62" o:spid="_x0000_s1121" type="#_x0000_t120" style="position:absolute;left:898;top:5034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63" o:spid="_x0000_s1122" type="#_x0000_t120" style="position:absolute;left:1796;top:5034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64" o:spid="_x0000_s1123" type="#_x0000_t120" style="position:absolute;left:2667;top:5061;width:497;height:580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" fillcolor="black [3213]" stroked="f" strokeweight="1pt">
                      <v:stroke joinstyle="miter"/>
                    </v:shape>
                    <v:shape id="流程圖: 接點 265" o:spid="_x0000_s1124" type="#_x0000_t120" style="position:absolute;left:3510;top:5089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" fillcolor="black [3213]" stroked="f" strokeweight="1pt">
                      <v:stroke joinstyle="miter"/>
                    </v:shape>
                    <v:shape id="流程圖: 接點 266" o:spid="_x0000_s1125" type="#_x0000_t120" style="position:absolute;left:4300;top:5089;width:497;height:579;rotation:-28838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" fillcolor="black [3213]" stroked="f" strokeweight="1pt">
                      <v:stroke joinstyle="miter"/>
                    </v:shape>
                    <v:shape id="流程圖: 接點 288" o:spid="_x0000_s1126" type="#_x0000_t120" style="position:absolute;left:5061;top:5089;width:498;height:579;rotation:-29108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" fillcolor="black [3213]" stroked="f" strokeweight="1pt">
                      <v:stroke joinstyle="miter"/>
                    </v:shape>
                    <v:shape id="流程圖: 接點 289" o:spid="_x0000_s1127" type="#_x0000_t120" style="position:absolute;left:-3483;top:4898;width:497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" fillcolor="black [3213]" stroked="f" strokeweight="1pt">
                      <v:stroke joinstyle="miter"/>
                    </v:shape>
                    <v:shape id="流程圖: 接點 291" o:spid="_x0000_s1128" type="#_x0000_t120" style="position:absolute;left:5878;top:5061;width:497;height: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" fillcolor="black [3213]" stroked="f" strokeweight="1pt">
                      <v:stroke joinstyle="miter"/>
                    </v:shape>
                    <v:shape id="文字方塊 260" o:spid="_x0000_s1129" type="#_x0000_t202" style="position:absolute;left:546;top:1480;width:2452;height:1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    <v:textbox inset="0,0,0,0">
                        <w:txbxContent>
                          <w:p w:rsidR="001F79F3" w:rsidRPr="009352A3" w:rsidRDefault="001F79F3" w:rsidP="009352A3">
                            <w:pPr>
                              <w:spacing w:line="200" w:lineRule="exact"/>
                              <w:rPr>
                                <w:sz w:val="20"/>
                              </w:rPr>
                            </w:pPr>
                            <w:r w:rsidRPr="009352A3">
                              <w:rPr>
                                <w:rFonts w:hint="eastAsia"/>
                                <w:sz w:val="20"/>
                              </w:rPr>
                              <w:t>丁</w:t>
                            </w:r>
                          </w:p>
                        </w:txbxContent>
                      </v:textbox>
                    </v:shape>
                  </v:group>
                </v:group>
                <v:group id="群組 662" o:spid="_x0000_s1130" style="position:absolute;left:20482;top:1463;width:8312;height:2768" coordsize="10774,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4l1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JBnD60w4AnLxBwAA//8DAFBLAQItABQABgAIAAAAIQDb4fbL7gAAAIUBAAATAAAAAAAAAAAA&#10;AAAAAAAAAABbQ29udGVudF9UeXBlc10ueG1sUEsBAi0AFAAGAAgAAAAhAFr0LFu/AAAAFQEAAAsA&#10;AAAAAAAAAAAAAAAAHwEAAF9yZWxzLy5yZWxzUEsBAi0AFAAGAAgAAAAhAMkviXXEAAAA3AAAAA8A&#10;AAAAAAAAAAAAAAAABwIAAGRycy9kb3ducmV2LnhtbFBLBQYAAAAAAwADALcAAAD4AgAAAAA=&#10;">
                  <v:rect id="矩形 663" o:spid="_x0000_s1131" style="position:absolute;width:10774;height:3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" fillcolor="white [3212]" strokecolor="#a5a5a5 [2092]" strokeweight="1pt"/>
                  <v:shape id="流程圖: 接點 664" o:spid="_x0000_s1132" type="#_x0000_t120" style="position:absolute;left:2470;top:1538;width:497;height:579;rotation:-226807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" fillcolor="black [3213]" stroked="f" strokeweight="1pt">
                    <v:stroke joinstyle="miter"/>
                  </v:shape>
                  <v:shape id="流程圖: 接點 665" o:spid="_x0000_s1133" type="#_x0000_t120" style="position:absolute;left:4441;top:1603;width:498;height:579;rotation:-280230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" fillcolor="black [3213]" stroked="f" strokeweight="1pt">
                    <v:stroke joinstyle="miter"/>
                  </v:shape>
                  <v:shape id="流程圖: 接點 666" o:spid="_x0000_s1134" type="#_x0000_t120" style="position:absolute;left:6955;top:1603;width:497;height:579;rotation:-280230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" fillcolor="black [3213]" stroked="f" strokeweight="1pt">
                    <v:stroke joinstyle="miter"/>
                  </v:shape>
                  <v:shape id="流程圖: 接點 667" o:spid="_x0000_s1135" type="#_x0000_t120" style="position:absolute;left:9685;top:2253;width:498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" fillcolor="black [3213]" stroked="f" strokeweight="1pt">
                    <v:stroke joinstyle="miter"/>
                  </v:shape>
                  <v:shape id="流程圖: 接點 668" o:spid="_x0000_s1136" type="#_x0000_t120" style="position:absolute;left:10249;top:1625;width:497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" fillcolor="black [3213]" stroked="f" strokeweight="1pt">
                    <v:stroke joinstyle="miter"/>
                  </v:shape>
                  <v:shape id="流程圖: 接點 669" o:spid="_x0000_s1137" type="#_x0000_t120" style="position:absolute;left:173;top:1560;width:497;height:579;rotation:-29108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" fillcolor="black [3213]" stroked="f" strokeweight="1pt">
                    <v:stroke joinstyle="miter"/>
                  </v:shape>
                  <v:shape id="流程圖: 接點 670" o:spid="_x0000_s1138" type="#_x0000_t120" style="position:absolute;left:3748;top:1516;width:497;height:580;rotation:-29108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" fillcolor="black [3213]" stroked="f" strokeweight="1pt">
                    <v:stroke joinstyle="miter"/>
                  </v:shape>
                  <v:shape id="流程圖: 接點 671" o:spid="_x0000_s1139" type="#_x0000_t120" style="position:absolute;left:3445;top:996;width:497;height:580;rotation:-29108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" fillcolor="black [3213]" stroked="f" strokeweight="1pt">
                    <v:stroke joinstyle="miter"/>
                  </v:shape>
                  <v:shape id="流程圖: 接點 672" o:spid="_x0000_s1140" type="#_x0000_t120" style="position:absolute;left:3445;top:1776;width:497;height:580;rotation:-29108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" fillcolor="black [3213]" stroked="f" strokeweight="1pt">
                    <v:stroke joinstyle="miter"/>
                  </v:shape>
                  <v:shape id="流程圖: 接點 673" o:spid="_x0000_s1141" type="#_x0000_t120" style="position:absolute;left:9382;top:1321;width:497;height:580;rotation:-29108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" fillcolor="black [3213]" stroked="f" strokeweight="1pt">
                    <v:stroke joinstyle="miter"/>
                  </v:shape>
                  <v:shape id="流程圖: 接點 674" o:spid="_x0000_s1142" type="#_x0000_t120" style="position:absolute;left:9339;top:1820;width:497;height:579;rotation:-29108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" fillcolor="black [3213]" stroked="f" strokeweight="1pt">
                    <v:stroke joinstyle="miter"/>
                  </v:shape>
                  <v:shape id="流程圖: 接點 675" o:spid="_x0000_s1143" type="#_x0000_t120" style="position:absolute;left:8970;top:1581;width:497;height:580;rotation:-29108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" fillcolor="black [3213]" stroked="f" strokeweight="1pt">
                    <v:stroke joinstyle="miter"/>
                  </v:shape>
                </v:group>
                <w10:wrap type="topAndBottom"/>
              </v:group>
            </w:pict>
          </mc:Fallback>
        </mc:AlternateContent>
      </w:r>
    </w:p>
    <w:p w:rsidR="003004C7" w:rsidRDefault="003004C7" w:rsidP="003004C7">
      <w:pPr>
        <w:pStyle w:val="AB1"/>
        <w:widowControl w:val="0"/>
        <w:tabs>
          <w:tab w:val="clear" w:pos="4961"/>
          <w:tab w:val="left" w:pos="5040"/>
        </w:tabs>
        <w:spacing w:line="200" w:lineRule="exact"/>
        <w:jc w:val="both"/>
        <w:textAlignment w:val="baseline"/>
        <w:rPr>
          <w:spacing w:val="4"/>
          <w:sz w:val="22"/>
          <w:szCs w:val="22"/>
        </w:rPr>
      </w:pPr>
    </w:p>
    <w:p w:rsidR="003B1BEC" w:rsidRPr="00761114" w:rsidRDefault="003B1BEC" w:rsidP="003004C7">
      <w:pPr>
        <w:pStyle w:val="ABCD1"/>
        <w:widowControl w:val="0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A)</w:t>
      </w:r>
      <w:r w:rsidRPr="00761114">
        <w:rPr>
          <w:spacing w:val="4"/>
          <w:sz w:val="22"/>
          <w:szCs w:val="22"/>
        </w:rPr>
        <w:t>甲乙丙丁</w:t>
      </w:r>
      <w:r w:rsidR="002778CB" w:rsidRPr="00761114">
        <w:rPr>
          <w:spacing w:val="4"/>
          <w:sz w:val="22"/>
          <w:szCs w:val="22"/>
        </w:rPr>
        <w:tab/>
      </w: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B)</w:t>
      </w:r>
      <w:r w:rsidRPr="00761114">
        <w:rPr>
          <w:spacing w:val="4"/>
          <w:sz w:val="22"/>
          <w:szCs w:val="22"/>
        </w:rPr>
        <w:t>丁丙甲乙</w:t>
      </w:r>
      <w:r w:rsidR="002778CB" w:rsidRPr="00761114">
        <w:rPr>
          <w:spacing w:val="4"/>
          <w:sz w:val="22"/>
          <w:szCs w:val="22"/>
        </w:rPr>
        <w:tab/>
      </w: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C)</w:t>
      </w:r>
      <w:r w:rsidRPr="00761114">
        <w:rPr>
          <w:spacing w:val="4"/>
          <w:sz w:val="22"/>
          <w:szCs w:val="22"/>
        </w:rPr>
        <w:t>丙丁乙甲</w:t>
      </w:r>
      <w:r w:rsidR="002778CB" w:rsidRPr="00761114">
        <w:rPr>
          <w:spacing w:val="4"/>
          <w:sz w:val="22"/>
          <w:szCs w:val="22"/>
        </w:rPr>
        <w:tab/>
      </w: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D)</w:t>
      </w:r>
      <w:r w:rsidRPr="00761114">
        <w:rPr>
          <w:rFonts w:hint="eastAsia"/>
          <w:spacing w:val="4"/>
          <w:sz w:val="22"/>
          <w:szCs w:val="22"/>
        </w:rPr>
        <w:t>甲</w:t>
      </w:r>
      <w:r w:rsidRPr="00761114">
        <w:rPr>
          <w:spacing w:val="4"/>
          <w:sz w:val="22"/>
          <w:szCs w:val="22"/>
        </w:rPr>
        <w:t>丙乙丁</w:t>
      </w:r>
    </w:p>
    <w:p w:rsidR="008E2E0D" w:rsidRPr="00761114" w:rsidRDefault="008E2E0D" w:rsidP="009B60CA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0" w:before="24" w:line="30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t>10.</w:t>
      </w:r>
      <w:r w:rsidR="00A12E1B" w:rsidRPr="00761114">
        <w:rPr>
          <w:rFonts w:ascii="Times New Roman" w:hAnsi="Times New Roman"/>
          <w:spacing w:val="4"/>
          <w:sz w:val="22"/>
        </w:rPr>
        <w:tab/>
      </w:r>
      <w:r w:rsidRPr="00761114">
        <w:rPr>
          <w:rFonts w:ascii="Times New Roman" w:hAnsi="Times New Roman"/>
          <w:spacing w:val="4"/>
          <w:sz w:val="22"/>
        </w:rPr>
        <w:t>南島語系包括約一千餘種語言，廣泛分布於印度洋和太平洋，下列哪些島嶼屬於南島語系的分布區？</w:t>
      </w:r>
    </w:p>
    <w:p w:rsidR="008E2E0D" w:rsidRPr="00761114" w:rsidRDefault="008E2E0D" w:rsidP="002E2EEA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asciiTheme="minorEastAsia" w:eastAsiaTheme="minorEastAsia" w:hAnsiTheme="minorEastAsia"/>
          <w:spacing w:val="4"/>
          <w:sz w:val="22"/>
          <w:szCs w:val="22"/>
          <w:highlight w:val="lightGray"/>
        </w:rPr>
      </w:pPr>
      <w:r w:rsidRPr="00761114">
        <w:rPr>
          <w:rFonts w:asciiTheme="minorEastAsia" w:eastAsiaTheme="minorEastAsia" w:hAnsiTheme="minorEastAsia"/>
          <w:spacing w:val="4"/>
          <w:sz w:val="22"/>
          <w:szCs w:val="22"/>
        </w:rPr>
        <w:t>甲、南美洲西北側的千里達島</w:t>
      </w:r>
      <w:r w:rsidRPr="00761114">
        <w:rPr>
          <w:rFonts w:asciiTheme="minorEastAsia" w:eastAsiaTheme="minorEastAsia" w:hAnsiTheme="minorEastAsia"/>
          <w:spacing w:val="4"/>
          <w:sz w:val="22"/>
          <w:szCs w:val="22"/>
        </w:rPr>
        <w:tab/>
        <w:t>乙、</w:t>
      </w:r>
      <w:r w:rsidRPr="00761114">
        <w:rPr>
          <w:rFonts w:asciiTheme="minorEastAsia" w:eastAsiaTheme="minorEastAsia" w:hAnsiTheme="minorEastAsia" w:hint="eastAsia"/>
          <w:spacing w:val="4"/>
          <w:sz w:val="22"/>
          <w:szCs w:val="22"/>
        </w:rPr>
        <w:t>南美洲西南方的復活節島</w:t>
      </w:r>
    </w:p>
    <w:p w:rsidR="008E2E0D" w:rsidRPr="00761114" w:rsidRDefault="008E2E0D" w:rsidP="002E2EEA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asciiTheme="minorEastAsia" w:eastAsiaTheme="minorEastAsia" w:hAnsiTheme="minorEastAsia"/>
          <w:spacing w:val="4"/>
          <w:sz w:val="22"/>
          <w:szCs w:val="22"/>
        </w:rPr>
      </w:pPr>
      <w:r w:rsidRPr="00761114">
        <w:rPr>
          <w:rFonts w:asciiTheme="minorEastAsia" w:eastAsiaTheme="minorEastAsia" w:hAnsiTheme="minorEastAsia"/>
          <w:spacing w:val="4"/>
          <w:sz w:val="22"/>
          <w:szCs w:val="22"/>
        </w:rPr>
        <w:t>丙、</w:t>
      </w:r>
      <w:r w:rsidRPr="00761114">
        <w:rPr>
          <w:rFonts w:asciiTheme="minorEastAsia" w:eastAsiaTheme="minorEastAsia" w:hAnsiTheme="minorEastAsia" w:hint="eastAsia"/>
          <w:spacing w:val="4"/>
          <w:sz w:val="22"/>
          <w:szCs w:val="22"/>
        </w:rPr>
        <w:t>非洲東南方的馬達加斯加</w:t>
      </w:r>
      <w:r w:rsidR="000B63EE">
        <w:rPr>
          <w:rFonts w:asciiTheme="minorEastAsia" w:eastAsiaTheme="minorEastAsia" w:hAnsiTheme="minorEastAsia" w:hint="eastAsia"/>
          <w:spacing w:val="4"/>
          <w:sz w:val="22"/>
          <w:szCs w:val="22"/>
        </w:rPr>
        <w:t>島</w:t>
      </w:r>
      <w:r w:rsidRPr="00761114">
        <w:rPr>
          <w:rFonts w:asciiTheme="minorEastAsia" w:eastAsiaTheme="minorEastAsia" w:hAnsiTheme="minorEastAsia"/>
          <w:spacing w:val="4"/>
          <w:sz w:val="22"/>
          <w:szCs w:val="22"/>
        </w:rPr>
        <w:tab/>
        <w:t>丁、</w:t>
      </w:r>
      <w:r w:rsidRPr="00761114">
        <w:rPr>
          <w:rFonts w:asciiTheme="minorEastAsia" w:eastAsiaTheme="minorEastAsia" w:hAnsiTheme="minorEastAsia" w:hint="eastAsia"/>
          <w:spacing w:val="4"/>
          <w:sz w:val="22"/>
          <w:szCs w:val="22"/>
        </w:rPr>
        <w:t>亞洲東南緣的民答那峨島</w:t>
      </w:r>
    </w:p>
    <w:p w:rsidR="008E2E0D" w:rsidRPr="00761114" w:rsidRDefault="008E2E0D" w:rsidP="002E2EEA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rFonts w:asciiTheme="minorEastAsia" w:eastAsiaTheme="minorEastAsia" w:hAnsiTheme="minorEastAsia"/>
          <w:spacing w:val="4"/>
          <w:sz w:val="22"/>
          <w:szCs w:val="22"/>
        </w:rPr>
      </w:pPr>
      <w:r w:rsidRPr="00761114">
        <w:rPr>
          <w:rFonts w:asciiTheme="minorEastAsia" w:eastAsiaTheme="minorEastAsia" w:hAnsiTheme="minorEastAsia" w:hint="eastAsia"/>
          <w:spacing w:val="4"/>
          <w:sz w:val="22"/>
          <w:szCs w:val="22"/>
        </w:rPr>
        <w:t>戊、澳洲東南方的塔斯馬尼亞</w:t>
      </w:r>
      <w:r w:rsidR="000B63EE">
        <w:rPr>
          <w:rFonts w:asciiTheme="minorEastAsia" w:eastAsiaTheme="minorEastAsia" w:hAnsiTheme="minorEastAsia" w:hint="eastAsia"/>
          <w:spacing w:val="4"/>
          <w:sz w:val="22"/>
          <w:szCs w:val="22"/>
        </w:rPr>
        <w:t>島</w:t>
      </w:r>
    </w:p>
    <w:p w:rsidR="008E2E0D" w:rsidRPr="00761114" w:rsidRDefault="008E2E0D" w:rsidP="002E2EEA">
      <w:pPr>
        <w:pStyle w:val="ABCD1"/>
        <w:widowControl w:val="0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(A)</w:t>
      </w:r>
      <w:r w:rsidRPr="00761114">
        <w:rPr>
          <w:spacing w:val="4"/>
          <w:sz w:val="22"/>
          <w:szCs w:val="22"/>
        </w:rPr>
        <w:t>甲乙丙</w:t>
      </w:r>
      <w:r w:rsidR="00A12E1B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spacing w:val="4"/>
          <w:sz w:val="22"/>
          <w:szCs w:val="22"/>
        </w:rPr>
        <w:t>(B)</w:t>
      </w:r>
      <w:r w:rsidRPr="00761114">
        <w:rPr>
          <w:spacing w:val="4"/>
          <w:sz w:val="22"/>
          <w:szCs w:val="22"/>
        </w:rPr>
        <w:t>乙</w:t>
      </w:r>
      <w:r w:rsidRPr="00761114">
        <w:rPr>
          <w:rFonts w:hint="eastAsia"/>
          <w:spacing w:val="4"/>
          <w:sz w:val="22"/>
          <w:szCs w:val="22"/>
        </w:rPr>
        <w:t>丙</w:t>
      </w:r>
      <w:r w:rsidRPr="00761114">
        <w:rPr>
          <w:spacing w:val="4"/>
          <w:sz w:val="22"/>
          <w:szCs w:val="22"/>
        </w:rPr>
        <w:t>丁</w:t>
      </w:r>
      <w:r w:rsidR="002E2EEA">
        <w:rPr>
          <w:spacing w:val="4"/>
          <w:sz w:val="22"/>
          <w:szCs w:val="22"/>
        </w:rPr>
        <w:tab/>
      </w:r>
      <w:r w:rsidRPr="00761114">
        <w:rPr>
          <w:spacing w:val="4"/>
          <w:sz w:val="22"/>
          <w:szCs w:val="22"/>
        </w:rPr>
        <w:t>(C)</w:t>
      </w:r>
      <w:r w:rsidRPr="00761114">
        <w:rPr>
          <w:spacing w:val="4"/>
          <w:sz w:val="22"/>
          <w:szCs w:val="22"/>
        </w:rPr>
        <w:t>丙丁</w:t>
      </w:r>
      <w:r w:rsidRPr="00761114">
        <w:rPr>
          <w:rFonts w:hint="eastAsia"/>
          <w:spacing w:val="4"/>
          <w:sz w:val="22"/>
          <w:szCs w:val="22"/>
        </w:rPr>
        <w:t>戊</w:t>
      </w:r>
      <w:r w:rsidR="00A12E1B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spacing w:val="4"/>
          <w:sz w:val="22"/>
          <w:szCs w:val="22"/>
        </w:rPr>
        <w:t>(D)</w:t>
      </w:r>
      <w:r w:rsidRPr="00761114">
        <w:rPr>
          <w:rFonts w:hint="eastAsia"/>
          <w:spacing w:val="4"/>
          <w:sz w:val="22"/>
          <w:szCs w:val="22"/>
        </w:rPr>
        <w:t>甲</w:t>
      </w:r>
      <w:r w:rsidRPr="00761114">
        <w:rPr>
          <w:spacing w:val="4"/>
          <w:sz w:val="22"/>
          <w:szCs w:val="22"/>
        </w:rPr>
        <w:t>丙</w:t>
      </w:r>
      <w:r w:rsidRPr="00761114">
        <w:rPr>
          <w:rFonts w:hint="eastAsia"/>
          <w:spacing w:val="4"/>
          <w:sz w:val="22"/>
          <w:szCs w:val="22"/>
        </w:rPr>
        <w:t>戊</w:t>
      </w:r>
    </w:p>
    <w:p w:rsidR="003B1BEC" w:rsidRPr="00761114" w:rsidRDefault="008E2E0D" w:rsidP="002E2EEA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5" w:before="36" w:line="30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t>11.</w:t>
      </w:r>
      <w:r w:rsidR="00A12E1B" w:rsidRPr="00761114">
        <w:rPr>
          <w:rFonts w:ascii="Times New Roman" w:hAnsi="Times New Roman"/>
          <w:spacing w:val="4"/>
          <w:sz w:val="22"/>
        </w:rPr>
        <w:tab/>
      </w:r>
      <w:r w:rsidR="003B1BEC" w:rsidRPr="00761114">
        <w:rPr>
          <w:rFonts w:ascii="Times New Roman" w:hAnsi="Times New Roman"/>
          <w:spacing w:val="4"/>
          <w:sz w:val="22"/>
        </w:rPr>
        <w:t>下列為常用的永續發展策略，何者可提高環境負載力？</w:t>
      </w:r>
    </w:p>
    <w:p w:rsidR="003B1BEC" w:rsidRPr="00761114" w:rsidRDefault="003B1BEC" w:rsidP="002E2EEA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甲、改善農業灌溉系統</w:t>
      </w:r>
      <w:r w:rsidR="00A12E1B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乙、發展再生能源技術</w:t>
      </w:r>
    </w:p>
    <w:p w:rsidR="003B1BEC" w:rsidRPr="00761114" w:rsidRDefault="003B1BEC" w:rsidP="002E2EEA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丙、推廣人口節育政策</w:t>
      </w:r>
      <w:r w:rsidR="00A12E1B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丁、提倡在地生產與消費活動</w:t>
      </w:r>
    </w:p>
    <w:p w:rsidR="003B1BEC" w:rsidRDefault="00A12E1B" w:rsidP="002E2EEA">
      <w:pPr>
        <w:pStyle w:val="ABCD1"/>
        <w:widowControl w:val="0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(A)</w:t>
      </w:r>
      <w:r w:rsidR="003B1BEC" w:rsidRPr="00761114">
        <w:rPr>
          <w:rFonts w:hint="eastAsia"/>
          <w:spacing w:val="4"/>
          <w:sz w:val="22"/>
          <w:szCs w:val="22"/>
        </w:rPr>
        <w:t>甲乙</w:t>
      </w:r>
      <w:r w:rsidRPr="00761114">
        <w:rPr>
          <w:rFonts w:hint="eastAsia"/>
          <w:spacing w:val="4"/>
          <w:sz w:val="22"/>
          <w:szCs w:val="22"/>
        </w:rPr>
        <w:tab/>
        <w:t>(B)</w:t>
      </w:r>
      <w:r w:rsidR="003B1BEC" w:rsidRPr="00761114">
        <w:rPr>
          <w:rFonts w:hint="eastAsia"/>
          <w:spacing w:val="4"/>
          <w:sz w:val="22"/>
          <w:szCs w:val="22"/>
        </w:rPr>
        <w:t>乙丙</w:t>
      </w:r>
      <w:r w:rsidR="002E2EEA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(C)</w:t>
      </w:r>
      <w:r w:rsidR="003B1BEC" w:rsidRPr="00761114">
        <w:rPr>
          <w:rFonts w:hint="eastAsia"/>
          <w:spacing w:val="4"/>
          <w:sz w:val="22"/>
          <w:szCs w:val="22"/>
        </w:rPr>
        <w:t>丙丁</w:t>
      </w:r>
      <w:r w:rsidRPr="00761114">
        <w:rPr>
          <w:rFonts w:hint="eastAsia"/>
          <w:spacing w:val="4"/>
          <w:sz w:val="22"/>
          <w:szCs w:val="22"/>
        </w:rPr>
        <w:tab/>
        <w:t>(D)</w:t>
      </w:r>
      <w:r w:rsidR="003B1BEC" w:rsidRPr="00761114">
        <w:rPr>
          <w:rFonts w:hint="eastAsia"/>
          <w:spacing w:val="4"/>
          <w:sz w:val="22"/>
          <w:szCs w:val="22"/>
        </w:rPr>
        <w:t>甲丁</w:t>
      </w:r>
    </w:p>
    <w:p w:rsidR="00EE5050" w:rsidRPr="00761114" w:rsidRDefault="00EE5050" w:rsidP="003004C7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5" w:before="36" w:line="30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>
        <w:rPr>
          <w:rFonts w:ascii="Times New Roman" w:hAnsi="Times New Roman"/>
          <w:color w:val="000000" w:themeColor="text1"/>
          <w:spacing w:val="4"/>
          <w:sz w:val="22"/>
        </w:rPr>
        <w:t>1</w:t>
      </w:r>
      <w:r>
        <w:rPr>
          <w:rFonts w:ascii="Times New Roman" w:hAnsi="Times New Roman" w:hint="eastAsia"/>
          <w:color w:val="000000" w:themeColor="text1"/>
          <w:spacing w:val="4"/>
          <w:sz w:val="22"/>
        </w:rPr>
        <w:t>2</w:t>
      </w:r>
      <w:r w:rsidRPr="00761114">
        <w:rPr>
          <w:rFonts w:ascii="Times New Roman" w:hAnsi="Times New Roman"/>
          <w:color w:val="000000" w:themeColor="text1"/>
          <w:spacing w:val="4"/>
          <w:sz w:val="22"/>
        </w:rPr>
        <w:t>.</w:t>
      </w:r>
      <w:r w:rsidRPr="00761114">
        <w:rPr>
          <w:rFonts w:ascii="Times New Roman" w:hAnsi="Times New Roman"/>
          <w:spacing w:val="4"/>
          <w:sz w:val="22"/>
        </w:rPr>
        <w:tab/>
        <w:t>2010</w:t>
      </w:r>
      <w:r w:rsidRPr="00761114">
        <w:rPr>
          <w:rFonts w:ascii="Times New Roman" w:hAnsi="Times New Roman"/>
          <w:spacing w:val="4"/>
          <w:sz w:val="22"/>
        </w:rPr>
        <w:t>年以後，中國珠江三角洲地區的在地電子業上下游及周邊相關產業，對國外零組件進口的依賴度逐年降低，並逐漸發展出本土的供應鏈，此現象稱為「紅色供應鏈」。相較於臺灣電子業的供應鏈，此紅色供應鏈具有下列哪些優勢？</w:t>
      </w:r>
    </w:p>
    <w:p w:rsidR="00EE5050" w:rsidRPr="00761114" w:rsidRDefault="00EE5050" w:rsidP="003004C7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甲、</w:t>
      </w:r>
      <w:r w:rsidRPr="00761114">
        <w:rPr>
          <w:spacing w:val="4"/>
          <w:sz w:val="22"/>
          <w:szCs w:val="22"/>
        </w:rPr>
        <w:t>工業慣性產能效益更高</w:t>
      </w:r>
      <w:r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乙、</w:t>
      </w:r>
      <w:r w:rsidRPr="00761114">
        <w:rPr>
          <w:spacing w:val="4"/>
          <w:sz w:val="22"/>
          <w:szCs w:val="22"/>
        </w:rPr>
        <w:t>產品的製程</w:t>
      </w:r>
      <w:r w:rsidRPr="00761114">
        <w:rPr>
          <w:rFonts w:asciiTheme="minorEastAsia" w:eastAsiaTheme="minorEastAsia" w:hAnsiTheme="minorEastAsia"/>
          <w:spacing w:val="4"/>
          <w:sz w:val="22"/>
          <w:szCs w:val="22"/>
        </w:rPr>
        <w:t>效率</w:t>
      </w:r>
      <w:r w:rsidRPr="00761114">
        <w:rPr>
          <w:spacing w:val="4"/>
          <w:sz w:val="22"/>
          <w:szCs w:val="22"/>
        </w:rPr>
        <w:t>更提升</w:t>
      </w:r>
      <w:r w:rsidRPr="00761114">
        <w:rPr>
          <w:spacing w:val="4"/>
          <w:sz w:val="22"/>
          <w:szCs w:val="22"/>
        </w:rPr>
        <w:tab/>
      </w:r>
    </w:p>
    <w:p w:rsidR="00EE5050" w:rsidRPr="00761114" w:rsidRDefault="00EE5050" w:rsidP="003004C7">
      <w:pPr>
        <w:pStyle w:val="AB1"/>
        <w:widowControl w:val="0"/>
        <w:tabs>
          <w:tab w:val="clear" w:pos="4961"/>
          <w:tab w:val="left" w:pos="5040"/>
        </w:tabs>
        <w:spacing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丙、產業群聚經濟效益</w:t>
      </w:r>
      <w:r w:rsidRPr="00761114">
        <w:rPr>
          <w:spacing w:val="4"/>
          <w:sz w:val="22"/>
          <w:szCs w:val="22"/>
        </w:rPr>
        <w:t>更大</w:t>
      </w:r>
      <w:r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丁、內需市場商機潛力</w:t>
      </w:r>
      <w:r w:rsidRPr="00761114">
        <w:rPr>
          <w:spacing w:val="4"/>
          <w:sz w:val="22"/>
          <w:szCs w:val="22"/>
        </w:rPr>
        <w:t>更大</w:t>
      </w:r>
    </w:p>
    <w:p w:rsidR="00EE5050" w:rsidRPr="00761114" w:rsidRDefault="00EE5050" w:rsidP="00EE5050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戊、國際分工的效益</w:t>
      </w:r>
      <w:r w:rsidRPr="00761114">
        <w:rPr>
          <w:spacing w:val="4"/>
          <w:sz w:val="22"/>
          <w:szCs w:val="22"/>
        </w:rPr>
        <w:t>更</w:t>
      </w:r>
      <w:r w:rsidRPr="00761114">
        <w:rPr>
          <w:rFonts w:hint="eastAsia"/>
          <w:spacing w:val="4"/>
          <w:sz w:val="22"/>
          <w:szCs w:val="22"/>
        </w:rPr>
        <w:t>提升</w:t>
      </w:r>
    </w:p>
    <w:p w:rsidR="00EE5050" w:rsidRDefault="00EE5050" w:rsidP="00EE505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A</w:t>
      </w:r>
      <w:r w:rsidRPr="00761114">
        <w:rPr>
          <w:spacing w:val="4"/>
          <w:sz w:val="22"/>
          <w:szCs w:val="22"/>
        </w:rPr>
        <w:t>)</w:t>
      </w:r>
      <w:r w:rsidRPr="00761114">
        <w:rPr>
          <w:rFonts w:hint="eastAsia"/>
          <w:spacing w:val="4"/>
          <w:sz w:val="22"/>
          <w:szCs w:val="22"/>
        </w:rPr>
        <w:t>甲乙</w:t>
      </w:r>
      <w:r w:rsidRPr="00761114">
        <w:rPr>
          <w:spacing w:val="4"/>
          <w:sz w:val="22"/>
          <w:szCs w:val="22"/>
        </w:rPr>
        <w:t>丙</w:t>
      </w:r>
      <w:r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(B</w:t>
      </w:r>
      <w:r w:rsidRPr="00761114">
        <w:rPr>
          <w:spacing w:val="4"/>
          <w:sz w:val="22"/>
          <w:szCs w:val="22"/>
        </w:rPr>
        <w:t>)</w:t>
      </w:r>
      <w:r w:rsidRPr="00761114">
        <w:rPr>
          <w:spacing w:val="4"/>
          <w:sz w:val="22"/>
          <w:szCs w:val="22"/>
        </w:rPr>
        <w:t>乙</w:t>
      </w:r>
      <w:r w:rsidRPr="00761114">
        <w:rPr>
          <w:rFonts w:hint="eastAsia"/>
          <w:spacing w:val="4"/>
          <w:sz w:val="22"/>
          <w:szCs w:val="22"/>
        </w:rPr>
        <w:t>丙丁</w:t>
      </w:r>
      <w:r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(C)</w:t>
      </w:r>
      <w:r w:rsidRPr="00761114">
        <w:rPr>
          <w:rFonts w:hint="eastAsia"/>
          <w:spacing w:val="4"/>
          <w:sz w:val="22"/>
          <w:szCs w:val="22"/>
        </w:rPr>
        <w:t>丙丁戊</w:t>
      </w:r>
      <w:r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(D</w:t>
      </w:r>
      <w:r w:rsidRPr="00761114">
        <w:rPr>
          <w:spacing w:val="4"/>
          <w:sz w:val="22"/>
          <w:szCs w:val="22"/>
        </w:rPr>
        <w:t>)</w:t>
      </w:r>
      <w:r w:rsidRPr="00761114">
        <w:rPr>
          <w:rFonts w:hint="eastAsia"/>
          <w:spacing w:val="4"/>
          <w:sz w:val="22"/>
          <w:szCs w:val="22"/>
        </w:rPr>
        <w:t>甲乙戊</w:t>
      </w:r>
    </w:p>
    <w:p w:rsidR="00EE5050" w:rsidRPr="00761114" w:rsidRDefault="00EE5050" w:rsidP="00EE5050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2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>
        <w:rPr>
          <w:rFonts w:ascii="Times New Roman" w:hAnsi="Times New Roman" w:hint="eastAsia"/>
          <w:spacing w:val="4"/>
          <w:sz w:val="22"/>
        </w:rPr>
        <w:lastRenderedPageBreak/>
        <w:t>13</w:t>
      </w:r>
      <w:r w:rsidRPr="000D2899">
        <w:rPr>
          <w:rFonts w:ascii="Times New Roman" w:hAnsi="Times New Roman"/>
          <w:spacing w:val="4"/>
          <w:sz w:val="22"/>
        </w:rPr>
        <w:t>.</w:t>
      </w:r>
      <w:r>
        <w:rPr>
          <w:spacing w:val="4"/>
          <w:sz w:val="22"/>
        </w:rPr>
        <w:tab/>
      </w:r>
      <w:r w:rsidRPr="00761114">
        <w:rPr>
          <w:spacing w:val="4"/>
          <w:sz w:val="22"/>
        </w:rPr>
        <w:t>某年日本六大電子零件廠因美國蘋果手機的零件需求減少，以致該年的出口訂單縮減；隔年蘋果公司推出新款手機，零件需求增加，以致訂單大增。</w:t>
      </w:r>
      <w:r>
        <w:rPr>
          <w:rFonts w:hint="eastAsia"/>
          <w:spacing w:val="4"/>
          <w:sz w:val="22"/>
        </w:rPr>
        <w:t>上述</w:t>
      </w:r>
      <w:r w:rsidRPr="00761114">
        <w:rPr>
          <w:rFonts w:ascii="Times New Roman" w:hAnsi="Times New Roman"/>
          <w:spacing w:val="4"/>
          <w:sz w:val="22"/>
        </w:rPr>
        <w:t>日本六大電子零件廠與蘋果公司的產業合作關係，具有下列哪項特質？</w:t>
      </w:r>
    </w:p>
    <w:p w:rsidR="00EE5050" w:rsidRDefault="00EE5050" w:rsidP="00EE5050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(A)</w:t>
      </w:r>
      <w:r w:rsidRPr="00761114">
        <w:rPr>
          <w:spacing w:val="4"/>
          <w:sz w:val="22"/>
        </w:rPr>
        <w:t>聚集經濟</w:t>
      </w:r>
      <w:r w:rsidRPr="00761114">
        <w:rPr>
          <w:spacing w:val="4"/>
          <w:sz w:val="22"/>
        </w:rPr>
        <w:tab/>
        <w:t>(B)</w:t>
      </w:r>
      <w:r w:rsidRPr="00761114">
        <w:rPr>
          <w:spacing w:val="4"/>
          <w:sz w:val="22"/>
        </w:rPr>
        <w:t>工業慣性</w:t>
      </w:r>
    </w:p>
    <w:p w:rsidR="00EE5050" w:rsidRDefault="00EE5050" w:rsidP="00EE5050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(C)</w:t>
      </w:r>
      <w:r w:rsidRPr="00761114">
        <w:rPr>
          <w:spacing w:val="4"/>
          <w:sz w:val="22"/>
        </w:rPr>
        <w:t>區位擴散</w:t>
      </w:r>
      <w:r w:rsidRPr="00761114">
        <w:rPr>
          <w:spacing w:val="4"/>
          <w:sz w:val="22"/>
        </w:rPr>
        <w:tab/>
        <w:t>(D)</w:t>
      </w:r>
      <w:r w:rsidRPr="00761114">
        <w:rPr>
          <w:spacing w:val="4"/>
          <w:sz w:val="22"/>
        </w:rPr>
        <w:t>空間分工鏈</w:t>
      </w:r>
    </w:p>
    <w:p w:rsidR="00AD1472" w:rsidRPr="00761114" w:rsidRDefault="008E2E0D" w:rsidP="00810A96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spacing w:val="4"/>
          <w:sz w:val="22"/>
        </w:rPr>
      </w:pPr>
      <w:r w:rsidRPr="00761114">
        <w:rPr>
          <w:rFonts w:ascii="Times New Roman" w:hAnsi="Times New Roman"/>
          <w:color w:val="000000" w:themeColor="text1"/>
          <w:spacing w:val="4"/>
          <w:sz w:val="22"/>
        </w:rPr>
        <w:t>14</w:t>
      </w:r>
      <w:r w:rsidR="00AD1472" w:rsidRPr="00761114">
        <w:rPr>
          <w:rFonts w:ascii="Times New Roman" w:hAnsi="Times New Roman"/>
          <w:color w:val="000000" w:themeColor="text1"/>
          <w:spacing w:val="4"/>
          <w:sz w:val="22"/>
        </w:rPr>
        <w:t>.</w:t>
      </w:r>
      <w:r w:rsidR="00AD1472" w:rsidRPr="00761114">
        <w:rPr>
          <w:rFonts w:hint="eastAsia"/>
          <w:spacing w:val="4"/>
          <w:sz w:val="22"/>
        </w:rPr>
        <w:tab/>
      </w:r>
      <w:r w:rsidR="00AD1472" w:rsidRPr="00761114">
        <w:rPr>
          <w:rFonts w:hint="eastAsia"/>
          <w:spacing w:val="4"/>
          <w:sz w:val="22"/>
        </w:rPr>
        <w:t>南海的許多珊瑚礁島嶼，在</w:t>
      </w:r>
      <w:r w:rsidR="00AD1472" w:rsidRPr="00761114">
        <w:rPr>
          <w:spacing w:val="4"/>
          <w:sz w:val="22"/>
        </w:rPr>
        <w:t>主權</w:t>
      </w:r>
      <w:r w:rsidR="00AD1472" w:rsidRPr="00761114">
        <w:rPr>
          <w:rFonts w:hint="eastAsia"/>
          <w:spacing w:val="4"/>
          <w:sz w:val="22"/>
        </w:rPr>
        <w:t>歸屬問題上時有爭議，</w:t>
      </w:r>
      <w:r w:rsidR="00AD1472" w:rsidRPr="00761114">
        <w:rPr>
          <w:spacing w:val="4"/>
          <w:sz w:val="22"/>
        </w:rPr>
        <w:t>如</w:t>
      </w:r>
      <w:r w:rsidR="00AD1472" w:rsidRPr="00761114">
        <w:rPr>
          <w:rFonts w:hint="eastAsia"/>
          <w:spacing w:val="4"/>
          <w:sz w:val="22"/>
        </w:rPr>
        <w:t>臺灣、中國、汶萊、馬來西亞、菲律賓和越南等國家，都宣稱對南海諸島或部分島嶼擁有主權。各國</w:t>
      </w:r>
      <w:r w:rsidR="00AD1472" w:rsidRPr="00761114">
        <w:rPr>
          <w:spacing w:val="4"/>
          <w:sz w:val="22"/>
        </w:rPr>
        <w:t>在</w:t>
      </w:r>
      <w:r w:rsidR="00725145" w:rsidRPr="00761114">
        <w:rPr>
          <w:spacing w:val="4"/>
          <w:sz w:val="22"/>
        </w:rPr>
        <w:t>這片海域</w:t>
      </w:r>
      <w:r w:rsidR="00AD1472" w:rsidRPr="00761114">
        <w:rPr>
          <w:rFonts w:hint="eastAsia"/>
          <w:spacing w:val="4"/>
          <w:sz w:val="22"/>
        </w:rPr>
        <w:t>爭搶的</w:t>
      </w:r>
      <w:r w:rsidR="00AD1472" w:rsidRPr="00761114">
        <w:rPr>
          <w:spacing w:val="4"/>
          <w:sz w:val="22"/>
        </w:rPr>
        <w:t>利益</w:t>
      </w:r>
      <w:r w:rsidR="00AD1472" w:rsidRPr="00761114">
        <w:rPr>
          <w:rFonts w:hint="eastAsia"/>
          <w:spacing w:val="4"/>
          <w:sz w:val="22"/>
        </w:rPr>
        <w:t>主要是下列</w:t>
      </w:r>
      <w:r w:rsidR="00AD1472" w:rsidRPr="00761114">
        <w:rPr>
          <w:spacing w:val="4"/>
          <w:sz w:val="22"/>
        </w:rPr>
        <w:t>何者</w:t>
      </w:r>
      <w:r w:rsidR="00AD1472" w:rsidRPr="00761114">
        <w:rPr>
          <w:rFonts w:hint="eastAsia"/>
          <w:spacing w:val="4"/>
          <w:sz w:val="22"/>
        </w:rPr>
        <w:t>？</w:t>
      </w:r>
    </w:p>
    <w:p w:rsidR="00AD1472" w:rsidRPr="00761114" w:rsidRDefault="00AD1472" w:rsidP="00810A96">
      <w:pPr>
        <w:widowControl/>
        <w:tabs>
          <w:tab w:val="left" w:pos="2058"/>
          <w:tab w:val="left" w:pos="3948"/>
          <w:tab w:val="left" w:pos="5879"/>
          <w:tab w:val="left" w:pos="7797"/>
        </w:tabs>
        <w:adjustRightInd/>
        <w:spacing w:line="300" w:lineRule="atLeast"/>
        <w:ind w:left="357"/>
        <w:jc w:val="both"/>
        <w:textAlignment w:val="auto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甲、運輸</w:t>
      </w:r>
      <w:r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乙、觀光</w:t>
      </w:r>
      <w:r w:rsidR="00810A96"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丙、漁業</w:t>
      </w:r>
      <w:r w:rsidR="00810A96"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丁、</w:t>
      </w:r>
      <w:r w:rsidRPr="00761114">
        <w:rPr>
          <w:spacing w:val="4"/>
          <w:sz w:val="22"/>
          <w:szCs w:val="22"/>
        </w:rPr>
        <w:t>能源</w:t>
      </w:r>
      <w:r w:rsidR="00810A96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color w:val="000000" w:themeColor="text1"/>
          <w:spacing w:val="4"/>
          <w:sz w:val="22"/>
          <w:szCs w:val="22"/>
        </w:rPr>
        <w:t>戊、農業</w:t>
      </w:r>
    </w:p>
    <w:p w:rsidR="00AD1472" w:rsidRPr="00761114" w:rsidRDefault="00AD1472" w:rsidP="00810A96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(A)</w:t>
      </w:r>
      <w:r w:rsidRPr="00761114">
        <w:rPr>
          <w:rFonts w:hint="eastAsia"/>
          <w:spacing w:val="4"/>
          <w:sz w:val="22"/>
          <w:szCs w:val="22"/>
        </w:rPr>
        <w:t>甲乙丙</w:t>
      </w:r>
      <w:r w:rsidRPr="00761114">
        <w:rPr>
          <w:rFonts w:hint="eastAsia"/>
          <w:spacing w:val="4"/>
          <w:sz w:val="22"/>
          <w:szCs w:val="22"/>
        </w:rPr>
        <w:tab/>
        <w:t>(</w:t>
      </w:r>
      <w:r w:rsidRPr="00761114">
        <w:rPr>
          <w:spacing w:val="4"/>
          <w:sz w:val="22"/>
          <w:szCs w:val="22"/>
        </w:rPr>
        <w:t>B</w:t>
      </w:r>
      <w:r w:rsidRPr="00761114">
        <w:rPr>
          <w:rFonts w:hint="eastAsia"/>
          <w:spacing w:val="4"/>
          <w:sz w:val="22"/>
          <w:szCs w:val="22"/>
        </w:rPr>
        <w:t>)</w:t>
      </w:r>
      <w:r w:rsidRPr="00761114">
        <w:rPr>
          <w:spacing w:val="4"/>
          <w:sz w:val="22"/>
          <w:szCs w:val="22"/>
        </w:rPr>
        <w:t>乙</w:t>
      </w:r>
      <w:r w:rsidRPr="00761114">
        <w:rPr>
          <w:rFonts w:hint="eastAsia"/>
          <w:spacing w:val="4"/>
          <w:sz w:val="22"/>
          <w:szCs w:val="22"/>
        </w:rPr>
        <w:t>丁戊</w:t>
      </w:r>
      <w:r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(C)</w:t>
      </w:r>
      <w:r w:rsidRPr="00761114">
        <w:rPr>
          <w:rFonts w:hint="eastAsia"/>
          <w:spacing w:val="4"/>
          <w:sz w:val="22"/>
          <w:szCs w:val="22"/>
        </w:rPr>
        <w:t>甲丙</w:t>
      </w:r>
      <w:r w:rsidRPr="00761114">
        <w:rPr>
          <w:spacing w:val="4"/>
          <w:sz w:val="22"/>
          <w:szCs w:val="22"/>
        </w:rPr>
        <w:t>丁</w:t>
      </w:r>
      <w:r w:rsidR="00810A96"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</w:t>
      </w:r>
      <w:r w:rsidRPr="00761114">
        <w:rPr>
          <w:spacing w:val="4"/>
          <w:sz w:val="22"/>
          <w:szCs w:val="22"/>
        </w:rPr>
        <w:t>D</w:t>
      </w:r>
      <w:r w:rsidRPr="00761114">
        <w:rPr>
          <w:rFonts w:hint="eastAsia"/>
          <w:spacing w:val="4"/>
          <w:sz w:val="22"/>
          <w:szCs w:val="22"/>
        </w:rPr>
        <w:t>)</w:t>
      </w:r>
      <w:r w:rsidRPr="00761114">
        <w:rPr>
          <w:rFonts w:hint="eastAsia"/>
          <w:spacing w:val="4"/>
          <w:sz w:val="22"/>
          <w:szCs w:val="22"/>
        </w:rPr>
        <w:t>丙丁戊</w:t>
      </w:r>
    </w:p>
    <w:p w:rsidR="00712693" w:rsidRPr="00761114" w:rsidRDefault="008E2E0D" w:rsidP="009B60CA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2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color w:val="000000" w:themeColor="text1"/>
          <w:spacing w:val="4"/>
          <w:sz w:val="22"/>
        </w:rPr>
        <w:t>15</w:t>
      </w:r>
      <w:r w:rsidR="00712693" w:rsidRPr="00761114">
        <w:rPr>
          <w:rFonts w:ascii="Times New Roman" w:hAnsi="Times New Roman"/>
          <w:color w:val="000000" w:themeColor="text1"/>
          <w:spacing w:val="4"/>
          <w:sz w:val="22"/>
        </w:rPr>
        <w:t>.</w:t>
      </w:r>
      <w:r w:rsidR="00810A96" w:rsidRPr="00761114">
        <w:rPr>
          <w:rFonts w:ascii="Times New Roman" w:hAnsi="Times New Roman"/>
          <w:spacing w:val="4"/>
          <w:sz w:val="22"/>
        </w:rPr>
        <w:tab/>
      </w:r>
      <w:r w:rsidR="00712693" w:rsidRPr="00761114">
        <w:rPr>
          <w:rFonts w:ascii="Times New Roman" w:hAnsi="Times New Roman"/>
          <w:spacing w:val="4"/>
          <w:sz w:val="22"/>
        </w:rPr>
        <w:t>非洲的</w:t>
      </w:r>
      <w:r w:rsidR="000B63EE">
        <w:rPr>
          <w:rFonts w:ascii="Times New Roman" w:hAnsi="Times New Roman" w:hint="eastAsia"/>
          <w:spacing w:val="4"/>
          <w:sz w:val="22"/>
        </w:rPr>
        <w:t>氣</w:t>
      </w:r>
      <w:r w:rsidR="00712693" w:rsidRPr="00761114">
        <w:rPr>
          <w:rFonts w:ascii="Times New Roman" w:hAnsi="Times New Roman"/>
          <w:spacing w:val="4"/>
          <w:sz w:val="22"/>
        </w:rPr>
        <w:t>候以赤道為中心大致南北對稱，加上地形起伏，呈現</w:t>
      </w:r>
      <w:r w:rsidR="009268A1" w:rsidRPr="00761114">
        <w:rPr>
          <w:rFonts w:ascii="Times New Roman" w:hAnsi="Times New Roman"/>
          <w:spacing w:val="4"/>
          <w:sz w:val="22"/>
        </w:rPr>
        <w:t>多元的</w:t>
      </w:r>
      <w:r w:rsidR="00712693" w:rsidRPr="00761114">
        <w:rPr>
          <w:rFonts w:ascii="Times New Roman" w:hAnsi="Times New Roman"/>
          <w:spacing w:val="4"/>
          <w:sz w:val="22"/>
        </w:rPr>
        <w:t>自然景觀帶</w:t>
      </w:r>
      <w:r w:rsidR="009268A1" w:rsidRPr="00761114">
        <w:rPr>
          <w:rFonts w:ascii="Times New Roman" w:hAnsi="Times New Roman"/>
          <w:spacing w:val="4"/>
          <w:sz w:val="22"/>
        </w:rPr>
        <w:t>分布</w:t>
      </w:r>
      <w:r w:rsidR="005457A7">
        <w:rPr>
          <w:rFonts w:ascii="Times New Roman" w:hAnsi="Times New Roman"/>
          <w:spacing w:val="4"/>
          <w:sz w:val="22"/>
        </w:rPr>
        <w:t>。</w:t>
      </w:r>
      <w:r w:rsidR="00725145" w:rsidRPr="00761114">
        <w:rPr>
          <w:rFonts w:ascii="Times New Roman" w:hAnsi="Times New Roman"/>
          <w:spacing w:val="4"/>
          <w:sz w:val="22"/>
        </w:rPr>
        <w:t>該大</w:t>
      </w:r>
      <w:r w:rsidR="00712693" w:rsidRPr="00761114">
        <w:rPr>
          <w:rFonts w:ascii="Times New Roman" w:hAnsi="Times New Roman"/>
          <w:spacing w:val="4"/>
          <w:sz w:val="22"/>
        </w:rPr>
        <w:t>洲下列哪個緯度的自然景觀帶最為單調？</w:t>
      </w:r>
    </w:p>
    <w:p w:rsidR="00712693" w:rsidRPr="00761114" w:rsidRDefault="00712693" w:rsidP="00810A96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(A)</w:t>
      </w:r>
      <w:r w:rsidRPr="00761114">
        <w:rPr>
          <w:rFonts w:hint="eastAsia"/>
          <w:spacing w:val="4"/>
          <w:sz w:val="22"/>
          <w:szCs w:val="22"/>
        </w:rPr>
        <w:t>北緯</w:t>
      </w:r>
      <w:r w:rsidRPr="00761114">
        <w:rPr>
          <w:rFonts w:hint="eastAsia"/>
          <w:spacing w:val="4"/>
          <w:sz w:val="22"/>
          <w:szCs w:val="22"/>
        </w:rPr>
        <w:t>25</w:t>
      </w:r>
      <w:r w:rsidRPr="00761114">
        <w:rPr>
          <w:rFonts w:hint="eastAsia"/>
          <w:spacing w:val="4"/>
          <w:sz w:val="22"/>
          <w:szCs w:val="22"/>
        </w:rPr>
        <w:t>度</w:t>
      </w:r>
      <w:r w:rsidR="00810A96"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(B)0</w:t>
      </w:r>
      <w:r w:rsidRPr="00761114">
        <w:rPr>
          <w:rFonts w:hint="eastAsia"/>
          <w:spacing w:val="4"/>
          <w:sz w:val="22"/>
          <w:szCs w:val="22"/>
        </w:rPr>
        <w:t>度</w:t>
      </w:r>
      <w:r w:rsidR="00810A96"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(C)</w:t>
      </w:r>
      <w:r w:rsidRPr="00761114">
        <w:rPr>
          <w:rFonts w:hint="eastAsia"/>
          <w:spacing w:val="4"/>
          <w:sz w:val="22"/>
          <w:szCs w:val="22"/>
        </w:rPr>
        <w:t>南緯</w:t>
      </w:r>
      <w:r w:rsidRPr="00761114">
        <w:rPr>
          <w:spacing w:val="4"/>
          <w:sz w:val="22"/>
          <w:szCs w:val="22"/>
        </w:rPr>
        <w:t>23.5</w:t>
      </w:r>
      <w:r w:rsidRPr="00761114">
        <w:rPr>
          <w:rFonts w:hint="eastAsia"/>
          <w:spacing w:val="4"/>
          <w:sz w:val="22"/>
          <w:szCs w:val="22"/>
        </w:rPr>
        <w:t>度</w:t>
      </w:r>
      <w:r w:rsidR="00810A96"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(D)</w:t>
      </w:r>
      <w:r w:rsidRPr="00761114">
        <w:rPr>
          <w:rFonts w:hint="eastAsia"/>
          <w:spacing w:val="4"/>
          <w:sz w:val="22"/>
          <w:szCs w:val="22"/>
        </w:rPr>
        <w:t>南緯</w:t>
      </w:r>
      <w:r w:rsidRPr="00761114">
        <w:rPr>
          <w:rFonts w:hint="eastAsia"/>
          <w:spacing w:val="4"/>
          <w:sz w:val="22"/>
          <w:szCs w:val="22"/>
        </w:rPr>
        <w:t>3</w:t>
      </w:r>
      <w:r w:rsidRPr="00761114">
        <w:rPr>
          <w:spacing w:val="4"/>
          <w:sz w:val="22"/>
          <w:szCs w:val="22"/>
        </w:rPr>
        <w:t>0</w:t>
      </w:r>
      <w:r w:rsidRPr="00761114">
        <w:rPr>
          <w:rFonts w:hint="eastAsia"/>
          <w:spacing w:val="4"/>
          <w:sz w:val="22"/>
          <w:szCs w:val="22"/>
        </w:rPr>
        <w:t>度</w:t>
      </w:r>
    </w:p>
    <w:p w:rsidR="00EE5050" w:rsidRPr="00761114" w:rsidRDefault="00EE5050" w:rsidP="00EE5050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50" w:before="120" w:afterLines="100" w:after="240" w:line="30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A3F45C7" wp14:editId="2864AAC7">
                <wp:simplePos x="0" y="0"/>
                <wp:positionH relativeFrom="column">
                  <wp:posOffset>2855595</wp:posOffset>
                </wp:positionH>
                <wp:positionV relativeFrom="paragraph">
                  <wp:posOffset>250396</wp:posOffset>
                </wp:positionV>
                <wp:extent cx="251460" cy="160981"/>
                <wp:effectExtent l="0" t="0" r="15240" b="10795"/>
                <wp:wrapNone/>
                <wp:docPr id="180" name="文字方塊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60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9F3" w:rsidRPr="00C96EF9" w:rsidRDefault="001F79F3" w:rsidP="00EE5050">
                            <w:pPr>
                              <w:spacing w:line="240" w:lineRule="atLeas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F45C7" id="文字方塊 180" o:spid="_x0000_s1144" type="#_x0000_t202" style="position:absolute;left:0;text-align:left;margin-left:224.85pt;margin-top:19.7pt;width:19.8pt;height:12.7pt;z-index:2520145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" filled="f" stroked="f" strokeweight=".5pt">
                <v:textbox inset="0,0,0,0">
                  <w:txbxContent>
                    <w:p w:rsidR="001F79F3" w:rsidRPr="00C96EF9" w:rsidRDefault="001F79F3" w:rsidP="00EE5050">
                      <w:pPr>
                        <w:spacing w:line="240" w:lineRule="atLeast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表</w:t>
                      </w:r>
                      <w:r>
                        <w:rPr>
                          <w:rFonts w:hint="eastAsia"/>
                          <w:sz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pacing w:val="4"/>
          <w:sz w:val="22"/>
        </w:rPr>
        <w:t>1</w:t>
      </w:r>
      <w:r>
        <w:rPr>
          <w:rFonts w:ascii="Times New Roman" w:hAnsi="Times New Roman" w:hint="eastAsia"/>
          <w:spacing w:val="4"/>
          <w:sz w:val="22"/>
        </w:rPr>
        <w:t>6</w:t>
      </w:r>
      <w:r w:rsidRPr="00761114">
        <w:rPr>
          <w:rFonts w:ascii="Times New Roman" w:hAnsi="Times New Roman"/>
          <w:spacing w:val="4"/>
          <w:sz w:val="22"/>
        </w:rPr>
        <w:t>.</w:t>
      </w:r>
      <w:r w:rsidRPr="00761114">
        <w:rPr>
          <w:rFonts w:ascii="Times New Roman" w:hAnsi="Times New Roman"/>
          <w:spacing w:val="4"/>
          <w:sz w:val="22"/>
        </w:rPr>
        <w:tab/>
      </w:r>
      <w:r w:rsidRPr="00761114">
        <w:rPr>
          <w:rFonts w:ascii="Times New Roman" w:hAnsi="Times New Roman"/>
          <w:spacing w:val="4"/>
          <w:sz w:val="22"/>
        </w:rPr>
        <w:t>表</w:t>
      </w:r>
      <w:r w:rsidRPr="00761114">
        <w:rPr>
          <w:rFonts w:ascii="Times New Roman" w:hAnsi="Times New Roman"/>
          <w:spacing w:val="4"/>
          <w:sz w:val="22"/>
        </w:rPr>
        <w:t>1</w:t>
      </w:r>
      <w:r w:rsidRPr="00761114">
        <w:rPr>
          <w:rFonts w:ascii="Times New Roman" w:hAnsi="Times New Roman"/>
          <w:spacing w:val="4"/>
          <w:sz w:val="22"/>
        </w:rPr>
        <w:t>中哪種日常生活行為的改變，對臺灣碳足跡與生態印跡的影響，最為合理？</w:t>
      </w:r>
    </w:p>
    <w:tbl>
      <w:tblPr>
        <w:tblW w:w="0" w:type="auto"/>
        <w:tblInd w:w="1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"/>
        <w:gridCol w:w="3887"/>
        <w:gridCol w:w="959"/>
        <w:gridCol w:w="1276"/>
      </w:tblGrid>
      <w:tr w:rsidR="00EE5050" w:rsidRPr="00926671" w:rsidTr="001F79F3">
        <w:tc>
          <w:tcPr>
            <w:tcW w:w="4336" w:type="dxa"/>
            <w:gridSpan w:val="2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生活行為</w:t>
            </w:r>
          </w:p>
        </w:tc>
        <w:tc>
          <w:tcPr>
            <w:tcW w:w="959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碳足跡</w:t>
            </w:r>
          </w:p>
        </w:tc>
        <w:tc>
          <w:tcPr>
            <w:tcW w:w="1276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生態印跡</w:t>
            </w:r>
          </w:p>
        </w:tc>
      </w:tr>
      <w:tr w:rsidR="00EE5050" w:rsidRPr="00926671" w:rsidTr="001F79F3">
        <w:tc>
          <w:tcPr>
            <w:tcW w:w="449" w:type="dxa"/>
          </w:tcPr>
          <w:p w:rsidR="00EE5050" w:rsidRPr="00761114" w:rsidRDefault="00EE5050" w:rsidP="001F79F3">
            <w:pPr>
              <w:spacing w:line="270" w:lineRule="exact"/>
              <w:rPr>
                <w:noProof/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noProof/>
                <w:spacing w:val="4"/>
                <w:sz w:val="22"/>
                <w:szCs w:val="22"/>
              </w:rPr>
              <w:t>甲</w:t>
            </w:r>
          </w:p>
        </w:tc>
        <w:tc>
          <w:tcPr>
            <w:tcW w:w="3887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rPr>
                <w:spacing w:val="4"/>
                <w:sz w:val="22"/>
                <w:szCs w:val="22"/>
              </w:rPr>
            </w:pPr>
            <w:r w:rsidRPr="00761114">
              <w:rPr>
                <w:noProof/>
                <w:spacing w:val="4"/>
                <w:sz w:val="22"/>
                <w:szCs w:val="22"/>
              </w:rPr>
              <w:t>吃臺灣土雞</w:t>
            </w:r>
            <w:r w:rsidRPr="00761114">
              <w:rPr>
                <w:noProof/>
                <w:spacing w:val="4"/>
                <w:sz w:val="22"/>
                <w:szCs w:val="22"/>
              </w:rPr>
              <w:sym w:font="Wingdings" w:char="F0E0"/>
            </w:r>
            <w:r w:rsidRPr="00761114">
              <w:rPr>
                <w:noProof/>
                <w:spacing w:val="4"/>
                <w:sz w:val="22"/>
                <w:szCs w:val="22"/>
              </w:rPr>
              <w:t>吃澳洲牛肉</w:t>
            </w:r>
          </w:p>
        </w:tc>
        <w:tc>
          <w:tcPr>
            <w:tcW w:w="959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增加</w:t>
            </w:r>
          </w:p>
        </w:tc>
        <w:tc>
          <w:tcPr>
            <w:tcW w:w="1276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增加</w:t>
            </w:r>
          </w:p>
        </w:tc>
      </w:tr>
      <w:tr w:rsidR="00EE5050" w:rsidRPr="00926671" w:rsidTr="001F79F3">
        <w:tc>
          <w:tcPr>
            <w:tcW w:w="449" w:type="dxa"/>
          </w:tcPr>
          <w:p w:rsidR="00EE5050" w:rsidRPr="00761114" w:rsidRDefault="00EE5050" w:rsidP="001F79F3">
            <w:pPr>
              <w:spacing w:line="270" w:lineRule="exact"/>
              <w:rPr>
                <w:noProof/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noProof/>
                <w:spacing w:val="4"/>
                <w:sz w:val="22"/>
                <w:szCs w:val="22"/>
              </w:rPr>
              <w:t>乙</w:t>
            </w:r>
          </w:p>
        </w:tc>
        <w:tc>
          <w:tcPr>
            <w:tcW w:w="3887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rPr>
                <w:spacing w:val="4"/>
                <w:sz w:val="22"/>
                <w:szCs w:val="22"/>
              </w:rPr>
            </w:pPr>
            <w:r w:rsidRPr="00761114">
              <w:rPr>
                <w:noProof/>
                <w:spacing w:val="4"/>
                <w:sz w:val="22"/>
                <w:szCs w:val="22"/>
              </w:rPr>
              <w:t>穿外國平價</w:t>
            </w:r>
            <w:r w:rsidRPr="00761114">
              <w:rPr>
                <w:spacing w:val="4"/>
                <w:sz w:val="22"/>
                <w:szCs w:val="22"/>
              </w:rPr>
              <w:t>服飾</w:t>
            </w:r>
            <w:r w:rsidRPr="00761114">
              <w:rPr>
                <w:noProof/>
                <w:spacing w:val="4"/>
                <w:sz w:val="22"/>
                <w:szCs w:val="22"/>
              </w:rPr>
              <w:sym w:font="Wingdings" w:char="F0E0"/>
            </w:r>
            <w:r w:rsidRPr="00761114">
              <w:rPr>
                <w:noProof/>
                <w:spacing w:val="4"/>
                <w:sz w:val="22"/>
                <w:szCs w:val="22"/>
              </w:rPr>
              <w:t>穿</w:t>
            </w:r>
            <w:r w:rsidRPr="00761114">
              <w:rPr>
                <w:spacing w:val="4"/>
                <w:sz w:val="22"/>
                <w:szCs w:val="22"/>
              </w:rPr>
              <w:t>臺灣製高級服飾</w:t>
            </w:r>
          </w:p>
        </w:tc>
        <w:tc>
          <w:tcPr>
            <w:tcW w:w="959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增加</w:t>
            </w:r>
          </w:p>
        </w:tc>
        <w:tc>
          <w:tcPr>
            <w:tcW w:w="1276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減少</w:t>
            </w:r>
          </w:p>
        </w:tc>
      </w:tr>
      <w:tr w:rsidR="00EE5050" w:rsidRPr="00926671" w:rsidTr="001F79F3">
        <w:tc>
          <w:tcPr>
            <w:tcW w:w="449" w:type="dxa"/>
          </w:tcPr>
          <w:p w:rsidR="00EE5050" w:rsidRPr="00761114" w:rsidRDefault="00EE5050" w:rsidP="001F79F3">
            <w:pPr>
              <w:spacing w:line="270" w:lineRule="exact"/>
              <w:rPr>
                <w:noProof/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noProof/>
                <w:spacing w:val="4"/>
                <w:sz w:val="22"/>
                <w:szCs w:val="22"/>
              </w:rPr>
              <w:t>丙</w:t>
            </w:r>
          </w:p>
        </w:tc>
        <w:tc>
          <w:tcPr>
            <w:tcW w:w="3887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rPr>
                <w:spacing w:val="4"/>
                <w:sz w:val="22"/>
                <w:szCs w:val="22"/>
              </w:rPr>
            </w:pPr>
            <w:r w:rsidRPr="00761114">
              <w:rPr>
                <w:noProof/>
                <w:spacing w:val="4"/>
                <w:sz w:val="22"/>
                <w:szCs w:val="22"/>
              </w:rPr>
              <w:t>使用臺灣紅磚</w:t>
            </w:r>
            <w:r w:rsidRPr="00761114">
              <w:rPr>
                <w:noProof/>
                <w:spacing w:val="4"/>
                <w:sz w:val="22"/>
                <w:szCs w:val="22"/>
              </w:rPr>
              <w:sym w:font="Wingdings" w:char="F0E0"/>
            </w:r>
            <w:r w:rsidRPr="00761114">
              <w:rPr>
                <w:noProof/>
                <w:spacing w:val="4"/>
                <w:sz w:val="22"/>
                <w:szCs w:val="22"/>
              </w:rPr>
              <w:t>使用義大利大理石</w:t>
            </w:r>
          </w:p>
        </w:tc>
        <w:tc>
          <w:tcPr>
            <w:tcW w:w="959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減少</w:t>
            </w:r>
          </w:p>
        </w:tc>
        <w:tc>
          <w:tcPr>
            <w:tcW w:w="1276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增加</w:t>
            </w:r>
          </w:p>
        </w:tc>
      </w:tr>
      <w:tr w:rsidR="00EE5050" w:rsidRPr="00926671" w:rsidTr="001F79F3">
        <w:tc>
          <w:tcPr>
            <w:tcW w:w="449" w:type="dxa"/>
          </w:tcPr>
          <w:p w:rsidR="00EE5050" w:rsidRPr="00761114" w:rsidRDefault="00EE5050" w:rsidP="001F79F3">
            <w:pPr>
              <w:spacing w:line="270" w:lineRule="exact"/>
              <w:rPr>
                <w:noProof/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noProof/>
                <w:spacing w:val="4"/>
                <w:sz w:val="22"/>
                <w:szCs w:val="22"/>
              </w:rPr>
              <w:t>丁</w:t>
            </w:r>
          </w:p>
        </w:tc>
        <w:tc>
          <w:tcPr>
            <w:tcW w:w="3887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rPr>
                <w:spacing w:val="4"/>
                <w:sz w:val="22"/>
                <w:szCs w:val="22"/>
              </w:rPr>
            </w:pPr>
            <w:r w:rsidRPr="00761114">
              <w:rPr>
                <w:noProof/>
                <w:spacing w:val="4"/>
                <w:sz w:val="22"/>
                <w:szCs w:val="22"/>
              </w:rPr>
              <w:t>騎腳踏車</w:t>
            </w:r>
            <w:r w:rsidRPr="00761114">
              <w:rPr>
                <w:noProof/>
                <w:spacing w:val="4"/>
                <w:sz w:val="22"/>
                <w:szCs w:val="22"/>
              </w:rPr>
              <w:sym w:font="Wingdings" w:char="F0E0"/>
            </w:r>
            <w:r w:rsidRPr="00761114">
              <w:rPr>
                <w:noProof/>
                <w:spacing w:val="4"/>
                <w:sz w:val="22"/>
                <w:szCs w:val="22"/>
              </w:rPr>
              <w:t>駕駛轎車</w:t>
            </w:r>
          </w:p>
        </w:tc>
        <w:tc>
          <w:tcPr>
            <w:tcW w:w="959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減少</w:t>
            </w:r>
          </w:p>
        </w:tc>
        <w:tc>
          <w:tcPr>
            <w:tcW w:w="1276" w:type="dxa"/>
            <w:shd w:val="clear" w:color="auto" w:fill="auto"/>
          </w:tcPr>
          <w:p w:rsidR="00EE5050" w:rsidRPr="00761114" w:rsidRDefault="00EE5050" w:rsidP="001F79F3">
            <w:pPr>
              <w:spacing w:line="27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rFonts w:hint="eastAsia"/>
                <w:spacing w:val="4"/>
                <w:sz w:val="22"/>
                <w:szCs w:val="22"/>
              </w:rPr>
              <w:t>減少</w:t>
            </w:r>
          </w:p>
        </w:tc>
      </w:tr>
    </w:tbl>
    <w:p w:rsidR="00EE5050" w:rsidRPr="00761114" w:rsidRDefault="00EE5050" w:rsidP="00EE5050">
      <w:pPr>
        <w:pStyle w:val="ABCD1"/>
        <w:widowControl w:val="0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30" w:before="72" w:line="28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(A</w:t>
      </w:r>
      <w:r w:rsidRPr="00761114">
        <w:rPr>
          <w:spacing w:val="4"/>
          <w:sz w:val="22"/>
          <w:szCs w:val="22"/>
        </w:rPr>
        <w:t>)</w:t>
      </w:r>
      <w:r w:rsidRPr="00761114">
        <w:rPr>
          <w:spacing w:val="4"/>
          <w:sz w:val="22"/>
          <w:szCs w:val="22"/>
        </w:rPr>
        <w:t>甲</w:t>
      </w:r>
      <w:r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(B)</w:t>
      </w:r>
      <w:r w:rsidRPr="00761114">
        <w:rPr>
          <w:spacing w:val="4"/>
          <w:sz w:val="22"/>
          <w:szCs w:val="22"/>
        </w:rPr>
        <w:t>乙</w:t>
      </w:r>
      <w:r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(C</w:t>
      </w:r>
      <w:r w:rsidRPr="00761114">
        <w:rPr>
          <w:spacing w:val="4"/>
          <w:sz w:val="22"/>
          <w:szCs w:val="22"/>
        </w:rPr>
        <w:t>)</w:t>
      </w:r>
      <w:r w:rsidRPr="00761114">
        <w:rPr>
          <w:spacing w:val="4"/>
          <w:sz w:val="22"/>
          <w:szCs w:val="22"/>
        </w:rPr>
        <w:t>丙</w:t>
      </w:r>
      <w:r w:rsidRPr="00761114">
        <w:rPr>
          <w:rFonts w:hint="eastAsia"/>
          <w:spacing w:val="4"/>
          <w:sz w:val="22"/>
          <w:szCs w:val="22"/>
        </w:rPr>
        <w:tab/>
      </w: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D</w:t>
      </w:r>
      <w:r w:rsidRPr="00761114">
        <w:rPr>
          <w:spacing w:val="4"/>
          <w:sz w:val="22"/>
          <w:szCs w:val="22"/>
        </w:rPr>
        <w:t>)</w:t>
      </w:r>
      <w:r w:rsidRPr="00761114">
        <w:rPr>
          <w:spacing w:val="4"/>
          <w:sz w:val="22"/>
          <w:szCs w:val="22"/>
        </w:rPr>
        <w:t>丁</w:t>
      </w:r>
    </w:p>
    <w:p w:rsidR="00A45059" w:rsidRPr="000D2899" w:rsidRDefault="00A45059" w:rsidP="009B60CA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2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>
        <w:rPr>
          <w:rFonts w:ascii="Times New Roman" w:hAnsi="Times New Roman" w:hint="eastAsia"/>
          <w:color w:val="000000" w:themeColor="text1"/>
          <w:spacing w:val="4"/>
          <w:sz w:val="22"/>
        </w:rPr>
        <w:t>17</w:t>
      </w:r>
      <w:r w:rsidRPr="00761114">
        <w:rPr>
          <w:rFonts w:ascii="Times New Roman" w:hAnsi="Times New Roman"/>
          <w:color w:val="000000" w:themeColor="text1"/>
          <w:spacing w:val="4"/>
          <w:sz w:val="22"/>
        </w:rPr>
        <w:t>.</w:t>
      </w:r>
      <w:r w:rsidRPr="00761114">
        <w:rPr>
          <w:rFonts w:ascii="Times New Roman" w:hAnsi="Times New Roman"/>
          <w:spacing w:val="4"/>
          <w:sz w:val="22"/>
        </w:rPr>
        <w:tab/>
      </w:r>
      <w:r w:rsidRPr="000D2899">
        <w:rPr>
          <w:rFonts w:ascii="Times New Roman" w:hAnsi="Times New Roman" w:hint="eastAsia"/>
          <w:spacing w:val="4"/>
          <w:sz w:val="22"/>
        </w:rPr>
        <w:t>某傳染病發病範圍在第一階段的中心點</w:t>
      </w:r>
      <w:r w:rsidR="001E3082">
        <w:rPr>
          <w:rFonts w:ascii="Times New Roman" w:hAnsi="Times New Roman" w:hint="eastAsia"/>
          <w:spacing w:val="4"/>
          <w:sz w:val="22"/>
        </w:rPr>
        <w:t>坐</w:t>
      </w:r>
      <w:r w:rsidRPr="000D2899">
        <w:rPr>
          <w:rFonts w:ascii="Times New Roman" w:hAnsi="Times New Roman" w:hint="eastAsia"/>
          <w:spacing w:val="4"/>
          <w:sz w:val="22"/>
        </w:rPr>
        <w:t>標為</w:t>
      </w:r>
      <w:r>
        <w:rPr>
          <w:rFonts w:ascii="Times New Roman" w:hAnsi="Times New Roman" w:hint="eastAsia"/>
          <w:spacing w:val="4"/>
          <w:sz w:val="22"/>
        </w:rPr>
        <w:t>TM2</w:t>
      </w:r>
      <w:r>
        <w:rPr>
          <w:rFonts w:ascii="Times New Roman" w:hAnsi="Times New Roman" w:hint="eastAsia"/>
          <w:spacing w:val="4"/>
          <w:sz w:val="22"/>
        </w:rPr>
        <w:t>（</w:t>
      </w:r>
      <w:r>
        <w:rPr>
          <w:rFonts w:ascii="Times New Roman" w:hAnsi="Times New Roman" w:hint="eastAsia"/>
          <w:spacing w:val="4"/>
          <w:sz w:val="22"/>
        </w:rPr>
        <w:t>252000, 3245000</w:t>
      </w:r>
      <w:r>
        <w:rPr>
          <w:rFonts w:ascii="Times New Roman" w:hAnsi="Times New Roman" w:hint="eastAsia"/>
          <w:spacing w:val="4"/>
          <w:sz w:val="22"/>
        </w:rPr>
        <w:t>）</w:t>
      </w:r>
      <w:r w:rsidRPr="000D2899">
        <w:rPr>
          <w:rFonts w:ascii="Times New Roman" w:hAnsi="Times New Roman" w:hint="eastAsia"/>
          <w:spacing w:val="4"/>
          <w:sz w:val="22"/>
        </w:rPr>
        <w:t>，涵蓋半徑為</w:t>
      </w:r>
      <w:r w:rsidRPr="000D2899">
        <w:rPr>
          <w:rFonts w:ascii="Times New Roman" w:hAnsi="Times New Roman" w:hint="eastAsia"/>
          <w:spacing w:val="4"/>
          <w:sz w:val="22"/>
        </w:rPr>
        <w:t>3,000</w:t>
      </w:r>
      <w:r w:rsidR="007D0950">
        <w:rPr>
          <w:rFonts w:ascii="Times New Roman" w:hAnsi="Times New Roman" w:hint="eastAsia"/>
          <w:spacing w:val="4"/>
          <w:sz w:val="22"/>
        </w:rPr>
        <w:t>公尺；</w:t>
      </w:r>
      <w:r w:rsidR="001E3082">
        <w:rPr>
          <w:rFonts w:ascii="Times New Roman" w:hAnsi="Times New Roman" w:hint="eastAsia"/>
          <w:spacing w:val="4"/>
          <w:sz w:val="22"/>
        </w:rPr>
        <w:t>第二階段的中心點坐</w:t>
      </w:r>
      <w:r w:rsidRPr="000D2899">
        <w:rPr>
          <w:rFonts w:ascii="Times New Roman" w:hAnsi="Times New Roman" w:hint="eastAsia"/>
          <w:spacing w:val="4"/>
          <w:sz w:val="22"/>
        </w:rPr>
        <w:t>標為</w:t>
      </w:r>
      <w:r>
        <w:rPr>
          <w:rFonts w:ascii="Times New Roman" w:hAnsi="Times New Roman" w:hint="eastAsia"/>
          <w:spacing w:val="4"/>
          <w:sz w:val="22"/>
        </w:rPr>
        <w:t>TM2</w:t>
      </w:r>
      <w:r>
        <w:rPr>
          <w:rFonts w:ascii="Times New Roman" w:hAnsi="Times New Roman" w:hint="eastAsia"/>
          <w:spacing w:val="4"/>
          <w:sz w:val="22"/>
        </w:rPr>
        <w:t>（</w:t>
      </w:r>
      <w:r>
        <w:rPr>
          <w:rFonts w:ascii="Times New Roman" w:hAnsi="Times New Roman" w:hint="eastAsia"/>
          <w:spacing w:val="4"/>
          <w:sz w:val="22"/>
        </w:rPr>
        <w:t>254000, 3246000</w:t>
      </w:r>
      <w:r>
        <w:rPr>
          <w:rFonts w:ascii="Times New Roman" w:hAnsi="Times New Roman" w:hint="eastAsia"/>
          <w:spacing w:val="4"/>
          <w:sz w:val="22"/>
        </w:rPr>
        <w:t>）</w:t>
      </w:r>
      <w:r w:rsidRPr="000D2899">
        <w:rPr>
          <w:rFonts w:ascii="Times New Roman" w:hAnsi="Times New Roman" w:hint="eastAsia"/>
          <w:spacing w:val="4"/>
          <w:sz w:val="22"/>
        </w:rPr>
        <w:t>，涵蓋半徑為</w:t>
      </w:r>
      <w:r w:rsidRPr="000D2899">
        <w:rPr>
          <w:rFonts w:ascii="Times New Roman" w:hAnsi="Times New Roman" w:hint="eastAsia"/>
          <w:spacing w:val="4"/>
          <w:sz w:val="22"/>
        </w:rPr>
        <w:t>4,000</w:t>
      </w:r>
      <w:r w:rsidR="005457A7">
        <w:rPr>
          <w:rFonts w:ascii="Times New Roman" w:hAnsi="Times New Roman" w:hint="eastAsia"/>
          <w:spacing w:val="4"/>
          <w:sz w:val="22"/>
        </w:rPr>
        <w:t>公尺；</w:t>
      </w:r>
      <w:r w:rsidRPr="000D2899">
        <w:rPr>
          <w:rFonts w:ascii="Times New Roman" w:hAnsi="Times New Roman" w:hint="eastAsia"/>
          <w:spacing w:val="4"/>
          <w:sz w:val="22"/>
        </w:rPr>
        <w:t>第三階段的中心點</w:t>
      </w:r>
      <w:r w:rsidR="001E3082">
        <w:rPr>
          <w:rFonts w:ascii="Times New Roman" w:hAnsi="Times New Roman" w:hint="eastAsia"/>
          <w:spacing w:val="4"/>
          <w:sz w:val="22"/>
        </w:rPr>
        <w:t>坐</w:t>
      </w:r>
      <w:r w:rsidRPr="000D2899">
        <w:rPr>
          <w:rFonts w:ascii="Times New Roman" w:hAnsi="Times New Roman" w:hint="eastAsia"/>
          <w:spacing w:val="4"/>
          <w:sz w:val="22"/>
        </w:rPr>
        <w:t>標為</w:t>
      </w:r>
      <w:r w:rsidRPr="000D2899">
        <w:rPr>
          <w:rFonts w:ascii="Times New Roman" w:hAnsi="Times New Roman" w:hint="eastAsia"/>
          <w:spacing w:val="4"/>
          <w:sz w:val="22"/>
        </w:rPr>
        <w:t>TM2</w:t>
      </w:r>
      <w:r>
        <w:rPr>
          <w:rFonts w:ascii="Times New Roman" w:hAnsi="Times New Roman" w:hint="eastAsia"/>
          <w:spacing w:val="4"/>
          <w:sz w:val="22"/>
        </w:rPr>
        <w:t>（</w:t>
      </w:r>
      <w:r w:rsidRPr="000D2899">
        <w:rPr>
          <w:rFonts w:ascii="Times New Roman" w:hAnsi="Times New Roman" w:hint="eastAsia"/>
          <w:spacing w:val="4"/>
          <w:sz w:val="22"/>
        </w:rPr>
        <w:t>255000, 3249000</w:t>
      </w:r>
      <w:r>
        <w:rPr>
          <w:rFonts w:ascii="Times New Roman" w:hAnsi="Times New Roman" w:hint="eastAsia"/>
          <w:spacing w:val="4"/>
          <w:sz w:val="22"/>
        </w:rPr>
        <w:t>）</w:t>
      </w:r>
      <w:r w:rsidRPr="000D2899">
        <w:rPr>
          <w:rFonts w:ascii="Times New Roman" w:hAnsi="Times New Roman" w:hint="eastAsia"/>
          <w:spacing w:val="4"/>
          <w:sz w:val="22"/>
        </w:rPr>
        <w:t>，涵蓋半徑為</w:t>
      </w:r>
      <w:r w:rsidRPr="000D2899">
        <w:rPr>
          <w:rFonts w:ascii="Times New Roman" w:hAnsi="Times New Roman" w:hint="eastAsia"/>
          <w:spacing w:val="4"/>
          <w:sz w:val="22"/>
        </w:rPr>
        <w:t>6,000</w:t>
      </w:r>
      <w:r w:rsidR="005457A7">
        <w:rPr>
          <w:rFonts w:ascii="Times New Roman" w:hAnsi="Times New Roman" w:hint="eastAsia"/>
          <w:spacing w:val="4"/>
          <w:sz w:val="22"/>
        </w:rPr>
        <w:t>公尺。</w:t>
      </w:r>
      <w:r w:rsidRPr="000D2899">
        <w:rPr>
          <w:rFonts w:ascii="Times New Roman" w:hAnsi="Times New Roman" w:hint="eastAsia"/>
          <w:spacing w:val="4"/>
          <w:sz w:val="22"/>
        </w:rPr>
        <w:t>此傳染病</w:t>
      </w:r>
      <w:r w:rsidR="000B63EE">
        <w:rPr>
          <w:rFonts w:ascii="Times New Roman" w:hAnsi="Times New Roman" w:hint="eastAsia"/>
          <w:spacing w:val="4"/>
          <w:sz w:val="22"/>
        </w:rPr>
        <w:t>最可能</w:t>
      </w:r>
      <w:r w:rsidRPr="000D2899">
        <w:rPr>
          <w:rFonts w:ascii="Times New Roman" w:hAnsi="Times New Roman" w:hint="eastAsia"/>
          <w:spacing w:val="4"/>
          <w:sz w:val="22"/>
        </w:rPr>
        <w:t>是屬於哪種擴散類型？</w:t>
      </w:r>
    </w:p>
    <w:p w:rsidR="00A45059" w:rsidRDefault="00A45059" w:rsidP="00A45059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</w:rPr>
      </w:pPr>
      <w:r w:rsidRPr="000D2899">
        <w:rPr>
          <w:rFonts w:hint="eastAsia"/>
          <w:spacing w:val="4"/>
          <w:sz w:val="22"/>
        </w:rPr>
        <w:t>(A)</w:t>
      </w:r>
      <w:r w:rsidRPr="000D2899">
        <w:rPr>
          <w:rFonts w:hint="eastAsia"/>
          <w:spacing w:val="4"/>
          <w:sz w:val="22"/>
        </w:rPr>
        <w:t>擴張型</w:t>
      </w:r>
      <w:r>
        <w:rPr>
          <w:spacing w:val="4"/>
          <w:sz w:val="22"/>
        </w:rPr>
        <w:tab/>
      </w:r>
      <w:r w:rsidRPr="000D2899">
        <w:rPr>
          <w:rFonts w:hint="eastAsia"/>
          <w:spacing w:val="4"/>
          <w:sz w:val="22"/>
        </w:rPr>
        <w:t>(B)</w:t>
      </w:r>
      <w:r w:rsidRPr="000D2899">
        <w:rPr>
          <w:rFonts w:hint="eastAsia"/>
          <w:spacing w:val="4"/>
          <w:sz w:val="22"/>
        </w:rPr>
        <w:t>位移型</w:t>
      </w:r>
      <w:r>
        <w:rPr>
          <w:spacing w:val="4"/>
          <w:sz w:val="22"/>
        </w:rPr>
        <w:tab/>
      </w:r>
      <w:r w:rsidRPr="000D2899">
        <w:rPr>
          <w:rFonts w:hint="eastAsia"/>
          <w:spacing w:val="4"/>
          <w:sz w:val="22"/>
        </w:rPr>
        <w:t>(C)</w:t>
      </w:r>
      <w:r w:rsidRPr="000D2899">
        <w:rPr>
          <w:rFonts w:hint="eastAsia"/>
          <w:spacing w:val="4"/>
          <w:sz w:val="22"/>
        </w:rPr>
        <w:t>混合型</w:t>
      </w:r>
      <w:r>
        <w:rPr>
          <w:spacing w:val="4"/>
          <w:sz w:val="22"/>
        </w:rPr>
        <w:tab/>
      </w:r>
      <w:r w:rsidRPr="000D2899">
        <w:rPr>
          <w:rFonts w:hint="eastAsia"/>
          <w:spacing w:val="4"/>
          <w:sz w:val="22"/>
        </w:rPr>
        <w:t>(D)</w:t>
      </w:r>
      <w:r w:rsidRPr="000D2899">
        <w:rPr>
          <w:rFonts w:hint="eastAsia"/>
          <w:spacing w:val="4"/>
          <w:sz w:val="22"/>
        </w:rPr>
        <w:t>階層型</w:t>
      </w:r>
    </w:p>
    <w:p w:rsidR="00D26205" w:rsidRPr="00761114" w:rsidRDefault="00D26205" w:rsidP="009B60CA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2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t>18.</w:t>
      </w:r>
      <w:r w:rsidR="002040CE" w:rsidRPr="00761114">
        <w:rPr>
          <w:rFonts w:ascii="Times New Roman" w:hAnsi="Times New Roman"/>
          <w:spacing w:val="4"/>
          <w:sz w:val="22"/>
        </w:rPr>
        <w:tab/>
      </w:r>
      <w:r w:rsidRPr="00761114">
        <w:rPr>
          <w:rFonts w:ascii="Times New Roman" w:hAnsi="Times New Roman"/>
          <w:spacing w:val="4"/>
          <w:sz w:val="22"/>
        </w:rPr>
        <w:t>2016</w:t>
      </w:r>
      <w:r w:rsidRPr="00761114">
        <w:rPr>
          <w:rFonts w:ascii="Times New Roman" w:hAnsi="Times New Roman"/>
          <w:spacing w:val="4"/>
          <w:sz w:val="22"/>
        </w:rPr>
        <w:t>年全球愛滋病毒感染者共計約</w:t>
      </w:r>
      <w:r w:rsidRPr="00761114">
        <w:rPr>
          <w:rFonts w:ascii="Times New Roman" w:hAnsi="Times New Roman"/>
          <w:spacing w:val="4"/>
          <w:sz w:val="22"/>
        </w:rPr>
        <w:t>3,670</w:t>
      </w:r>
      <w:r w:rsidRPr="00761114">
        <w:rPr>
          <w:rFonts w:ascii="Times New Roman" w:hAnsi="Times New Roman"/>
          <w:spacing w:val="4"/>
          <w:sz w:val="22"/>
        </w:rPr>
        <w:t>萬，其中東部暨南部非洲就有約</w:t>
      </w:r>
      <w:r w:rsidRPr="00761114">
        <w:rPr>
          <w:rFonts w:ascii="Times New Roman" w:hAnsi="Times New Roman"/>
          <w:spacing w:val="4"/>
          <w:sz w:val="22"/>
        </w:rPr>
        <w:t>1</w:t>
      </w:r>
      <w:r w:rsidR="00F8018B">
        <w:rPr>
          <w:rFonts w:ascii="Times New Roman" w:hAnsi="Times New Roman" w:hint="eastAsia"/>
          <w:spacing w:val="4"/>
          <w:sz w:val="22"/>
        </w:rPr>
        <w:t>,</w:t>
      </w:r>
      <w:r w:rsidRPr="00761114">
        <w:rPr>
          <w:rFonts w:ascii="Times New Roman" w:hAnsi="Times New Roman"/>
          <w:spacing w:val="4"/>
          <w:sz w:val="22"/>
        </w:rPr>
        <w:t>940</w:t>
      </w:r>
      <w:r w:rsidRPr="00761114">
        <w:rPr>
          <w:rFonts w:ascii="Times New Roman" w:hAnsi="Times New Roman"/>
          <w:spacing w:val="4"/>
          <w:sz w:val="22"/>
        </w:rPr>
        <w:t>萬。愛滋病毒傳染途徑主要有性行為、血液和垂直感染，感染者在全球區域呈現分布不均的情況，其主要受到</w:t>
      </w:r>
      <w:r w:rsidRPr="00761114">
        <w:rPr>
          <w:rFonts w:ascii="Times New Roman" w:hAnsi="Times New Roman" w:hint="eastAsia"/>
          <w:spacing w:val="4"/>
          <w:sz w:val="22"/>
        </w:rPr>
        <w:t>下列</w:t>
      </w:r>
      <w:r w:rsidRPr="00761114">
        <w:rPr>
          <w:rFonts w:ascii="Times New Roman" w:hAnsi="Times New Roman"/>
          <w:spacing w:val="4"/>
          <w:sz w:val="22"/>
        </w:rPr>
        <w:t>何種因素影響？</w:t>
      </w:r>
    </w:p>
    <w:p w:rsidR="00D26205" w:rsidRDefault="00D26205" w:rsidP="002040CE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</w:rPr>
      </w:pPr>
      <w:r w:rsidRPr="00761114">
        <w:rPr>
          <w:spacing w:val="4"/>
          <w:sz w:val="22"/>
        </w:rPr>
        <w:t>(A)</w:t>
      </w:r>
      <w:r w:rsidRPr="00761114">
        <w:rPr>
          <w:spacing w:val="4"/>
          <w:sz w:val="22"/>
        </w:rPr>
        <w:t>氣候</w:t>
      </w:r>
      <w:r w:rsidR="002040CE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(B)</w:t>
      </w:r>
      <w:r w:rsidRPr="00761114">
        <w:rPr>
          <w:spacing w:val="4"/>
          <w:sz w:val="22"/>
        </w:rPr>
        <w:t>種族</w:t>
      </w:r>
      <w:r w:rsidR="002040CE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(C)</w:t>
      </w:r>
      <w:r w:rsidRPr="00761114">
        <w:rPr>
          <w:spacing w:val="4"/>
          <w:sz w:val="22"/>
        </w:rPr>
        <w:t>社會文化</w:t>
      </w:r>
      <w:r w:rsidR="002040CE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(D)</w:t>
      </w:r>
      <w:r w:rsidRPr="00761114">
        <w:rPr>
          <w:spacing w:val="4"/>
          <w:sz w:val="22"/>
        </w:rPr>
        <w:t>經濟豐裕</w:t>
      </w:r>
    </w:p>
    <w:p w:rsidR="00A45059" w:rsidRPr="00761114" w:rsidRDefault="00A45059" w:rsidP="009B60CA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2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>
        <w:rPr>
          <w:rFonts w:ascii="Times New Roman" w:hAnsi="Times New Roman" w:hint="eastAsia"/>
          <w:spacing w:val="24"/>
          <w:sz w:val="22"/>
        </w:rPr>
        <w:t>19</w:t>
      </w:r>
      <w:r w:rsidRPr="009D2C45">
        <w:rPr>
          <w:rFonts w:ascii="Times New Roman" w:hAnsi="Times New Roman"/>
          <w:spacing w:val="24"/>
          <w:sz w:val="22"/>
        </w:rPr>
        <w:t>.</w:t>
      </w:r>
      <w:r w:rsidRPr="009D2C45">
        <w:rPr>
          <w:rFonts w:ascii="Times New Roman" w:hAnsi="Times New Roman"/>
          <w:spacing w:val="24"/>
          <w:sz w:val="22"/>
        </w:rPr>
        <w:tab/>
      </w:r>
      <w:r w:rsidRPr="00F9605C">
        <w:rPr>
          <w:rFonts w:ascii="Times New Roman" w:hAnsi="Times New Roman"/>
          <w:sz w:val="22"/>
        </w:rPr>
        <w:t>近年</w:t>
      </w:r>
      <w:r>
        <w:rPr>
          <w:rFonts w:hint="eastAsia"/>
          <w:spacing w:val="4"/>
          <w:sz w:val="22"/>
        </w:rPr>
        <w:t>臺</w:t>
      </w:r>
      <w:r w:rsidRPr="00F9605C">
        <w:rPr>
          <w:rFonts w:ascii="Times New Roman" w:hAnsi="Times New Roman"/>
          <w:sz w:val="22"/>
        </w:rPr>
        <w:t>灣農田休耕、棄耕或廢耕的面積逐年增加，糧食進口量大幅上揚，</w:t>
      </w:r>
      <w:r w:rsidRPr="00F9605C">
        <w:rPr>
          <w:rFonts w:ascii="Times New Roman" w:hAnsi="Times New Roman" w:hint="eastAsia"/>
          <w:sz w:val="22"/>
        </w:rPr>
        <w:t>2016</w:t>
      </w:r>
      <w:r w:rsidRPr="00F9605C">
        <w:rPr>
          <w:rFonts w:ascii="Times New Roman" w:hAnsi="Times New Roman"/>
          <w:sz w:val="22"/>
        </w:rPr>
        <w:t>年以熱量為計算基準的糧食自給率僅剩</w:t>
      </w:r>
      <w:r w:rsidRPr="00F9605C">
        <w:rPr>
          <w:rFonts w:ascii="Times New Roman" w:hAnsi="Times New Roman"/>
          <w:sz w:val="22"/>
        </w:rPr>
        <w:t>31</w:t>
      </w:r>
      <w:r w:rsidRPr="00F9605C">
        <w:rPr>
          <w:rFonts w:ascii="Times New Roman" w:hAnsi="Times New Roman" w:hint="eastAsia"/>
          <w:sz w:val="22"/>
        </w:rPr>
        <w:t>%</w:t>
      </w:r>
      <w:r w:rsidRPr="00F9605C">
        <w:rPr>
          <w:rFonts w:ascii="Times New Roman" w:hAnsi="Times New Roman"/>
          <w:sz w:val="22"/>
        </w:rPr>
        <w:t>。造成</w:t>
      </w:r>
      <w:r w:rsidRPr="00F9605C">
        <w:rPr>
          <w:rFonts w:ascii="Times New Roman" w:hAnsi="Times New Roman" w:hint="eastAsia"/>
          <w:sz w:val="22"/>
        </w:rPr>
        <w:t>臺</w:t>
      </w:r>
      <w:r w:rsidRPr="00F9605C">
        <w:rPr>
          <w:rFonts w:ascii="Times New Roman" w:hAnsi="Times New Roman"/>
          <w:sz w:val="22"/>
        </w:rPr>
        <w:t>灣近年糧食自給率下降的原因，最可能包括下列何者？</w:t>
      </w:r>
    </w:p>
    <w:p w:rsidR="00A45059" w:rsidRPr="00761114" w:rsidRDefault="00A45059" w:rsidP="00A45059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甲、農業科技進步</w:t>
      </w:r>
      <w:r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乙、農村勞動力老化</w:t>
      </w:r>
      <w:r w:rsidRPr="00761114">
        <w:rPr>
          <w:rFonts w:hint="eastAsia"/>
          <w:spacing w:val="4"/>
          <w:sz w:val="22"/>
          <w:szCs w:val="22"/>
        </w:rPr>
        <w:tab/>
      </w:r>
    </w:p>
    <w:p w:rsidR="00A45059" w:rsidRPr="00761114" w:rsidRDefault="00A45059" w:rsidP="00A45059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丙、國人飲食習慣改變</w:t>
      </w:r>
      <w:r w:rsidRPr="00761114">
        <w:rPr>
          <w:spacing w:val="4"/>
          <w:sz w:val="22"/>
          <w:szCs w:val="22"/>
        </w:rPr>
        <w:tab/>
      </w:r>
      <w:r w:rsidRPr="00761114">
        <w:rPr>
          <w:rFonts w:hint="eastAsia"/>
          <w:spacing w:val="4"/>
          <w:sz w:val="22"/>
          <w:szCs w:val="22"/>
        </w:rPr>
        <w:t>丁、氣候變遷導致產量降低</w:t>
      </w:r>
    </w:p>
    <w:p w:rsidR="00A45059" w:rsidRPr="00761114" w:rsidRDefault="00A45059" w:rsidP="00A45059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2"/>
        </w:rPr>
      </w:pPr>
      <w:r w:rsidRPr="00761114">
        <w:rPr>
          <w:rFonts w:hint="eastAsia"/>
          <w:spacing w:val="4"/>
          <w:sz w:val="22"/>
          <w:szCs w:val="22"/>
        </w:rPr>
        <w:t>戊、加入</w:t>
      </w:r>
      <w:r w:rsidRPr="00761114">
        <w:rPr>
          <w:rFonts w:hint="eastAsia"/>
          <w:spacing w:val="4"/>
          <w:sz w:val="22"/>
          <w:szCs w:val="22"/>
        </w:rPr>
        <w:t>WTO</w:t>
      </w:r>
      <w:r w:rsidRPr="00761114">
        <w:rPr>
          <w:rFonts w:hint="eastAsia"/>
          <w:spacing w:val="4"/>
          <w:sz w:val="22"/>
          <w:szCs w:val="22"/>
        </w:rPr>
        <w:t>後部分糧食作物無法與進口作物競爭</w:t>
      </w:r>
    </w:p>
    <w:p w:rsidR="00A45059" w:rsidRDefault="00A45059" w:rsidP="00A45059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(A)</w:t>
      </w:r>
      <w:r w:rsidRPr="00761114">
        <w:rPr>
          <w:spacing w:val="4"/>
          <w:sz w:val="22"/>
          <w:szCs w:val="22"/>
        </w:rPr>
        <w:t>甲乙丁</w:t>
      </w:r>
      <w:r w:rsidRPr="00761114">
        <w:rPr>
          <w:spacing w:val="4"/>
          <w:sz w:val="22"/>
          <w:szCs w:val="22"/>
        </w:rPr>
        <w:tab/>
        <w:t>(B)</w:t>
      </w:r>
      <w:r w:rsidRPr="00761114">
        <w:rPr>
          <w:spacing w:val="4"/>
          <w:sz w:val="22"/>
          <w:szCs w:val="22"/>
        </w:rPr>
        <w:t>乙丙戊</w:t>
      </w:r>
      <w:r w:rsidRPr="00761114">
        <w:rPr>
          <w:spacing w:val="4"/>
          <w:sz w:val="22"/>
          <w:szCs w:val="22"/>
        </w:rPr>
        <w:tab/>
        <w:t>(C)</w:t>
      </w:r>
      <w:r w:rsidRPr="00761114">
        <w:rPr>
          <w:spacing w:val="4"/>
          <w:sz w:val="22"/>
          <w:szCs w:val="22"/>
        </w:rPr>
        <w:t>甲丙丁</w:t>
      </w:r>
      <w:r w:rsidRPr="00761114">
        <w:rPr>
          <w:spacing w:val="4"/>
          <w:sz w:val="22"/>
          <w:szCs w:val="22"/>
        </w:rPr>
        <w:tab/>
        <w:t>(D)</w:t>
      </w:r>
      <w:r w:rsidRPr="00761114">
        <w:rPr>
          <w:spacing w:val="4"/>
          <w:sz w:val="22"/>
          <w:szCs w:val="22"/>
        </w:rPr>
        <w:t>乙丁戊</w:t>
      </w:r>
    </w:p>
    <w:p w:rsidR="00EE5050" w:rsidRPr="00761114" w:rsidRDefault="00EE5050" w:rsidP="00EE5050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color w:val="000000" w:themeColor="text1"/>
          <w:spacing w:val="4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2011520" behindDoc="0" locked="0" layoutInCell="1" allowOverlap="1" wp14:anchorId="03654593" wp14:editId="5F2AD4F1">
                <wp:simplePos x="0" y="0"/>
                <wp:positionH relativeFrom="column">
                  <wp:posOffset>3365909</wp:posOffset>
                </wp:positionH>
                <wp:positionV relativeFrom="paragraph">
                  <wp:posOffset>214754</wp:posOffset>
                </wp:positionV>
                <wp:extent cx="2587176" cy="1245870"/>
                <wp:effectExtent l="0" t="0" r="3810" b="0"/>
                <wp:wrapNone/>
                <wp:docPr id="193" name="群組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7176" cy="1245870"/>
                          <a:chOff x="-380493" y="0"/>
                          <a:chExt cx="2587176" cy="1244984"/>
                        </a:xfrm>
                      </wpg:grpSpPr>
                      <wpg:grpSp>
                        <wpg:cNvPr id="194" name="群組 194"/>
                        <wpg:cNvGrpSpPr/>
                        <wpg:grpSpPr>
                          <a:xfrm>
                            <a:off x="-380493" y="0"/>
                            <a:ext cx="2587176" cy="1244984"/>
                            <a:chOff x="-380493" y="0"/>
                            <a:chExt cx="2587176" cy="1244984"/>
                          </a:xfrm>
                        </wpg:grpSpPr>
                        <wpg:grpSp>
                          <wpg:cNvPr id="195" name="群組 195"/>
                          <wpg:cNvGrpSpPr/>
                          <wpg:grpSpPr>
                            <a:xfrm>
                              <a:off x="-380493" y="0"/>
                              <a:ext cx="2587176" cy="1244984"/>
                              <a:chOff x="-380493" y="0"/>
                              <a:chExt cx="2587176" cy="1244984"/>
                            </a:xfrm>
                          </wpg:grpSpPr>
                          <pic:pic xmlns:pic="http://schemas.openxmlformats.org/drawingml/2006/picture">
                            <pic:nvPicPr>
                              <pic:cNvPr id="196" name="圖片 196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9866"/>
                              <a:stretch/>
                            </pic:blipFill>
                            <pic:spPr bwMode="auto">
                              <a:xfrm>
                                <a:off x="-183462" y="0"/>
                                <a:ext cx="2386888" cy="1244984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97" name="文字方塊 197"/>
                            <wps:cNvSpPr txBox="1"/>
                            <wps:spPr>
                              <a:xfrm>
                                <a:off x="70010" y="9367"/>
                                <a:ext cx="531404" cy="927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F79F3" w:rsidRPr="00656E6C" w:rsidRDefault="001F79F3" w:rsidP="00EE5050">
                                  <w:pPr>
                                    <w:snapToGrid w:val="0"/>
                                    <w:spacing w:line="120" w:lineRule="exact"/>
                                    <w:rPr>
                                      <w:sz w:val="12"/>
                                    </w:rPr>
                                  </w:pPr>
                                  <w:r w:rsidRPr="00656E6C">
                                    <w:rPr>
                                      <w:rFonts w:hint="eastAsia"/>
                                      <w:sz w:val="12"/>
                                    </w:rPr>
                                    <w:t>降水量</w:t>
                                  </w:r>
                                  <w:r w:rsidRPr="00656E6C">
                                    <w:rPr>
                                      <w:sz w:val="12"/>
                                    </w:rPr>
                                    <w:t>（</w:t>
                                  </w:r>
                                  <w:r w:rsidRPr="00656E6C">
                                    <w:rPr>
                                      <w:sz w:val="12"/>
                                    </w:rPr>
                                    <w:t>mm</w:t>
                                  </w:r>
                                  <w:r w:rsidRPr="00656E6C">
                                    <w:rPr>
                                      <w:sz w:val="12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" name="文字方塊 198"/>
                            <wps:cNvSpPr txBox="1"/>
                            <wps:spPr>
                              <a:xfrm>
                                <a:off x="1717511" y="9452"/>
                                <a:ext cx="354531" cy="881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F79F3" w:rsidRPr="00656E6C" w:rsidRDefault="001F79F3" w:rsidP="00EE5050">
                                  <w:pPr>
                                    <w:snapToGrid w:val="0"/>
                                    <w:spacing w:line="120" w:lineRule="atLeast"/>
                                    <w:rPr>
                                      <w:sz w:val="12"/>
                                    </w:rPr>
                                  </w:pPr>
                                  <w:r w:rsidRPr="00656E6C">
                                    <w:rPr>
                                      <w:rFonts w:hint="eastAsia"/>
                                      <w:sz w:val="12"/>
                                    </w:rPr>
                                    <w:t>強風日數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9" name="群組 199"/>
                            <wpg:cNvGrpSpPr/>
                            <wpg:grpSpPr>
                              <a:xfrm>
                                <a:off x="-380493" y="97350"/>
                                <a:ext cx="334483" cy="974593"/>
                                <a:chOff x="-297727" y="-1517"/>
                                <a:chExt cx="261725" cy="760629"/>
                              </a:xfrm>
                            </wpg:grpSpPr>
                            <wps:wsp>
                              <wps:cNvPr id="200" name="文字方塊 200"/>
                              <wps:cNvSpPr txBox="1"/>
                              <wps:spPr>
                                <a:xfrm>
                                  <a:off x="-282569" y="-1517"/>
                                  <a:ext cx="246565" cy="132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2"/>
                                        <w:szCs w:val="8"/>
                                      </w:rPr>
                                    </w:pPr>
                                    <w:r w:rsidRPr="00656E6C">
                                      <w:rPr>
                                        <w:rFonts w:hint="eastAsia"/>
                                        <w:sz w:val="12"/>
                                        <w:szCs w:val="8"/>
                                      </w:rPr>
                                      <w:t>3</w:t>
                                    </w:r>
                                    <w:r w:rsidRPr="00656E6C">
                                      <w:rPr>
                                        <w:sz w:val="12"/>
                                        <w:szCs w:val="8"/>
                                      </w:rPr>
                                      <w:t>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" name="文字方塊 201"/>
                              <wps:cNvSpPr txBox="1"/>
                              <wps:spPr>
                                <a:xfrm>
                                  <a:off x="-297727" y="93311"/>
                                  <a:ext cx="261725" cy="132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60" w:lineRule="exact"/>
                                      <w:jc w:val="right"/>
                                      <w:rPr>
                                        <w:sz w:val="12"/>
                                        <w:szCs w:val="8"/>
                                      </w:rPr>
                                    </w:pPr>
                                    <w:r w:rsidRPr="00656E6C">
                                      <w:rPr>
                                        <w:rFonts w:hint="eastAsia"/>
                                        <w:sz w:val="12"/>
                                        <w:szCs w:val="8"/>
                                      </w:rPr>
                                      <w:t>3</w:t>
                                    </w:r>
                                    <w:r w:rsidRPr="00656E6C">
                                      <w:rPr>
                                        <w:sz w:val="12"/>
                                        <w:szCs w:val="8"/>
                                      </w:rPr>
                                      <w:t>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文字方塊 202"/>
                              <wps:cNvSpPr txBox="1"/>
                              <wps:spPr>
                                <a:xfrm>
                                  <a:off x="-282567" y="209890"/>
                                  <a:ext cx="246565" cy="132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atLeast"/>
                                      <w:jc w:val="right"/>
                                      <w:rPr>
                                        <w:sz w:val="12"/>
                                        <w:szCs w:val="8"/>
                                      </w:rPr>
                                    </w:pPr>
                                    <w:r w:rsidRPr="00656E6C">
                                      <w:rPr>
                                        <w:sz w:val="12"/>
                                        <w:szCs w:val="8"/>
                                      </w:rPr>
                                      <w:t>250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文字方塊 203"/>
                              <wps:cNvSpPr txBox="1"/>
                              <wps:spPr>
                                <a:xfrm>
                                  <a:off x="-284966" y="325471"/>
                                  <a:ext cx="246565" cy="132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2"/>
                                        <w:szCs w:val="8"/>
                                      </w:rPr>
                                    </w:pPr>
                                    <w:r w:rsidRPr="00656E6C">
                                      <w:rPr>
                                        <w:sz w:val="12"/>
                                        <w:szCs w:val="8"/>
                                      </w:rPr>
                                      <w:t>200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文字方塊 204"/>
                              <wps:cNvSpPr txBox="1"/>
                              <wps:spPr>
                                <a:xfrm>
                                  <a:off x="-284966" y="425473"/>
                                  <a:ext cx="246565" cy="132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atLeast"/>
                                      <w:jc w:val="right"/>
                                      <w:rPr>
                                        <w:sz w:val="12"/>
                                        <w:szCs w:val="8"/>
                                      </w:rPr>
                                    </w:pPr>
                                    <w:r w:rsidRPr="00656E6C">
                                      <w:rPr>
                                        <w:sz w:val="12"/>
                                        <w:szCs w:val="8"/>
                                      </w:rPr>
                                      <w:t>150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文字方塊 205"/>
                              <wps:cNvSpPr txBox="1"/>
                              <wps:spPr>
                                <a:xfrm>
                                  <a:off x="-284966" y="546907"/>
                                  <a:ext cx="246565" cy="132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2"/>
                                      </w:rPr>
                                    </w:pPr>
                                    <w:r w:rsidRPr="00656E6C">
                                      <w:rPr>
                                        <w:sz w:val="12"/>
                                      </w:rPr>
                                      <w:t>100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文字方塊 206"/>
                              <wps:cNvSpPr txBox="1"/>
                              <wps:spPr>
                                <a:xfrm>
                                  <a:off x="-262108" y="652969"/>
                                  <a:ext cx="221305" cy="106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2"/>
                                      </w:rPr>
                                    </w:pPr>
                                    <w:r w:rsidRPr="00656E6C">
                                      <w:rPr>
                                        <w:sz w:val="12"/>
                                      </w:rPr>
                                      <w:t>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07" name="群組 207"/>
                            <wpg:cNvGrpSpPr/>
                            <wpg:grpSpPr>
                              <a:xfrm>
                                <a:off x="2080730" y="74266"/>
                                <a:ext cx="125953" cy="1089342"/>
                                <a:chOff x="10120" y="-22432"/>
                                <a:chExt cx="109509" cy="850402"/>
                              </a:xfrm>
                            </wpg:grpSpPr>
                            <wps:wsp>
                              <wps:cNvPr id="208" name="文字方塊 208"/>
                              <wps:cNvSpPr txBox="1"/>
                              <wps:spPr>
                                <a:xfrm>
                                  <a:off x="10120" y="-22432"/>
                                  <a:ext cx="10668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atLeast"/>
                                      <w:rPr>
                                        <w:sz w:val="12"/>
                                        <w:szCs w:val="8"/>
                                      </w:rPr>
                                    </w:pPr>
                                    <w:r w:rsidRPr="00656E6C">
                                      <w:rPr>
                                        <w:sz w:val="12"/>
                                        <w:szCs w:val="8"/>
                                      </w:rPr>
                                      <w:t>25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" name="文字方塊 209"/>
                              <wps:cNvSpPr txBox="1"/>
                              <wps:spPr>
                                <a:xfrm>
                                  <a:off x="10341" y="123865"/>
                                  <a:ext cx="10668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  <w:szCs w:val="8"/>
                                      </w:rPr>
                                    </w:pPr>
                                    <w:r w:rsidRPr="00656E6C">
                                      <w:rPr>
                                        <w:sz w:val="12"/>
                                        <w:szCs w:val="8"/>
                                      </w:rPr>
                                      <w:t>20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" name="文字方塊 210"/>
                              <wps:cNvSpPr txBox="1"/>
                              <wps:spPr>
                                <a:xfrm>
                                  <a:off x="10343" y="273581"/>
                                  <a:ext cx="10668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  <w:szCs w:val="8"/>
                                      </w:rPr>
                                    </w:pPr>
                                    <w:r w:rsidRPr="00656E6C">
                                      <w:rPr>
                                        <w:sz w:val="12"/>
                                        <w:szCs w:val="8"/>
                                      </w:rPr>
                                      <w:t>15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" name="文字方塊 211"/>
                              <wps:cNvSpPr txBox="1"/>
                              <wps:spPr>
                                <a:xfrm>
                                  <a:off x="12948" y="595951"/>
                                  <a:ext cx="106681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  <w:szCs w:val="8"/>
                                      </w:rPr>
                                    </w:pPr>
                                    <w:r w:rsidRPr="00656E6C">
                                      <w:rPr>
                                        <w:sz w:val="12"/>
                                        <w:szCs w:val="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" name="文字方塊 212"/>
                              <wps:cNvSpPr txBox="1"/>
                              <wps:spPr>
                                <a:xfrm>
                                  <a:off x="10415" y="744785"/>
                                  <a:ext cx="10668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656E6C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  <w:szCs w:val="8"/>
                                      </w:rPr>
                                    </w:pPr>
                                    <w:r w:rsidRPr="00656E6C">
                                      <w:rPr>
                                        <w:sz w:val="12"/>
                                        <w:szCs w:val="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13" name="群組 213"/>
                            <wpg:cNvGrpSpPr/>
                            <wpg:grpSpPr>
                              <a:xfrm>
                                <a:off x="12881" y="1130941"/>
                                <a:ext cx="2087118" cy="93538"/>
                                <a:chOff x="-191094" y="117052"/>
                                <a:chExt cx="1628899" cy="92257"/>
                              </a:xfrm>
                            </wpg:grpSpPr>
                            <wps:wsp>
                              <wps:cNvPr id="214" name="文字方塊 214"/>
                              <wps:cNvSpPr txBox="1"/>
                              <wps:spPr>
                                <a:xfrm>
                                  <a:off x="-191094" y="126124"/>
                                  <a:ext cx="7393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jc w:val="center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一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" name="文字方塊 215"/>
                              <wps:cNvSpPr txBox="1"/>
                              <wps:spPr>
                                <a:xfrm>
                                  <a:off x="-51430" y="126124"/>
                                  <a:ext cx="7393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" name="文字方塊 216"/>
                              <wps:cNvSpPr txBox="1"/>
                              <wps:spPr>
                                <a:xfrm>
                                  <a:off x="80069" y="117052"/>
                                  <a:ext cx="7393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三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文字方塊 217"/>
                              <wps:cNvSpPr txBox="1"/>
                              <wps:spPr>
                                <a:xfrm>
                                  <a:off x="220625" y="122600"/>
                                  <a:ext cx="77152" cy="806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四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" name="文字方塊 218"/>
                              <wps:cNvSpPr txBox="1"/>
                              <wps:spPr>
                                <a:xfrm>
                                  <a:off x="349326" y="120076"/>
                                  <a:ext cx="7393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" name="文字方塊 219"/>
                              <wps:cNvSpPr txBox="1"/>
                              <wps:spPr>
                                <a:xfrm>
                                  <a:off x="490404" y="120131"/>
                                  <a:ext cx="7393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" name="文字方塊 220"/>
                              <wps:cNvSpPr txBox="1"/>
                              <wps:spPr>
                                <a:xfrm>
                                  <a:off x="622830" y="117052"/>
                                  <a:ext cx="7393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七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" name="文字方塊 221"/>
                              <wps:cNvSpPr txBox="1"/>
                              <wps:spPr>
                                <a:xfrm>
                                  <a:off x="753839" y="120131"/>
                                  <a:ext cx="73660" cy="81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" name="文字方塊 222"/>
                              <wps:cNvSpPr txBox="1"/>
                              <wps:spPr>
                                <a:xfrm>
                                  <a:off x="892405" y="123100"/>
                                  <a:ext cx="7393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九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文字方塊 223"/>
                              <wps:cNvSpPr txBox="1"/>
                              <wps:spPr>
                                <a:xfrm>
                                  <a:off x="1026960" y="124273"/>
                                  <a:ext cx="73930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十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文字方塊 224"/>
                              <wps:cNvSpPr txBox="1"/>
                              <wps:spPr>
                                <a:xfrm>
                                  <a:off x="1139296" y="126124"/>
                                  <a:ext cx="149322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十一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文字方塊 225"/>
                              <wps:cNvSpPr txBox="1"/>
                              <wps:spPr>
                                <a:xfrm>
                                  <a:off x="1272136" y="125112"/>
                                  <a:ext cx="165669" cy="83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AB0556" w:rsidRDefault="001F79F3" w:rsidP="00EE5050">
                                    <w:pPr>
                                      <w:snapToGrid w:val="0"/>
                                      <w:spacing w:line="120" w:lineRule="exact"/>
                                      <w:rPr>
                                        <w:sz w:val="12"/>
                                      </w:rPr>
                                    </w:pPr>
                                    <w:r w:rsidRPr="00AB0556">
                                      <w:rPr>
                                        <w:rFonts w:hint="eastAsia"/>
                                        <w:sz w:val="12"/>
                                      </w:rPr>
                                      <w:t>十二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26" name="文字方塊 226"/>
                          <wps:cNvSpPr txBox="1"/>
                          <wps:spPr>
                            <a:xfrm>
                              <a:off x="2080920" y="655534"/>
                              <a:ext cx="122847" cy="1065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F79F3" w:rsidRPr="00656E6C" w:rsidRDefault="001F79F3" w:rsidP="00EE5050">
                                <w:pPr>
                                  <w:snapToGrid w:val="0"/>
                                  <w:spacing w:line="120" w:lineRule="exact"/>
                                  <w:rPr>
                                    <w:sz w:val="12"/>
                                    <w:szCs w:val="8"/>
                                  </w:rPr>
                                </w:pPr>
                                <w:r w:rsidRPr="00656E6C">
                                  <w:rPr>
                                    <w:sz w:val="12"/>
                                    <w:szCs w:val="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7" name="文字方塊 227"/>
                        <wps:cNvSpPr txBox="1"/>
                        <wps:spPr>
                          <a:xfrm>
                            <a:off x="-339896" y="1056611"/>
                            <a:ext cx="283613" cy="1360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2"/>
                                </w:rPr>
                              </w:pPr>
                              <w:r w:rsidRPr="00656E6C">
                                <w:rPr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54593" id="群組 193" o:spid="_x0000_s1145" style="position:absolute;left:0;text-align:left;margin-left:265.05pt;margin-top:16.9pt;width:203.7pt;height:98.1pt;z-index:252011520;mso-width-relative:margin;mso-height-relative:margin" coordorigin="-3804" coordsize="25871,12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">
                <v:group id="群組 194" o:spid="_x0000_s1146" style="position:absolute;left:-3804;width:25870;height:12449" coordorigin="-3804" coordsize="25871,12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group id="群組 195" o:spid="_x0000_s1147" style="position:absolute;left:-3804;width:25870;height:12449" coordorigin="-3804" coordsize="25871,12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<v:shape id="圖片 196" o:spid="_x0000_s1148" type="#_x0000_t75" style="position:absolute;left:-1834;width:23868;height:12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">
                      <v:imagedata r:id="rId19" o:title="" croptop="6466f"/>
                      <v:path arrowok="t"/>
                    </v:shape>
                    <v:shape id="文字方塊 197" o:spid="_x0000_s1149" type="#_x0000_t202" style="position:absolute;left:700;top:93;width:5314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" filled="f" stroked="f" strokeweight=".5pt">
                      <v:textbox inset="0,0,0,0">
                        <w:txbxContent>
                          <w:p w:rsidR="001F79F3" w:rsidRPr="00656E6C" w:rsidRDefault="001F79F3" w:rsidP="00EE5050">
                            <w:pPr>
                              <w:snapToGrid w:val="0"/>
                              <w:spacing w:line="120" w:lineRule="exact"/>
                              <w:rPr>
                                <w:sz w:val="12"/>
                              </w:rPr>
                            </w:pPr>
                            <w:r w:rsidRPr="00656E6C">
                              <w:rPr>
                                <w:rFonts w:hint="eastAsia"/>
                                <w:sz w:val="12"/>
                              </w:rPr>
                              <w:t>降水量</w:t>
                            </w:r>
                            <w:r w:rsidRPr="00656E6C">
                              <w:rPr>
                                <w:sz w:val="12"/>
                              </w:rPr>
                              <w:t>（</w:t>
                            </w:r>
                            <w:r w:rsidRPr="00656E6C">
                              <w:rPr>
                                <w:sz w:val="12"/>
                              </w:rPr>
                              <w:t>mm</w:t>
                            </w:r>
                            <w:r w:rsidRPr="00656E6C">
                              <w:rPr>
                                <w:sz w:val="12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字方塊 198" o:spid="_x0000_s1150" type="#_x0000_t202" style="position:absolute;left:17175;top:94;width:3545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" filled="f" stroked="f" strokeweight=".5pt">
                      <v:textbox inset="0,0,0,0">
                        <w:txbxContent>
                          <w:p w:rsidR="001F79F3" w:rsidRPr="00656E6C" w:rsidRDefault="001F79F3" w:rsidP="00EE5050">
                            <w:pPr>
                              <w:snapToGrid w:val="0"/>
                              <w:spacing w:line="120" w:lineRule="atLeast"/>
                              <w:rPr>
                                <w:sz w:val="12"/>
                              </w:rPr>
                            </w:pPr>
                            <w:r w:rsidRPr="00656E6C">
                              <w:rPr>
                                <w:rFonts w:hint="eastAsia"/>
                                <w:sz w:val="12"/>
                              </w:rPr>
                              <w:t>強風日數</w:t>
                            </w:r>
                          </w:p>
                        </w:txbxContent>
                      </v:textbox>
                    </v:shape>
                    <v:group id="群組 199" o:spid="_x0000_s1151" style="position:absolute;left:-3804;top:973;width:3344;height:9746" coordorigin="-2977,-15" coordsize="2617,7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  <v:shape id="文字方塊 200" o:spid="_x0000_s1152" type="#_x0000_t202" style="position:absolute;left:-2825;top:-15;width:2465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2"/>
                                  <w:szCs w:val="8"/>
                                </w:rPr>
                              </w:pPr>
                              <w:r w:rsidRPr="00656E6C">
                                <w:rPr>
                                  <w:rFonts w:hint="eastAsia"/>
                                  <w:sz w:val="12"/>
                                  <w:szCs w:val="8"/>
                                </w:rPr>
                                <w:t>3</w:t>
                              </w:r>
                              <w:r w:rsidRPr="00656E6C">
                                <w:rPr>
                                  <w:sz w:val="12"/>
                                  <w:szCs w:val="8"/>
                                </w:rPr>
                                <w:t>50</w:t>
                              </w:r>
                            </w:p>
                          </w:txbxContent>
                        </v:textbox>
                      </v:shape>
                      <v:shape id="文字方塊 201" o:spid="_x0000_s1153" type="#_x0000_t202" style="position:absolute;left:-2977;top:933;width:2617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60" w:lineRule="exact"/>
                                <w:jc w:val="right"/>
                                <w:rPr>
                                  <w:sz w:val="12"/>
                                  <w:szCs w:val="8"/>
                                </w:rPr>
                              </w:pPr>
                              <w:r w:rsidRPr="00656E6C">
                                <w:rPr>
                                  <w:rFonts w:hint="eastAsia"/>
                                  <w:sz w:val="12"/>
                                  <w:szCs w:val="8"/>
                                </w:rPr>
                                <w:t>3</w:t>
                              </w:r>
                              <w:r w:rsidRPr="00656E6C">
                                <w:rPr>
                                  <w:sz w:val="12"/>
                                  <w:szCs w:val="8"/>
                                </w:rPr>
                                <w:t>00</w:t>
                              </w:r>
                            </w:p>
                          </w:txbxContent>
                        </v:textbox>
                      </v:shape>
                      <v:shape id="文字方塊 202" o:spid="_x0000_s1154" type="#_x0000_t202" style="position:absolute;left:-2825;top:2098;width:2465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atLeast"/>
                                <w:jc w:val="right"/>
                                <w:rPr>
                                  <w:sz w:val="12"/>
                                  <w:szCs w:val="8"/>
                                </w:rPr>
                              </w:pPr>
                              <w:r w:rsidRPr="00656E6C">
                                <w:rPr>
                                  <w:sz w:val="12"/>
                                  <w:szCs w:val="8"/>
                                </w:rPr>
                                <w:t>250</w:t>
                              </w:r>
                            </w:p>
                          </w:txbxContent>
                        </v:textbox>
                      </v:shape>
                      <v:shape id="文字方塊 203" o:spid="_x0000_s1155" type="#_x0000_t202" style="position:absolute;left:-2849;top:3254;width:2465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2"/>
                                  <w:szCs w:val="8"/>
                                </w:rPr>
                              </w:pPr>
                              <w:r w:rsidRPr="00656E6C">
                                <w:rPr>
                                  <w:sz w:val="12"/>
                                  <w:szCs w:val="8"/>
                                </w:rPr>
                                <w:t>200</w:t>
                              </w:r>
                            </w:p>
                          </w:txbxContent>
                        </v:textbox>
                      </v:shape>
                      <v:shape id="文字方塊 204" o:spid="_x0000_s1156" type="#_x0000_t202" style="position:absolute;left:-2849;top:4254;width:2465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atLeast"/>
                                <w:jc w:val="right"/>
                                <w:rPr>
                                  <w:sz w:val="12"/>
                                  <w:szCs w:val="8"/>
                                </w:rPr>
                              </w:pPr>
                              <w:r w:rsidRPr="00656E6C">
                                <w:rPr>
                                  <w:sz w:val="12"/>
                                  <w:szCs w:val="8"/>
                                </w:rPr>
                                <w:t>150</w:t>
                              </w:r>
                            </w:p>
                          </w:txbxContent>
                        </v:textbox>
                      </v:shape>
                      <v:shape id="文字方塊 205" o:spid="_x0000_s1157" type="#_x0000_t202" style="position:absolute;left:-2849;top:5469;width:2465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2"/>
                                </w:rPr>
                              </w:pPr>
                              <w:r w:rsidRPr="00656E6C">
                                <w:rPr>
                                  <w:sz w:val="12"/>
                                </w:rPr>
                                <w:t>100</w:t>
                              </w:r>
                            </w:p>
                          </w:txbxContent>
                        </v:textbox>
                      </v:shape>
                      <v:shape id="文字方塊 206" o:spid="_x0000_s1158" type="#_x0000_t202" style="position:absolute;left:-2621;top:6529;width:2213;height:1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2"/>
                                </w:rPr>
                              </w:pPr>
                              <w:r w:rsidRPr="00656E6C">
                                <w:rPr>
                                  <w:sz w:val="12"/>
                                </w:rPr>
                                <w:t>50</w:t>
                              </w:r>
                            </w:p>
                          </w:txbxContent>
                        </v:textbox>
                      </v:shape>
                    </v:group>
                    <v:group id="群組 207" o:spid="_x0000_s1159" style="position:absolute;left:20807;top:742;width:1259;height:10894" coordorigin="101,-224" coordsize="1095,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    <v:shape id="文字方塊 208" o:spid="_x0000_s1160" type="#_x0000_t202" style="position:absolute;left:101;top:-224;width:1067;height: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atLeast"/>
                                <w:rPr>
                                  <w:sz w:val="12"/>
                                  <w:szCs w:val="8"/>
                                </w:rPr>
                              </w:pPr>
                              <w:r w:rsidRPr="00656E6C">
                                <w:rPr>
                                  <w:sz w:val="12"/>
                                  <w:szCs w:val="8"/>
                                </w:rPr>
                                <w:t>25</w:t>
                              </w:r>
                            </w:p>
                          </w:txbxContent>
                        </v:textbox>
                      </v:shape>
                      <v:shape id="文字方塊 209" o:spid="_x0000_s1161" type="#_x0000_t202" style="position:absolute;left:103;top:1238;width:1067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  <w:szCs w:val="8"/>
                                </w:rPr>
                              </w:pPr>
                              <w:r w:rsidRPr="00656E6C">
                                <w:rPr>
                                  <w:sz w:val="12"/>
                                  <w:szCs w:val="8"/>
                                </w:rPr>
                                <w:t>20</w:t>
                              </w:r>
                            </w:p>
                          </w:txbxContent>
                        </v:textbox>
                      </v:shape>
                      <v:shape id="文字方塊 210" o:spid="_x0000_s1162" type="#_x0000_t202" style="position:absolute;left:103;top:2735;width:1067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  <w:szCs w:val="8"/>
                                </w:rPr>
                              </w:pPr>
                              <w:r w:rsidRPr="00656E6C">
                                <w:rPr>
                                  <w:sz w:val="12"/>
                                  <w:szCs w:val="8"/>
                                </w:rPr>
                                <w:t>15</w:t>
                              </w:r>
                            </w:p>
                          </w:txbxContent>
                        </v:textbox>
                      </v:shape>
                      <v:shape id="文字方塊 211" o:spid="_x0000_s1163" type="#_x0000_t202" style="position:absolute;left:129;top:5959;width:1067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  <w:szCs w:val="8"/>
                                </w:rPr>
                              </w:pPr>
                              <w:r w:rsidRPr="00656E6C">
                                <w:rPr>
                                  <w:sz w:val="12"/>
                                  <w:szCs w:val="8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文字方塊 212" o:spid="_x0000_s1164" type="#_x0000_t202" style="position:absolute;left:104;top:7447;width:1066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656E6C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  <w:szCs w:val="8"/>
                                </w:rPr>
                              </w:pPr>
                              <w:r w:rsidRPr="00656E6C">
                                <w:rPr>
                                  <w:sz w:val="12"/>
                                  <w:szCs w:val="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group id="群組 213" o:spid="_x0000_s1165" style="position:absolute;left:128;top:11309;width:20871;height:935" coordorigin="-1910,1170" coordsize="16288,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  <v:shape id="文字方塊 214" o:spid="_x0000_s1166" type="#_x0000_t202" style="position:absolute;left:-1910;top:1261;width:73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jc w:val="center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一</w:t>
                              </w:r>
                            </w:p>
                          </w:txbxContent>
                        </v:textbox>
                      </v:shape>
                      <v:shape id="文字方塊 215" o:spid="_x0000_s1167" type="#_x0000_t202" style="position:absolute;left:-514;top:1261;width:73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二</w:t>
                              </w:r>
                            </w:p>
                          </w:txbxContent>
                        </v:textbox>
                      </v:shape>
                      <v:shape id="文字方塊 216" o:spid="_x0000_s1168" type="#_x0000_t202" style="position:absolute;left:800;top:1170;width:73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proofErr w:type="gramStart"/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三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文字方塊 217" o:spid="_x0000_s1169" type="#_x0000_t202" style="position:absolute;left:2206;top:1226;width:771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四</w:t>
                              </w:r>
                            </w:p>
                          </w:txbxContent>
                        </v:textbox>
                      </v:shape>
                      <v:shape id="文字方塊 218" o:spid="_x0000_s1170" type="#_x0000_t202" style="position:absolute;left:3493;top:1200;width:73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五</w:t>
                              </w:r>
                            </w:p>
                          </w:txbxContent>
                        </v:textbox>
                      </v:shape>
                      <v:shape id="文字方塊 219" o:spid="_x0000_s1171" type="#_x0000_t202" style="position:absolute;left:4904;top:1201;width:73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六</w:t>
                              </w:r>
                            </w:p>
                          </w:txbxContent>
                        </v:textbox>
                      </v:shape>
                      <v:shape id="文字方塊 220" o:spid="_x0000_s1172" type="#_x0000_t202" style="position:absolute;left:6228;top:1170;width:73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七</w:t>
                              </w:r>
                            </w:p>
                          </w:txbxContent>
                        </v:textbox>
                      </v:shape>
                      <v:shape id="文字方塊 221" o:spid="_x0000_s1173" type="#_x0000_t202" style="position:absolute;left:7538;top:1201;width:736;height: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八</w:t>
                              </w:r>
                            </w:p>
                          </w:txbxContent>
                        </v:textbox>
                      </v:shape>
                      <v:shape id="文字方塊 222" o:spid="_x0000_s1174" type="#_x0000_t202" style="position:absolute;left:8924;top:1231;width:739;height: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九</w:t>
                              </w:r>
                            </w:p>
                          </w:txbxContent>
                        </v:textbox>
                      </v:shape>
                      <v:shape id="文字方塊 223" o:spid="_x0000_s1175" type="#_x0000_t202" style="position:absolute;left:10269;top:1242;width:73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十</w:t>
                              </w:r>
                            </w:p>
                          </w:txbxContent>
                        </v:textbox>
                      </v:shape>
                      <v:shape id="文字方塊 224" o:spid="_x0000_s1176" type="#_x0000_t202" style="position:absolute;left:11392;top:1261;width:1494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十一</w:t>
                              </w:r>
                            </w:p>
                          </w:txbxContent>
                        </v:textbox>
                      </v:shape>
                      <v:shape id="文字方塊 225" o:spid="_x0000_s1177" type="#_x0000_t202" style="position:absolute;left:12721;top:1251;width:1657;height: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1F79F3" w:rsidRPr="00AB0556" w:rsidRDefault="001F79F3" w:rsidP="00EE5050">
                              <w:pPr>
                                <w:snapToGrid w:val="0"/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AB0556">
                                <w:rPr>
                                  <w:rFonts w:hint="eastAsia"/>
                                  <w:sz w:val="12"/>
                                </w:rPr>
                                <w:t>十二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文字方塊 226" o:spid="_x0000_s1178" type="#_x0000_t202" style="position:absolute;left:20809;top:6555;width:1228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" filled="f" stroked="f" strokeweight=".5pt">
                    <v:textbox inset="0,0,0,0">
                      <w:txbxContent>
                        <w:p w:rsidR="001F79F3" w:rsidRPr="00656E6C" w:rsidRDefault="001F79F3" w:rsidP="00EE5050">
                          <w:pPr>
                            <w:snapToGrid w:val="0"/>
                            <w:spacing w:line="120" w:lineRule="exact"/>
                            <w:rPr>
                              <w:sz w:val="12"/>
                              <w:szCs w:val="8"/>
                            </w:rPr>
                          </w:pPr>
                          <w:r w:rsidRPr="00656E6C">
                            <w:rPr>
                              <w:sz w:val="12"/>
                              <w:szCs w:val="8"/>
                            </w:rPr>
                            <w:t>10</w:t>
                          </w:r>
                        </w:p>
                      </w:txbxContent>
                    </v:textbox>
                  </v:shape>
                </v:group>
                <v:shape id="文字方塊 227" o:spid="_x0000_s1179" type="#_x0000_t202" style="position:absolute;left:-3398;top:10566;width:2836;height:1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" filled="f" stroked="f" strokeweight=".5pt">
                  <v:textbox inset="0,0,0,0">
                    <w:txbxContent>
                      <w:p w:rsidR="001F79F3" w:rsidRPr="00656E6C" w:rsidRDefault="001F79F3" w:rsidP="00EE5050">
                        <w:pPr>
                          <w:snapToGrid w:val="0"/>
                          <w:spacing w:line="120" w:lineRule="exact"/>
                          <w:jc w:val="right"/>
                          <w:rPr>
                            <w:sz w:val="12"/>
                          </w:rPr>
                        </w:pPr>
                        <w:r w:rsidRPr="00656E6C">
                          <w:rPr>
                            <w:sz w:val="12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hint="eastAsia"/>
          <w:sz w:val="22"/>
        </w:rPr>
        <w:t>20</w:t>
      </w:r>
      <w:r w:rsidRPr="00810A96">
        <w:rPr>
          <w:rFonts w:ascii="Times New Roman" w:hAnsi="Times New Roman"/>
          <w:sz w:val="22"/>
        </w:rPr>
        <w:t>.</w:t>
      </w:r>
      <w:r w:rsidRPr="00761114">
        <w:rPr>
          <w:rFonts w:ascii="Times New Roman" w:hAnsi="Times New Roman"/>
          <w:spacing w:val="4"/>
          <w:sz w:val="22"/>
        </w:rPr>
        <w:tab/>
      </w:r>
      <w:r w:rsidRPr="00761114">
        <w:rPr>
          <w:rFonts w:ascii="Times New Roman" w:hAnsi="Times New Roman"/>
          <w:color w:val="000000" w:themeColor="text1"/>
          <w:spacing w:val="4"/>
          <w:sz w:val="22"/>
        </w:rPr>
        <w:t>圖</w:t>
      </w:r>
      <w:r w:rsidR="0011792D">
        <w:rPr>
          <w:rFonts w:ascii="Times New Roman" w:hAnsi="Times New Roman" w:hint="eastAsia"/>
          <w:color w:val="000000" w:themeColor="text1"/>
          <w:spacing w:val="4"/>
          <w:sz w:val="22"/>
        </w:rPr>
        <w:t>4</w:t>
      </w:r>
      <w:r w:rsidRPr="00761114">
        <w:rPr>
          <w:rFonts w:ascii="Times New Roman" w:hAnsi="Times New Roman"/>
          <w:color w:val="000000" w:themeColor="text1"/>
          <w:spacing w:val="4"/>
          <w:sz w:val="22"/>
        </w:rPr>
        <w:t>為某亞熱帶</w:t>
      </w:r>
      <w:r>
        <w:rPr>
          <w:rFonts w:ascii="Times New Roman" w:hAnsi="Times New Roman" w:hint="eastAsia"/>
          <w:color w:val="000000" w:themeColor="text1"/>
          <w:spacing w:val="4"/>
          <w:sz w:val="22"/>
        </w:rPr>
        <w:t>地區</w:t>
      </w:r>
      <w:r>
        <w:rPr>
          <w:rFonts w:ascii="Times New Roman" w:hAnsi="Times New Roman"/>
          <w:color w:val="000000" w:themeColor="text1"/>
          <w:spacing w:val="4"/>
          <w:sz w:val="22"/>
        </w:rPr>
        <w:t>河川下游降</w:t>
      </w:r>
      <w:r>
        <w:rPr>
          <w:rFonts w:ascii="Times New Roman" w:hAnsi="Times New Roman" w:hint="eastAsia"/>
          <w:color w:val="000000" w:themeColor="text1"/>
          <w:spacing w:val="4"/>
          <w:sz w:val="22"/>
        </w:rPr>
        <w:t>水</w:t>
      </w:r>
      <w:r w:rsidRPr="00761114">
        <w:rPr>
          <w:rFonts w:ascii="Times New Roman" w:hAnsi="Times New Roman"/>
          <w:color w:val="000000" w:themeColor="text1"/>
          <w:spacing w:val="4"/>
          <w:sz w:val="22"/>
        </w:rPr>
        <w:t>量</w:t>
      </w:r>
      <w:r>
        <w:rPr>
          <w:rFonts w:ascii="Times New Roman" w:hAnsi="Times New Roman"/>
          <w:color w:val="000000" w:themeColor="text1"/>
          <w:spacing w:val="4"/>
          <w:sz w:val="22"/>
        </w:rPr>
        <w:t>與強風</w:t>
      </w:r>
      <w:r>
        <w:rPr>
          <w:rFonts w:ascii="Times New Roman" w:hAnsi="Times New Roman" w:hint="eastAsia"/>
          <w:color w:val="000000" w:themeColor="text1"/>
          <w:spacing w:val="4"/>
          <w:sz w:val="22"/>
        </w:rPr>
        <w:t>日</w:t>
      </w:r>
      <w:r>
        <w:rPr>
          <w:rFonts w:ascii="Times New Roman" w:hAnsi="Times New Roman"/>
          <w:color w:val="000000" w:themeColor="text1"/>
          <w:spacing w:val="4"/>
          <w:sz w:val="22"/>
        </w:rPr>
        <w:t>數的月統計圖，</w:t>
      </w:r>
      <w:r w:rsidRPr="00761114">
        <w:rPr>
          <w:rFonts w:ascii="Times New Roman" w:hAnsi="Times New Roman"/>
          <w:color w:val="000000" w:themeColor="text1"/>
          <w:spacing w:val="4"/>
          <w:sz w:val="22"/>
        </w:rPr>
        <w:t>此區在下列哪個時段發生沙塵飛揚問題的頻率最高？</w:t>
      </w:r>
    </w:p>
    <w:p w:rsidR="00EE5050" w:rsidRPr="00761114" w:rsidRDefault="00EE5050" w:rsidP="00EE505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A)</w:t>
      </w:r>
      <w:r w:rsidRPr="00761114">
        <w:rPr>
          <w:rFonts w:hint="eastAsia"/>
          <w:spacing w:val="4"/>
          <w:sz w:val="22"/>
          <w:szCs w:val="22"/>
        </w:rPr>
        <w:t>三月至四月</w:t>
      </w:r>
    </w:p>
    <w:p w:rsidR="00EE5050" w:rsidRPr="00761114" w:rsidRDefault="00EE5050" w:rsidP="00EE505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B</w:t>
      </w:r>
      <w:r w:rsidRPr="00761114">
        <w:rPr>
          <w:spacing w:val="4"/>
          <w:sz w:val="22"/>
          <w:szCs w:val="22"/>
        </w:rPr>
        <w:t>)</w:t>
      </w:r>
      <w:r w:rsidRPr="00761114">
        <w:rPr>
          <w:rFonts w:hint="eastAsia"/>
          <w:spacing w:val="4"/>
          <w:sz w:val="22"/>
          <w:szCs w:val="22"/>
        </w:rPr>
        <w:t>五月至六月</w:t>
      </w:r>
    </w:p>
    <w:p w:rsidR="00EE5050" w:rsidRPr="00761114" w:rsidRDefault="00EE5050" w:rsidP="00EE505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C</w:t>
      </w:r>
      <w:r w:rsidRPr="00761114">
        <w:rPr>
          <w:spacing w:val="4"/>
          <w:sz w:val="22"/>
          <w:szCs w:val="22"/>
        </w:rPr>
        <w:t>)</w:t>
      </w:r>
      <w:r w:rsidRPr="00761114">
        <w:rPr>
          <w:rFonts w:hint="eastAsia"/>
          <w:spacing w:val="4"/>
          <w:sz w:val="22"/>
          <w:szCs w:val="22"/>
        </w:rPr>
        <w:t>七月至九月</w:t>
      </w:r>
    </w:p>
    <w:p w:rsidR="00EE5050" w:rsidRPr="00761114" w:rsidRDefault="00EE5050" w:rsidP="00EE5050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(</w:t>
      </w:r>
      <w:r w:rsidRPr="00761114">
        <w:rPr>
          <w:rFonts w:hint="eastAsia"/>
          <w:spacing w:val="4"/>
          <w:sz w:val="22"/>
          <w:szCs w:val="22"/>
        </w:rPr>
        <w:t>D</w:t>
      </w:r>
      <w:r w:rsidRPr="00761114">
        <w:rPr>
          <w:spacing w:val="4"/>
          <w:sz w:val="22"/>
          <w:szCs w:val="22"/>
        </w:rPr>
        <w:t>)</w:t>
      </w:r>
      <w:r w:rsidRPr="00761114">
        <w:rPr>
          <w:rFonts w:hint="eastAsia"/>
          <w:spacing w:val="4"/>
          <w:sz w:val="22"/>
          <w:szCs w:val="22"/>
        </w:rPr>
        <w:t>十月到次年二月</w:t>
      </w:r>
    </w:p>
    <w:p w:rsidR="00EE5050" w:rsidRPr="00EE5050" w:rsidRDefault="00EE5050" w:rsidP="00EE5050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spacing w:val="4"/>
          <w:sz w:val="22"/>
        </w:rPr>
      </w:pPr>
      <w:r>
        <w:rPr>
          <w:rFonts w:ascii="Times New Roman" w:hAnsi="Times New Roman" w:hint="eastAsia"/>
          <w:noProof/>
          <w:color w:val="000000" w:themeColor="text1"/>
          <w:spacing w:val="4"/>
          <w:sz w:val="22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93818C4" wp14:editId="481ACA4E">
                <wp:simplePos x="0" y="0"/>
                <wp:positionH relativeFrom="column">
                  <wp:posOffset>4645607</wp:posOffset>
                </wp:positionH>
                <wp:positionV relativeFrom="paragraph">
                  <wp:posOffset>247522</wp:posOffset>
                </wp:positionV>
                <wp:extent cx="251460" cy="177165"/>
                <wp:effectExtent l="0" t="0" r="15240" b="13335"/>
                <wp:wrapNone/>
                <wp:docPr id="461" name="文字方塊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9F3" w:rsidRPr="00C96EF9" w:rsidRDefault="001F79F3" w:rsidP="00EE5050">
                            <w:pPr>
                              <w:spacing w:line="240" w:lineRule="atLeast"/>
                              <w:rPr>
                                <w:sz w:val="22"/>
                              </w:rPr>
                            </w:pPr>
                            <w:r w:rsidRPr="00C96EF9">
                              <w:rPr>
                                <w:rFonts w:hint="eastAsia"/>
                                <w:sz w:val="22"/>
                              </w:rPr>
                              <w:t>圖</w:t>
                            </w:r>
                            <w:r w:rsidR="0011792D">
                              <w:rPr>
                                <w:rFonts w:hint="eastAsia"/>
                                <w:sz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818C4" id="文字方塊 461" o:spid="_x0000_s1180" type="#_x0000_t202" style="position:absolute;left:0;text-align:left;margin-left:365.8pt;margin-top:19.5pt;width:19.8pt;height:13.95pt;z-index:2520125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" filled="f" stroked="f" strokeweight=".5pt">
                <v:textbox inset="0,0,0,0">
                  <w:txbxContent>
                    <w:p w:rsidR="001F79F3" w:rsidRPr="00C96EF9" w:rsidRDefault="001F79F3" w:rsidP="00EE5050">
                      <w:pPr>
                        <w:spacing w:line="240" w:lineRule="atLeast"/>
                        <w:rPr>
                          <w:sz w:val="22"/>
                        </w:rPr>
                      </w:pPr>
                      <w:r w:rsidRPr="00C96EF9">
                        <w:rPr>
                          <w:rFonts w:hint="eastAsia"/>
                          <w:sz w:val="22"/>
                        </w:rPr>
                        <w:t>圖</w:t>
                      </w:r>
                      <w:r w:rsidR="0011792D">
                        <w:rPr>
                          <w:rFonts w:hint="eastAsia"/>
                          <w:sz w:val="2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DA1A91" w:rsidRPr="00761114" w:rsidRDefault="000D2899" w:rsidP="00C96EF9">
      <w:pPr>
        <w:pStyle w:val="-"/>
        <w:widowControl/>
        <w:autoSpaceDE w:val="0"/>
        <w:autoSpaceDN w:val="0"/>
        <w:spacing w:beforeLines="50" w:before="120" w:line="32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>
        <w:rPr>
          <w:rFonts w:ascii="Times New Roman" w:eastAsia="新細明體" w:hint="eastAsia"/>
          <w:color w:val="000000"/>
          <w:spacing w:val="4"/>
          <w:sz w:val="22"/>
          <w:szCs w:val="22"/>
        </w:rPr>
        <w:lastRenderedPageBreak/>
        <w:t>21</w:t>
      </w:r>
      <w:r w:rsidR="00DA1A91" w:rsidRPr="00761114">
        <w:rPr>
          <w:rFonts w:ascii="Times New Roman" w:eastAsia="新細明體"/>
          <w:color w:val="000000"/>
          <w:spacing w:val="4"/>
          <w:sz w:val="22"/>
          <w:szCs w:val="22"/>
        </w:rPr>
        <w:t>-</w:t>
      </w:r>
      <w:r>
        <w:rPr>
          <w:rFonts w:ascii="Times New Roman" w:eastAsia="新細明體"/>
          <w:color w:val="000000"/>
          <w:spacing w:val="4"/>
          <w:sz w:val="22"/>
          <w:szCs w:val="22"/>
        </w:rPr>
        <w:t>22</w:t>
      </w:r>
      <w:r w:rsidR="00DA1A91" w:rsidRPr="00761114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CC1B62" w:rsidRPr="00761114" w:rsidRDefault="000D2899" w:rsidP="00E73FE8">
      <w:pPr>
        <w:pStyle w:val="TIT12"/>
        <w:ind w:left="0" w:firstLineChars="159" w:firstLine="350"/>
        <w:rPr>
          <w:spacing w:val="4"/>
          <w:sz w:val="22"/>
          <w:szCs w:val="22"/>
        </w:rPr>
      </w:pPr>
      <w:r>
        <w:rPr>
          <w:noProof/>
          <w:spacing w:val="4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3776812</wp:posOffset>
                </wp:positionH>
                <wp:positionV relativeFrom="paragraph">
                  <wp:posOffset>470102</wp:posOffset>
                </wp:positionV>
                <wp:extent cx="2173136" cy="1633224"/>
                <wp:effectExtent l="19050" t="19050" r="17780" b="5080"/>
                <wp:wrapNone/>
                <wp:docPr id="31" name="群組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3136" cy="1633224"/>
                          <a:chOff x="17352" y="0"/>
                          <a:chExt cx="2501900" cy="1877931"/>
                        </a:xfrm>
                      </wpg:grpSpPr>
                      <pic:pic xmlns:pic="http://schemas.openxmlformats.org/drawingml/2006/picture">
                        <pic:nvPicPr>
                          <pic:cNvPr id="20" name="圖片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4" t="4636" r="1593" b="1232"/>
                          <a:stretch/>
                        </pic:blipFill>
                        <pic:spPr bwMode="auto">
                          <a:xfrm>
                            <a:off x="17352" y="0"/>
                            <a:ext cx="2501900" cy="1652270"/>
                          </a:xfrm>
                          <a:prstGeom prst="rect">
                            <a:avLst/>
                          </a:prstGeom>
                          <a:ln w="6350" cap="flat" cmpd="sng" algn="ctr"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0" name="文字方塊 30"/>
                        <wps:cNvSpPr txBox="1"/>
                        <wps:spPr>
                          <a:xfrm>
                            <a:off x="1131749" y="1688094"/>
                            <a:ext cx="289502" cy="1898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79F3" w:rsidRPr="00C96EF9" w:rsidRDefault="001F79F3" w:rsidP="000D2899">
                              <w:pPr>
                                <w:spacing w:line="240" w:lineRule="atLeast"/>
                                <w:rPr>
                                  <w:sz w:val="22"/>
                                </w:rPr>
                              </w:pPr>
                              <w:r w:rsidRPr="00C96EF9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 w:rsidR="0011792D">
                                <w:rPr>
                                  <w:rFonts w:hint="eastAsia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1" o:spid="_x0000_s1181" style="position:absolute;left:0;text-align:left;margin-left:297.4pt;margin-top:37pt;width:171.1pt;height:128.6pt;z-index:251667456;mso-width-relative:margin;mso-height-relative:margin" coordorigin="173" coordsize="25019,187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">
                <v:shape id="圖片 20" o:spid="_x0000_s1182" type="#_x0000_t75" style="position:absolute;left:173;width:25019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" stroked="t" strokecolor="#0d0d0d" strokeweight=".5pt">
                  <v:stroke joinstyle="round"/>
                  <v:imagedata r:id="rId21" o:title="" croptop="3038f" cropbottom="807f" cropleft="1733f" cropright="1044f" grayscale="t"/>
                  <v:path arrowok="t"/>
                </v:shape>
                <v:shape id="文字方塊 30" o:spid="_x0000_s1183" type="#_x0000_t202" style="position:absolute;left:11317;top:16880;width:2895;height:18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" filled="f" stroked="f" strokeweight=".5pt">
                  <v:textbox inset="0,0,0,0">
                    <w:txbxContent>
                      <w:p w:rsidR="001F79F3" w:rsidRPr="00C96EF9" w:rsidRDefault="001F79F3" w:rsidP="000D2899">
                        <w:pPr>
                          <w:spacing w:line="240" w:lineRule="atLeast"/>
                          <w:rPr>
                            <w:sz w:val="22"/>
                          </w:rPr>
                        </w:pPr>
                        <w:r w:rsidRPr="00C96EF9">
                          <w:rPr>
                            <w:rFonts w:hint="eastAsia"/>
                            <w:sz w:val="22"/>
                          </w:rPr>
                          <w:t>圖</w:t>
                        </w:r>
                        <w:r w:rsidR="0011792D">
                          <w:rPr>
                            <w:rFonts w:hint="eastAsia"/>
                            <w:sz w:val="22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C1B62" w:rsidRPr="00761114">
        <w:rPr>
          <w:spacing w:val="4"/>
          <w:sz w:val="22"/>
          <w:szCs w:val="22"/>
        </w:rPr>
        <w:t>1931</w:t>
      </w:r>
      <w:r w:rsidR="00CC1B62" w:rsidRPr="00761114">
        <w:rPr>
          <w:spacing w:val="4"/>
          <w:sz w:val="22"/>
          <w:szCs w:val="22"/>
        </w:rPr>
        <w:t>年倫敦地鐵員工</w:t>
      </w:r>
      <w:r w:rsidR="00CC1B62" w:rsidRPr="00761114">
        <w:rPr>
          <w:spacing w:val="4"/>
          <w:sz w:val="22"/>
          <w:szCs w:val="22"/>
        </w:rPr>
        <w:t>Harry Beck</w:t>
      </w:r>
      <w:r w:rsidR="00CC1B62" w:rsidRPr="00761114">
        <w:rPr>
          <w:spacing w:val="4"/>
          <w:sz w:val="22"/>
          <w:szCs w:val="22"/>
        </w:rPr>
        <w:t>為了解決地鐵路線太過複雜、一般民眾不易理解的難題，採用拓樸地圖概念設計出一種簡化的地鐵路網圖，後來為各國捷運地圖所仿效，如圖</w:t>
      </w:r>
      <w:r w:rsidR="0011792D">
        <w:rPr>
          <w:spacing w:val="4"/>
          <w:sz w:val="22"/>
          <w:szCs w:val="22"/>
        </w:rPr>
        <w:t>5</w:t>
      </w:r>
      <w:r w:rsidR="003C6406" w:rsidRPr="00761114">
        <w:rPr>
          <w:spacing w:val="4"/>
          <w:sz w:val="22"/>
          <w:szCs w:val="22"/>
        </w:rPr>
        <w:t>的</w:t>
      </w:r>
      <w:r w:rsidR="00F8018B">
        <w:rPr>
          <w:rFonts w:hint="eastAsia"/>
          <w:spacing w:val="4"/>
          <w:sz w:val="22"/>
          <w:szCs w:val="22"/>
        </w:rPr>
        <w:t>新加坡</w:t>
      </w:r>
      <w:r w:rsidR="00CC1B62" w:rsidRPr="00761114">
        <w:rPr>
          <w:spacing w:val="4"/>
          <w:sz w:val="22"/>
          <w:szCs w:val="22"/>
        </w:rPr>
        <w:t>捷運地圖。請問：</w:t>
      </w:r>
    </w:p>
    <w:p w:rsidR="00CC1B62" w:rsidRPr="00761114" w:rsidRDefault="000D2899" w:rsidP="002040CE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</w:rPr>
      </w:pPr>
      <w:r>
        <w:rPr>
          <w:rFonts w:ascii="Times New Roman" w:hAnsi="Times New Roman" w:hint="eastAsia"/>
          <w:color w:val="000000" w:themeColor="text1"/>
          <w:spacing w:val="4"/>
          <w:sz w:val="22"/>
        </w:rPr>
        <w:t>21</w:t>
      </w:r>
      <w:r w:rsidR="00CC1B62" w:rsidRPr="00761114">
        <w:rPr>
          <w:rFonts w:ascii="Times New Roman" w:hAnsi="Times New Roman"/>
          <w:color w:val="000000" w:themeColor="text1"/>
          <w:spacing w:val="4"/>
          <w:sz w:val="22"/>
        </w:rPr>
        <w:t>.</w:t>
      </w:r>
      <w:r w:rsidR="002040CE" w:rsidRPr="00761114">
        <w:rPr>
          <w:rFonts w:ascii="Times New Roman" w:hAnsi="Times New Roman"/>
          <w:spacing w:val="4"/>
          <w:sz w:val="22"/>
        </w:rPr>
        <w:tab/>
      </w:r>
      <w:r w:rsidR="00CC1B62" w:rsidRPr="000D2899">
        <w:rPr>
          <w:rFonts w:ascii="Times New Roman" w:hAnsi="Times New Roman"/>
          <w:spacing w:val="4"/>
          <w:sz w:val="22"/>
        </w:rPr>
        <w:t>這種路網圖可以精確的表達</w:t>
      </w:r>
      <w:r w:rsidR="003C6406" w:rsidRPr="000D2899">
        <w:rPr>
          <w:rFonts w:ascii="Times New Roman" w:hAnsi="Times New Roman"/>
          <w:spacing w:val="4"/>
          <w:sz w:val="22"/>
        </w:rPr>
        <w:t>下列</w:t>
      </w:r>
      <w:r w:rsidR="00CC1B62" w:rsidRPr="000D2899">
        <w:rPr>
          <w:rFonts w:ascii="Times New Roman" w:hAnsi="Times New Roman"/>
          <w:spacing w:val="4"/>
          <w:sz w:val="22"/>
        </w:rPr>
        <w:t>哪些站與站間的關係？</w:t>
      </w:r>
    </w:p>
    <w:p w:rsidR="00CC1B62" w:rsidRPr="00761114" w:rsidRDefault="00CC1B62" w:rsidP="002040CE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rFonts w:asciiTheme="minorEastAsia" w:hAnsiTheme="minorEastAsia"/>
          <w:spacing w:val="4"/>
          <w:sz w:val="22"/>
          <w:szCs w:val="22"/>
        </w:rPr>
      </w:pPr>
      <w:r w:rsidRPr="00761114">
        <w:rPr>
          <w:rFonts w:asciiTheme="minorEastAsia" w:hAnsiTheme="minorEastAsia"/>
          <w:spacing w:val="4"/>
          <w:sz w:val="22"/>
          <w:szCs w:val="22"/>
        </w:rPr>
        <w:t>甲</w:t>
      </w:r>
      <w:r w:rsidRPr="00761114">
        <w:rPr>
          <w:rFonts w:asciiTheme="minorEastAsia" w:hAnsiTheme="minorEastAsia" w:hint="eastAsia"/>
          <w:spacing w:val="4"/>
          <w:sz w:val="22"/>
          <w:szCs w:val="22"/>
        </w:rPr>
        <w:t>、</w:t>
      </w:r>
      <w:r w:rsidR="00253465" w:rsidRPr="00761114">
        <w:rPr>
          <w:rFonts w:asciiTheme="minorEastAsia" w:hAnsiTheme="minorEastAsia"/>
          <w:spacing w:val="4"/>
          <w:sz w:val="22"/>
          <w:szCs w:val="22"/>
        </w:rPr>
        <w:t>距離</w:t>
      </w:r>
      <w:r w:rsidR="002040CE" w:rsidRPr="00761114">
        <w:rPr>
          <w:rFonts w:asciiTheme="minorEastAsia" w:hAnsiTheme="minorEastAsia"/>
          <w:spacing w:val="4"/>
          <w:sz w:val="22"/>
          <w:szCs w:val="22"/>
        </w:rPr>
        <w:tab/>
      </w:r>
      <w:r w:rsidRPr="00761114">
        <w:rPr>
          <w:rFonts w:asciiTheme="minorEastAsia" w:hAnsiTheme="minorEastAsia"/>
          <w:spacing w:val="4"/>
          <w:sz w:val="22"/>
          <w:szCs w:val="22"/>
        </w:rPr>
        <w:t>乙</w:t>
      </w:r>
      <w:r w:rsidRPr="00761114">
        <w:rPr>
          <w:rFonts w:asciiTheme="minorEastAsia" w:hAnsiTheme="minorEastAsia" w:hint="eastAsia"/>
          <w:spacing w:val="4"/>
          <w:sz w:val="22"/>
          <w:szCs w:val="22"/>
        </w:rPr>
        <w:t>、</w:t>
      </w:r>
      <w:r w:rsidR="00253465" w:rsidRPr="00761114">
        <w:rPr>
          <w:rFonts w:asciiTheme="minorEastAsia" w:hAnsiTheme="minorEastAsia"/>
          <w:spacing w:val="4"/>
          <w:sz w:val="22"/>
          <w:szCs w:val="22"/>
        </w:rPr>
        <w:t>方</w:t>
      </w:r>
      <w:r w:rsidR="00253465" w:rsidRPr="00761114">
        <w:rPr>
          <w:rFonts w:asciiTheme="minorEastAsia" w:hAnsiTheme="minorEastAsia" w:hint="eastAsia"/>
          <w:spacing w:val="4"/>
          <w:sz w:val="22"/>
          <w:szCs w:val="22"/>
        </w:rPr>
        <w:t>位</w:t>
      </w:r>
      <w:r w:rsidR="00253465" w:rsidRPr="00761114">
        <w:rPr>
          <w:rFonts w:asciiTheme="minorEastAsia" w:hAnsiTheme="minorEastAsia"/>
          <w:spacing w:val="4"/>
          <w:sz w:val="22"/>
          <w:szCs w:val="22"/>
        </w:rPr>
        <w:t>角</w:t>
      </w:r>
    </w:p>
    <w:p w:rsidR="00CC1B62" w:rsidRPr="000D2899" w:rsidRDefault="00CC1B62" w:rsidP="002040CE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rFonts w:asciiTheme="minorEastAsia" w:hAnsiTheme="minorEastAsia"/>
          <w:spacing w:val="2"/>
          <w:sz w:val="22"/>
          <w:szCs w:val="22"/>
        </w:rPr>
      </w:pPr>
      <w:r w:rsidRPr="00761114">
        <w:rPr>
          <w:rFonts w:asciiTheme="minorEastAsia" w:hAnsiTheme="minorEastAsia"/>
          <w:spacing w:val="4"/>
          <w:sz w:val="22"/>
          <w:szCs w:val="22"/>
        </w:rPr>
        <w:t>丙</w:t>
      </w:r>
      <w:r w:rsidRPr="00761114">
        <w:rPr>
          <w:rFonts w:asciiTheme="minorEastAsia" w:hAnsiTheme="minorEastAsia" w:hint="eastAsia"/>
          <w:spacing w:val="4"/>
          <w:sz w:val="22"/>
          <w:szCs w:val="22"/>
        </w:rPr>
        <w:t>、</w:t>
      </w:r>
      <w:r w:rsidR="003C6406" w:rsidRPr="00761114">
        <w:rPr>
          <w:rFonts w:asciiTheme="minorEastAsia" w:hAnsiTheme="minorEastAsia"/>
          <w:spacing w:val="4"/>
          <w:sz w:val="22"/>
          <w:szCs w:val="22"/>
        </w:rPr>
        <w:t>前後順序</w:t>
      </w:r>
      <w:r w:rsidR="002040CE" w:rsidRPr="00761114">
        <w:rPr>
          <w:rFonts w:asciiTheme="minorEastAsia" w:hAnsiTheme="minorEastAsia"/>
          <w:spacing w:val="4"/>
          <w:sz w:val="22"/>
          <w:szCs w:val="22"/>
        </w:rPr>
        <w:tab/>
      </w:r>
      <w:r w:rsidRPr="00761114">
        <w:rPr>
          <w:rFonts w:asciiTheme="minorEastAsia" w:hAnsiTheme="minorEastAsia"/>
          <w:spacing w:val="4"/>
          <w:sz w:val="22"/>
          <w:szCs w:val="22"/>
        </w:rPr>
        <w:t>丁</w:t>
      </w:r>
      <w:r w:rsidRPr="00761114">
        <w:rPr>
          <w:rFonts w:asciiTheme="minorEastAsia" w:hAnsiTheme="minorEastAsia" w:hint="eastAsia"/>
          <w:spacing w:val="4"/>
          <w:sz w:val="22"/>
          <w:szCs w:val="22"/>
        </w:rPr>
        <w:t>、</w:t>
      </w:r>
      <w:r w:rsidR="003C6406" w:rsidRPr="000D2899">
        <w:rPr>
          <w:rFonts w:asciiTheme="minorEastAsia" w:hAnsiTheme="minorEastAsia"/>
          <w:spacing w:val="2"/>
          <w:sz w:val="22"/>
          <w:szCs w:val="22"/>
        </w:rPr>
        <w:t>路線交會節點</w:t>
      </w:r>
    </w:p>
    <w:p w:rsidR="00CC1B62" w:rsidRPr="00761114" w:rsidRDefault="00CC1B62" w:rsidP="002040CE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rFonts w:asciiTheme="minorEastAsia" w:hAnsiTheme="minorEastAsia"/>
          <w:spacing w:val="4"/>
          <w:sz w:val="22"/>
          <w:szCs w:val="22"/>
        </w:rPr>
      </w:pPr>
      <w:r w:rsidRPr="00761114">
        <w:rPr>
          <w:rFonts w:asciiTheme="minorEastAsia" w:hAnsiTheme="minorEastAsia"/>
          <w:spacing w:val="4"/>
          <w:sz w:val="22"/>
          <w:szCs w:val="22"/>
        </w:rPr>
        <w:t>戊</w:t>
      </w:r>
      <w:r w:rsidRPr="00761114">
        <w:rPr>
          <w:rFonts w:asciiTheme="minorEastAsia" w:hAnsiTheme="minorEastAsia" w:hint="eastAsia"/>
          <w:spacing w:val="4"/>
          <w:sz w:val="22"/>
          <w:szCs w:val="22"/>
        </w:rPr>
        <w:t>、</w:t>
      </w:r>
      <w:r w:rsidR="003C6406" w:rsidRPr="00761114">
        <w:rPr>
          <w:rFonts w:asciiTheme="minorEastAsia" w:hAnsiTheme="minorEastAsia"/>
          <w:spacing w:val="4"/>
          <w:sz w:val="22"/>
          <w:szCs w:val="22"/>
        </w:rPr>
        <w:t>車站面積大小</w:t>
      </w:r>
    </w:p>
    <w:p w:rsidR="002040CE" w:rsidRPr="00761114" w:rsidRDefault="00CC1B62" w:rsidP="002040CE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rFonts w:cstheme="minorHAnsi"/>
          <w:spacing w:val="4"/>
          <w:sz w:val="22"/>
          <w:szCs w:val="22"/>
        </w:rPr>
      </w:pPr>
      <w:r w:rsidRPr="00761114">
        <w:rPr>
          <w:rFonts w:cstheme="minorHAnsi"/>
          <w:spacing w:val="4"/>
          <w:sz w:val="22"/>
          <w:szCs w:val="22"/>
        </w:rPr>
        <w:t>(A)</w:t>
      </w:r>
      <w:r w:rsidRPr="00761114">
        <w:rPr>
          <w:rFonts w:cstheme="minorHAnsi"/>
          <w:spacing w:val="4"/>
          <w:sz w:val="22"/>
          <w:szCs w:val="22"/>
        </w:rPr>
        <w:t>甲乙</w:t>
      </w:r>
      <w:r w:rsidR="002040CE" w:rsidRPr="00761114">
        <w:rPr>
          <w:rFonts w:cstheme="minorHAnsi"/>
          <w:spacing w:val="4"/>
          <w:sz w:val="22"/>
          <w:szCs w:val="22"/>
        </w:rPr>
        <w:tab/>
      </w:r>
      <w:r w:rsidRPr="00761114">
        <w:rPr>
          <w:rFonts w:cstheme="minorHAnsi"/>
          <w:spacing w:val="4"/>
          <w:sz w:val="22"/>
          <w:szCs w:val="22"/>
        </w:rPr>
        <w:t>(B)</w:t>
      </w:r>
      <w:r w:rsidRPr="00761114">
        <w:rPr>
          <w:rFonts w:cstheme="minorHAnsi"/>
          <w:spacing w:val="4"/>
          <w:sz w:val="22"/>
          <w:szCs w:val="22"/>
        </w:rPr>
        <w:t>丙丁</w:t>
      </w:r>
    </w:p>
    <w:p w:rsidR="003730CB" w:rsidRPr="00761114" w:rsidRDefault="00CC1B62" w:rsidP="00E008AB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rFonts w:eastAsia="新細明體"/>
          <w:color w:val="000000"/>
          <w:spacing w:val="4"/>
          <w:kern w:val="2"/>
          <w:sz w:val="22"/>
          <w:szCs w:val="22"/>
        </w:rPr>
      </w:pPr>
      <w:r w:rsidRPr="00761114">
        <w:rPr>
          <w:rFonts w:cstheme="minorHAnsi"/>
          <w:spacing w:val="4"/>
          <w:sz w:val="22"/>
          <w:szCs w:val="22"/>
        </w:rPr>
        <w:t>(C)</w:t>
      </w:r>
      <w:r w:rsidRPr="00761114">
        <w:rPr>
          <w:rFonts w:cstheme="minorHAnsi"/>
          <w:spacing w:val="4"/>
          <w:sz w:val="22"/>
          <w:szCs w:val="22"/>
        </w:rPr>
        <w:t>丁戊</w:t>
      </w:r>
      <w:r w:rsidR="002040CE" w:rsidRPr="00761114">
        <w:rPr>
          <w:rFonts w:cstheme="minorHAnsi"/>
          <w:spacing w:val="4"/>
          <w:sz w:val="22"/>
          <w:szCs w:val="22"/>
        </w:rPr>
        <w:tab/>
      </w:r>
      <w:r w:rsidRPr="00761114">
        <w:rPr>
          <w:rFonts w:cstheme="minorHAnsi"/>
          <w:spacing w:val="4"/>
          <w:sz w:val="22"/>
          <w:szCs w:val="22"/>
        </w:rPr>
        <w:t>(D)</w:t>
      </w:r>
      <w:r w:rsidRPr="00761114">
        <w:rPr>
          <w:rFonts w:cstheme="minorHAnsi"/>
          <w:spacing w:val="4"/>
          <w:sz w:val="22"/>
          <w:szCs w:val="22"/>
        </w:rPr>
        <w:t>甲戊</w:t>
      </w:r>
    </w:p>
    <w:p w:rsidR="00E008AB" w:rsidRDefault="00E008AB" w:rsidP="00CC1B62">
      <w:pPr>
        <w:pStyle w:val="tit2"/>
        <w:autoSpaceDE w:val="0"/>
        <w:autoSpaceDN w:val="0"/>
        <w:ind w:leftChars="0" w:left="0"/>
        <w:textAlignment w:val="auto"/>
        <w:rPr>
          <w:rFonts w:eastAsia="新細明體"/>
          <w:color w:val="000000"/>
          <w:spacing w:val="24"/>
          <w:kern w:val="2"/>
          <w:sz w:val="22"/>
          <w:szCs w:val="22"/>
        </w:rPr>
      </w:pPr>
    </w:p>
    <w:p w:rsidR="006F0E03" w:rsidRPr="00761114" w:rsidRDefault="000D2899" w:rsidP="00C96EF9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color w:val="000000" w:themeColor="text1"/>
          <w:spacing w:val="4"/>
          <w:sz w:val="22"/>
        </w:rPr>
      </w:pPr>
      <w:r>
        <w:rPr>
          <w:rFonts w:ascii="Times New Roman" w:hAnsi="Times New Roman"/>
          <w:color w:val="000000" w:themeColor="text1"/>
          <w:spacing w:val="4"/>
          <w:sz w:val="22"/>
        </w:rPr>
        <w:t>2</w:t>
      </w:r>
      <w:r>
        <w:rPr>
          <w:rFonts w:ascii="Times New Roman" w:hAnsi="Times New Roman" w:hint="eastAsia"/>
          <w:color w:val="000000" w:themeColor="text1"/>
          <w:spacing w:val="4"/>
          <w:sz w:val="22"/>
        </w:rPr>
        <w:t>2</w:t>
      </w:r>
      <w:r w:rsidR="006F0E03" w:rsidRPr="00761114">
        <w:rPr>
          <w:rFonts w:ascii="Times New Roman" w:hAnsi="Times New Roman"/>
          <w:color w:val="000000" w:themeColor="text1"/>
          <w:spacing w:val="4"/>
          <w:sz w:val="22"/>
        </w:rPr>
        <w:t>.</w:t>
      </w:r>
      <w:r w:rsidR="00C96EF9" w:rsidRPr="00761114">
        <w:rPr>
          <w:rFonts w:ascii="Times New Roman" w:hAnsi="Times New Roman" w:hint="eastAsia"/>
          <w:color w:val="000000" w:themeColor="text1"/>
          <w:spacing w:val="4"/>
          <w:sz w:val="22"/>
        </w:rPr>
        <w:tab/>
      </w:r>
      <w:r w:rsidR="006F0E03" w:rsidRPr="00761114">
        <w:rPr>
          <w:rFonts w:ascii="Times New Roman" w:hAnsi="Times New Roman"/>
          <w:color w:val="000000" w:themeColor="text1"/>
          <w:spacing w:val="4"/>
          <w:sz w:val="22"/>
        </w:rPr>
        <w:t>根據此路網圖所提供的資訊，最適合進行下列哪項工作？</w:t>
      </w:r>
    </w:p>
    <w:p w:rsidR="006F0E03" w:rsidRPr="00761114" w:rsidRDefault="006F0E03" w:rsidP="00C96EF9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(A)</w:t>
      </w:r>
      <w:r w:rsidR="00A234F6">
        <w:rPr>
          <w:spacing w:val="4"/>
          <w:sz w:val="22"/>
        </w:rPr>
        <w:t>量測出車站</w:t>
      </w:r>
      <w:r w:rsidR="00A234F6">
        <w:rPr>
          <w:rFonts w:hint="eastAsia"/>
          <w:spacing w:val="4"/>
          <w:sz w:val="22"/>
        </w:rPr>
        <w:t>坐</w:t>
      </w:r>
      <w:r w:rsidRPr="00761114">
        <w:rPr>
          <w:spacing w:val="4"/>
          <w:sz w:val="22"/>
        </w:rPr>
        <w:t>標</w:t>
      </w:r>
      <w:r w:rsidR="00C96EF9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(B)</w:t>
      </w:r>
      <w:r w:rsidRPr="00761114">
        <w:rPr>
          <w:spacing w:val="4"/>
          <w:sz w:val="22"/>
        </w:rPr>
        <w:t>計算乘車所需時間</w:t>
      </w:r>
    </w:p>
    <w:p w:rsidR="006F0E03" w:rsidRPr="00761114" w:rsidRDefault="006F0E03" w:rsidP="00C96EF9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(C)</w:t>
      </w:r>
      <w:r w:rsidRPr="00761114">
        <w:rPr>
          <w:spacing w:val="4"/>
          <w:sz w:val="22"/>
        </w:rPr>
        <w:t>找出車站位於哪條街道</w:t>
      </w:r>
      <w:r w:rsidR="00C96EF9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(D)</w:t>
      </w:r>
      <w:r w:rsidRPr="00761114">
        <w:rPr>
          <w:spacing w:val="4"/>
          <w:sz w:val="22"/>
        </w:rPr>
        <w:t>找出經過最少站的乘車規劃</w:t>
      </w:r>
    </w:p>
    <w:p w:rsidR="00C11B99" w:rsidRPr="00761114" w:rsidRDefault="00B42468" w:rsidP="00F30FC3">
      <w:pPr>
        <w:pStyle w:val="-"/>
        <w:widowControl/>
        <w:autoSpaceDE w:val="0"/>
        <w:autoSpaceDN w:val="0"/>
        <w:spacing w:beforeLines="15" w:before="36" w:line="32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761114">
        <w:rPr>
          <w:rFonts w:ascii="Times New Roman" w:eastAsia="新細明體" w:hint="eastAsia"/>
          <w:color w:val="000000"/>
          <w:spacing w:val="4"/>
          <w:sz w:val="22"/>
          <w:szCs w:val="22"/>
        </w:rPr>
        <w:t>2</w:t>
      </w:r>
      <w:r w:rsidRPr="00761114">
        <w:rPr>
          <w:rFonts w:ascii="Times New Roman" w:eastAsia="新細明體"/>
          <w:color w:val="000000"/>
          <w:spacing w:val="4"/>
          <w:sz w:val="22"/>
          <w:szCs w:val="22"/>
        </w:rPr>
        <w:t>3</w:t>
      </w:r>
      <w:r w:rsidR="00C11B99" w:rsidRPr="00761114">
        <w:rPr>
          <w:rFonts w:ascii="Times New Roman" w:eastAsia="新細明體"/>
          <w:color w:val="000000"/>
          <w:spacing w:val="4"/>
          <w:sz w:val="22"/>
          <w:szCs w:val="22"/>
        </w:rPr>
        <w:t>-</w:t>
      </w:r>
      <w:r w:rsidR="00A73263" w:rsidRPr="00761114">
        <w:rPr>
          <w:rFonts w:ascii="Times New Roman" w:eastAsia="新細明體" w:hint="eastAsia"/>
          <w:color w:val="000000"/>
          <w:spacing w:val="4"/>
          <w:sz w:val="22"/>
          <w:szCs w:val="22"/>
        </w:rPr>
        <w:t>2</w:t>
      </w:r>
      <w:r w:rsidRPr="00761114">
        <w:rPr>
          <w:rFonts w:ascii="Times New Roman" w:eastAsia="新細明體"/>
          <w:color w:val="000000"/>
          <w:spacing w:val="4"/>
          <w:sz w:val="22"/>
          <w:szCs w:val="22"/>
        </w:rPr>
        <w:t>4</w:t>
      </w:r>
      <w:r w:rsidR="00C11B99" w:rsidRPr="00761114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6F0E03" w:rsidRPr="00761114" w:rsidRDefault="00C11B99" w:rsidP="00E73FE8">
      <w:pPr>
        <w:pStyle w:val="TIT12"/>
        <w:ind w:left="0" w:firstLineChars="159" w:firstLine="363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圖</w:t>
      </w:r>
      <w:r w:rsidR="0011792D">
        <w:rPr>
          <w:spacing w:val="4"/>
          <w:sz w:val="22"/>
          <w:szCs w:val="22"/>
        </w:rPr>
        <w:t>6</w:t>
      </w:r>
      <w:r w:rsidR="003E554B">
        <w:rPr>
          <w:spacing w:val="4"/>
          <w:sz w:val="22"/>
          <w:szCs w:val="22"/>
        </w:rPr>
        <w:t>為某一種原料指向的農產加工產品分</w:t>
      </w:r>
      <w:r w:rsidR="003E554B">
        <w:rPr>
          <w:rFonts w:hint="eastAsia"/>
          <w:spacing w:val="4"/>
          <w:sz w:val="22"/>
          <w:szCs w:val="22"/>
        </w:rPr>
        <w:t>布</w:t>
      </w:r>
      <w:r w:rsidRPr="00761114">
        <w:rPr>
          <w:spacing w:val="4"/>
          <w:sz w:val="22"/>
          <w:szCs w:val="22"/>
        </w:rPr>
        <w:t>圖。請問：</w:t>
      </w:r>
    </w:p>
    <w:p w:rsidR="00C11B99" w:rsidRPr="00761114" w:rsidRDefault="0051082D" w:rsidP="0071387B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57" w:hanging="357"/>
        <w:jc w:val="both"/>
        <w:rPr>
          <w:rFonts w:ascii="Times New Roman" w:hAnsi="Times New Roman"/>
          <w:spacing w:val="4"/>
          <w:sz w:val="22"/>
        </w:rPr>
      </w:pPr>
      <w:r>
        <w:rPr>
          <w:rFonts w:ascii="Times New Roman" w:hAnsi="Times New Roman"/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3453130</wp:posOffset>
                </wp:positionH>
                <wp:positionV relativeFrom="paragraph">
                  <wp:posOffset>74295</wp:posOffset>
                </wp:positionV>
                <wp:extent cx="2514600" cy="1522730"/>
                <wp:effectExtent l="0" t="0" r="0" b="1270"/>
                <wp:wrapSquare wrapText="bothSides"/>
                <wp:docPr id="34" name="群組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522730"/>
                          <a:chOff x="42831" y="0"/>
                          <a:chExt cx="2638052" cy="1598295"/>
                        </a:xfrm>
                      </wpg:grpSpPr>
                      <wpg:grpSp>
                        <wpg:cNvPr id="459" name="群組 459"/>
                        <wpg:cNvGrpSpPr/>
                        <wpg:grpSpPr>
                          <a:xfrm>
                            <a:off x="42831" y="0"/>
                            <a:ext cx="2638052" cy="1598295"/>
                            <a:chOff x="42831" y="0"/>
                            <a:chExt cx="2638052" cy="1598295"/>
                          </a:xfrm>
                        </wpg:grpSpPr>
                        <wpg:grpSp>
                          <wpg:cNvPr id="40" name="群組 40"/>
                          <wpg:cNvGrpSpPr/>
                          <wpg:grpSpPr>
                            <a:xfrm>
                              <a:off x="42831" y="0"/>
                              <a:ext cx="2638052" cy="1598295"/>
                              <a:chOff x="56261" y="22030"/>
                              <a:chExt cx="4819019" cy="2929442"/>
                            </a:xfrm>
                          </wpg:grpSpPr>
                          <pic:pic xmlns:pic="http://schemas.openxmlformats.org/drawingml/2006/picture">
                            <pic:nvPicPr>
                              <pic:cNvPr id="6" name="圖片 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6261" y="22030"/>
                                <a:ext cx="4819019" cy="2602864"/>
                              </a:xfrm>
                              <a:prstGeom prst="rect">
                                <a:avLst/>
                              </a:prstGeom>
                              <a:ln w="6350">
                                <a:noFill/>
                              </a:ln>
                            </pic:spPr>
                          </pic:pic>
                          <wps:wsp>
                            <wps:cNvPr id="39" name="文字方塊 39"/>
                            <wps:cNvSpPr txBox="1"/>
                            <wps:spPr>
                              <a:xfrm>
                                <a:off x="2267679" y="2627387"/>
                                <a:ext cx="769046" cy="3240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C96EF9" w:rsidRDefault="001F79F3" w:rsidP="00C96EF9">
                                  <w:pPr>
                                    <w:spacing w:line="240" w:lineRule="atLeast"/>
                                    <w:rPr>
                                      <w:sz w:val="22"/>
                                    </w:rPr>
                                  </w:pPr>
                                  <w:r w:rsidRPr="00C96EF9">
                                    <w:rPr>
                                      <w:rFonts w:hint="eastAsia"/>
                                      <w:sz w:val="22"/>
                                    </w:rPr>
                                    <w:t>圖</w:t>
                                  </w:r>
                                  <w:r w:rsidR="0011792D">
                                    <w:rPr>
                                      <w:rFonts w:hint="eastAsia"/>
                                      <w:sz w:val="22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3" name="群組 453"/>
                          <wpg:cNvGrpSpPr/>
                          <wpg:grpSpPr>
                            <a:xfrm>
                              <a:off x="50331" y="390310"/>
                              <a:ext cx="879840" cy="958990"/>
                              <a:chOff x="29148" y="-33350"/>
                              <a:chExt cx="879840" cy="958990"/>
                            </a:xfrm>
                          </wpg:grpSpPr>
                          <wps:wsp>
                            <wps:cNvPr id="25" name="文字方塊 25"/>
                            <wps:cNvSpPr txBox="1"/>
                            <wps:spPr>
                              <a:xfrm>
                                <a:off x="148060" y="257580"/>
                                <a:ext cx="121938" cy="64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7D0950" w:rsidRDefault="001F79F3" w:rsidP="007D0950">
                                  <w:pPr>
                                    <w:spacing w:line="100" w:lineRule="exact"/>
                                    <w:rPr>
                                      <w:sz w:val="8"/>
                                    </w:rPr>
                                  </w:pPr>
                                  <w:r w:rsidRPr="007D0950">
                                    <w:rPr>
                                      <w:rFonts w:hint="eastAsia"/>
                                      <w:sz w:val="8"/>
                                    </w:rPr>
                                    <w:t>2</w:t>
                                  </w:r>
                                  <w:r w:rsidRPr="007D0950">
                                    <w:rPr>
                                      <w:sz w:val="8"/>
                                    </w:rPr>
                                    <w:t>0℃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文字方塊 28"/>
                            <wps:cNvSpPr txBox="1"/>
                            <wps:spPr>
                              <a:xfrm>
                                <a:off x="148060" y="596858"/>
                                <a:ext cx="121087" cy="64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7D0950" w:rsidRDefault="001F79F3" w:rsidP="007D0950">
                                  <w:pPr>
                                    <w:spacing w:line="100" w:lineRule="exact"/>
                                    <w:rPr>
                                      <w:sz w:val="8"/>
                                    </w:rPr>
                                  </w:pPr>
                                  <w:r w:rsidRPr="007D0950">
                                    <w:rPr>
                                      <w:sz w:val="8"/>
                                    </w:rPr>
                                    <w:t>20℃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文字方塊 29"/>
                            <wps:cNvSpPr txBox="1"/>
                            <wps:spPr>
                              <a:xfrm>
                                <a:off x="148060" y="783772"/>
                                <a:ext cx="137426" cy="66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7D0950" w:rsidRDefault="001F79F3" w:rsidP="007D0950">
                                  <w:pPr>
                                    <w:spacing w:line="100" w:lineRule="exact"/>
                                    <w:rPr>
                                      <w:sz w:val="8"/>
                                    </w:rPr>
                                  </w:pPr>
                                  <w:r w:rsidRPr="007D0950">
                                    <w:rPr>
                                      <w:sz w:val="8"/>
                                    </w:rPr>
                                    <w:t>10℃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文字方塊 32"/>
                            <wps:cNvSpPr txBox="1"/>
                            <wps:spPr>
                              <a:xfrm>
                                <a:off x="152970" y="70610"/>
                                <a:ext cx="154305" cy="66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7D0950" w:rsidRDefault="001F79F3" w:rsidP="007D0950">
                                  <w:pPr>
                                    <w:spacing w:line="100" w:lineRule="exact"/>
                                    <w:rPr>
                                      <w:sz w:val="8"/>
                                    </w:rPr>
                                  </w:pPr>
                                  <w:r w:rsidRPr="007D0950">
                                    <w:rPr>
                                      <w:sz w:val="8"/>
                                    </w:rPr>
                                    <w:t>10℃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文字方塊 33"/>
                            <wps:cNvSpPr txBox="1"/>
                            <wps:spPr>
                              <a:xfrm>
                                <a:off x="29148" y="-33350"/>
                                <a:ext cx="123825" cy="66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336457" w:rsidRDefault="001F79F3" w:rsidP="007D0950">
                                  <w:pPr>
                                    <w:spacing w:line="100" w:lineRule="exact"/>
                                    <w:rPr>
                                      <w:sz w:val="8"/>
                                    </w:rPr>
                                  </w:pPr>
                                  <w:r w:rsidRPr="00336457">
                                    <w:rPr>
                                      <w:sz w:val="8"/>
                                    </w:rPr>
                                    <w:t>50 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文字方塊 35"/>
                            <wps:cNvSpPr txBox="1"/>
                            <wps:spPr>
                              <a:xfrm>
                                <a:off x="29148" y="155197"/>
                                <a:ext cx="131445" cy="66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336457" w:rsidRDefault="001F79F3" w:rsidP="007D0950">
                                  <w:pPr>
                                    <w:spacing w:line="100" w:lineRule="exact"/>
                                    <w:rPr>
                                      <w:sz w:val="8"/>
                                    </w:rPr>
                                  </w:pPr>
                                  <w:r w:rsidRPr="00336457">
                                    <w:rPr>
                                      <w:sz w:val="8"/>
                                    </w:rPr>
                                    <w:t>30 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文字方塊 36"/>
                            <wps:cNvSpPr txBox="1"/>
                            <wps:spPr>
                              <a:xfrm>
                                <a:off x="31921" y="684516"/>
                                <a:ext cx="131445" cy="66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336457" w:rsidRDefault="001F79F3" w:rsidP="007D0950">
                                  <w:pPr>
                                    <w:spacing w:line="100" w:lineRule="exact"/>
                                    <w:rPr>
                                      <w:sz w:val="8"/>
                                    </w:rPr>
                                  </w:pPr>
                                  <w:r w:rsidRPr="00336457">
                                    <w:rPr>
                                      <w:sz w:val="8"/>
                                    </w:rPr>
                                    <w:t>30 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" name="文字方塊 41"/>
                            <wps:cNvSpPr txBox="1"/>
                            <wps:spPr>
                              <a:xfrm>
                                <a:off x="29148" y="858965"/>
                                <a:ext cx="131445" cy="66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336457" w:rsidRDefault="001F79F3" w:rsidP="007D0950">
                                  <w:pPr>
                                    <w:spacing w:line="100" w:lineRule="exact"/>
                                    <w:rPr>
                                      <w:sz w:val="8"/>
                                    </w:rPr>
                                  </w:pPr>
                                  <w:r w:rsidRPr="00336457">
                                    <w:rPr>
                                      <w:sz w:val="8"/>
                                    </w:rPr>
                                    <w:t>50 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51" name="群組 451"/>
                            <wpg:cNvGrpSpPr/>
                            <wpg:grpSpPr>
                              <a:xfrm>
                                <a:off x="817530" y="505418"/>
                                <a:ext cx="91458" cy="91440"/>
                                <a:chOff x="140320" y="21739"/>
                                <a:chExt cx="91458" cy="91440"/>
                              </a:xfrm>
                            </wpg:grpSpPr>
                            <wps:wsp>
                              <wps:cNvPr id="57" name="橢圓 57"/>
                              <wps:cNvSpPr/>
                              <wps:spPr>
                                <a:xfrm>
                                  <a:off x="140320" y="21739"/>
                                  <a:ext cx="91440" cy="914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1F79F3" w:rsidRPr="00630A1D" w:rsidRDefault="001F79F3" w:rsidP="00630A1D">
                                    <w:pPr>
                                      <w:jc w:val="center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甲甲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8" name="文字方塊 448"/>
                              <wps:cNvSpPr txBox="1"/>
                              <wps:spPr>
                                <a:xfrm>
                                  <a:off x="155578" y="32151"/>
                                  <a:ext cx="76200" cy="66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1F79F3" w:rsidRPr="00630A1D" w:rsidRDefault="001F79F3" w:rsidP="00630A1D">
                                    <w:pPr>
                                      <w:spacing w:line="100" w:lineRule="exact"/>
                                      <w:rPr>
                                        <w:b/>
                                        <w:sz w:val="8"/>
                                      </w:rPr>
                                    </w:pPr>
                                    <w:r w:rsidRPr="00630A1D">
                                      <w:rPr>
                                        <w:rFonts w:hint="eastAsia"/>
                                        <w:b/>
                                        <w:sz w:val="8"/>
                                      </w:rPr>
                                      <w:t>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2" name="文字方塊 452"/>
                            <wps:cNvSpPr txBox="1"/>
                            <wps:spPr>
                              <a:xfrm>
                                <a:off x="36700" y="416599"/>
                                <a:ext cx="52917" cy="66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336457" w:rsidRDefault="001F79F3" w:rsidP="00B50380">
                                  <w:pPr>
                                    <w:spacing w:line="100" w:lineRule="exact"/>
                                    <w:rPr>
                                      <w:sz w:val="8"/>
                                    </w:rPr>
                                  </w:pPr>
                                  <w:r w:rsidRPr="00336457">
                                    <w:rPr>
                                      <w:sz w:val="8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3" name="文字方塊 13"/>
                        <wps:cNvSpPr txBox="1"/>
                        <wps:spPr>
                          <a:xfrm>
                            <a:off x="101429" y="1344872"/>
                            <a:ext cx="131445" cy="457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79F3" w:rsidRPr="007D0950" w:rsidRDefault="001F79F3" w:rsidP="003828AE">
                              <w:pPr>
                                <w:spacing w:line="100" w:lineRule="exact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34" o:spid="_x0000_s1184" style="position:absolute;left:0;text-align:left;margin-left:271.9pt;margin-top:5.85pt;width:198pt;height:119.9pt;z-index:251995136" coordorigin="428" coordsize="26380,159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">
                <v:group id="群組 459" o:spid="_x0000_s1185" style="position:absolute;left:428;width:26380;height:15982" coordorigin="428" coordsize="26380,15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79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ySF/g9E46A3D4AAAD//wMAUEsBAi0AFAAGAAgAAAAhANvh9svuAAAAhQEAABMAAAAAAAAA&#10;AAAAAAAAAAAAAFtDb250ZW50X1R5cGVzXS54bWxQSwECLQAUAAYACAAAACEAWvQsW78AAAAVAQAA&#10;CwAAAAAAAAAAAAAAAAAfAQAAX3JlbHMvLnJlbHNQSwECLQAUAAYACAAAACEApCO/WMYAAADcAAAA&#10;DwAAAAAAAAAAAAAAAAAHAgAAZHJzL2Rvd25yZXYueG1sUEsFBgAAAAADAAMAtwAAAPoCAAAAAA==&#10;">
                  <v:group id="群組 40" o:spid="_x0000_s1186" style="position:absolute;left:428;width:26380;height:15982" coordorigin="562,220" coordsize="48190,29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shape id="圖片 6" o:spid="_x0000_s1187" type="#_x0000_t75" style="position:absolute;left:562;top:220;width:48190;height:26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" strokeweight=".5pt">
                      <v:imagedata r:id="rId23" o:title=""/>
                      <v:path arrowok="t"/>
                    </v:shape>
                    <v:shape id="文字方塊 39" o:spid="_x0000_s1188" type="#_x0000_t202" style="position:absolute;left:22676;top:26273;width:7691;height: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" filled="f" stroked="f" strokeweight=".5pt">
                      <v:textbox inset="0,0,0,0">
                        <w:txbxContent>
                          <w:p w:rsidR="001F79F3" w:rsidRPr="00C96EF9" w:rsidRDefault="001F79F3" w:rsidP="00C96EF9">
                            <w:pPr>
                              <w:spacing w:line="240" w:lineRule="atLeast"/>
                              <w:rPr>
                                <w:sz w:val="22"/>
                              </w:rPr>
                            </w:pPr>
                            <w:r w:rsidRPr="00C96EF9">
                              <w:rPr>
                                <w:rFonts w:hint="eastAsia"/>
                                <w:sz w:val="22"/>
                              </w:rPr>
                              <w:t>圖</w:t>
                            </w:r>
                            <w:r w:rsidR="0011792D">
                              <w:rPr>
                                <w:rFonts w:hint="eastAsia"/>
                                <w:sz w:val="22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  <v:group id="群組 453" o:spid="_x0000_s1189" style="position:absolute;left:503;top:3903;width:8798;height:9590" coordorigin="291,-333" coordsize="8798,9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<v:shape id="文字方塊 25" o:spid="_x0000_s1190" type="#_x0000_t202" style="position:absolute;left:1480;top:2575;width:1219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" filled="f" stroked="f" strokeweight=".5pt">
                      <v:textbox inset="0,0,0,0">
                        <w:txbxContent>
                          <w:p w:rsidR="001F79F3" w:rsidRPr="007D0950" w:rsidRDefault="001F79F3" w:rsidP="007D0950">
                            <w:pPr>
                              <w:spacing w:line="100" w:lineRule="exact"/>
                              <w:rPr>
                                <w:sz w:val="8"/>
                              </w:rPr>
                            </w:pPr>
                            <w:r w:rsidRPr="007D0950">
                              <w:rPr>
                                <w:rFonts w:hint="eastAsia"/>
                                <w:sz w:val="8"/>
                              </w:rPr>
                              <w:t>2</w:t>
                            </w:r>
                            <w:r w:rsidRPr="007D0950">
                              <w:rPr>
                                <w:sz w:val="8"/>
                              </w:rPr>
                              <w:t>0℃</w:t>
                            </w:r>
                          </w:p>
                        </w:txbxContent>
                      </v:textbox>
                    </v:shape>
                    <v:shape id="文字方塊 28" o:spid="_x0000_s1191" type="#_x0000_t202" style="position:absolute;left:1480;top:5968;width:1211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" filled="f" stroked="f" strokeweight=".5pt">
                      <v:textbox inset="0,0,0,0">
                        <w:txbxContent>
                          <w:p w:rsidR="001F79F3" w:rsidRPr="007D0950" w:rsidRDefault="001F79F3" w:rsidP="007D0950">
                            <w:pPr>
                              <w:spacing w:line="100" w:lineRule="exact"/>
                              <w:rPr>
                                <w:sz w:val="8"/>
                              </w:rPr>
                            </w:pPr>
                            <w:r w:rsidRPr="007D0950">
                              <w:rPr>
                                <w:sz w:val="8"/>
                              </w:rPr>
                              <w:t>20℃</w:t>
                            </w:r>
                          </w:p>
                        </w:txbxContent>
                      </v:textbox>
                    </v:shape>
                    <v:shape id="文字方塊 29" o:spid="_x0000_s1192" type="#_x0000_t202" style="position:absolute;left:1480;top:7837;width:1374;height: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" fillcolor="white [3212]" stroked="f" strokeweight=".5pt">
                      <v:textbox inset="0,0,0,0">
                        <w:txbxContent>
                          <w:p w:rsidR="001F79F3" w:rsidRPr="007D0950" w:rsidRDefault="001F79F3" w:rsidP="007D0950">
                            <w:pPr>
                              <w:spacing w:line="100" w:lineRule="exact"/>
                              <w:rPr>
                                <w:sz w:val="8"/>
                              </w:rPr>
                            </w:pPr>
                            <w:r w:rsidRPr="007D0950">
                              <w:rPr>
                                <w:sz w:val="8"/>
                              </w:rPr>
                              <w:t>10℃</w:t>
                            </w:r>
                          </w:p>
                        </w:txbxContent>
                      </v:textbox>
                    </v:shape>
                    <v:shape id="文字方塊 32" o:spid="_x0000_s1193" type="#_x0000_t202" style="position:absolute;left:1529;top:706;width:1543;height: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" filled="f" stroked="f" strokeweight=".5pt">
                      <v:textbox inset="0,0,0,0">
                        <w:txbxContent>
                          <w:p w:rsidR="001F79F3" w:rsidRPr="007D0950" w:rsidRDefault="001F79F3" w:rsidP="007D0950">
                            <w:pPr>
                              <w:spacing w:line="100" w:lineRule="exact"/>
                              <w:rPr>
                                <w:sz w:val="8"/>
                              </w:rPr>
                            </w:pPr>
                            <w:r w:rsidRPr="007D0950">
                              <w:rPr>
                                <w:sz w:val="8"/>
                              </w:rPr>
                              <w:t>10℃</w:t>
                            </w:r>
                          </w:p>
                        </w:txbxContent>
                      </v:textbox>
                    </v:shape>
                    <v:shape id="文字方塊 33" o:spid="_x0000_s1194" type="#_x0000_t202" style="position:absolute;left:291;top:-333;width:1238;height: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" filled="f" stroked="f" strokeweight=".5pt">
                      <v:textbox inset="0,0,0,0">
                        <w:txbxContent>
                          <w:p w:rsidR="001F79F3" w:rsidRPr="00336457" w:rsidRDefault="001F79F3" w:rsidP="007D0950">
                            <w:pPr>
                              <w:spacing w:line="100" w:lineRule="exact"/>
                              <w:rPr>
                                <w:sz w:val="8"/>
                              </w:rPr>
                            </w:pPr>
                            <w:r w:rsidRPr="00336457">
                              <w:rPr>
                                <w:sz w:val="8"/>
                              </w:rPr>
                              <w:t>50 N</w:t>
                            </w:r>
                          </w:p>
                        </w:txbxContent>
                      </v:textbox>
                    </v:shape>
                    <v:shape id="文字方塊 35" o:spid="_x0000_s1195" type="#_x0000_t202" style="position:absolute;left:291;top:1551;width:1314;height: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" filled="f" stroked="f" strokeweight=".5pt">
                      <v:textbox inset="0,0,0,0">
                        <w:txbxContent>
                          <w:p w:rsidR="001F79F3" w:rsidRPr="00336457" w:rsidRDefault="001F79F3" w:rsidP="007D0950">
                            <w:pPr>
                              <w:spacing w:line="100" w:lineRule="exact"/>
                              <w:rPr>
                                <w:sz w:val="8"/>
                              </w:rPr>
                            </w:pPr>
                            <w:r w:rsidRPr="00336457">
                              <w:rPr>
                                <w:sz w:val="8"/>
                              </w:rPr>
                              <w:t>30 N</w:t>
                            </w:r>
                          </w:p>
                        </w:txbxContent>
                      </v:textbox>
                    </v:shape>
                    <v:shape id="文字方塊 36" o:spid="_x0000_s1196" type="#_x0000_t202" style="position:absolute;left:319;top:6845;width:1314;height: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" filled="f" stroked="f" strokeweight=".5pt">
                      <v:textbox inset="0,0,0,0">
                        <w:txbxContent>
                          <w:p w:rsidR="001F79F3" w:rsidRPr="00336457" w:rsidRDefault="001F79F3" w:rsidP="007D0950">
                            <w:pPr>
                              <w:spacing w:line="100" w:lineRule="exact"/>
                              <w:rPr>
                                <w:sz w:val="8"/>
                              </w:rPr>
                            </w:pPr>
                            <w:r w:rsidRPr="00336457">
                              <w:rPr>
                                <w:sz w:val="8"/>
                              </w:rPr>
                              <w:t>30 S</w:t>
                            </w:r>
                          </w:p>
                        </w:txbxContent>
                      </v:textbox>
                    </v:shape>
                    <v:shape id="文字方塊 41" o:spid="_x0000_s1197" type="#_x0000_t202" style="position:absolute;left:291;top:8589;width:1314;height: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" filled="f" stroked="f" strokeweight=".5pt">
                      <v:textbox inset="0,0,0,0">
                        <w:txbxContent>
                          <w:p w:rsidR="001F79F3" w:rsidRPr="00336457" w:rsidRDefault="001F79F3" w:rsidP="007D0950">
                            <w:pPr>
                              <w:spacing w:line="100" w:lineRule="exact"/>
                              <w:rPr>
                                <w:sz w:val="8"/>
                              </w:rPr>
                            </w:pPr>
                            <w:r w:rsidRPr="00336457">
                              <w:rPr>
                                <w:sz w:val="8"/>
                              </w:rPr>
                              <w:t>50 S</w:t>
                            </w:r>
                          </w:p>
                        </w:txbxContent>
                      </v:textbox>
                    </v:shape>
                    <v:group id="群組 451" o:spid="_x0000_s1198" style="position:absolute;left:8175;top:5054;width:914;height:914" coordorigin="140320,21739" coordsize="91458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oval id="橢圓 57" o:spid="_x0000_s1199" style="position:absolute;left:140320;top:21739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" fillcolor="white [3212]" strokecolor="black [1600]" strokeweight=".5pt">
                        <v:stroke joinstyle="miter"/>
                        <v:textbox>
                          <w:txbxContent>
                            <w:p w:rsidR="001F79F3" w:rsidRPr="00630A1D" w:rsidRDefault="001F79F3" w:rsidP="00630A1D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甲甲</w:t>
                              </w:r>
                            </w:p>
                          </w:txbxContent>
                        </v:textbox>
                      </v:oval>
                      <v:shape id="文字方塊 448" o:spid="_x0000_s1200" type="#_x0000_t202" style="position:absolute;left:155578;top:32151;width:76200;height:66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1F79F3" w:rsidRPr="00630A1D" w:rsidRDefault="001F79F3" w:rsidP="00630A1D">
                              <w:pPr>
                                <w:spacing w:line="100" w:lineRule="exact"/>
                                <w:rPr>
                                  <w:b/>
                                  <w:sz w:val="8"/>
                                </w:rPr>
                              </w:pPr>
                              <w:r w:rsidRPr="00630A1D">
                                <w:rPr>
                                  <w:rFonts w:hint="eastAsia"/>
                                  <w:b/>
                                  <w:sz w:val="8"/>
                                </w:rPr>
                                <w:t>甲</w:t>
                              </w:r>
                            </w:p>
                          </w:txbxContent>
                        </v:textbox>
                      </v:shape>
                    </v:group>
                    <v:shape id="文字方塊 452" o:spid="_x0000_s1201" type="#_x0000_t202" style="position:absolute;left:367;top:4165;width:529;height: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1F79F3" w:rsidRPr="00336457" w:rsidRDefault="001F79F3" w:rsidP="00B50380">
                            <w:pPr>
                              <w:spacing w:line="100" w:lineRule="exact"/>
                              <w:rPr>
                                <w:sz w:val="8"/>
                              </w:rPr>
                            </w:pPr>
                            <w:r w:rsidRPr="00336457">
                              <w:rPr>
                                <w:sz w:val="8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</v:group>
                <v:shape id="文字方塊 13" o:spid="_x0000_s1202" type="#_x0000_t202" style="position:absolute;left:1014;top:13448;width:1314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" fillcolor="white [3212]" stroked="f" strokeweight=".5pt">
                  <v:textbox inset="0,0,0,0">
                    <w:txbxContent>
                      <w:p w:rsidR="001F79F3" w:rsidRPr="007D0950" w:rsidRDefault="001F79F3" w:rsidP="003828AE">
                        <w:pPr>
                          <w:spacing w:line="100" w:lineRule="exact"/>
                          <w:rPr>
                            <w:sz w:val="8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42468" w:rsidRPr="00761114">
        <w:rPr>
          <w:rFonts w:ascii="Times New Roman" w:hAnsi="Times New Roman"/>
          <w:spacing w:val="4"/>
          <w:sz w:val="22"/>
        </w:rPr>
        <w:t>23</w:t>
      </w:r>
      <w:r w:rsidR="00C96EF9" w:rsidRPr="00761114">
        <w:rPr>
          <w:rFonts w:ascii="Times New Roman" w:hAnsi="Times New Roman"/>
          <w:spacing w:val="4"/>
          <w:sz w:val="22"/>
        </w:rPr>
        <w:t>.</w:t>
      </w:r>
      <w:r w:rsidR="00C96EF9" w:rsidRPr="00761114">
        <w:rPr>
          <w:rFonts w:ascii="Times New Roman" w:hAnsi="Times New Roman"/>
          <w:spacing w:val="4"/>
          <w:sz w:val="22"/>
        </w:rPr>
        <w:tab/>
      </w:r>
      <w:r w:rsidR="00C11B99" w:rsidRPr="007D0950">
        <w:rPr>
          <w:rFonts w:ascii="Times New Roman" w:hAnsi="Times New Roman"/>
          <w:spacing w:val="-2"/>
          <w:sz w:val="22"/>
        </w:rPr>
        <w:t>圖中此原料作物得以跨越回歸線，在低緯度的甲地生長，最可能是受到下列哪項地理要素的影響？</w:t>
      </w:r>
    </w:p>
    <w:p w:rsidR="00EE0B51" w:rsidRPr="00761114" w:rsidRDefault="007D0950" w:rsidP="0071387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2FF7DE2" wp14:editId="0E8D2630">
                <wp:simplePos x="0" y="0"/>
                <wp:positionH relativeFrom="column">
                  <wp:posOffset>5793740</wp:posOffset>
                </wp:positionH>
                <wp:positionV relativeFrom="paragraph">
                  <wp:posOffset>66675</wp:posOffset>
                </wp:positionV>
                <wp:extent cx="110816" cy="45719"/>
                <wp:effectExtent l="19050" t="19050" r="3810" b="12065"/>
                <wp:wrapNone/>
                <wp:docPr id="54" name="文字方塊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46899">
                          <a:off x="0" y="0"/>
                          <a:ext cx="110816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9F3" w:rsidRPr="007D0950" w:rsidRDefault="001F79F3" w:rsidP="007D0950">
                            <w:pPr>
                              <w:spacing w:line="100" w:lineRule="exact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F7DE2" id="文字方塊 54" o:spid="_x0000_s1203" type="#_x0000_t202" style="position:absolute;left:0;text-align:left;margin-left:456.2pt;margin-top:5.25pt;width:8.75pt;height:3.6pt;rotation:378906fd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" fillcolor="white [3212]" stroked="f" strokeweight=".5pt">
                <v:textbox inset="0,0,0,0">
                  <w:txbxContent>
                    <w:p w:rsidR="001F79F3" w:rsidRPr="007D0950" w:rsidRDefault="001F79F3" w:rsidP="007D0950">
                      <w:pPr>
                        <w:spacing w:line="100" w:lineRule="exact"/>
                        <w:rPr>
                          <w:sz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1B99" w:rsidRPr="00761114">
        <w:rPr>
          <w:spacing w:val="4"/>
          <w:sz w:val="22"/>
        </w:rPr>
        <w:t>(A)</w:t>
      </w:r>
      <w:r w:rsidR="00C11B99" w:rsidRPr="00761114">
        <w:rPr>
          <w:spacing w:val="4"/>
          <w:sz w:val="22"/>
        </w:rPr>
        <w:t>洋流</w:t>
      </w:r>
      <w:r w:rsidR="009B29B6" w:rsidRPr="00761114">
        <w:rPr>
          <w:spacing w:val="4"/>
          <w:sz w:val="22"/>
        </w:rPr>
        <w:tab/>
      </w:r>
      <w:r w:rsidR="00C11B99" w:rsidRPr="00761114">
        <w:rPr>
          <w:spacing w:val="4"/>
          <w:sz w:val="22"/>
        </w:rPr>
        <w:t>(B)</w:t>
      </w:r>
      <w:r w:rsidR="003E554B">
        <w:rPr>
          <w:spacing w:val="4"/>
          <w:sz w:val="22"/>
        </w:rPr>
        <w:t>海陸分</w:t>
      </w:r>
      <w:r w:rsidR="003E554B">
        <w:rPr>
          <w:rFonts w:hint="eastAsia"/>
          <w:spacing w:val="4"/>
          <w:sz w:val="22"/>
        </w:rPr>
        <w:t>布</w:t>
      </w:r>
      <w:r w:rsidR="009B29B6" w:rsidRPr="00761114">
        <w:rPr>
          <w:spacing w:val="4"/>
          <w:sz w:val="22"/>
        </w:rPr>
        <w:tab/>
      </w:r>
    </w:p>
    <w:p w:rsidR="00C11B99" w:rsidRPr="00761114" w:rsidRDefault="00C11B99" w:rsidP="0071387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</w:rPr>
      </w:pPr>
      <w:r w:rsidRPr="00761114">
        <w:rPr>
          <w:color w:val="000000"/>
          <w:spacing w:val="4"/>
          <w:sz w:val="22"/>
        </w:rPr>
        <w:t>(C)</w:t>
      </w:r>
      <w:r w:rsidRPr="00761114">
        <w:rPr>
          <w:color w:val="000000"/>
          <w:spacing w:val="4"/>
          <w:sz w:val="22"/>
        </w:rPr>
        <w:t>海拔高度</w:t>
      </w:r>
      <w:r w:rsidR="009B29B6" w:rsidRPr="00761114">
        <w:rPr>
          <w:color w:val="000000"/>
          <w:spacing w:val="4"/>
          <w:sz w:val="22"/>
        </w:rPr>
        <w:tab/>
      </w:r>
      <w:r w:rsidRPr="00761114">
        <w:rPr>
          <w:spacing w:val="4"/>
          <w:sz w:val="22"/>
        </w:rPr>
        <w:t>(D)</w:t>
      </w:r>
      <w:r w:rsidRPr="00761114">
        <w:rPr>
          <w:spacing w:val="4"/>
          <w:sz w:val="22"/>
        </w:rPr>
        <w:t>地方風系</w:t>
      </w:r>
    </w:p>
    <w:p w:rsidR="00C11B99" w:rsidRPr="00761114" w:rsidRDefault="00B42468" w:rsidP="009B29B6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t>24</w:t>
      </w:r>
      <w:r w:rsidR="009B29B6" w:rsidRPr="00761114">
        <w:rPr>
          <w:rFonts w:ascii="Times New Roman" w:hAnsi="Times New Roman"/>
          <w:spacing w:val="4"/>
          <w:sz w:val="22"/>
        </w:rPr>
        <w:t>.</w:t>
      </w:r>
      <w:r w:rsidR="009B29B6" w:rsidRPr="00761114">
        <w:rPr>
          <w:rFonts w:ascii="Times New Roman" w:hAnsi="Times New Roman"/>
          <w:spacing w:val="4"/>
          <w:sz w:val="22"/>
        </w:rPr>
        <w:tab/>
      </w:r>
      <w:r w:rsidR="00C11B99" w:rsidRPr="00761114">
        <w:rPr>
          <w:rFonts w:ascii="Times New Roman" w:hAnsi="Times New Roman"/>
          <w:spacing w:val="4"/>
          <w:sz w:val="22"/>
        </w:rPr>
        <w:t>此原料作物最有可能是下列</w:t>
      </w:r>
      <w:r w:rsidR="0023209E" w:rsidRPr="00761114">
        <w:rPr>
          <w:rFonts w:ascii="Times New Roman" w:hAnsi="Times New Roman"/>
          <w:spacing w:val="4"/>
          <w:sz w:val="22"/>
        </w:rPr>
        <w:t>何者</w:t>
      </w:r>
      <w:r w:rsidR="00C11B99" w:rsidRPr="00761114">
        <w:rPr>
          <w:rFonts w:ascii="Times New Roman" w:hAnsi="Times New Roman"/>
          <w:spacing w:val="4"/>
          <w:sz w:val="22"/>
        </w:rPr>
        <w:t>？</w:t>
      </w:r>
    </w:p>
    <w:p w:rsidR="00EE0B51" w:rsidRPr="00761114" w:rsidRDefault="00C11B99" w:rsidP="0071387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</w:rPr>
      </w:pPr>
      <w:r w:rsidRPr="00761114">
        <w:rPr>
          <w:spacing w:val="4"/>
          <w:sz w:val="22"/>
        </w:rPr>
        <w:t>(A)</w:t>
      </w:r>
      <w:r w:rsidRPr="00761114">
        <w:rPr>
          <w:spacing w:val="4"/>
          <w:sz w:val="22"/>
        </w:rPr>
        <w:t>小麥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(B)</w:t>
      </w:r>
      <w:r w:rsidRPr="00761114">
        <w:rPr>
          <w:spacing w:val="4"/>
          <w:sz w:val="22"/>
        </w:rPr>
        <w:t>葡萄</w:t>
      </w:r>
      <w:r w:rsidR="009B29B6" w:rsidRPr="00761114">
        <w:rPr>
          <w:spacing w:val="4"/>
          <w:sz w:val="22"/>
        </w:rPr>
        <w:tab/>
      </w:r>
    </w:p>
    <w:p w:rsidR="00C11B99" w:rsidRPr="00761114" w:rsidRDefault="00C11B99" w:rsidP="0071387B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</w:rPr>
      </w:pPr>
      <w:r w:rsidRPr="00761114">
        <w:rPr>
          <w:spacing w:val="4"/>
          <w:sz w:val="22"/>
        </w:rPr>
        <w:t>(C)</w:t>
      </w:r>
      <w:r w:rsidRPr="00761114">
        <w:rPr>
          <w:spacing w:val="4"/>
          <w:sz w:val="22"/>
        </w:rPr>
        <w:t>咖啡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(D)</w:t>
      </w:r>
      <w:r w:rsidRPr="00761114">
        <w:rPr>
          <w:spacing w:val="4"/>
          <w:sz w:val="22"/>
        </w:rPr>
        <w:t>茶樹</w:t>
      </w:r>
    </w:p>
    <w:p w:rsidR="00C11B99" w:rsidRPr="00761114" w:rsidRDefault="00C11B99" w:rsidP="00A765CE">
      <w:pPr>
        <w:pStyle w:val="-"/>
        <w:widowControl/>
        <w:autoSpaceDE w:val="0"/>
        <w:autoSpaceDN w:val="0"/>
        <w:spacing w:beforeLines="50" w:before="120" w:line="300" w:lineRule="atLeast"/>
        <w:ind w:left="369" w:hanging="369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761114">
        <w:rPr>
          <w:rFonts w:ascii="Times New Roman" w:eastAsia="新細明體" w:hint="eastAsia"/>
          <w:color w:val="000000"/>
          <w:spacing w:val="4"/>
          <w:sz w:val="22"/>
          <w:szCs w:val="22"/>
        </w:rPr>
        <w:t>2</w:t>
      </w:r>
      <w:r w:rsidR="007F406C" w:rsidRPr="00761114">
        <w:rPr>
          <w:rFonts w:ascii="Times New Roman" w:eastAsia="新細明體"/>
          <w:color w:val="000000"/>
          <w:spacing w:val="4"/>
          <w:sz w:val="22"/>
          <w:szCs w:val="22"/>
        </w:rPr>
        <w:t>5</w:t>
      </w:r>
      <w:r w:rsidRPr="00761114">
        <w:rPr>
          <w:rFonts w:ascii="Times New Roman" w:eastAsia="新細明體"/>
          <w:color w:val="000000"/>
          <w:spacing w:val="4"/>
          <w:sz w:val="22"/>
          <w:szCs w:val="22"/>
        </w:rPr>
        <w:t>-</w:t>
      </w:r>
      <w:r w:rsidRPr="00761114">
        <w:rPr>
          <w:rFonts w:ascii="Times New Roman" w:eastAsia="新細明體" w:hint="eastAsia"/>
          <w:color w:val="000000"/>
          <w:spacing w:val="4"/>
          <w:sz w:val="22"/>
          <w:szCs w:val="22"/>
        </w:rPr>
        <w:t>2</w:t>
      </w:r>
      <w:r w:rsidR="007F406C" w:rsidRPr="00761114">
        <w:rPr>
          <w:rFonts w:ascii="Times New Roman" w:eastAsia="新細明體"/>
          <w:color w:val="000000"/>
          <w:spacing w:val="4"/>
          <w:sz w:val="22"/>
          <w:szCs w:val="22"/>
        </w:rPr>
        <w:t>6</w:t>
      </w:r>
      <w:r w:rsidRPr="00761114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640507" w:rsidRPr="009773CB" w:rsidRDefault="00B16E2D" w:rsidP="00E73FE8">
      <w:pPr>
        <w:pStyle w:val="TIT12"/>
        <w:spacing w:afterLines="80" w:after="192"/>
        <w:ind w:left="0" w:firstLineChars="171" w:firstLine="376"/>
        <w:rPr>
          <w:spacing w:val="2"/>
          <w:kern w:val="0"/>
          <w:sz w:val="22"/>
        </w:rPr>
      </w:pPr>
      <w:r w:rsidRPr="00E73FE8">
        <w:rPr>
          <w:noProof/>
          <w:spacing w:val="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8CF18F1" wp14:editId="1BFCCC77">
                <wp:simplePos x="0" y="0"/>
                <wp:positionH relativeFrom="column">
                  <wp:posOffset>2949575</wp:posOffset>
                </wp:positionH>
                <wp:positionV relativeFrom="paragraph">
                  <wp:posOffset>433705</wp:posOffset>
                </wp:positionV>
                <wp:extent cx="251460" cy="160981"/>
                <wp:effectExtent l="0" t="0" r="15240" b="10795"/>
                <wp:wrapNone/>
                <wp:docPr id="181" name="文字方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60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9F3" w:rsidRPr="00C96EF9" w:rsidRDefault="001F79F3" w:rsidP="0071387B">
                            <w:pPr>
                              <w:spacing w:line="240" w:lineRule="atLeas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CF18F1" id="文字方塊 181" o:spid="_x0000_s1204" type="#_x0000_t202" style="position:absolute;left:0;text-align:left;margin-left:232.25pt;margin-top:34.15pt;width:19.8pt;height:12.7pt;z-index:25171046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" filled="f" stroked="f" strokeweight=".5pt">
                <v:textbox inset="0,0,0,0">
                  <w:txbxContent>
                    <w:p w:rsidR="001F79F3" w:rsidRPr="00C96EF9" w:rsidRDefault="001F79F3" w:rsidP="0071387B">
                      <w:pPr>
                        <w:spacing w:line="240" w:lineRule="atLeast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表</w:t>
                      </w:r>
                      <w:r>
                        <w:rPr>
                          <w:rFonts w:hint="eastAsia"/>
                          <w:sz w:val="2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E554B" w:rsidRPr="00E73FE8">
        <w:rPr>
          <w:rFonts w:hint="eastAsia"/>
          <w:spacing w:val="4"/>
          <w:sz w:val="22"/>
          <w:szCs w:val="22"/>
        </w:rPr>
        <w:t>臺</w:t>
      </w:r>
      <w:r w:rsidR="00C11B99" w:rsidRPr="00E73FE8">
        <w:rPr>
          <w:spacing w:val="4"/>
          <w:sz w:val="22"/>
          <w:szCs w:val="22"/>
        </w:rPr>
        <w:t>灣的農戶規模小，</w:t>
      </w:r>
      <w:r w:rsidR="00C11B99" w:rsidRPr="00E73FE8">
        <w:rPr>
          <w:spacing w:val="4"/>
          <w:sz w:val="22"/>
          <w:szCs w:val="22"/>
        </w:rPr>
        <w:t>75%</w:t>
      </w:r>
      <w:r w:rsidR="00C11B99" w:rsidRPr="00E73FE8">
        <w:rPr>
          <w:spacing w:val="4"/>
          <w:sz w:val="22"/>
          <w:szCs w:val="22"/>
        </w:rPr>
        <w:t>的農戶其</w:t>
      </w:r>
      <w:r w:rsidR="008440A4" w:rsidRPr="00E73FE8">
        <w:rPr>
          <w:spacing w:val="4"/>
          <w:sz w:val="22"/>
          <w:szCs w:val="22"/>
        </w:rPr>
        <w:t>耕作面積小於一公頃，</w:t>
      </w:r>
      <w:r w:rsidR="003B3EDC" w:rsidRPr="00E73FE8">
        <w:rPr>
          <w:spacing w:val="4"/>
          <w:sz w:val="22"/>
          <w:szCs w:val="22"/>
        </w:rPr>
        <w:t>且農場規模也小，絕大部分的農場</w:t>
      </w:r>
      <w:r w:rsidR="003B3EDC" w:rsidRPr="009773CB">
        <w:rPr>
          <w:spacing w:val="2"/>
          <w:kern w:val="0"/>
          <w:sz w:val="22"/>
        </w:rPr>
        <w:t>面積也僅約一公頃</w:t>
      </w:r>
      <w:r w:rsidR="00C11B99" w:rsidRPr="009773CB">
        <w:rPr>
          <w:spacing w:val="2"/>
          <w:kern w:val="0"/>
          <w:sz w:val="22"/>
        </w:rPr>
        <w:t>。表</w:t>
      </w:r>
      <w:r w:rsidR="00C11B99" w:rsidRPr="009773CB">
        <w:rPr>
          <w:spacing w:val="2"/>
          <w:kern w:val="0"/>
          <w:sz w:val="22"/>
        </w:rPr>
        <w:t>2</w:t>
      </w:r>
      <w:r w:rsidR="00C11B99" w:rsidRPr="009773CB">
        <w:rPr>
          <w:spacing w:val="2"/>
          <w:kern w:val="0"/>
          <w:sz w:val="22"/>
        </w:rPr>
        <w:t>為</w:t>
      </w:r>
      <w:r w:rsidR="00C11B99" w:rsidRPr="009773CB">
        <w:rPr>
          <w:spacing w:val="2"/>
          <w:kern w:val="0"/>
          <w:sz w:val="22"/>
        </w:rPr>
        <w:t>2014</w:t>
      </w:r>
      <w:r w:rsidR="00C11B99" w:rsidRPr="009773CB">
        <w:rPr>
          <w:spacing w:val="2"/>
          <w:kern w:val="0"/>
          <w:sz w:val="22"/>
        </w:rPr>
        <w:t>年全球四種農業類型國家的</w:t>
      </w:r>
      <w:r w:rsidR="003E554B" w:rsidRPr="009773CB">
        <w:rPr>
          <w:rFonts w:hint="eastAsia"/>
          <w:spacing w:val="2"/>
          <w:kern w:val="0"/>
          <w:sz w:val="22"/>
        </w:rPr>
        <w:t>農戶規模與農場規模</w:t>
      </w:r>
      <w:r w:rsidR="00C11B99" w:rsidRPr="009773CB">
        <w:rPr>
          <w:spacing w:val="2"/>
          <w:kern w:val="0"/>
          <w:sz w:val="22"/>
        </w:rPr>
        <w:t>統計</w:t>
      </w:r>
      <w:r w:rsidR="003E554B" w:rsidRPr="009773CB">
        <w:rPr>
          <w:rFonts w:hint="eastAsia"/>
          <w:spacing w:val="2"/>
          <w:kern w:val="0"/>
          <w:sz w:val="22"/>
        </w:rPr>
        <w:t>表。請問</w:t>
      </w:r>
      <w:r w:rsidR="00C11B99" w:rsidRPr="009773CB">
        <w:rPr>
          <w:spacing w:val="2"/>
          <w:kern w:val="0"/>
          <w:sz w:val="22"/>
        </w:rPr>
        <w:t>：</w:t>
      </w:r>
    </w:p>
    <w:tbl>
      <w:tblPr>
        <w:tblStyle w:val="af0"/>
        <w:tblpPr w:leftFromText="180" w:rightFromText="180" w:vertAnchor="text" w:horzAnchor="margin" w:tblpXSpec="center" w:tblpY="131"/>
        <w:tblW w:w="0" w:type="auto"/>
        <w:tblLook w:val="04A0" w:firstRow="1" w:lastRow="0" w:firstColumn="1" w:lastColumn="0" w:noHBand="0" w:noVBand="1"/>
      </w:tblPr>
      <w:tblGrid>
        <w:gridCol w:w="1712"/>
        <w:gridCol w:w="1845"/>
        <w:gridCol w:w="1238"/>
        <w:gridCol w:w="1238"/>
        <w:gridCol w:w="1238"/>
        <w:gridCol w:w="1239"/>
      </w:tblGrid>
      <w:tr w:rsidR="00EE5050" w:rsidRPr="00761114" w:rsidTr="00EE5050">
        <w:trPr>
          <w:trHeight w:val="303"/>
        </w:trPr>
        <w:tc>
          <w:tcPr>
            <w:tcW w:w="1712" w:type="dxa"/>
            <w:tcBorders>
              <w:top w:val="single" w:sz="4" w:space="0" w:color="auto"/>
            </w:tcBorders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>
              <w:rPr>
                <w:rFonts w:hint="eastAsia"/>
                <w:spacing w:val="4"/>
                <w:sz w:val="22"/>
                <w:szCs w:val="22"/>
              </w:rPr>
              <w:t>農業類型國家</w:t>
            </w:r>
          </w:p>
        </w:tc>
        <w:tc>
          <w:tcPr>
            <w:tcW w:w="1845" w:type="dxa"/>
            <w:tcBorders>
              <w:top w:val="single" w:sz="4" w:space="0" w:color="auto"/>
            </w:tcBorders>
            <w:vAlign w:val="center"/>
          </w:tcPr>
          <w:p w:rsidR="00EE5050" w:rsidRPr="00761114" w:rsidRDefault="00EE5050" w:rsidP="00EE5050">
            <w:pPr>
              <w:spacing w:line="200" w:lineRule="exact"/>
              <w:rPr>
                <w:spacing w:val="4"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single" w:sz="4" w:space="0" w:color="auto"/>
            </w:tcBorders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&lt; 1</w:t>
            </w:r>
            <w:r w:rsidRPr="00761114">
              <w:rPr>
                <w:spacing w:val="4"/>
                <w:sz w:val="22"/>
                <w:szCs w:val="22"/>
              </w:rPr>
              <w:t>公頃</w:t>
            </w:r>
          </w:p>
        </w:tc>
        <w:tc>
          <w:tcPr>
            <w:tcW w:w="1238" w:type="dxa"/>
            <w:tcBorders>
              <w:top w:val="single" w:sz="4" w:space="0" w:color="auto"/>
            </w:tcBorders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1-5</w:t>
            </w:r>
            <w:r w:rsidRPr="00761114">
              <w:rPr>
                <w:spacing w:val="4"/>
                <w:sz w:val="22"/>
                <w:szCs w:val="22"/>
              </w:rPr>
              <w:t>公頃</w:t>
            </w:r>
          </w:p>
        </w:tc>
        <w:tc>
          <w:tcPr>
            <w:tcW w:w="1238" w:type="dxa"/>
            <w:tcBorders>
              <w:top w:val="single" w:sz="4" w:space="0" w:color="auto"/>
            </w:tcBorders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5-50</w:t>
            </w:r>
            <w:r w:rsidRPr="00761114">
              <w:rPr>
                <w:spacing w:val="4"/>
                <w:sz w:val="22"/>
                <w:szCs w:val="22"/>
              </w:rPr>
              <w:t>公頃</w:t>
            </w:r>
          </w:p>
        </w:tc>
        <w:tc>
          <w:tcPr>
            <w:tcW w:w="1239" w:type="dxa"/>
            <w:tcBorders>
              <w:top w:val="single" w:sz="4" w:space="0" w:color="auto"/>
            </w:tcBorders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&gt;50</w:t>
            </w:r>
            <w:r w:rsidRPr="00761114">
              <w:rPr>
                <w:spacing w:val="4"/>
                <w:sz w:val="22"/>
                <w:szCs w:val="22"/>
              </w:rPr>
              <w:t>公頃</w:t>
            </w:r>
          </w:p>
        </w:tc>
      </w:tr>
      <w:tr w:rsidR="00EE5050" w:rsidRPr="00761114" w:rsidTr="00EE5050">
        <w:trPr>
          <w:trHeight w:val="303"/>
        </w:trPr>
        <w:tc>
          <w:tcPr>
            <w:tcW w:w="1712" w:type="dxa"/>
            <w:vMerge w:val="restart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甲</w:t>
            </w:r>
          </w:p>
        </w:tc>
        <w:tc>
          <w:tcPr>
            <w:tcW w:w="1845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農戶規模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（</w:t>
            </w:r>
            <w:r>
              <w:rPr>
                <w:rFonts w:hint="eastAsia"/>
                <w:spacing w:val="4"/>
                <w:sz w:val="22"/>
                <w:szCs w:val="22"/>
              </w:rPr>
              <w:t>%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）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0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77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22</w:t>
            </w:r>
          </w:p>
        </w:tc>
        <w:tc>
          <w:tcPr>
            <w:tcW w:w="1239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1</w:t>
            </w:r>
          </w:p>
        </w:tc>
      </w:tr>
      <w:tr w:rsidR="00EE5050" w:rsidRPr="00761114" w:rsidTr="00EE5050">
        <w:trPr>
          <w:trHeight w:val="303"/>
        </w:trPr>
        <w:tc>
          <w:tcPr>
            <w:tcW w:w="1712" w:type="dxa"/>
            <w:vMerge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</w:p>
        </w:tc>
        <w:tc>
          <w:tcPr>
            <w:tcW w:w="1845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農場規模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（</w:t>
            </w:r>
            <w:r w:rsidRPr="00761114">
              <w:rPr>
                <w:spacing w:val="4"/>
                <w:sz w:val="22"/>
                <w:szCs w:val="22"/>
              </w:rPr>
              <w:t>%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）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0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33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57</w:t>
            </w:r>
          </w:p>
        </w:tc>
        <w:tc>
          <w:tcPr>
            <w:tcW w:w="1239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10</w:t>
            </w:r>
          </w:p>
        </w:tc>
      </w:tr>
      <w:tr w:rsidR="00EE5050" w:rsidRPr="00761114" w:rsidTr="00EE5050">
        <w:trPr>
          <w:trHeight w:val="303"/>
        </w:trPr>
        <w:tc>
          <w:tcPr>
            <w:tcW w:w="1712" w:type="dxa"/>
            <w:vMerge w:val="restart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乙</w:t>
            </w:r>
          </w:p>
        </w:tc>
        <w:tc>
          <w:tcPr>
            <w:tcW w:w="1845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農戶規模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（</w:t>
            </w:r>
            <w:r w:rsidRPr="00761114">
              <w:rPr>
                <w:spacing w:val="4"/>
                <w:sz w:val="22"/>
                <w:szCs w:val="22"/>
              </w:rPr>
              <w:t>%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）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11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26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44</w:t>
            </w:r>
          </w:p>
        </w:tc>
        <w:tc>
          <w:tcPr>
            <w:tcW w:w="1239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19</w:t>
            </w:r>
          </w:p>
        </w:tc>
      </w:tr>
      <w:tr w:rsidR="00EE5050" w:rsidRPr="00761114" w:rsidTr="00EE5050">
        <w:trPr>
          <w:trHeight w:val="303"/>
        </w:trPr>
        <w:tc>
          <w:tcPr>
            <w:tcW w:w="1712" w:type="dxa"/>
            <w:vMerge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</w:p>
        </w:tc>
        <w:tc>
          <w:tcPr>
            <w:tcW w:w="1845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農場規模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（</w:t>
            </w:r>
            <w:r w:rsidRPr="00761114">
              <w:rPr>
                <w:spacing w:val="4"/>
                <w:sz w:val="22"/>
                <w:szCs w:val="22"/>
              </w:rPr>
              <w:t>%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）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0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1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11</w:t>
            </w:r>
          </w:p>
        </w:tc>
        <w:tc>
          <w:tcPr>
            <w:tcW w:w="1239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88</w:t>
            </w:r>
          </w:p>
        </w:tc>
      </w:tr>
      <w:tr w:rsidR="00EE5050" w:rsidRPr="00761114" w:rsidTr="00EE5050">
        <w:trPr>
          <w:trHeight w:val="303"/>
        </w:trPr>
        <w:tc>
          <w:tcPr>
            <w:tcW w:w="1712" w:type="dxa"/>
            <w:vMerge w:val="restart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丙</w:t>
            </w:r>
          </w:p>
        </w:tc>
        <w:tc>
          <w:tcPr>
            <w:tcW w:w="1845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農戶規模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（</w:t>
            </w:r>
            <w:r w:rsidRPr="00761114">
              <w:rPr>
                <w:spacing w:val="4"/>
                <w:sz w:val="22"/>
                <w:szCs w:val="22"/>
              </w:rPr>
              <w:t>%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）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68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29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2</w:t>
            </w:r>
          </w:p>
        </w:tc>
        <w:tc>
          <w:tcPr>
            <w:tcW w:w="1239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1</w:t>
            </w:r>
          </w:p>
        </w:tc>
      </w:tr>
      <w:tr w:rsidR="00EE5050" w:rsidRPr="00761114" w:rsidTr="00EE5050">
        <w:trPr>
          <w:trHeight w:val="303"/>
        </w:trPr>
        <w:tc>
          <w:tcPr>
            <w:tcW w:w="1712" w:type="dxa"/>
            <w:vMerge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</w:p>
        </w:tc>
        <w:tc>
          <w:tcPr>
            <w:tcW w:w="1845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農場規模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（</w:t>
            </w:r>
            <w:r w:rsidRPr="00761114">
              <w:rPr>
                <w:spacing w:val="4"/>
                <w:sz w:val="22"/>
                <w:szCs w:val="22"/>
              </w:rPr>
              <w:t>%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）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25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45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25</w:t>
            </w:r>
          </w:p>
        </w:tc>
        <w:tc>
          <w:tcPr>
            <w:tcW w:w="1239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5</w:t>
            </w:r>
          </w:p>
        </w:tc>
      </w:tr>
      <w:tr w:rsidR="00EE5050" w:rsidRPr="00761114" w:rsidTr="00EE5050">
        <w:trPr>
          <w:trHeight w:val="303"/>
        </w:trPr>
        <w:tc>
          <w:tcPr>
            <w:tcW w:w="1712" w:type="dxa"/>
            <w:vMerge w:val="restart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丁</w:t>
            </w:r>
          </w:p>
        </w:tc>
        <w:tc>
          <w:tcPr>
            <w:tcW w:w="1845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農戶規模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（</w:t>
            </w:r>
            <w:r w:rsidRPr="00761114">
              <w:rPr>
                <w:spacing w:val="4"/>
                <w:sz w:val="22"/>
                <w:szCs w:val="22"/>
              </w:rPr>
              <w:t>%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）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0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37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59</w:t>
            </w:r>
          </w:p>
        </w:tc>
        <w:tc>
          <w:tcPr>
            <w:tcW w:w="1239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4</w:t>
            </w:r>
          </w:p>
        </w:tc>
      </w:tr>
      <w:tr w:rsidR="00EE5050" w:rsidRPr="00761114" w:rsidTr="00EE5050">
        <w:trPr>
          <w:trHeight w:val="303"/>
        </w:trPr>
        <w:tc>
          <w:tcPr>
            <w:tcW w:w="1712" w:type="dxa"/>
            <w:vMerge/>
            <w:vAlign w:val="center"/>
          </w:tcPr>
          <w:p w:rsidR="00EE5050" w:rsidRPr="00761114" w:rsidRDefault="00EE5050" w:rsidP="00EE5050">
            <w:pPr>
              <w:spacing w:line="200" w:lineRule="exact"/>
              <w:rPr>
                <w:spacing w:val="4"/>
                <w:sz w:val="22"/>
                <w:szCs w:val="22"/>
              </w:rPr>
            </w:pPr>
          </w:p>
        </w:tc>
        <w:tc>
          <w:tcPr>
            <w:tcW w:w="1845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center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農場規模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（</w:t>
            </w:r>
            <w:r w:rsidRPr="00761114">
              <w:rPr>
                <w:spacing w:val="4"/>
                <w:sz w:val="22"/>
                <w:szCs w:val="22"/>
              </w:rPr>
              <w:t>%</w:t>
            </w:r>
            <w:r w:rsidRPr="00761114">
              <w:rPr>
                <w:rFonts w:hint="eastAsia"/>
                <w:spacing w:val="4"/>
                <w:sz w:val="22"/>
                <w:szCs w:val="22"/>
              </w:rPr>
              <w:t>）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0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7</w:t>
            </w:r>
          </w:p>
        </w:tc>
        <w:tc>
          <w:tcPr>
            <w:tcW w:w="1238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52</w:t>
            </w:r>
          </w:p>
        </w:tc>
        <w:tc>
          <w:tcPr>
            <w:tcW w:w="1239" w:type="dxa"/>
            <w:vAlign w:val="center"/>
          </w:tcPr>
          <w:p w:rsidR="00EE5050" w:rsidRPr="00761114" w:rsidRDefault="00EE5050" w:rsidP="00EE5050">
            <w:pPr>
              <w:spacing w:line="200" w:lineRule="exact"/>
              <w:jc w:val="right"/>
              <w:rPr>
                <w:spacing w:val="4"/>
                <w:sz w:val="22"/>
                <w:szCs w:val="22"/>
              </w:rPr>
            </w:pPr>
            <w:r w:rsidRPr="00761114">
              <w:rPr>
                <w:spacing w:val="4"/>
                <w:sz w:val="22"/>
                <w:szCs w:val="22"/>
              </w:rPr>
              <w:t>41</w:t>
            </w:r>
          </w:p>
        </w:tc>
      </w:tr>
    </w:tbl>
    <w:p w:rsidR="00F30FC3" w:rsidRDefault="00F30FC3" w:rsidP="00EE5050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240" w:lineRule="exact"/>
        <w:ind w:leftChars="0" w:left="357" w:hanging="357"/>
        <w:jc w:val="both"/>
        <w:rPr>
          <w:rFonts w:ascii="Times New Roman" w:eastAsia="細明體" w:hAnsi="Times New Roman"/>
          <w:kern w:val="0"/>
          <w:sz w:val="22"/>
          <w:szCs w:val="20"/>
        </w:rPr>
      </w:pPr>
    </w:p>
    <w:p w:rsidR="00C11B99" w:rsidRPr="00761114" w:rsidRDefault="007F406C" w:rsidP="00F30FC3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5" w:before="36" w:line="300" w:lineRule="atLeast"/>
        <w:ind w:leftChars="0" w:left="357" w:hanging="357"/>
        <w:jc w:val="both"/>
        <w:rPr>
          <w:rFonts w:ascii="Times New Roman" w:eastAsia="細明體" w:hAnsi="Times New Roman"/>
          <w:spacing w:val="4"/>
          <w:kern w:val="0"/>
          <w:sz w:val="22"/>
          <w:szCs w:val="20"/>
        </w:rPr>
      </w:pPr>
      <w:r w:rsidRPr="00E008AB">
        <w:rPr>
          <w:rFonts w:ascii="Times New Roman" w:eastAsia="細明體" w:hAnsi="Times New Roman"/>
          <w:kern w:val="0"/>
          <w:sz w:val="22"/>
          <w:szCs w:val="20"/>
        </w:rPr>
        <w:t>25</w:t>
      </w:r>
      <w:r w:rsidR="009B29B6" w:rsidRPr="00E008AB">
        <w:rPr>
          <w:rFonts w:ascii="Times New Roman" w:eastAsia="細明體" w:hAnsi="Times New Roman"/>
          <w:kern w:val="0"/>
          <w:sz w:val="22"/>
          <w:szCs w:val="20"/>
        </w:rPr>
        <w:t>.</w:t>
      </w:r>
      <w:r w:rsidR="009B29B6" w:rsidRPr="00E008AB">
        <w:rPr>
          <w:rFonts w:ascii="Times New Roman" w:eastAsia="細明體" w:hAnsi="Times New Roman"/>
          <w:kern w:val="0"/>
          <w:sz w:val="22"/>
          <w:szCs w:val="20"/>
        </w:rPr>
        <w:tab/>
      </w:r>
      <w:r w:rsidR="00C11B99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日本在</w:t>
      </w:r>
      <w:r w:rsidR="00C11B99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2015</w:t>
      </w:r>
      <w:r w:rsidR="00C11B99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年廢除長達十年的稻田轉作政策，</w:t>
      </w:r>
      <w:r w:rsidR="005457A7">
        <w:rPr>
          <w:rFonts w:ascii="Times New Roman" w:eastAsia="細明體" w:hAnsi="Times New Roman"/>
          <w:spacing w:val="4"/>
          <w:kern w:val="0"/>
          <w:sz w:val="22"/>
          <w:szCs w:val="20"/>
        </w:rPr>
        <w:t>鼓勵農業經營法人化以因應人口老化及農戶規模問題</w:t>
      </w:r>
      <w:r w:rsidR="005457A7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。</w:t>
      </w:r>
      <w:r w:rsidR="0053402B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日本</w:t>
      </w:r>
      <w:r w:rsidR="00C11B99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最可能是表</w:t>
      </w:r>
      <w:r w:rsidR="00C11B99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2</w:t>
      </w:r>
      <w:r w:rsidR="003E554B">
        <w:rPr>
          <w:rFonts w:ascii="Times New Roman" w:eastAsia="細明體" w:hAnsi="Times New Roman"/>
          <w:spacing w:val="4"/>
          <w:kern w:val="0"/>
          <w:sz w:val="22"/>
          <w:szCs w:val="20"/>
        </w:rPr>
        <w:t>中的哪</w:t>
      </w:r>
      <w:r w:rsidR="003E554B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種農業類型</w:t>
      </w:r>
      <w:r w:rsidR="00C11B99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國家？</w:t>
      </w:r>
    </w:p>
    <w:p w:rsidR="00C11B99" w:rsidRPr="00761114" w:rsidRDefault="00C11B99" w:rsidP="00A765CE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0" w:before="24" w:line="280" w:lineRule="atLeast"/>
        <w:jc w:val="both"/>
        <w:rPr>
          <w:spacing w:val="4"/>
          <w:sz w:val="22"/>
        </w:rPr>
      </w:pPr>
      <w:r w:rsidRPr="00761114">
        <w:rPr>
          <w:spacing w:val="4"/>
          <w:sz w:val="22"/>
        </w:rPr>
        <w:t>(A)</w:t>
      </w:r>
      <w:r w:rsidRPr="00761114">
        <w:rPr>
          <w:spacing w:val="4"/>
          <w:sz w:val="22"/>
        </w:rPr>
        <w:t>甲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(B)</w:t>
      </w:r>
      <w:r w:rsidRPr="00761114">
        <w:rPr>
          <w:spacing w:val="4"/>
          <w:sz w:val="22"/>
        </w:rPr>
        <w:t>乙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(C)</w:t>
      </w:r>
      <w:r w:rsidRPr="00761114">
        <w:rPr>
          <w:spacing w:val="4"/>
          <w:sz w:val="22"/>
        </w:rPr>
        <w:t>丙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(D)</w:t>
      </w:r>
      <w:r w:rsidRPr="00761114">
        <w:rPr>
          <w:spacing w:val="4"/>
          <w:sz w:val="22"/>
        </w:rPr>
        <w:t>丁</w:t>
      </w:r>
    </w:p>
    <w:p w:rsidR="00C11B99" w:rsidRPr="00761114" w:rsidRDefault="00640507" w:rsidP="00A765CE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5" w:before="36" w:line="300" w:lineRule="atLeast"/>
        <w:ind w:leftChars="0" w:left="357" w:hanging="357"/>
        <w:jc w:val="both"/>
        <w:rPr>
          <w:rFonts w:ascii="Times New Roman" w:eastAsia="細明體" w:hAnsi="Times New Roman"/>
          <w:spacing w:val="4"/>
          <w:kern w:val="0"/>
          <w:sz w:val="22"/>
          <w:szCs w:val="20"/>
        </w:rPr>
      </w:pPr>
      <w:r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2</w:t>
      </w:r>
      <w:r w:rsidR="007F406C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6</w:t>
      </w:r>
      <w:r w:rsidR="009B29B6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.</w:t>
      </w:r>
      <w:r w:rsidR="009B29B6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ab/>
      </w:r>
      <w:r w:rsidR="0031439E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歐洲</w:t>
      </w:r>
      <w:r w:rsidR="00C11B99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某國以丘陵為主，氣候夏乾冬雨，</w:t>
      </w:r>
      <w:r w:rsidR="00B107DE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該國農場規模大多超過</w:t>
      </w:r>
      <w:r w:rsidR="00B107DE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1</w:t>
      </w:r>
      <w:r w:rsidR="00B107DE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公頃</w:t>
      </w:r>
      <w:r w:rsidR="003E554B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，</w:t>
      </w:r>
      <w:r w:rsidR="00B107DE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但</w:t>
      </w:r>
      <w:r w:rsidR="003B3EDC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因灌溉的需求，</w:t>
      </w:r>
      <w:r w:rsidR="000421FC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農場規模</w:t>
      </w:r>
      <w:r w:rsidR="00B107DE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也</w:t>
      </w:r>
      <w:r w:rsidR="000421FC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不宜過大，</w:t>
      </w:r>
      <w:r w:rsidR="008440A4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大部分農戶經營農場規模較小的蔬果作物，而山間平緩的丘陵</w:t>
      </w:r>
      <w:r w:rsidR="000421FC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，則以農場規模稍大的橄欖、柑橘果樹為主</w:t>
      </w:r>
      <w:r w:rsidR="008440A4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。</w:t>
      </w:r>
      <w:r w:rsidR="005457A7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某國</w:t>
      </w:r>
      <w:r w:rsidR="00C11B99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最可能是表</w:t>
      </w:r>
      <w:r w:rsidR="00C11B99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2</w:t>
      </w:r>
      <w:r w:rsidR="00B107DE">
        <w:rPr>
          <w:rFonts w:ascii="Times New Roman" w:eastAsia="細明體" w:hAnsi="Times New Roman"/>
          <w:spacing w:val="4"/>
          <w:kern w:val="0"/>
          <w:sz w:val="22"/>
          <w:szCs w:val="20"/>
        </w:rPr>
        <w:t>中的哪</w:t>
      </w:r>
      <w:r w:rsidR="00B107DE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種</w:t>
      </w:r>
      <w:r w:rsidR="005457A7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農業</w:t>
      </w:r>
      <w:r w:rsidR="00B107DE">
        <w:rPr>
          <w:rFonts w:ascii="Times New Roman" w:eastAsia="細明體" w:hAnsi="Times New Roman" w:hint="eastAsia"/>
          <w:spacing w:val="4"/>
          <w:kern w:val="0"/>
          <w:sz w:val="22"/>
          <w:szCs w:val="20"/>
        </w:rPr>
        <w:t>類型</w:t>
      </w:r>
      <w:r w:rsidR="00C11B99" w:rsidRPr="00761114">
        <w:rPr>
          <w:rFonts w:ascii="Times New Roman" w:eastAsia="細明體" w:hAnsi="Times New Roman"/>
          <w:spacing w:val="4"/>
          <w:kern w:val="0"/>
          <w:sz w:val="22"/>
          <w:szCs w:val="20"/>
        </w:rPr>
        <w:t>國家？</w:t>
      </w:r>
    </w:p>
    <w:p w:rsidR="00EE0B51" w:rsidRDefault="00C11B99" w:rsidP="00F30FC3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280" w:lineRule="atLeast"/>
        <w:jc w:val="both"/>
        <w:rPr>
          <w:sz w:val="22"/>
          <w:u w:val="single"/>
        </w:rPr>
      </w:pPr>
      <w:r w:rsidRPr="00761114">
        <w:rPr>
          <w:spacing w:val="4"/>
          <w:sz w:val="22"/>
        </w:rPr>
        <w:t>(A)</w:t>
      </w:r>
      <w:r w:rsidRPr="00761114">
        <w:rPr>
          <w:spacing w:val="4"/>
          <w:sz w:val="22"/>
        </w:rPr>
        <w:t>甲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(B)</w:t>
      </w:r>
      <w:r w:rsidRPr="00761114">
        <w:rPr>
          <w:spacing w:val="4"/>
          <w:sz w:val="22"/>
        </w:rPr>
        <w:t>乙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(C)</w:t>
      </w:r>
      <w:r w:rsidRPr="00761114">
        <w:rPr>
          <w:spacing w:val="4"/>
          <w:sz w:val="22"/>
        </w:rPr>
        <w:t>丙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(D)</w:t>
      </w:r>
      <w:r w:rsidRPr="00761114">
        <w:rPr>
          <w:spacing w:val="4"/>
          <w:sz w:val="22"/>
        </w:rPr>
        <w:t>丁</w:t>
      </w:r>
      <w:r w:rsidR="00EE0B51">
        <w:rPr>
          <w:sz w:val="22"/>
        </w:rPr>
        <w:br w:type="page"/>
      </w:r>
    </w:p>
    <w:p w:rsidR="006C0405" w:rsidRPr="00761114" w:rsidRDefault="009B4DCD" w:rsidP="00EE0B51">
      <w:pPr>
        <w:pStyle w:val="-"/>
        <w:widowControl/>
        <w:autoSpaceDE w:val="0"/>
        <w:autoSpaceDN w:val="0"/>
        <w:spacing w:beforeLines="25" w:before="60" w:line="300" w:lineRule="atLeast"/>
        <w:ind w:left="369" w:hanging="369"/>
        <w:textAlignment w:val="auto"/>
        <w:rPr>
          <w:rFonts w:ascii="Times New Roman" w:eastAsia="細明體"/>
          <w:spacing w:val="4"/>
          <w:sz w:val="22"/>
        </w:rPr>
      </w:pPr>
      <w:r w:rsidRPr="00761114">
        <w:rPr>
          <w:rFonts w:ascii="Times New Roman" w:eastAsia="細明體"/>
          <w:spacing w:val="4"/>
          <w:sz w:val="22"/>
        </w:rPr>
        <w:lastRenderedPageBreak/>
        <w:t>27</w:t>
      </w:r>
      <w:r w:rsidR="006C0405" w:rsidRPr="00761114">
        <w:rPr>
          <w:rFonts w:ascii="Times New Roman" w:eastAsia="細明體"/>
          <w:spacing w:val="4"/>
          <w:sz w:val="22"/>
        </w:rPr>
        <w:t>-</w:t>
      </w:r>
      <w:r w:rsidRPr="00761114">
        <w:rPr>
          <w:rFonts w:ascii="Times New Roman" w:eastAsia="細明體"/>
          <w:spacing w:val="4"/>
          <w:sz w:val="22"/>
        </w:rPr>
        <w:t>28</w:t>
      </w:r>
      <w:r w:rsidR="006C0405" w:rsidRPr="00761114">
        <w:rPr>
          <w:rFonts w:ascii="Times New Roman" w:eastAsia="細明體"/>
          <w:spacing w:val="4"/>
          <w:sz w:val="22"/>
        </w:rPr>
        <w:t>為題組</w:t>
      </w:r>
    </w:p>
    <w:p w:rsidR="006C0405" w:rsidRPr="00761114" w:rsidRDefault="006C0405" w:rsidP="00EC5FB1">
      <w:pPr>
        <w:pStyle w:val="TIT12"/>
        <w:spacing w:line="300" w:lineRule="atLeast"/>
        <w:ind w:left="0" w:firstLineChars="171" w:firstLine="390"/>
        <w:rPr>
          <w:spacing w:val="4"/>
          <w:sz w:val="22"/>
          <w:szCs w:val="22"/>
        </w:rPr>
      </w:pPr>
      <w:r w:rsidRPr="00761114">
        <w:rPr>
          <w:spacing w:val="4"/>
          <w:sz w:val="22"/>
          <w:szCs w:val="22"/>
        </w:rPr>
        <w:t>高雄市衛武營都會公園原本是國防部的軍營，民國</w:t>
      </w:r>
      <w:r w:rsidRPr="00761114">
        <w:rPr>
          <w:spacing w:val="4"/>
          <w:sz w:val="22"/>
          <w:szCs w:val="22"/>
        </w:rPr>
        <w:t>70</w:t>
      </w:r>
      <w:r w:rsidRPr="00761114">
        <w:rPr>
          <w:spacing w:val="4"/>
          <w:sz w:val="22"/>
          <w:szCs w:val="22"/>
        </w:rPr>
        <w:t>年代本</w:t>
      </w:r>
      <w:r w:rsidR="00F156F9" w:rsidRPr="00761114">
        <w:rPr>
          <w:spacing w:val="4"/>
          <w:sz w:val="22"/>
          <w:szCs w:val="22"/>
        </w:rPr>
        <w:t>來</w:t>
      </w:r>
      <w:r w:rsidRPr="00761114">
        <w:rPr>
          <w:spacing w:val="4"/>
          <w:sz w:val="22"/>
          <w:szCs w:val="22"/>
        </w:rPr>
        <w:t>規劃為國民住宅用地，但市民有不同意見，並於民國</w:t>
      </w:r>
      <w:r w:rsidRPr="00761114">
        <w:rPr>
          <w:spacing w:val="4"/>
          <w:sz w:val="22"/>
          <w:szCs w:val="22"/>
        </w:rPr>
        <w:t>81</w:t>
      </w:r>
      <w:r w:rsidRPr="00761114">
        <w:rPr>
          <w:spacing w:val="4"/>
          <w:sz w:val="22"/>
          <w:szCs w:val="22"/>
        </w:rPr>
        <w:t>年成立「衛武營公園促進會」，極力主張將營區改建為公園，以作為市民休閒遊憩之用。隔年行政院同意衛武營營區改作都會公園使用，經過長久協調，民國</w:t>
      </w:r>
      <w:r w:rsidRPr="00761114">
        <w:rPr>
          <w:spacing w:val="4"/>
          <w:sz w:val="22"/>
          <w:szCs w:val="22"/>
        </w:rPr>
        <w:t>91</w:t>
      </w:r>
      <w:r w:rsidRPr="00761114">
        <w:rPr>
          <w:spacing w:val="4"/>
          <w:sz w:val="22"/>
          <w:szCs w:val="22"/>
        </w:rPr>
        <w:t>年終於設置了「衛武營公園與藝文中心」。請問：</w:t>
      </w:r>
    </w:p>
    <w:p w:rsidR="006C0405" w:rsidRPr="00761114" w:rsidRDefault="009B4DCD" w:rsidP="009B29B6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t>27</w:t>
      </w:r>
      <w:r w:rsidR="009B29B6" w:rsidRPr="00761114">
        <w:rPr>
          <w:rFonts w:ascii="Times New Roman" w:hAnsi="Times New Roman"/>
          <w:spacing w:val="4"/>
          <w:sz w:val="22"/>
        </w:rPr>
        <w:t>.</w:t>
      </w:r>
      <w:r w:rsidR="009B29B6" w:rsidRPr="00761114">
        <w:rPr>
          <w:rFonts w:ascii="Times New Roman" w:hAnsi="Times New Roman"/>
          <w:spacing w:val="4"/>
          <w:sz w:val="22"/>
        </w:rPr>
        <w:tab/>
      </w:r>
      <w:r w:rsidR="006C0405" w:rsidRPr="00761114">
        <w:rPr>
          <w:rFonts w:ascii="Times New Roman" w:hAnsi="Times New Roman"/>
          <w:spacing w:val="4"/>
          <w:sz w:val="22"/>
        </w:rPr>
        <w:t>此項計畫涉及的土地利用改變，須藉由下列哪項法規審查通過？</w:t>
      </w:r>
    </w:p>
    <w:p w:rsidR="009B29B6" w:rsidRPr="00761114" w:rsidRDefault="006C0405" w:rsidP="009B29B6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(A)</w:t>
      </w:r>
      <w:r w:rsidRPr="00761114">
        <w:rPr>
          <w:spacing w:val="4"/>
          <w:sz w:val="22"/>
        </w:rPr>
        <w:t>都市計畫法</w:t>
      </w:r>
      <w:r w:rsidR="009B29B6" w:rsidRPr="00761114">
        <w:rPr>
          <w:spacing w:val="4"/>
          <w:sz w:val="22"/>
        </w:rPr>
        <w:tab/>
        <w:t>(</w:t>
      </w:r>
      <w:r w:rsidRPr="00761114">
        <w:rPr>
          <w:spacing w:val="4"/>
          <w:sz w:val="22"/>
        </w:rPr>
        <w:t>B)</w:t>
      </w:r>
      <w:r w:rsidRPr="00761114">
        <w:rPr>
          <w:spacing w:val="4"/>
          <w:sz w:val="22"/>
        </w:rPr>
        <w:t>國土計畫法</w:t>
      </w:r>
      <w:r w:rsidR="009B29B6" w:rsidRPr="00761114">
        <w:rPr>
          <w:spacing w:val="4"/>
          <w:sz w:val="22"/>
        </w:rPr>
        <w:tab/>
      </w:r>
    </w:p>
    <w:p w:rsidR="006C0405" w:rsidRPr="00761114" w:rsidRDefault="006C0405" w:rsidP="009B29B6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(C)</w:t>
      </w:r>
      <w:r w:rsidRPr="00761114">
        <w:rPr>
          <w:spacing w:val="4"/>
          <w:sz w:val="22"/>
        </w:rPr>
        <w:t>文化資產保存法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(D)</w:t>
      </w:r>
      <w:r w:rsidRPr="00761114">
        <w:rPr>
          <w:spacing w:val="4"/>
          <w:sz w:val="22"/>
        </w:rPr>
        <w:t>風景特定區管理規則</w:t>
      </w:r>
    </w:p>
    <w:p w:rsidR="006C0405" w:rsidRPr="00761114" w:rsidRDefault="009B4DCD" w:rsidP="009B29B6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t>28</w:t>
      </w:r>
      <w:r w:rsidR="009B29B6" w:rsidRPr="00761114">
        <w:rPr>
          <w:rFonts w:ascii="Times New Roman" w:hAnsi="Times New Roman"/>
          <w:spacing w:val="4"/>
          <w:sz w:val="22"/>
        </w:rPr>
        <w:t>.</w:t>
      </w:r>
      <w:r w:rsidR="009B29B6" w:rsidRPr="00761114">
        <w:rPr>
          <w:rFonts w:ascii="Times New Roman" w:hAnsi="Times New Roman"/>
          <w:spacing w:val="4"/>
          <w:sz w:val="22"/>
        </w:rPr>
        <w:tab/>
      </w:r>
      <w:r w:rsidR="006C0405" w:rsidRPr="00761114">
        <w:rPr>
          <w:rFonts w:ascii="Times New Roman" w:hAnsi="Times New Roman"/>
          <w:spacing w:val="4"/>
          <w:sz w:val="22"/>
        </w:rPr>
        <w:t>高雄市民主張將衛武營作為公園綠地，並成立「衛武營公園促進會」，這項推動公園成立的過程，最適合用下列哪個概念說明？</w:t>
      </w:r>
    </w:p>
    <w:p w:rsidR="006C0405" w:rsidRPr="00761114" w:rsidRDefault="006C0405" w:rsidP="009B29B6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</w:rPr>
      </w:pPr>
      <w:r w:rsidRPr="00761114">
        <w:rPr>
          <w:spacing w:val="4"/>
          <w:sz w:val="22"/>
        </w:rPr>
        <w:t>(A)</w:t>
      </w:r>
      <w:r w:rsidRPr="00761114">
        <w:rPr>
          <w:spacing w:val="4"/>
          <w:sz w:val="22"/>
        </w:rPr>
        <w:t>區位移轉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(B)</w:t>
      </w:r>
      <w:r w:rsidRPr="00761114">
        <w:rPr>
          <w:spacing w:val="4"/>
          <w:sz w:val="22"/>
        </w:rPr>
        <w:t>地方參與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(C)</w:t>
      </w:r>
      <w:r w:rsidRPr="00761114">
        <w:rPr>
          <w:spacing w:val="4"/>
          <w:sz w:val="22"/>
        </w:rPr>
        <w:t>地景評估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(D)</w:t>
      </w:r>
      <w:r w:rsidRPr="00761114">
        <w:rPr>
          <w:spacing w:val="4"/>
          <w:sz w:val="22"/>
        </w:rPr>
        <w:t>環境影響評估</w:t>
      </w:r>
    </w:p>
    <w:p w:rsidR="00EC5FB1" w:rsidRPr="00B16E2D" w:rsidRDefault="000B2401" w:rsidP="00EC5FB1">
      <w:pPr>
        <w:pStyle w:val="-"/>
        <w:widowControl/>
        <w:autoSpaceDE w:val="0"/>
        <w:autoSpaceDN w:val="0"/>
        <w:spacing w:beforeLines="25" w:before="60"/>
        <w:ind w:left="369" w:hanging="369"/>
        <w:textAlignment w:val="auto"/>
        <w:rPr>
          <w:rFonts w:ascii="Times New Roman" w:eastAsia="細明體"/>
          <w:spacing w:val="0"/>
          <w:sz w:val="22"/>
        </w:rPr>
      </w:pPr>
      <w:r>
        <w:rPr>
          <w:rFonts w:ascii="Times New Roman" w:eastAsia="細明體" w:hint="eastAsia"/>
          <w:spacing w:val="0"/>
          <w:sz w:val="22"/>
        </w:rPr>
        <w:t>29</w:t>
      </w:r>
      <w:r w:rsidR="00EC5FB1" w:rsidRPr="00B16E2D">
        <w:rPr>
          <w:rFonts w:ascii="Times New Roman" w:eastAsia="細明體"/>
          <w:spacing w:val="0"/>
          <w:sz w:val="22"/>
        </w:rPr>
        <w:t>-3</w:t>
      </w:r>
      <w:r>
        <w:rPr>
          <w:rFonts w:ascii="Times New Roman" w:eastAsia="細明體" w:hint="eastAsia"/>
          <w:spacing w:val="0"/>
          <w:sz w:val="22"/>
        </w:rPr>
        <w:t>1</w:t>
      </w:r>
      <w:r w:rsidR="00EC5FB1" w:rsidRPr="00B16E2D">
        <w:rPr>
          <w:rFonts w:ascii="Times New Roman" w:eastAsia="細明體"/>
          <w:spacing w:val="0"/>
          <w:sz w:val="22"/>
        </w:rPr>
        <w:t>為題組</w:t>
      </w:r>
    </w:p>
    <w:p w:rsidR="00EC5FB1" w:rsidRPr="00B16E2D" w:rsidRDefault="00E054B9" w:rsidP="00EC5FB1">
      <w:pPr>
        <w:pStyle w:val="TIT12"/>
        <w:spacing w:line="290" w:lineRule="atLeast"/>
        <w:ind w:left="0" w:firstLineChars="165" w:firstLine="363"/>
        <w:rPr>
          <w:spacing w:val="0"/>
          <w:sz w:val="22"/>
        </w:rPr>
      </w:pPr>
      <w:r w:rsidRPr="00E73FE8">
        <w:rPr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2022784" behindDoc="0" locked="0" layoutInCell="1" allowOverlap="1" wp14:anchorId="3C11D15C" wp14:editId="12999B47">
                <wp:simplePos x="0" y="0"/>
                <wp:positionH relativeFrom="column">
                  <wp:posOffset>1130935</wp:posOffset>
                </wp:positionH>
                <wp:positionV relativeFrom="paragraph">
                  <wp:posOffset>733425</wp:posOffset>
                </wp:positionV>
                <wp:extent cx="2018665" cy="1766570"/>
                <wp:effectExtent l="0" t="0" r="635" b="5080"/>
                <wp:wrapNone/>
                <wp:docPr id="18" name="群組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8665" cy="1766570"/>
                          <a:chOff x="-13614" y="-24601"/>
                          <a:chExt cx="2019129" cy="1767676"/>
                        </a:xfrm>
                      </wpg:grpSpPr>
                      <wpg:grpSp>
                        <wpg:cNvPr id="515" name="群組 515"/>
                        <wpg:cNvGrpSpPr/>
                        <wpg:grpSpPr>
                          <a:xfrm>
                            <a:off x="-13614" y="-24601"/>
                            <a:ext cx="1827240" cy="1767676"/>
                            <a:chOff x="-13614" y="-808"/>
                            <a:chExt cx="1827454" cy="1767926"/>
                          </a:xfrm>
                        </wpg:grpSpPr>
                        <wpg:grpSp>
                          <wpg:cNvPr id="514" name="群組 514"/>
                          <wpg:cNvGrpSpPr/>
                          <wpg:grpSpPr>
                            <a:xfrm>
                              <a:off x="282517" y="251745"/>
                              <a:ext cx="1531323" cy="1334314"/>
                              <a:chOff x="85360" y="251745"/>
                              <a:chExt cx="1531323" cy="1334314"/>
                            </a:xfrm>
                          </wpg:grpSpPr>
                          <wpg:grpSp>
                            <wpg:cNvPr id="310" name="群組 310"/>
                            <wpg:cNvGrpSpPr/>
                            <wpg:grpSpPr>
                              <a:xfrm>
                                <a:off x="85360" y="1439790"/>
                                <a:ext cx="1531323" cy="146269"/>
                                <a:chOff x="10576" y="4226"/>
                                <a:chExt cx="1531323" cy="146269"/>
                              </a:xfrm>
                              <a:noFill/>
                            </wpg:grpSpPr>
                            <wps:wsp>
                              <wps:cNvPr id="241" name="文字方塊 241"/>
                              <wps:cNvSpPr txBox="1"/>
                              <wps:spPr>
                                <a:xfrm>
                                  <a:off x="10576" y="8277"/>
                                  <a:ext cx="83652" cy="14134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950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" name="文字方塊 242"/>
                              <wps:cNvSpPr txBox="1"/>
                              <wps:spPr>
                                <a:xfrm>
                                  <a:off x="91230" y="8693"/>
                                  <a:ext cx="83652" cy="14134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955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文字方塊 243"/>
                              <wps:cNvSpPr txBox="1"/>
                              <wps:spPr>
                                <a:xfrm>
                                  <a:off x="161070" y="8693"/>
                                  <a:ext cx="83652" cy="14134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960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文字方塊 244"/>
                              <wps:cNvSpPr txBox="1"/>
                              <wps:spPr>
                                <a:xfrm>
                                  <a:off x="233418" y="8672"/>
                                  <a:ext cx="64770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0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965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5" name="文字方塊 245"/>
                              <wps:cNvSpPr txBox="1"/>
                              <wps:spPr>
                                <a:xfrm>
                                  <a:off x="293545" y="9109"/>
                                  <a:ext cx="8318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970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文字方塊 246"/>
                              <wps:cNvSpPr txBox="1"/>
                              <wps:spPr>
                                <a:xfrm>
                                  <a:off x="370577" y="9109"/>
                                  <a:ext cx="8318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975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文字方塊 247"/>
                              <wps:cNvSpPr txBox="1"/>
                              <wps:spPr>
                                <a:xfrm>
                                  <a:off x="442135" y="9525"/>
                                  <a:ext cx="8318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980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文字方塊 248"/>
                              <wps:cNvSpPr txBox="1"/>
                              <wps:spPr>
                                <a:xfrm>
                                  <a:off x="537560" y="7620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985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文字方塊 250"/>
                              <wps:cNvSpPr txBox="1"/>
                              <wps:spPr>
                                <a:xfrm>
                                  <a:off x="611198" y="7620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990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文字方塊 255"/>
                              <wps:cNvSpPr txBox="1"/>
                              <wps:spPr>
                                <a:xfrm>
                                  <a:off x="683172" y="7620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995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文字方塊 257"/>
                              <wps:cNvSpPr txBox="1"/>
                              <wps:spPr>
                                <a:xfrm>
                                  <a:off x="761452" y="7210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0" name="文字方塊 260"/>
                              <wps:cNvSpPr txBox="1"/>
                              <wps:spPr>
                                <a:xfrm>
                                  <a:off x="835331" y="4226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005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" name="文字方塊 301"/>
                              <wps:cNvSpPr txBox="1"/>
                              <wps:spPr>
                                <a:xfrm>
                                  <a:off x="908137" y="4226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2" name="文字方塊 302"/>
                              <wps:cNvSpPr txBox="1"/>
                              <wps:spPr>
                                <a:xfrm>
                                  <a:off x="983680" y="4226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015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3" name="文字方塊 303"/>
                              <wps:cNvSpPr txBox="1"/>
                              <wps:spPr>
                                <a:xfrm>
                                  <a:off x="1060296" y="7626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020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4" name="文字方塊 304"/>
                              <wps:cNvSpPr txBox="1"/>
                              <wps:spPr>
                                <a:xfrm>
                                  <a:off x="1131613" y="4642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025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文字方塊 305"/>
                              <wps:cNvSpPr txBox="1"/>
                              <wps:spPr>
                                <a:xfrm>
                                  <a:off x="1202098" y="4642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030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" name="文字方塊 306"/>
                              <wps:cNvSpPr txBox="1"/>
                              <wps:spPr>
                                <a:xfrm>
                                  <a:off x="1275320" y="4642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035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7" name="文字方塊 307"/>
                              <wps:cNvSpPr txBox="1"/>
                              <wps:spPr>
                                <a:xfrm>
                                  <a:off x="1350447" y="4642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040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8" name="文字方塊 308"/>
                              <wps:cNvSpPr txBox="1"/>
                              <wps:spPr>
                                <a:xfrm>
                                  <a:off x="1422421" y="4642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045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9" name="文字方塊 309"/>
                              <wps:cNvSpPr txBox="1"/>
                              <wps:spPr>
                                <a:xfrm>
                                  <a:off x="1490464" y="4306"/>
                                  <a:ext cx="51435" cy="14097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wordWrap w:val="0"/>
                                      <w:snapToGrid w:val="0"/>
                                      <w:spacing w:line="8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13" name="群組 513"/>
                            <wpg:cNvGrpSpPr/>
                            <wpg:grpSpPr>
                              <a:xfrm>
                                <a:off x="377317" y="251745"/>
                                <a:ext cx="460347" cy="906485"/>
                                <a:chOff x="0" y="-20195"/>
                                <a:chExt cx="460347" cy="906485"/>
                              </a:xfrm>
                            </wpg:grpSpPr>
                            <wps:wsp>
                              <wps:cNvPr id="314" name="文字方塊 314"/>
                              <wps:cNvSpPr txBox="1"/>
                              <wps:spPr>
                                <a:xfrm>
                                  <a:off x="178702" y="770510"/>
                                  <a:ext cx="281645" cy="1157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EC5FB1" w:rsidRPr="00283E52" w:rsidRDefault="00EC5FB1" w:rsidP="00EC5FB1">
                                    <w:pPr>
                                      <w:spacing w:line="180" w:lineRule="exact"/>
                                      <w:rPr>
                                        <w:b/>
                                        <w:sz w:val="16"/>
                                      </w:rPr>
                                    </w:pPr>
                                    <w:r w:rsidRPr="00283E52">
                                      <w:rPr>
                                        <w:rFonts w:hint="eastAsia"/>
                                        <w:b/>
                                        <w:sz w:val="16"/>
                                      </w:rPr>
                                      <w:t>越南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文字方塊 317"/>
                              <wps:cNvSpPr txBox="1"/>
                              <wps:spPr>
                                <a:xfrm>
                                  <a:off x="0" y="-20195"/>
                                  <a:ext cx="128131" cy="115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EC5FB1" w:rsidRPr="00283E52" w:rsidRDefault="00EC5FB1" w:rsidP="00EC5FB1">
                                    <w:pPr>
                                      <w:spacing w:line="180" w:lineRule="exact"/>
                                      <w:rPr>
                                        <w:b/>
                                        <w:sz w:val="16"/>
                                      </w:rPr>
                                    </w:pPr>
                                    <w:r w:rsidRPr="00283E52">
                                      <w:rPr>
                                        <w:rFonts w:hint="eastAsia"/>
                                        <w:b/>
                                        <w:sz w:val="16"/>
                                      </w:rPr>
                                      <w:t>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文字方塊 318"/>
                              <wps:cNvSpPr txBox="1"/>
                              <wps:spPr>
                                <a:xfrm>
                                  <a:off x="9283" y="269214"/>
                                  <a:ext cx="128131" cy="115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EC5FB1" w:rsidRPr="00283E52" w:rsidRDefault="00EC5FB1" w:rsidP="00EC5FB1">
                                    <w:pPr>
                                      <w:spacing w:line="180" w:lineRule="exact"/>
                                      <w:rPr>
                                        <w:b/>
                                        <w:sz w:val="16"/>
                                      </w:rPr>
                                    </w:pPr>
                                    <w:r w:rsidRPr="00283E52">
                                      <w:rPr>
                                        <w:rFonts w:hint="eastAsia"/>
                                        <w:b/>
                                        <w:sz w:val="16"/>
                                      </w:rPr>
                                      <w:t>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9" name="文字方塊 319"/>
                              <wps:cNvSpPr txBox="1"/>
                              <wps:spPr>
                                <a:xfrm>
                                  <a:off x="127644" y="374905"/>
                                  <a:ext cx="128131" cy="115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EC5FB1" w:rsidRPr="00283E52" w:rsidRDefault="00EC5FB1" w:rsidP="00EC5FB1">
                                    <w:pPr>
                                      <w:spacing w:line="180" w:lineRule="exact"/>
                                      <w:rPr>
                                        <w:b/>
                                        <w:sz w:val="16"/>
                                      </w:rPr>
                                    </w:pPr>
                                    <w:r w:rsidRPr="00283E52">
                                      <w:rPr>
                                        <w:rFonts w:hint="eastAsia"/>
                                        <w:b/>
                                        <w:sz w:val="16"/>
                                      </w:rPr>
                                      <w:t>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文字方塊 512"/>
                              <wps:cNvSpPr txBox="1"/>
                              <wps:spPr>
                                <a:xfrm>
                                  <a:off x="308665" y="432278"/>
                                  <a:ext cx="128131" cy="115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EC5FB1" w:rsidRPr="00283E52" w:rsidRDefault="00EC5FB1" w:rsidP="00EC5FB1">
                                    <w:pPr>
                                      <w:spacing w:line="180" w:lineRule="exact"/>
                                      <w:rPr>
                                        <w:b/>
                                        <w:sz w:val="16"/>
                                      </w:rPr>
                                    </w:pPr>
                                    <w:r w:rsidRPr="00283E52">
                                      <w:rPr>
                                        <w:rFonts w:hint="eastAsia"/>
                                        <w:b/>
                                        <w:sz w:val="16"/>
                                      </w:rPr>
                                      <w:t>丁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50" name="文字方塊 450"/>
                          <wps:cNvSpPr txBox="1"/>
                          <wps:spPr>
                            <a:xfrm>
                              <a:off x="977802" y="1607635"/>
                              <a:ext cx="253700" cy="1594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C5FB1" w:rsidRPr="00996848" w:rsidRDefault="00EC5FB1" w:rsidP="00EC5FB1">
                                <w:pPr>
                                  <w:spacing w:line="240" w:lineRule="exact"/>
                                  <w:rPr>
                                    <w:sz w:val="22"/>
                                  </w:rPr>
                                </w:pPr>
                                <w:r w:rsidRPr="00996848">
                                  <w:rPr>
                                    <w:rFonts w:hint="eastAsia"/>
                                    <w:sz w:val="22"/>
                                  </w:rPr>
                                  <w:t>圖</w:t>
                                </w:r>
                                <w:r w:rsidR="000B2401">
                                  <w:rPr>
                                    <w:rFonts w:hint="eastAsia"/>
                                    <w:sz w:val="22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1" name="文字方塊 231"/>
                          <wps:cNvSpPr txBox="1"/>
                          <wps:spPr>
                            <a:xfrm>
                              <a:off x="-13614" y="414709"/>
                              <a:ext cx="164465" cy="7461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C5FB1" w:rsidRPr="00996848" w:rsidRDefault="00EC5FB1" w:rsidP="00EC5FB1">
                                <w:pPr>
                                  <w:spacing w:line="240" w:lineRule="exac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2"/>
                                  </w:rPr>
                                  <w:t>勞動力比例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13" name="群組 313"/>
                          <wpg:cNvGrpSpPr/>
                          <wpg:grpSpPr>
                            <a:xfrm>
                              <a:off x="189105" y="-808"/>
                              <a:ext cx="136970" cy="1449003"/>
                              <a:chOff x="25941" y="-29244"/>
                              <a:chExt cx="136970" cy="1449003"/>
                            </a:xfrm>
                            <a:noFill/>
                          </wpg:grpSpPr>
                          <wpg:grpSp>
                            <wpg:cNvPr id="311" name="群組 311"/>
                            <wpg:cNvGrpSpPr/>
                            <wpg:grpSpPr>
                              <a:xfrm>
                                <a:off x="25941" y="21772"/>
                                <a:ext cx="83441" cy="1397987"/>
                                <a:chOff x="25941" y="-56333"/>
                                <a:chExt cx="83441" cy="1397987"/>
                              </a:xfrm>
                              <a:grpFill/>
                            </wpg:grpSpPr>
                            <wps:wsp>
                              <wps:cNvPr id="233" name="文字方塊 233"/>
                              <wps:cNvSpPr txBox="1"/>
                              <wps:spPr>
                                <a:xfrm>
                                  <a:off x="30290" y="-56333"/>
                                  <a:ext cx="79090" cy="8509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7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" name="文字方塊 235"/>
                              <wps:cNvSpPr txBox="1"/>
                              <wps:spPr>
                                <a:xfrm>
                                  <a:off x="30292" y="155988"/>
                                  <a:ext cx="79090" cy="8509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7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文字方塊 236"/>
                              <wps:cNvSpPr txBox="1"/>
                              <wps:spPr>
                                <a:xfrm>
                                  <a:off x="30290" y="373825"/>
                                  <a:ext cx="79090" cy="8509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6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文字方塊 237"/>
                              <wps:cNvSpPr txBox="1"/>
                              <wps:spPr>
                                <a:xfrm>
                                  <a:off x="28581" y="594260"/>
                                  <a:ext cx="79090" cy="8509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>60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文字方塊 238"/>
                              <wps:cNvSpPr txBox="1"/>
                              <wps:spPr>
                                <a:xfrm>
                                  <a:off x="28581" y="811002"/>
                                  <a:ext cx="79090" cy="8509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5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" name="文字方塊 239"/>
                              <wps:cNvSpPr txBox="1"/>
                              <wps:spPr>
                                <a:xfrm>
                                  <a:off x="26369" y="1034505"/>
                                  <a:ext cx="79090" cy="8509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0"/>
                                      </w:rPr>
                                      <w:t>5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文字方塊 240"/>
                              <wps:cNvSpPr txBox="1"/>
                              <wps:spPr>
                                <a:xfrm>
                                  <a:off x="25941" y="1256564"/>
                                  <a:ext cx="79090" cy="8509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9C3772" w:rsidRDefault="00EC5FB1" w:rsidP="00E054B9">
                                    <w:pPr>
                                      <w:snapToGrid w:val="0"/>
                                      <w:spacing w:line="120" w:lineRule="exact"/>
                                      <w:ind w:left="56" w:hangingChars="56" w:hanging="56"/>
                                      <w:jc w:val="righ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12" name="文字方塊 312"/>
                            <wps:cNvSpPr txBox="1"/>
                            <wps:spPr>
                              <a:xfrm>
                                <a:off x="84127" y="-29244"/>
                                <a:ext cx="78784" cy="85090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9C3772" w:rsidRDefault="00EC5FB1" w:rsidP="00EC5FB1">
                                  <w:pPr>
                                    <w:snapToGrid w:val="0"/>
                                    <w:spacing w:line="120" w:lineRule="exact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0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6" name="文字方塊 16"/>
                        <wps:cNvSpPr txBox="1"/>
                        <wps:spPr>
                          <a:xfrm>
                            <a:off x="1842380" y="1348966"/>
                            <a:ext cx="163135" cy="1157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5FB1" w:rsidRPr="00F8018B" w:rsidRDefault="00EC5FB1" w:rsidP="00EC5FB1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 w:rsidRPr="00F8018B">
                                <w:rPr>
                                  <w:rFonts w:hint="eastAsia"/>
                                  <w:sz w:val="16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11D15C" id="群組 18" o:spid="_x0000_s1205" style="position:absolute;left:0;text-align:left;margin-left:89.05pt;margin-top:57.75pt;width:158.95pt;height:139.1pt;z-index:252022784;mso-height-relative:margin" coordorigin="-136,-246" coordsize="20191,17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">
                <v:group id="群組 515" o:spid="_x0000_s1206" style="position:absolute;left:-136;top:-246;width:18272;height:17676" coordorigin="-136,-8" coordsize="18274,17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<v:group id="群組 514" o:spid="_x0000_s1207" style="position:absolute;left:2825;top:2517;width:15313;height:13343" coordorigin="853,2517" coordsize="15313,1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ab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RzOH3TDgCcn0HAAD//wMAUEsBAi0AFAAGAAgAAAAhANvh9svuAAAAhQEAABMAAAAAAAAA&#10;AAAAAAAAAAAAAFtDb250ZW50X1R5cGVzXS54bWxQSwECLQAUAAYACAAAACEAWvQsW78AAAAVAQAA&#10;CwAAAAAAAAAAAAAAAAAfAQAAX3JlbHMvLnJlbHNQSwECLQAUAAYACAAAACEAqqmmm8YAAADcAAAA&#10;DwAAAAAAAAAAAAAAAAAHAgAAZHJzL2Rvd25yZXYueG1sUEsFBgAAAAADAAMAtwAAAPoCAAAAAA==&#10;">
                    <v:group id="群組 310" o:spid="_x0000_s1208" style="position:absolute;left:853;top:14397;width:15313;height:1463" coordorigin="105,42" coordsize="15313,1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    <v:shape id="文字方塊 241" o:spid="_x0000_s1209" type="#_x0000_t202" style="position:absolute;left:105;top:82;width:837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z w:val="10"/>
                                </w:rPr>
                                <w:t>950</w:t>
                              </w:r>
                            </w:p>
                          </w:txbxContent>
                        </v:textbox>
                      </v:shape>
                      <v:shape id="文字方塊 242" o:spid="_x0000_s1210" type="#_x0000_t202" style="position:absolute;left:912;top:86;width:836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z w:val="10"/>
                                </w:rPr>
                                <w:t>955</w:t>
                              </w:r>
                            </w:p>
                          </w:txbxContent>
                        </v:textbox>
                      </v:shape>
                      <v:shape id="文字方塊 243" o:spid="_x0000_s1211" type="#_x0000_t202" style="position:absolute;left:1610;top:86;width:837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z w:val="10"/>
                                </w:rPr>
                                <w:t>960</w:t>
                              </w:r>
                            </w:p>
                          </w:txbxContent>
                        </v:textbox>
                      </v:shape>
                      <v:shape id="文字方塊 244" o:spid="_x0000_s1212" type="#_x0000_t202" style="position:absolute;left:2334;top:86;width:64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0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z w:val="10"/>
                                </w:rPr>
                                <w:t>965</w:t>
                              </w:r>
                            </w:p>
                          </w:txbxContent>
                        </v:textbox>
                      </v:shape>
                      <v:shape id="文字方塊 245" o:spid="_x0000_s1213" type="#_x0000_t202" style="position:absolute;left:2935;top:91;width:832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z w:val="10"/>
                                </w:rPr>
                                <w:t>970</w:t>
                              </w:r>
                            </w:p>
                          </w:txbxContent>
                        </v:textbox>
                      </v:shape>
                      <v:shape id="文字方塊 246" o:spid="_x0000_s1214" type="#_x0000_t202" style="position:absolute;left:3705;top:91;width:832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z w:val="10"/>
                                </w:rPr>
                                <w:t>975</w:t>
                              </w:r>
                            </w:p>
                          </w:txbxContent>
                        </v:textbox>
                      </v:shape>
                      <v:shape id="文字方塊 247" o:spid="_x0000_s1215" type="#_x0000_t202" style="position:absolute;left:4421;top:95;width:832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z w:val="10"/>
                                </w:rPr>
                                <w:t>980</w:t>
                              </w:r>
                            </w:p>
                          </w:txbxContent>
                        </v:textbox>
                      </v:shape>
                      <v:shape id="文字方塊 248" o:spid="_x0000_s1216" type="#_x0000_t202" style="position:absolute;left:5375;top:76;width:514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z w:val="10"/>
                                </w:rPr>
                                <w:t>985</w:t>
                              </w:r>
                            </w:p>
                          </w:txbxContent>
                        </v:textbox>
                      </v:shape>
                      <v:shape id="文字方塊 250" o:spid="_x0000_s1217" type="#_x0000_t202" style="position:absolute;left:6111;top:76;width:515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z w:val="10"/>
                                </w:rPr>
                                <w:t>990</w:t>
                              </w:r>
                            </w:p>
                          </w:txbxContent>
                        </v:textbox>
                      </v:shape>
                      <v:shape id="文字方塊 255" o:spid="_x0000_s1218" type="#_x0000_t202" style="position:absolute;left:6831;top:76;width:515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sz w:val="10"/>
                                </w:rPr>
                                <w:t>995</w:t>
                              </w:r>
                            </w:p>
                          </w:txbxContent>
                        </v:textbox>
                      </v:shape>
                      <v:shape id="文字方塊 257" o:spid="_x0000_s1219" type="#_x0000_t202" style="position:absolute;left:7614;top:72;width:514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000</w:t>
                              </w:r>
                            </w:p>
                          </w:txbxContent>
                        </v:textbox>
                      </v:shape>
                      <v:shape id="文字方塊 260" o:spid="_x0000_s1220" type="#_x0000_t202" style="position:absolute;left:8353;top:42;width:514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005</w:t>
                              </w:r>
                            </w:p>
                          </w:txbxContent>
                        </v:textbox>
                      </v:shape>
                      <v:shape id="文字方塊 301" o:spid="_x0000_s1221" type="#_x0000_t202" style="position:absolute;left:9081;top:42;width:514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010</w:t>
                              </w:r>
                            </w:p>
                          </w:txbxContent>
                        </v:textbox>
                      </v:shape>
                      <v:shape id="文字方塊 302" o:spid="_x0000_s1222" type="#_x0000_t202" style="position:absolute;left:9836;top:42;width:515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015</w:t>
                              </w:r>
                            </w:p>
                          </w:txbxContent>
                        </v:textbox>
                      </v:shape>
                      <v:shape id="文字方塊 303" o:spid="_x0000_s1223" type="#_x0000_t202" style="position:absolute;left:10602;top:76;width:515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020</w:t>
                              </w:r>
                            </w:p>
                          </w:txbxContent>
                        </v:textbox>
                      </v:shape>
                      <v:shape id="文字方塊 304" o:spid="_x0000_s1224" type="#_x0000_t202" style="position:absolute;left:11316;top:46;width:514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025</w:t>
                              </w:r>
                            </w:p>
                          </w:txbxContent>
                        </v:textbox>
                      </v:shape>
                      <v:shape id="文字方塊 305" o:spid="_x0000_s1225" type="#_x0000_t202" style="position:absolute;left:12020;top:46;width:515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030</w:t>
                              </w:r>
                            </w:p>
                          </w:txbxContent>
                        </v:textbox>
                      </v:shape>
                      <v:shape id="文字方塊 306" o:spid="_x0000_s1226" type="#_x0000_t202" style="position:absolute;left:12753;top:46;width:514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035</w:t>
                              </w:r>
                            </w:p>
                          </w:txbxContent>
                        </v:textbox>
                      </v:shape>
                      <v:shape id="文字方塊 307" o:spid="_x0000_s1227" type="#_x0000_t202" style="position:absolute;left:13504;top:46;width:514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040</w:t>
                              </w:r>
                            </w:p>
                          </w:txbxContent>
                        </v:textbox>
                      </v:shape>
                      <v:shape id="文字方塊 308" o:spid="_x0000_s1228" type="#_x0000_t202" style="position:absolute;left:14224;top:46;width:514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045</w:t>
                              </w:r>
                            </w:p>
                          </w:txbxContent>
                        </v:textbox>
                      </v:shape>
                      <v:shape id="文字方塊 309" o:spid="_x0000_s1229" type="#_x0000_t202" style="position:absolute;left:14904;top:43;width:514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" filled="f" stroked="f" strokeweight=".5pt">
                        <v:textbox style="layout-flow:vertical;mso-layout-flow-alt:bottom-to-top" inset="0,0,0,0">
                          <w:txbxContent>
                            <w:p w:rsidR="00EC5FB1" w:rsidRPr="009C3772" w:rsidRDefault="00EC5FB1" w:rsidP="00EC5FB1">
                              <w:pPr>
                                <w:wordWrap w:val="0"/>
                                <w:snapToGrid w:val="0"/>
                                <w:spacing w:line="8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z w:val="10"/>
                                </w:rPr>
                                <w:t>050</w:t>
                              </w:r>
                            </w:p>
                          </w:txbxContent>
                        </v:textbox>
                      </v:shape>
                    </v:group>
                    <v:group id="群組 513" o:spid="_x0000_s1230" style="position:absolute;left:3773;top:2517;width:4603;height:9065" coordorigin=",-201" coordsize="4603,9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7v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ziJfyeCUdAZg8AAAD//wMAUEsBAi0AFAAGAAgAAAAhANvh9svuAAAAhQEAABMAAAAAAAAA&#10;AAAAAAAAAAAAAFtDb250ZW50X1R5cGVzXS54bWxQSwECLQAUAAYACAAAACEAWvQsW78AAAAVAQAA&#10;CwAAAAAAAAAAAAAAAAAfAQAAX3JlbHMvLnJlbHNQSwECLQAUAAYACAAAACEAJUA+78YAAADcAAAA&#10;DwAAAAAAAAAAAAAAAAAHAgAAZHJzL2Rvd25yZXYueG1sUEsFBgAAAAADAAMAtwAAAPoCAAAAAA==&#10;">
                      <v:shape id="文字方塊 314" o:spid="_x0000_s1231" type="#_x0000_t202" style="position:absolute;left:1787;top:7705;width:2816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EC5FB1" w:rsidRPr="00283E52" w:rsidRDefault="00EC5FB1" w:rsidP="00EC5FB1">
                              <w:pPr>
                                <w:spacing w:line="180" w:lineRule="exact"/>
                                <w:rPr>
                                  <w:b/>
                                  <w:sz w:val="16"/>
                                </w:rPr>
                              </w:pPr>
                              <w:r w:rsidRPr="00283E52">
                                <w:rPr>
                                  <w:rFonts w:hint="eastAsia"/>
                                  <w:b/>
                                  <w:sz w:val="16"/>
                                </w:rPr>
                                <w:t>越南</w:t>
                              </w:r>
                            </w:p>
                          </w:txbxContent>
                        </v:textbox>
                      </v:shape>
                      <v:shape id="文字方塊 317" o:spid="_x0000_s1232" type="#_x0000_t202" style="position:absolute;top:-201;width:1281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EC5FB1" w:rsidRPr="00283E52" w:rsidRDefault="00EC5FB1" w:rsidP="00EC5FB1">
                              <w:pPr>
                                <w:spacing w:line="180" w:lineRule="exact"/>
                                <w:rPr>
                                  <w:b/>
                                  <w:sz w:val="16"/>
                                </w:rPr>
                              </w:pPr>
                              <w:r w:rsidRPr="00283E52">
                                <w:rPr>
                                  <w:rFonts w:hint="eastAsia"/>
                                  <w:b/>
                                  <w:sz w:val="16"/>
                                </w:rPr>
                                <w:t>甲</w:t>
                              </w:r>
                            </w:p>
                          </w:txbxContent>
                        </v:textbox>
                      </v:shape>
                      <v:shape id="文字方塊 318" o:spid="_x0000_s1233" type="#_x0000_t202" style="position:absolute;left:92;top:2692;width:1282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EC5FB1" w:rsidRPr="00283E52" w:rsidRDefault="00EC5FB1" w:rsidP="00EC5FB1">
                              <w:pPr>
                                <w:spacing w:line="180" w:lineRule="exact"/>
                                <w:rPr>
                                  <w:b/>
                                  <w:sz w:val="16"/>
                                </w:rPr>
                              </w:pPr>
                              <w:r w:rsidRPr="00283E52">
                                <w:rPr>
                                  <w:rFonts w:hint="eastAsia"/>
                                  <w:b/>
                                  <w:sz w:val="16"/>
                                </w:rPr>
                                <w:t>乙</w:t>
                              </w:r>
                            </w:p>
                          </w:txbxContent>
                        </v:textbox>
                      </v:shape>
                      <v:shape id="文字方塊 319" o:spid="_x0000_s1234" type="#_x0000_t202" style="position:absolute;left:1276;top:3749;width:1281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EC5FB1" w:rsidRPr="00283E52" w:rsidRDefault="00EC5FB1" w:rsidP="00EC5FB1">
                              <w:pPr>
                                <w:spacing w:line="180" w:lineRule="exact"/>
                                <w:rPr>
                                  <w:b/>
                                  <w:sz w:val="16"/>
                                </w:rPr>
                              </w:pPr>
                              <w:r w:rsidRPr="00283E52">
                                <w:rPr>
                                  <w:rFonts w:hint="eastAsia"/>
                                  <w:b/>
                                  <w:sz w:val="16"/>
                                </w:rPr>
                                <w:t>丙</w:t>
                              </w:r>
                            </w:p>
                          </w:txbxContent>
                        </v:textbox>
                      </v:shape>
                      <v:shape id="文字方塊 512" o:spid="_x0000_s1235" type="#_x0000_t202" style="position:absolute;left:3086;top:4322;width:1281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EC5FB1" w:rsidRPr="00283E52" w:rsidRDefault="00EC5FB1" w:rsidP="00EC5FB1">
                              <w:pPr>
                                <w:spacing w:line="180" w:lineRule="exact"/>
                                <w:rPr>
                                  <w:b/>
                                  <w:sz w:val="16"/>
                                </w:rPr>
                              </w:pPr>
                              <w:r w:rsidRPr="00283E52">
                                <w:rPr>
                                  <w:rFonts w:hint="eastAsia"/>
                                  <w:b/>
                                  <w:sz w:val="16"/>
                                </w:rPr>
                                <w:t>丁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文字方塊 450" o:spid="_x0000_s1236" type="#_x0000_t202" style="position:absolute;left:9778;top:16076;width:2537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" filled="f" stroked="f" strokeweight=".5pt">
                    <v:textbox inset="0,0,0,0">
                      <w:txbxContent>
                        <w:p w:rsidR="00EC5FB1" w:rsidRPr="00996848" w:rsidRDefault="00EC5FB1" w:rsidP="00EC5FB1">
                          <w:pPr>
                            <w:spacing w:line="240" w:lineRule="exact"/>
                            <w:rPr>
                              <w:sz w:val="22"/>
                            </w:rPr>
                          </w:pPr>
                          <w:r w:rsidRPr="00996848">
                            <w:rPr>
                              <w:rFonts w:hint="eastAsia"/>
                              <w:sz w:val="22"/>
                            </w:rPr>
                            <w:t>圖</w:t>
                          </w:r>
                          <w:r w:rsidR="000B2401">
                            <w:rPr>
                              <w:rFonts w:hint="eastAsia"/>
                              <w:sz w:val="22"/>
                            </w:rPr>
                            <w:t>7</w:t>
                          </w:r>
                        </w:p>
                      </w:txbxContent>
                    </v:textbox>
                  </v:shape>
                  <v:shape id="文字方塊 231" o:spid="_x0000_s1237" type="#_x0000_t202" style="position:absolute;left:-136;top:4147;width:1644;height:7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" fillcolor="white [3212]" stroked="f" strokeweight=".5pt">
                    <v:textbox style="layout-flow:vertical-ideographic" inset="0,0,0,0">
                      <w:txbxContent>
                        <w:p w:rsidR="00EC5FB1" w:rsidRPr="00996848" w:rsidRDefault="00EC5FB1" w:rsidP="00EC5FB1">
                          <w:pPr>
                            <w:spacing w:line="240" w:lineRule="exact"/>
                            <w:rPr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勞動力比例</w:t>
                          </w:r>
                        </w:p>
                      </w:txbxContent>
                    </v:textbox>
                  </v:shape>
                  <v:group id="群組 313" o:spid="_x0000_s1238" style="position:absolute;left:1891;top:-8;width:1369;height:14489" coordorigin="259,-292" coordsize="1369,1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    <v:group id="群組 311" o:spid="_x0000_s1239" style="position:absolute;left:259;top:217;width:834;height:13980" coordorigin="259,-563" coordsize="834,1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f7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gFrzPxCMjFEwAA//8DAFBLAQItABQABgAIAAAAIQDb4fbL7gAAAIUBAAATAAAAAAAAAAAA&#10;AAAAAAAAAABbQ29udGVudF9UeXBlc10ueG1sUEsBAi0AFAAGAAgAAAAhAFr0LFu/AAAAFQEAAAsA&#10;AAAAAAAAAAAAAAAAHwEAAF9yZWxzLy5yZWxzUEsBAi0AFAAGAAgAAAAhAAyVx/vEAAAA3AAAAA8A&#10;AAAAAAAAAAAAAAAABwIAAGRycy9kb3ducmV2LnhtbFBLBQYAAAAAAwADALcAAAD4AgAAAAA=&#10;">
                      <v:shape id="文字方塊 233" o:spid="_x0000_s1240" type="#_x0000_t202" style="position:absolute;left:302;top:-563;width:791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" filled="f" stroked="f" strokeweight=".5pt">
                        <v:textbox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7</w:t>
                              </w:r>
                              <w:r>
                                <w:rPr>
                                  <w:sz w:val="10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文字方塊 235" o:spid="_x0000_s1241" type="#_x0000_t202" style="position:absolute;left:302;top:1559;width:79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" filled="f" stroked="f" strokeweight=".5pt">
                        <v:textbox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7</w:t>
                              </w:r>
                              <w:r>
                                <w:rPr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文字方塊 236" o:spid="_x0000_s1242" type="#_x0000_t202" style="position:absolute;left:302;top:3738;width:79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" filled="f" stroked="f" strokeweight=".5pt">
                        <v:textbox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6</w:t>
                              </w:r>
                              <w:r>
                                <w:rPr>
                                  <w:sz w:val="10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文字方塊 237" o:spid="_x0000_s1243" type="#_x0000_t202" style="position:absolute;left:285;top:5942;width:79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" filled="f" stroked="f" strokeweight=".5pt">
                        <v:textbox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60</w:t>
                              </w:r>
                            </w:p>
                          </w:txbxContent>
                        </v:textbox>
                      </v:shape>
                      <v:shape id="文字方塊 238" o:spid="_x0000_s1244" type="#_x0000_t202" style="position:absolute;left:285;top:8110;width:791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5</w:t>
                              </w:r>
                              <w:r>
                                <w:rPr>
                                  <w:sz w:val="10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文字方塊 239" o:spid="_x0000_s1245" type="#_x0000_t202" style="position:absolute;left:263;top:10345;width:791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" filled="f" stroked="f" strokeweight=".5pt">
                        <v:textbox inset="0,0,0,0">
                          <w:txbxContent>
                            <w:p w:rsidR="00EC5FB1" w:rsidRPr="009C3772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</w:rPr>
                                <w:t>5</w:t>
                              </w:r>
                              <w:r>
                                <w:rPr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文字方塊 240" o:spid="_x0000_s1246" type="#_x0000_t202" style="position:absolute;left:259;top:12565;width:79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EC5FB1" w:rsidRPr="009C3772" w:rsidRDefault="00EC5FB1" w:rsidP="00E054B9">
                              <w:pPr>
                                <w:snapToGrid w:val="0"/>
                                <w:spacing w:line="120" w:lineRule="exact"/>
                                <w:ind w:left="56" w:hangingChars="56" w:hanging="56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文字方塊 312" o:spid="_x0000_s1247" type="#_x0000_t202" style="position:absolute;left:841;top:-292;width:7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" filled="f" stroked="f" strokeweight=".5pt">
                      <v:textbox inset="0,0,0,0">
                        <w:txbxContent>
                          <w:p w:rsidR="00EC5FB1" w:rsidRPr="009C3772" w:rsidRDefault="00EC5FB1" w:rsidP="00EC5FB1">
                            <w:pPr>
                              <w:snapToGrid w:val="0"/>
                              <w:spacing w:line="120" w:lineRule="exact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v:group>
                </v:group>
                <v:shape id="文字方塊 16" o:spid="_x0000_s1248" type="#_x0000_t202" style="position:absolute;left:18423;top:13489;width:1632;height:1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" filled="f" stroked="f" strokeweight=".5pt">
                  <v:textbox inset="0,0,0,0">
                    <w:txbxContent>
                      <w:p w:rsidR="00EC5FB1" w:rsidRPr="00F8018B" w:rsidRDefault="00EC5FB1" w:rsidP="00EC5FB1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 w:rsidRPr="00F8018B">
                          <w:rPr>
                            <w:rFonts w:hint="eastAsia"/>
                            <w:sz w:val="16"/>
                          </w:rPr>
                          <w:t>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C5FB1" w:rsidRPr="00E73FE8">
        <w:rPr>
          <w:spacing w:val="4"/>
          <w:sz w:val="22"/>
        </w:rPr>
        <w:t>一個國家</w:t>
      </w:r>
      <w:r w:rsidR="00EC5FB1" w:rsidRPr="00E73FE8">
        <w:rPr>
          <w:spacing w:val="4"/>
          <w:sz w:val="22"/>
        </w:rPr>
        <w:t>15</w:t>
      </w:r>
      <w:r w:rsidR="00EC5FB1" w:rsidRPr="00E73FE8">
        <w:rPr>
          <w:spacing w:val="4"/>
          <w:sz w:val="22"/>
        </w:rPr>
        <w:t>～</w:t>
      </w:r>
      <w:r w:rsidR="00EC5FB1" w:rsidRPr="00E73FE8">
        <w:rPr>
          <w:spacing w:val="4"/>
          <w:sz w:val="22"/>
        </w:rPr>
        <w:t>64</w:t>
      </w:r>
      <w:r w:rsidR="00EC5FB1" w:rsidRPr="00E73FE8">
        <w:rPr>
          <w:spacing w:val="4"/>
          <w:sz w:val="22"/>
        </w:rPr>
        <w:t>歲的人民，稱為勞動人口</w:t>
      </w:r>
      <w:r w:rsidR="00EC5FB1" w:rsidRPr="00E73FE8">
        <w:rPr>
          <w:rFonts w:hint="eastAsia"/>
          <w:spacing w:val="4"/>
          <w:sz w:val="22"/>
        </w:rPr>
        <w:t>。</w:t>
      </w:r>
      <w:r w:rsidR="00EC5FB1" w:rsidRPr="00E73FE8">
        <w:rPr>
          <w:spacing w:val="4"/>
          <w:sz w:val="22"/>
        </w:rPr>
        <w:t>勞動人口的數量占全國總人口的比例，稱為「勞動</w:t>
      </w:r>
      <w:r w:rsidR="00EC5FB1">
        <w:rPr>
          <w:spacing w:val="0"/>
          <w:sz w:val="22"/>
        </w:rPr>
        <w:t>力比例」</w:t>
      </w:r>
      <w:r w:rsidR="00EC5FB1">
        <w:rPr>
          <w:rFonts w:hint="eastAsia"/>
          <w:spacing w:val="0"/>
          <w:sz w:val="22"/>
        </w:rPr>
        <w:t>。</w:t>
      </w:r>
      <w:r w:rsidR="00EC5FB1" w:rsidRPr="00B16E2D">
        <w:rPr>
          <w:spacing w:val="0"/>
          <w:sz w:val="22"/>
        </w:rPr>
        <w:t>如果這個比例的趨勢是上升的</w:t>
      </w:r>
      <w:r w:rsidR="00EC5FB1" w:rsidRPr="00B16E2D">
        <w:rPr>
          <w:rFonts w:hint="eastAsia"/>
          <w:spacing w:val="0"/>
          <w:sz w:val="22"/>
        </w:rPr>
        <w:t>，表示該國當時的勞動力資源相對比較豐富，對該國當時的經濟發展是十分有利的黃金時期</w:t>
      </w:r>
      <w:r w:rsidR="00EC5FB1" w:rsidRPr="00B16E2D">
        <w:rPr>
          <w:spacing w:val="0"/>
          <w:sz w:val="22"/>
        </w:rPr>
        <w:t>，</w:t>
      </w:r>
      <w:r w:rsidR="00EC5FB1" w:rsidRPr="00B16E2D">
        <w:rPr>
          <w:rFonts w:hint="eastAsia"/>
          <w:spacing w:val="0"/>
          <w:sz w:val="22"/>
        </w:rPr>
        <w:t>而</w:t>
      </w:r>
      <w:r w:rsidR="00EC5FB1" w:rsidRPr="00B16E2D">
        <w:rPr>
          <w:spacing w:val="0"/>
          <w:sz w:val="22"/>
        </w:rPr>
        <w:t>稱為人口紅利</w:t>
      </w:r>
      <w:r w:rsidR="00EC5FB1" w:rsidRPr="00B16E2D">
        <w:rPr>
          <w:rFonts w:hint="eastAsia"/>
          <w:spacing w:val="0"/>
          <w:sz w:val="22"/>
        </w:rPr>
        <w:t>。但</w:t>
      </w:r>
      <w:r w:rsidR="00EC5FB1" w:rsidRPr="00B16E2D">
        <w:rPr>
          <w:spacing w:val="0"/>
          <w:sz w:val="22"/>
        </w:rPr>
        <w:t>如果趨勢是下滑的，稱為人口負債。圖</w:t>
      </w:r>
      <w:r w:rsidR="000B2401">
        <w:rPr>
          <w:rFonts w:hint="eastAsia"/>
          <w:spacing w:val="0"/>
          <w:sz w:val="22"/>
        </w:rPr>
        <w:t>7</w:t>
      </w:r>
      <w:r w:rsidR="00EC5FB1" w:rsidRPr="00B16E2D">
        <w:rPr>
          <w:spacing w:val="0"/>
          <w:sz w:val="22"/>
        </w:rPr>
        <w:t>是代表日本、美國、中國、越南與印度等五個國家的勞動力比例圖</w:t>
      </w:r>
      <w:r w:rsidR="00EC5FB1" w:rsidRPr="00B16E2D">
        <w:rPr>
          <w:rFonts w:hint="eastAsia"/>
          <w:spacing w:val="0"/>
          <w:sz w:val="22"/>
        </w:rPr>
        <w:t>（</w:t>
      </w:r>
      <w:r w:rsidR="00EC5FB1" w:rsidRPr="00B16E2D">
        <w:rPr>
          <w:rFonts w:hint="eastAsia"/>
          <w:spacing w:val="0"/>
          <w:sz w:val="22"/>
        </w:rPr>
        <w:t>2018</w:t>
      </w:r>
      <w:r w:rsidR="00EC5FB1" w:rsidRPr="00B16E2D">
        <w:rPr>
          <w:rFonts w:hint="eastAsia"/>
          <w:spacing w:val="0"/>
          <w:sz w:val="22"/>
        </w:rPr>
        <w:t>年以後為推估）</w:t>
      </w:r>
      <w:r w:rsidR="00EC5FB1" w:rsidRPr="00B16E2D">
        <w:rPr>
          <w:spacing w:val="0"/>
          <w:sz w:val="22"/>
        </w:rPr>
        <w:t>。請問：</w:t>
      </w:r>
    </w:p>
    <w:p w:rsidR="00EC5FB1" w:rsidRDefault="00EC5FB1" w:rsidP="00EC5FB1">
      <w:pPr>
        <w:jc w:val="both"/>
        <w:rPr>
          <w:rFonts w:asciiTheme="minorEastAsia" w:hAnsiTheme="minorEastAsia"/>
          <w:szCs w:val="24"/>
        </w:rPr>
      </w:pPr>
      <w:r>
        <w:rPr>
          <w:noProof/>
        </w:rPr>
        <w:drawing>
          <wp:anchor distT="0" distB="0" distL="114300" distR="114300" simplePos="0" relativeHeight="252021760" behindDoc="0" locked="0" layoutInCell="1" allowOverlap="1" wp14:anchorId="29E6B901" wp14:editId="13541669">
            <wp:simplePos x="0" y="0"/>
            <wp:positionH relativeFrom="column">
              <wp:posOffset>1368318</wp:posOffset>
            </wp:positionH>
            <wp:positionV relativeFrom="paragraph">
              <wp:posOffset>64135</wp:posOffset>
            </wp:positionV>
            <wp:extent cx="1626041" cy="1383221"/>
            <wp:effectExtent l="0" t="0" r="0" b="7620"/>
            <wp:wrapNone/>
            <wp:docPr id="575" name="圖片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041" cy="1383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2023808" behindDoc="0" locked="0" layoutInCell="1" allowOverlap="1" wp14:anchorId="1BEC72B8" wp14:editId="58F9B5A3">
                <wp:simplePos x="0" y="0"/>
                <wp:positionH relativeFrom="column">
                  <wp:posOffset>3676650</wp:posOffset>
                </wp:positionH>
                <wp:positionV relativeFrom="paragraph">
                  <wp:posOffset>27305</wp:posOffset>
                </wp:positionV>
                <wp:extent cx="1607738" cy="1716267"/>
                <wp:effectExtent l="0" t="0" r="0" b="0"/>
                <wp:wrapNone/>
                <wp:docPr id="460" name="群組 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738" cy="1716267"/>
                          <a:chOff x="0" y="0"/>
                          <a:chExt cx="1607738" cy="1716267"/>
                        </a:xfrm>
                      </wpg:grpSpPr>
                      <wps:wsp>
                        <wps:cNvPr id="462" name="文字方塊 462"/>
                        <wps:cNvSpPr txBox="1"/>
                        <wps:spPr>
                          <a:xfrm>
                            <a:off x="718711" y="1494350"/>
                            <a:ext cx="361433" cy="2219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5FB1" w:rsidRPr="00996848" w:rsidRDefault="00EC5FB1" w:rsidP="00EC5FB1">
                              <w:pPr>
                                <w:rPr>
                                  <w:sz w:val="22"/>
                                </w:rPr>
                              </w:pPr>
                              <w:r w:rsidRPr="00996848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 w:rsidR="000B2401">
                                <w:rPr>
                                  <w:rFonts w:hint="eastAsia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63" name="群組 463"/>
                        <wpg:cNvGrpSpPr/>
                        <wpg:grpSpPr>
                          <a:xfrm>
                            <a:off x="0" y="0"/>
                            <a:ext cx="1607738" cy="1451081"/>
                            <a:chOff x="0" y="0"/>
                            <a:chExt cx="1607738" cy="1451081"/>
                          </a:xfrm>
                        </wpg:grpSpPr>
                        <pic:pic xmlns:pic="http://schemas.openxmlformats.org/drawingml/2006/picture">
                          <pic:nvPicPr>
                            <pic:cNvPr id="464" name="圖片 2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5" cstate="print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531" t="665" r="3921" b="16320"/>
                            <a:stretch/>
                          </pic:blipFill>
                          <pic:spPr bwMode="auto">
                            <a:xfrm>
                              <a:off x="131645" y="56928"/>
                              <a:ext cx="1439545" cy="1327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465" name="群組 25"/>
                          <wpg:cNvGrpSpPr/>
                          <wpg:grpSpPr>
                            <a:xfrm>
                              <a:off x="355798" y="0"/>
                              <a:ext cx="1059754" cy="178512"/>
                              <a:chOff x="-52618" y="18703"/>
                              <a:chExt cx="1472091" cy="188697"/>
                            </a:xfrm>
                          </wpg:grpSpPr>
                          <wps:wsp>
                            <wps:cNvPr id="466" name="文字方塊 19"/>
                            <wps:cNvSpPr txBox="1"/>
                            <wps:spPr>
                              <a:xfrm>
                                <a:off x="-52618" y="37847"/>
                                <a:ext cx="292100" cy="1695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C5FB1" w:rsidRDefault="00EC5FB1" w:rsidP="00EC5FB1">
                                  <w:pPr>
                                    <w:pStyle w:val="Web"/>
                                    <w:spacing w:before="0" w:beforeAutospacing="0" w:after="0" w:afterAutospacing="0" w:line="240" w:lineRule="atLeast"/>
                                  </w:pPr>
                                  <w:r>
                                    <w:rPr>
                                      <w:rFonts w:hint="eastAsia"/>
                                      <w:kern w:val="2"/>
                                      <w:sz w:val="16"/>
                                      <w:szCs w:val="16"/>
                                    </w:rPr>
                                    <w:t>男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" name="文字方塊 20"/>
                            <wps:cNvSpPr txBox="1"/>
                            <wps:spPr>
                              <a:xfrm>
                                <a:off x="1155577" y="18703"/>
                                <a:ext cx="263896" cy="165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C5FB1" w:rsidRDefault="00EC5FB1" w:rsidP="00EC5FB1">
                                  <w:pPr>
                                    <w:pStyle w:val="Web"/>
                                    <w:spacing w:before="0" w:beforeAutospacing="0" w:after="0" w:afterAutospacing="0" w:line="240" w:lineRule="atLeast"/>
                                  </w:pPr>
                                  <w:r>
                                    <w:rPr>
                                      <w:rFonts w:hint="eastAsia"/>
                                      <w:kern w:val="2"/>
                                      <w:sz w:val="16"/>
                                      <w:szCs w:val="16"/>
                                    </w:rPr>
                                    <w:t>女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8" name="群組 468"/>
                          <wpg:cNvGrpSpPr/>
                          <wpg:grpSpPr>
                            <a:xfrm>
                              <a:off x="0" y="60486"/>
                              <a:ext cx="140970" cy="1315085"/>
                              <a:chOff x="0" y="0"/>
                              <a:chExt cx="140970" cy="1315085"/>
                            </a:xfrm>
                          </wpg:grpSpPr>
                          <wps:wsp>
                            <wps:cNvPr id="469" name="文字方塊 240"/>
                            <wps:cNvSpPr txBox="1"/>
                            <wps:spPr>
                              <a:xfrm>
                                <a:off x="13335" y="17145"/>
                                <a:ext cx="127635" cy="1292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9C3772" w:rsidRDefault="00EC5FB1" w:rsidP="00EC5FB1">
                                  <w:pPr>
                                    <w:snapToGrid w:val="0"/>
                                    <w:spacing w:line="120" w:lineRule="exact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70" name="群組 470"/>
                            <wpg:cNvGrpSpPr/>
                            <wpg:grpSpPr>
                              <a:xfrm>
                                <a:off x="0" y="0"/>
                                <a:ext cx="140970" cy="1315085"/>
                                <a:chOff x="0" y="0"/>
                                <a:chExt cx="140970" cy="1315085"/>
                              </a:xfrm>
                            </wpg:grpSpPr>
                            <wps:wsp>
                              <wps:cNvPr id="471" name="文字方塊 240"/>
                              <wps:cNvSpPr txBox="1"/>
                              <wps:spPr>
                                <a:xfrm>
                                  <a:off x="0" y="1230630"/>
                                  <a:ext cx="128016" cy="84455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 w:rsidRPr="00A47E58">
                                      <w:rPr>
                                        <w:sz w:val="8"/>
                                      </w:rPr>
                                      <w:t>0-4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2" name="文字方塊 240"/>
                              <wps:cNvSpPr txBox="1"/>
                              <wps:spPr>
                                <a:xfrm>
                                  <a:off x="0" y="1169670"/>
                                  <a:ext cx="128016" cy="84455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5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3" name="文字方塊 240"/>
                              <wps:cNvSpPr txBox="1"/>
                              <wps:spPr>
                                <a:xfrm>
                                  <a:off x="7620" y="1110615"/>
                                  <a:ext cx="128016" cy="84455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10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14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4" name="文字方塊 240"/>
                              <wps:cNvSpPr txBox="1"/>
                              <wps:spPr>
                                <a:xfrm>
                                  <a:off x="7620" y="1045723"/>
                                  <a:ext cx="127635" cy="84455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15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19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5" name="文字方塊 240"/>
                              <wps:cNvSpPr txBox="1"/>
                              <wps:spPr>
                                <a:xfrm>
                                  <a:off x="9525" y="986790"/>
                                  <a:ext cx="128016" cy="84455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20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24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6" name="文字方塊 240"/>
                              <wps:cNvSpPr txBox="1"/>
                              <wps:spPr>
                                <a:xfrm>
                                  <a:off x="13335" y="925830"/>
                                  <a:ext cx="127635" cy="84455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25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29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77" name="群組 477"/>
                              <wpg:cNvGrpSpPr/>
                              <wpg:grpSpPr>
                                <a:xfrm>
                                  <a:off x="5715" y="0"/>
                                  <a:ext cx="135255" cy="939556"/>
                                  <a:chOff x="0" y="0"/>
                                  <a:chExt cx="135255" cy="939556"/>
                                </a:xfrm>
                              </wpg:grpSpPr>
                              <wps:wsp>
                                <wps:cNvPr id="478" name="文字方塊 240"/>
                                <wps:cNvSpPr txBox="1"/>
                                <wps:spPr>
                                  <a:xfrm>
                                    <a:off x="5715" y="855101"/>
                                    <a:ext cx="128016" cy="8445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EC5FB1" w:rsidRPr="00A47E58" w:rsidRDefault="00EC5FB1" w:rsidP="00EC5FB1">
                                      <w:pPr>
                                        <w:snapToGrid w:val="0"/>
                                        <w:spacing w:line="120" w:lineRule="exact"/>
                                        <w:jc w:val="right"/>
                                        <w:rPr>
                                          <w:sz w:val="8"/>
                                        </w:rPr>
                                      </w:pPr>
                                      <w:r>
                                        <w:rPr>
                                          <w:sz w:val="8"/>
                                        </w:rPr>
                                        <w:t>30</w:t>
                                      </w:r>
                                      <w:r w:rsidRPr="00A47E58">
                                        <w:rPr>
                                          <w:sz w:val="8"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sz w:val="8"/>
                                        </w:rPr>
                                        <w:t>34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9" name="文字方塊 240"/>
                                <wps:cNvSpPr txBox="1"/>
                                <wps:spPr>
                                  <a:xfrm>
                                    <a:off x="5715" y="800100"/>
                                    <a:ext cx="127635" cy="8445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EC5FB1" w:rsidRPr="00A47E58" w:rsidRDefault="00EC5FB1" w:rsidP="00EC5FB1">
                                      <w:pPr>
                                        <w:snapToGrid w:val="0"/>
                                        <w:spacing w:line="120" w:lineRule="exact"/>
                                        <w:jc w:val="right"/>
                                        <w:rPr>
                                          <w:sz w:val="8"/>
                                        </w:rPr>
                                      </w:pPr>
                                      <w:r>
                                        <w:rPr>
                                          <w:sz w:val="8"/>
                                        </w:rPr>
                                        <w:t>35</w:t>
                                      </w:r>
                                      <w:r w:rsidRPr="00A47E58">
                                        <w:rPr>
                                          <w:sz w:val="8"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sz w:val="8"/>
                                        </w:rPr>
                                        <w:t>39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480" name="群組 480"/>
                                <wpg:cNvGrpSpPr/>
                                <wpg:grpSpPr>
                                  <a:xfrm>
                                    <a:off x="0" y="0"/>
                                    <a:ext cx="135255" cy="819785"/>
                                    <a:chOff x="0" y="0"/>
                                    <a:chExt cx="135255" cy="819785"/>
                                  </a:xfrm>
                                </wpg:grpSpPr>
                                <wps:wsp>
                                  <wps:cNvPr id="481" name="文字方塊 240"/>
                                  <wps:cNvSpPr txBox="1"/>
                                  <wps:spPr>
                                    <a:xfrm>
                                      <a:off x="5715" y="735330"/>
                                      <a:ext cx="127635" cy="84455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EC5FB1" w:rsidRPr="00A47E58" w:rsidRDefault="00EC5FB1" w:rsidP="00EC5FB1">
                                        <w:pPr>
                                          <w:snapToGrid w:val="0"/>
                                          <w:spacing w:line="120" w:lineRule="exact"/>
                                          <w:jc w:val="right"/>
                                          <w:rPr>
                                            <w:sz w:val="8"/>
                                          </w:rPr>
                                        </w:pPr>
                                        <w:r>
                                          <w:rPr>
                                            <w:sz w:val="8"/>
                                          </w:rPr>
                                          <w:t>40</w:t>
                                        </w:r>
                                        <w:r w:rsidRPr="00A47E58">
                                          <w:rPr>
                                            <w:sz w:val="8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sz w:val="8"/>
                                          </w:rPr>
                                          <w:t>44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82" name="文字方塊 240"/>
                                  <wps:cNvSpPr txBox="1"/>
                                  <wps:spPr>
                                    <a:xfrm>
                                      <a:off x="7620" y="678180"/>
                                      <a:ext cx="127635" cy="84455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EC5FB1" w:rsidRPr="00A47E58" w:rsidRDefault="00EC5FB1" w:rsidP="00EC5FB1">
                                        <w:pPr>
                                          <w:snapToGrid w:val="0"/>
                                          <w:spacing w:line="120" w:lineRule="exact"/>
                                          <w:jc w:val="right"/>
                                          <w:rPr>
                                            <w:sz w:val="8"/>
                                          </w:rPr>
                                        </w:pPr>
                                        <w:r>
                                          <w:rPr>
                                            <w:sz w:val="8"/>
                                          </w:rPr>
                                          <w:t>45</w:t>
                                        </w:r>
                                        <w:r w:rsidRPr="00A47E58">
                                          <w:rPr>
                                            <w:sz w:val="8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sz w:val="8"/>
                                          </w:rPr>
                                          <w:t>49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83" name="文字方塊 240"/>
                                  <wps:cNvSpPr txBox="1"/>
                                  <wps:spPr>
                                    <a:xfrm>
                                      <a:off x="7620" y="613410"/>
                                      <a:ext cx="127635" cy="84455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EC5FB1" w:rsidRPr="00A47E58" w:rsidRDefault="00EC5FB1" w:rsidP="00EC5FB1">
                                        <w:pPr>
                                          <w:snapToGrid w:val="0"/>
                                          <w:spacing w:line="120" w:lineRule="exact"/>
                                          <w:jc w:val="right"/>
                                          <w:rPr>
                                            <w:sz w:val="8"/>
                                          </w:rPr>
                                        </w:pPr>
                                        <w:r>
                                          <w:rPr>
                                            <w:sz w:val="8"/>
                                          </w:rPr>
                                          <w:t>50</w:t>
                                        </w:r>
                                        <w:r w:rsidRPr="00A47E58">
                                          <w:rPr>
                                            <w:sz w:val="8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sz w:val="8"/>
                                          </w:rPr>
                                          <w:t>54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84" name="文字方塊 240"/>
                                  <wps:cNvSpPr txBox="1"/>
                                  <wps:spPr>
                                    <a:xfrm>
                                      <a:off x="7620" y="550545"/>
                                      <a:ext cx="127635" cy="84455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EC5FB1" w:rsidRPr="00A47E58" w:rsidRDefault="00EC5FB1" w:rsidP="00EC5FB1">
                                        <w:pPr>
                                          <w:snapToGrid w:val="0"/>
                                          <w:spacing w:line="120" w:lineRule="exact"/>
                                          <w:jc w:val="right"/>
                                          <w:rPr>
                                            <w:sz w:val="8"/>
                                          </w:rPr>
                                        </w:pPr>
                                        <w:r>
                                          <w:rPr>
                                            <w:sz w:val="8"/>
                                          </w:rPr>
                                          <w:t>55</w:t>
                                        </w:r>
                                        <w:r w:rsidRPr="00A47E58">
                                          <w:rPr>
                                            <w:sz w:val="8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sz w:val="8"/>
                                          </w:rPr>
                                          <w:t>59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485" name="群組 485"/>
                                  <wpg:cNvGrpSpPr/>
                                  <wpg:grpSpPr>
                                    <a:xfrm>
                                      <a:off x="0" y="0"/>
                                      <a:ext cx="135255" cy="574040"/>
                                      <a:chOff x="0" y="0"/>
                                      <a:chExt cx="135255" cy="574040"/>
                                    </a:xfrm>
                                  </wpg:grpSpPr>
                                  <wps:wsp>
                                    <wps:cNvPr id="486" name="文字方塊 240"/>
                                    <wps:cNvSpPr txBox="1"/>
                                    <wps:spPr>
                                      <a:xfrm>
                                        <a:off x="5715" y="489585"/>
                                        <a:ext cx="127635" cy="8445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C5FB1" w:rsidRPr="00A47E58" w:rsidRDefault="00EC5FB1" w:rsidP="00EC5FB1">
                                          <w:pPr>
                                            <w:snapToGrid w:val="0"/>
                                            <w:spacing w:line="120" w:lineRule="exact"/>
                                            <w:jc w:val="right"/>
                                            <w:rPr>
                                              <w:sz w:val="8"/>
                                            </w:rPr>
                                          </w:pPr>
                                          <w:r>
                                            <w:rPr>
                                              <w:sz w:val="8"/>
                                            </w:rPr>
                                            <w:t>60</w:t>
                                          </w:r>
                                          <w:r w:rsidRPr="00A47E58">
                                            <w:rPr>
                                              <w:sz w:val="8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sz w:val="8"/>
                                            </w:rPr>
                                            <w:t>64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87" name="文字方塊 240"/>
                                    <wps:cNvSpPr txBox="1"/>
                                    <wps:spPr>
                                      <a:xfrm>
                                        <a:off x="7620" y="430530"/>
                                        <a:ext cx="127635" cy="8445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C5FB1" w:rsidRPr="00A47E58" w:rsidRDefault="00EC5FB1" w:rsidP="00EC5FB1">
                                          <w:pPr>
                                            <w:snapToGrid w:val="0"/>
                                            <w:spacing w:line="120" w:lineRule="exact"/>
                                            <w:jc w:val="right"/>
                                            <w:rPr>
                                              <w:sz w:val="8"/>
                                            </w:rPr>
                                          </w:pPr>
                                          <w:r>
                                            <w:rPr>
                                              <w:sz w:val="8"/>
                                            </w:rPr>
                                            <w:t>65</w:t>
                                          </w:r>
                                          <w:r w:rsidRPr="00A47E58">
                                            <w:rPr>
                                              <w:sz w:val="8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sz w:val="8"/>
                                            </w:rPr>
                                            <w:t>69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88" name="文字方塊 240"/>
                                    <wps:cNvSpPr txBox="1"/>
                                    <wps:spPr>
                                      <a:xfrm>
                                        <a:off x="7620" y="367665"/>
                                        <a:ext cx="127635" cy="8445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C5FB1" w:rsidRPr="00A47E58" w:rsidRDefault="00EC5FB1" w:rsidP="00EC5FB1">
                                          <w:pPr>
                                            <w:snapToGrid w:val="0"/>
                                            <w:spacing w:line="120" w:lineRule="exact"/>
                                            <w:jc w:val="right"/>
                                            <w:rPr>
                                              <w:sz w:val="8"/>
                                            </w:rPr>
                                          </w:pPr>
                                          <w:r>
                                            <w:rPr>
                                              <w:sz w:val="8"/>
                                            </w:rPr>
                                            <w:t>70</w:t>
                                          </w:r>
                                          <w:r w:rsidRPr="00A47E58">
                                            <w:rPr>
                                              <w:sz w:val="8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sz w:val="8"/>
                                            </w:rPr>
                                            <w:t>74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89" name="文字方塊 240"/>
                                    <wps:cNvSpPr txBox="1"/>
                                    <wps:spPr>
                                      <a:xfrm>
                                        <a:off x="7620" y="300990"/>
                                        <a:ext cx="127635" cy="8445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C5FB1" w:rsidRPr="00A47E58" w:rsidRDefault="00EC5FB1" w:rsidP="00EC5FB1">
                                          <w:pPr>
                                            <w:snapToGrid w:val="0"/>
                                            <w:spacing w:line="120" w:lineRule="exact"/>
                                            <w:jc w:val="right"/>
                                            <w:rPr>
                                              <w:sz w:val="8"/>
                                            </w:rPr>
                                          </w:pPr>
                                          <w:r>
                                            <w:rPr>
                                              <w:sz w:val="8"/>
                                            </w:rPr>
                                            <w:t>75</w:t>
                                          </w:r>
                                          <w:r w:rsidRPr="00A47E58">
                                            <w:rPr>
                                              <w:sz w:val="8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sz w:val="8"/>
                                            </w:rPr>
                                            <w:t>79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0" name="文字方塊 240"/>
                                    <wps:cNvSpPr txBox="1"/>
                                    <wps:spPr>
                                      <a:xfrm>
                                        <a:off x="7620" y="240030"/>
                                        <a:ext cx="127635" cy="8445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C5FB1" w:rsidRPr="00A47E58" w:rsidRDefault="00EC5FB1" w:rsidP="00EC5FB1">
                                          <w:pPr>
                                            <w:snapToGrid w:val="0"/>
                                            <w:spacing w:line="120" w:lineRule="exact"/>
                                            <w:jc w:val="right"/>
                                            <w:rPr>
                                              <w:sz w:val="8"/>
                                            </w:rPr>
                                          </w:pPr>
                                          <w:r>
                                            <w:rPr>
                                              <w:sz w:val="8"/>
                                            </w:rPr>
                                            <w:t>80</w:t>
                                          </w:r>
                                          <w:r w:rsidRPr="00A47E58">
                                            <w:rPr>
                                              <w:sz w:val="8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sz w:val="8"/>
                                            </w:rPr>
                                            <w:t>84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1" name="文字方塊 240"/>
                                    <wps:cNvSpPr txBox="1"/>
                                    <wps:spPr>
                                      <a:xfrm>
                                        <a:off x="7620" y="179070"/>
                                        <a:ext cx="127635" cy="8445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C5FB1" w:rsidRPr="00A47E58" w:rsidRDefault="00EC5FB1" w:rsidP="00EC5FB1">
                                          <w:pPr>
                                            <w:snapToGrid w:val="0"/>
                                            <w:spacing w:line="120" w:lineRule="exact"/>
                                            <w:jc w:val="right"/>
                                            <w:rPr>
                                              <w:sz w:val="8"/>
                                            </w:rPr>
                                          </w:pPr>
                                          <w:r>
                                            <w:rPr>
                                              <w:sz w:val="8"/>
                                            </w:rPr>
                                            <w:t>85</w:t>
                                          </w:r>
                                          <w:r w:rsidRPr="00A47E58">
                                            <w:rPr>
                                              <w:sz w:val="8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sz w:val="8"/>
                                            </w:rPr>
                                            <w:t>89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2" name="文字方塊 240"/>
                                    <wps:cNvSpPr txBox="1"/>
                                    <wps:spPr>
                                      <a:xfrm>
                                        <a:off x="7620" y="118110"/>
                                        <a:ext cx="127635" cy="8445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C5FB1" w:rsidRPr="00A47E58" w:rsidRDefault="00EC5FB1" w:rsidP="00EC5FB1">
                                          <w:pPr>
                                            <w:snapToGrid w:val="0"/>
                                            <w:spacing w:line="120" w:lineRule="exact"/>
                                            <w:jc w:val="right"/>
                                            <w:rPr>
                                              <w:sz w:val="8"/>
                                            </w:rPr>
                                          </w:pPr>
                                          <w:r>
                                            <w:rPr>
                                              <w:sz w:val="8"/>
                                            </w:rPr>
                                            <w:t>90</w:t>
                                          </w:r>
                                          <w:r w:rsidRPr="00A47E58">
                                            <w:rPr>
                                              <w:sz w:val="8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sz w:val="8"/>
                                            </w:rPr>
                                            <w:t>94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" name="文字方塊 240"/>
                                    <wps:cNvSpPr txBox="1"/>
                                    <wps:spPr>
                                      <a:xfrm>
                                        <a:off x="7620" y="59299"/>
                                        <a:ext cx="127635" cy="8445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C5FB1" w:rsidRPr="00A47E58" w:rsidRDefault="00EC5FB1" w:rsidP="00EC5FB1">
                                          <w:pPr>
                                            <w:snapToGrid w:val="0"/>
                                            <w:spacing w:line="120" w:lineRule="exact"/>
                                            <w:jc w:val="right"/>
                                            <w:rPr>
                                              <w:sz w:val="8"/>
                                            </w:rPr>
                                          </w:pPr>
                                          <w:r>
                                            <w:rPr>
                                              <w:sz w:val="8"/>
                                            </w:rPr>
                                            <w:t>95</w:t>
                                          </w:r>
                                          <w:r w:rsidRPr="00A47E58">
                                            <w:rPr>
                                              <w:sz w:val="8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sz w:val="8"/>
                                            </w:rPr>
                                            <w:t>99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8" name="文字方塊 240"/>
                                    <wps:cNvSpPr txBox="1"/>
                                    <wps:spPr>
                                      <a:xfrm>
                                        <a:off x="0" y="0"/>
                                        <a:ext cx="127635" cy="84455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EC5FB1" w:rsidRPr="00A47E58" w:rsidRDefault="00EC5FB1" w:rsidP="00EC5FB1">
                                          <w:pPr>
                                            <w:snapToGrid w:val="0"/>
                                            <w:spacing w:line="120" w:lineRule="exact"/>
                                            <w:jc w:val="right"/>
                                            <w:rPr>
                                              <w:sz w:val="8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8"/>
                                            </w:rPr>
                                            <w:t>1</w:t>
                                          </w:r>
                                          <w:r>
                                            <w:rPr>
                                              <w:sz w:val="8"/>
                                            </w:rPr>
                                            <w:t>00</w:t>
                                          </w:r>
                                          <w:r w:rsidRPr="00905C76">
                                            <w:rPr>
                                              <w:b/>
                                              <w:sz w:val="8"/>
                                            </w:rPr>
                                            <w:t>+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  <wpg:grpSp>
                          <wpg:cNvPr id="499" name="群組 499"/>
                          <wpg:cNvGrpSpPr/>
                          <wpg:grpSpPr>
                            <a:xfrm>
                              <a:off x="81833" y="1384053"/>
                              <a:ext cx="1525905" cy="67028"/>
                              <a:chOff x="0" y="0"/>
                              <a:chExt cx="1525905" cy="67028"/>
                            </a:xfrm>
                          </wpg:grpSpPr>
                          <wps:wsp>
                            <wps:cNvPr id="509" name="文字方塊 240"/>
                            <wps:cNvSpPr txBox="1"/>
                            <wps:spPr>
                              <a:xfrm>
                                <a:off x="0" y="1905"/>
                                <a:ext cx="128016" cy="6131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10%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6" name="文字方塊 240"/>
                            <wps:cNvSpPr txBox="1"/>
                            <wps:spPr>
                              <a:xfrm>
                                <a:off x="160020" y="1905"/>
                                <a:ext cx="95250" cy="6131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8%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7" name="文字方塊 240"/>
                            <wps:cNvSpPr txBox="1"/>
                            <wps:spPr>
                              <a:xfrm>
                                <a:off x="295275" y="5715"/>
                                <a:ext cx="95250" cy="6131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6%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8" name="文字方塊 240"/>
                            <wps:cNvSpPr txBox="1"/>
                            <wps:spPr>
                              <a:xfrm>
                                <a:off x="434340" y="5715"/>
                                <a:ext cx="95250" cy="60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4%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9" name="文字方塊 240"/>
                            <wps:cNvSpPr txBox="1"/>
                            <wps:spPr>
                              <a:xfrm>
                                <a:off x="586740" y="5715"/>
                                <a:ext cx="95250" cy="60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2%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0" name="文字方塊 240"/>
                            <wps:cNvSpPr txBox="1"/>
                            <wps:spPr>
                              <a:xfrm>
                                <a:off x="714375" y="5715"/>
                                <a:ext cx="95250" cy="60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1" name="文字方塊 240"/>
                            <wps:cNvSpPr txBox="1"/>
                            <wps:spPr>
                              <a:xfrm>
                                <a:off x="847725" y="5715"/>
                                <a:ext cx="95250" cy="60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2%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2" name="文字方塊 240"/>
                            <wps:cNvSpPr txBox="1"/>
                            <wps:spPr>
                              <a:xfrm>
                                <a:off x="1000125" y="1905"/>
                                <a:ext cx="95250" cy="60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4%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3" name="文字方塊 240"/>
                            <wps:cNvSpPr txBox="1"/>
                            <wps:spPr>
                              <a:xfrm>
                                <a:off x="1137285" y="0"/>
                                <a:ext cx="95250" cy="60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6%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4" name="文字方塊 240"/>
                            <wps:cNvSpPr txBox="1"/>
                            <wps:spPr>
                              <a:xfrm>
                                <a:off x="1276350" y="1905"/>
                                <a:ext cx="95250" cy="60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8%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5" name="文字方塊 240"/>
                            <wps:cNvSpPr txBox="1"/>
                            <wps:spPr>
                              <a:xfrm>
                                <a:off x="1407795" y="3810"/>
                                <a:ext cx="118110" cy="60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8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10%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26" name="群組 526"/>
                          <wpg:cNvGrpSpPr/>
                          <wpg:grpSpPr>
                            <a:xfrm>
                              <a:off x="875262" y="56928"/>
                              <a:ext cx="395236" cy="1309616"/>
                              <a:chOff x="0" y="0"/>
                              <a:chExt cx="395236" cy="1309616"/>
                            </a:xfrm>
                          </wpg:grpSpPr>
                          <wps:wsp>
                            <wps:cNvPr id="52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0.0%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2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66860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0.1%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2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698" y="123887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0.4%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329" y="186813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0.7%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893" y="245807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1.1%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2255" y="310700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1.7%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1417" y="371660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2.4%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6980" y="43458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2.8%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0410" y="493580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3.3%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6142" y="554540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3.4%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578" y="61746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3.0%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4511" y="67842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3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4679" y="73938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3.0%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8276" y="80034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3.3%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8276" y="86130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3.3%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2041" y="92226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3.5%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6477" y="981260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8444" y="1046153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8444" y="110514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4679" y="116610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2.9%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4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578" y="122706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3.0%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g:grpSp>
                          <wpg:cNvPr id="548" name="群組 548"/>
                          <wpg:cNvGrpSpPr/>
                          <wpg:grpSpPr>
                            <a:xfrm>
                              <a:off x="426957" y="60486"/>
                              <a:ext cx="412934" cy="1309616"/>
                              <a:chOff x="0" y="0"/>
                              <a:chExt cx="412934" cy="1309616"/>
                            </a:xfrm>
                          </wpg:grpSpPr>
                          <wps:wsp>
                            <wps:cNvPr id="54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9739" y="0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0.0%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7773" y="66859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0.0%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9907" y="121920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0.2%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8276" y="18484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0.5%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4679" y="24580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0.8%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7316" y="310699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1.3%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8155" y="371659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2.1%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725" y="430653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2.6%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362" y="493579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597" y="552573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3.3%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5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295" y="615499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329" y="676459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228" y="735453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3.0%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597" y="80034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3.4%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597" y="859339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3.4%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920299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3.7%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530" y="981259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3.3%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530" y="104418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3.3%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463" y="110514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3.2%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362" y="1164139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3.1%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430" y="1227066"/>
                                <a:ext cx="163195" cy="82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FB1" w:rsidRPr="009D0DA4" w:rsidRDefault="00EC5FB1" w:rsidP="00EC5FB1">
                                  <w:pPr>
                                    <w:spacing w:line="120" w:lineRule="exact"/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D0DA4">
                                    <w:rPr>
                                      <w:sz w:val="8"/>
                                      <w:szCs w:val="8"/>
                                    </w:rPr>
                                    <w:t>3.2%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EC72B8" id="群組 460" o:spid="_x0000_s1249" style="position:absolute;left:0;text-align:left;margin-left:289.5pt;margin-top:2.15pt;width:126.6pt;height:135.15pt;z-index:252023808" coordsize="16077,17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">
                <v:shape id="文字方塊 462" o:spid="_x0000_s1250" type="#_x0000_t202" style="position:absolute;left:7187;top:14943;width:3614;height:2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" filled="f" stroked="f" strokeweight=".5pt">
                  <v:textbox inset="0,0,0,0">
                    <w:txbxContent>
                      <w:p w:rsidR="00EC5FB1" w:rsidRPr="00996848" w:rsidRDefault="00EC5FB1" w:rsidP="00EC5FB1">
                        <w:pPr>
                          <w:rPr>
                            <w:sz w:val="22"/>
                          </w:rPr>
                        </w:pPr>
                        <w:r w:rsidRPr="00996848">
                          <w:rPr>
                            <w:rFonts w:hint="eastAsia"/>
                            <w:sz w:val="22"/>
                          </w:rPr>
                          <w:t>圖</w:t>
                        </w:r>
                        <w:r w:rsidR="000B2401">
                          <w:rPr>
                            <w:rFonts w:hint="eastAsia"/>
                            <w:sz w:val="22"/>
                          </w:rPr>
                          <w:t>8</w:t>
                        </w:r>
                      </w:p>
                    </w:txbxContent>
                  </v:textbox>
                </v:shape>
                <v:group id="群組 463" o:spid="_x0000_s1251" style="position:absolute;width:16077;height:14510" coordsize="16077,1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0IP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Ol/B7JhwBuf4BAAD//wMAUEsBAi0AFAAGAAgAAAAhANvh9svuAAAAhQEAABMAAAAAAAAA&#10;AAAAAAAAAAAAAFtDb250ZW50X1R5cGVzXS54bWxQSwECLQAUAAYACAAAACEAWvQsW78AAAAVAQAA&#10;CwAAAAAAAAAAAAAAAAAfAQAAX3JlbHMvLnJlbHNQSwECLQAUAAYACAAAACEAC6dCD8YAAADcAAAA&#10;DwAAAAAAAAAAAAAAAAAHAgAAZHJzL2Rvd25yZXYueG1sUEsFBgAAAAADAAMAtwAAAPoCAAAAAA==&#10;">
                  <v:shape id="圖片 24" o:spid="_x0000_s1252" type="#_x0000_t75" style="position:absolute;left:1316;top:569;width:14395;height:13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">
                    <v:imagedata r:id="rId26" o:title="" croptop="436f" cropbottom="10695f" cropleft="3625f" cropright="2570f" grayscale="t"/>
                    <v:path arrowok="t"/>
                  </v:shape>
                  <v:group id="群組 25" o:spid="_x0000_s1253" style="position:absolute;left:3557;width:10598;height:1785" coordorigin="-526,187" coordsize="14720,1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/g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rOH3TDgC8vADAAD//wMAUEsBAi0AFAAGAAgAAAAhANvh9svuAAAAhQEAABMAAAAAAAAA&#10;AAAAAAAAAAAAAFtDb250ZW50X1R5cGVzXS54bWxQSwECLQAUAAYACAAAACEAWvQsW78AAAAVAQAA&#10;CwAAAAAAAAAAAAAAAAAfAQAAX3JlbHMvLnJlbHNQSwECLQAUAAYACAAAACEA6wJ/4MYAAADcAAAA&#10;DwAAAAAAAAAAAAAAAAAHAgAAZHJzL2Rvd25yZXYueG1sUEsFBgAAAAADAAMAtwAAAPoCAAAAAA==&#10;">
                    <v:shape id="文字方塊 19" o:spid="_x0000_s1254" type="#_x0000_t202" style="position:absolute;left:-526;top:378;width:292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" fillcolor="white [3201]" stroked="f" strokeweight=".5pt">
                      <v:textbox inset="0,0,0,0">
                        <w:txbxContent>
                          <w:p w:rsidR="00EC5FB1" w:rsidRDefault="00EC5FB1" w:rsidP="00EC5FB1">
                            <w:pPr>
                              <w:pStyle w:val="Web"/>
                              <w:spacing w:before="0" w:beforeAutospacing="0" w:after="0" w:afterAutospacing="0" w:line="240" w:lineRule="atLeast"/>
                            </w:pPr>
                            <w:r>
                              <w:rPr>
                                <w:rFonts w:hint="eastAsia"/>
                                <w:kern w:val="2"/>
                                <w:sz w:val="16"/>
                                <w:szCs w:val="16"/>
                              </w:rPr>
                              <w:t>男</w:t>
                            </w:r>
                          </w:p>
                        </w:txbxContent>
                      </v:textbox>
                    </v:shape>
                    <v:shape id="文字方塊 20" o:spid="_x0000_s1255" type="#_x0000_t202" style="position:absolute;left:11555;top:187;width:2639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" fillcolor="white [3201]" stroked="f" strokeweight=".5pt">
                      <v:textbox inset="0,0,0,0">
                        <w:txbxContent>
                          <w:p w:rsidR="00EC5FB1" w:rsidRDefault="00EC5FB1" w:rsidP="00EC5FB1">
                            <w:pPr>
                              <w:pStyle w:val="Web"/>
                              <w:spacing w:before="0" w:beforeAutospacing="0" w:after="0" w:afterAutospacing="0" w:line="240" w:lineRule="atLeast"/>
                            </w:pPr>
                            <w:r>
                              <w:rPr>
                                <w:rFonts w:hint="eastAsia"/>
                                <w:kern w:val="2"/>
                                <w:sz w:val="16"/>
                                <w:szCs w:val="16"/>
                              </w:rPr>
                              <w:t>女</w:t>
                            </w:r>
                          </w:p>
                        </w:txbxContent>
                      </v:textbox>
                    </v:shape>
                  </v:group>
                  <v:group id="群組 468" o:spid="_x0000_s1256" style="position:absolute;top:604;width:1409;height:13151" coordsize="1409,1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    <v:shape id="文字方塊 240" o:spid="_x0000_s1257" type="#_x0000_t202" style="position:absolute;left:133;top:171;width:1276;height:12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EC5FB1" w:rsidRPr="009C3772" w:rsidRDefault="00EC5FB1" w:rsidP="00EC5FB1">
                            <w:pPr>
                              <w:snapToGrid w:val="0"/>
                              <w:spacing w:line="120" w:lineRule="exact"/>
                              <w:jc w:val="right"/>
                              <w:rPr>
                                <w:sz w:val="10"/>
                              </w:rPr>
                            </w:pPr>
                          </w:p>
                        </w:txbxContent>
                      </v:textbox>
                    </v:shape>
                    <v:group id="群組 470" o:spid="_x0000_s1258" style="position:absolute;width:1409;height:13150" coordsize="1409,1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    <v:shape id="文字方塊 240" o:spid="_x0000_s1259" type="#_x0000_t202" style="position:absolute;top:12306;width:1280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EC5FB1" w:rsidRPr="00A47E58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8"/>
                                </w:rPr>
                              </w:pPr>
                              <w:r w:rsidRPr="00A47E58">
                                <w:rPr>
                                  <w:sz w:val="8"/>
                                </w:rPr>
                                <w:t>0-4</w:t>
                              </w:r>
                            </w:p>
                          </w:txbxContent>
                        </v:textbox>
                      </v:shape>
                      <v:shape id="文字方塊 240" o:spid="_x0000_s1260" type="#_x0000_t202" style="position:absolute;top:11696;width:1280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" filled="f" stroked="f" strokeweight=".5pt">
                        <v:textbox inset="0,0,0,0">
                          <w:txbxContent>
                            <w:p w:rsidR="00EC5FB1" w:rsidRPr="00A47E58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5</w:t>
                              </w:r>
                              <w:r w:rsidRPr="00A47E58">
                                <w:rPr>
                                  <w:sz w:val="8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  <v:shape id="文字方塊 240" o:spid="_x0000_s1261" type="#_x0000_t202" style="position:absolute;left:76;top:11106;width:1280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EC5FB1" w:rsidRPr="00A47E58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10</w:t>
                              </w:r>
                              <w:r w:rsidRPr="00A47E58">
                                <w:rPr>
                                  <w:sz w:val="8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</w:rPr>
                                <w:t>14</w:t>
                              </w:r>
                            </w:p>
                          </w:txbxContent>
                        </v:textbox>
                      </v:shape>
                      <v:shape id="文字方塊 240" o:spid="_x0000_s1262" type="#_x0000_t202" style="position:absolute;left:76;top:10457;width:127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" filled="f" stroked="f" strokeweight=".5pt">
                        <v:textbox inset="0,0,0,0">
                          <w:txbxContent>
                            <w:p w:rsidR="00EC5FB1" w:rsidRPr="00A47E58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15</w:t>
                              </w:r>
                              <w:r w:rsidRPr="00A47E58">
                                <w:rPr>
                                  <w:sz w:val="8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</w:rPr>
                                <w:t>19</w:t>
                              </w:r>
                            </w:p>
                          </w:txbxContent>
                        </v:textbox>
                      </v:shape>
                      <v:shape id="文字方塊 240" o:spid="_x0000_s1263" type="#_x0000_t202" style="position:absolute;left:95;top:9867;width:1280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" filled="f" stroked="f" strokeweight=".5pt">
                        <v:textbox inset="0,0,0,0">
                          <w:txbxContent>
                            <w:p w:rsidR="00EC5FB1" w:rsidRPr="00A47E58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20</w:t>
                              </w:r>
                              <w:r w:rsidRPr="00A47E58">
                                <w:rPr>
                                  <w:sz w:val="8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</w:rPr>
                                <w:t>24</w:t>
                              </w:r>
                            </w:p>
                          </w:txbxContent>
                        </v:textbox>
                      </v:shape>
                      <v:shape id="文字方塊 240" o:spid="_x0000_s1264" type="#_x0000_t202" style="position:absolute;left:133;top:9258;width:127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" filled="f" stroked="f" strokeweight=".5pt">
                        <v:textbox inset="0,0,0,0">
                          <w:txbxContent>
                            <w:p w:rsidR="00EC5FB1" w:rsidRPr="00A47E58" w:rsidRDefault="00EC5FB1" w:rsidP="00EC5FB1">
                              <w:pPr>
                                <w:snapToGrid w:val="0"/>
                                <w:spacing w:line="120" w:lineRule="exact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25</w:t>
                              </w:r>
                              <w:r w:rsidRPr="00A47E58">
                                <w:rPr>
                                  <w:sz w:val="8"/>
                                </w:rPr>
                                <w:t>-</w:t>
                              </w:r>
                              <w:r>
                                <w:rPr>
                                  <w:sz w:val="8"/>
                                </w:rPr>
                                <w:t>29</w:t>
                              </w:r>
                            </w:p>
                          </w:txbxContent>
                        </v:textbox>
                      </v:shape>
                      <v:group id="群組 477" o:spid="_x0000_s1265" style="position:absolute;left:57;width:1352;height:9395" coordsize="1352,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      <v:shape id="文字方塊 240" o:spid="_x0000_s1266" type="#_x0000_t202" style="position:absolute;left:57;top:8551;width:1280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" filled="f" stroked="f" strokeweight=".5pt">
                          <v:textbox inset="0,0,0,0">
                            <w:txbxContent>
                              <w:p w:rsidR="00EC5FB1" w:rsidRPr="00A47E58" w:rsidRDefault="00EC5FB1" w:rsidP="00EC5FB1">
                                <w:pPr>
                                  <w:snapToGrid w:val="0"/>
                                  <w:spacing w:line="120" w:lineRule="exact"/>
                                  <w:jc w:val="right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30</w:t>
                                </w:r>
                                <w:r w:rsidRPr="00A47E58">
                                  <w:rPr>
                                    <w:sz w:val="8"/>
                                  </w:rPr>
                                  <w:t>-</w:t>
                                </w:r>
                                <w:r>
                                  <w:rPr>
                                    <w:sz w:val="8"/>
                                  </w:rPr>
                                  <w:t>34</w:t>
                                </w:r>
                              </w:p>
                            </w:txbxContent>
                          </v:textbox>
                        </v:shape>
                        <v:shape id="文字方塊 240" o:spid="_x0000_s1267" type="#_x0000_t202" style="position:absolute;left:57;top:8001;width:127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" filled="f" stroked="f" strokeweight=".5pt">
                          <v:textbox inset="0,0,0,0">
                            <w:txbxContent>
                              <w:p w:rsidR="00EC5FB1" w:rsidRPr="00A47E58" w:rsidRDefault="00EC5FB1" w:rsidP="00EC5FB1">
                                <w:pPr>
                                  <w:snapToGrid w:val="0"/>
                                  <w:spacing w:line="120" w:lineRule="exact"/>
                                  <w:jc w:val="right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35</w:t>
                                </w:r>
                                <w:r w:rsidRPr="00A47E58">
                                  <w:rPr>
                                    <w:sz w:val="8"/>
                                  </w:rPr>
                                  <w:t>-</w:t>
                                </w:r>
                                <w:r>
                                  <w:rPr>
                                    <w:sz w:val="8"/>
                                  </w:rPr>
                                  <w:t>39</w:t>
                                </w:r>
                              </w:p>
                            </w:txbxContent>
                          </v:textbox>
                        </v:shape>
                        <v:group id="群組 480" o:spid="_x0000_s1268" style="position:absolute;width:1352;height:8197" coordsize="1352,8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    <v:shape id="文字方塊 240" o:spid="_x0000_s1269" type="#_x0000_t202" style="position:absolute;left:57;top:7353;width:127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" filled="f" stroked="f" strokeweight=".5pt">
                            <v:textbox inset="0,0,0,0"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12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40</w:t>
                                  </w:r>
                                  <w:r w:rsidRPr="00A47E58">
                                    <w:rPr>
                                      <w:sz w:val="8"/>
                                    </w:rPr>
                                    <w:t>-</w:t>
                                  </w:r>
                                  <w:r>
                                    <w:rPr>
                                      <w:sz w:val="8"/>
                                    </w:rPr>
                                    <w:t>44</w:t>
                                  </w:r>
                                </w:p>
                              </w:txbxContent>
                            </v:textbox>
                          </v:shape>
                          <v:shape id="文字方塊 240" o:spid="_x0000_s1270" type="#_x0000_t202" style="position:absolute;left:76;top:6781;width:127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" filled="f" stroked="f" strokeweight=".5pt">
                            <v:textbox inset="0,0,0,0"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12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45</w:t>
                                  </w:r>
                                  <w:r w:rsidRPr="00A47E58">
                                    <w:rPr>
                                      <w:sz w:val="8"/>
                                    </w:rPr>
                                    <w:t>-</w:t>
                                  </w:r>
                                  <w:r>
                                    <w:rPr>
                                      <w:sz w:val="8"/>
                                    </w:rPr>
                                    <w:t>49</w:t>
                                  </w:r>
                                </w:p>
                              </w:txbxContent>
                            </v:textbox>
                          </v:shape>
                          <v:shape id="文字方塊 240" o:spid="_x0000_s1271" type="#_x0000_t202" style="position:absolute;left:76;top:6134;width:127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" filled="f" stroked="f" strokeweight=".5pt">
                            <v:textbox inset="0,0,0,0"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12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50</w:t>
                                  </w:r>
                                  <w:r w:rsidRPr="00A47E58">
                                    <w:rPr>
                                      <w:sz w:val="8"/>
                                    </w:rPr>
                                    <w:t>-</w:t>
                                  </w:r>
                                  <w:r>
                                    <w:rPr>
                                      <w:sz w:val="8"/>
                                    </w:rPr>
                                    <w:t>54</w:t>
                                  </w:r>
                                </w:p>
                              </w:txbxContent>
                            </v:textbox>
                          </v:shape>
                          <v:shape id="文字方塊 240" o:spid="_x0000_s1272" type="#_x0000_t202" style="position:absolute;left:76;top:5505;width:127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" filled="f" stroked="f" strokeweight=".5pt">
                            <v:textbox inset="0,0,0,0">
                              <w:txbxContent>
                                <w:p w:rsidR="00EC5FB1" w:rsidRPr="00A47E58" w:rsidRDefault="00EC5FB1" w:rsidP="00EC5FB1">
                                  <w:pPr>
                                    <w:snapToGrid w:val="0"/>
                                    <w:spacing w:line="120" w:lineRule="exact"/>
                                    <w:jc w:val="right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55</w:t>
                                  </w:r>
                                  <w:r w:rsidRPr="00A47E58">
                                    <w:rPr>
                                      <w:sz w:val="8"/>
                                    </w:rPr>
                                    <w:t>-</w:t>
                                  </w:r>
                                  <w:r>
                                    <w:rPr>
                                      <w:sz w:val="8"/>
                                    </w:rPr>
                                    <w:t>59</w:t>
                                  </w:r>
                                </w:p>
                              </w:txbxContent>
                            </v:textbox>
                          </v:shape>
                          <v:group id="群組 485" o:spid="_x0000_s1273" style="position:absolute;width:1352;height:5740" coordsize="1352,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ka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3hZr+D3TDgCMv0BAAD//wMAUEsBAi0AFAAGAAgAAAAhANvh9svuAAAAhQEAABMAAAAAAAAA&#10;AAAAAAAAAAAAAFtDb250ZW50X1R5cGVzXS54bWxQSwECLQAUAAYACAAAACEAWvQsW78AAAAVAQAA&#10;CwAAAAAAAAAAAAAAAAAfAQAAX3JlbHMvLnJlbHNQSwECLQAUAAYACAAAACEAWw6ZGsYAAADcAAAA&#10;DwAAAAAAAAAAAAAAAAAHAgAAZHJzL2Rvd25yZXYueG1sUEsFBgAAAAADAAMAtwAAAPoCAAAAAA==&#10;">
                            <v:shape id="文字方塊 240" o:spid="_x0000_s1274" type="#_x0000_t202" style="position:absolute;left:57;top:4895;width:127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" filled="f" stroked="f" strokeweight=".5pt">
                              <v:textbox inset="0,0,0,0"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60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64</w:t>
                                    </w:r>
                                  </w:p>
                                </w:txbxContent>
                              </v:textbox>
                            </v:shape>
                            <v:shape id="文字方塊 240" o:spid="_x0000_s1275" type="#_x0000_t202" style="position:absolute;left:76;top:4305;width:127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" filled="f" stroked="f" strokeweight=".5pt">
                              <v:textbox inset="0,0,0,0"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65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69</w:t>
                                    </w:r>
                                  </w:p>
                                </w:txbxContent>
                              </v:textbox>
                            </v:shape>
                            <v:shape id="文字方塊 240" o:spid="_x0000_s1276" type="#_x0000_t202" style="position:absolute;left:76;top:3676;width:127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" filled="f" stroked="f" strokeweight=".5pt">
                              <v:textbox inset="0,0,0,0"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70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74</w:t>
                                    </w:r>
                                  </w:p>
                                </w:txbxContent>
                              </v:textbox>
                            </v:shape>
                            <v:shape id="文字方塊 240" o:spid="_x0000_s1277" type="#_x0000_t202" style="position:absolute;left:76;top:3009;width:127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" filled="f" stroked="f" strokeweight=".5pt">
                              <v:textbox inset="0,0,0,0"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75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79</w:t>
                                    </w:r>
                                  </w:p>
                                </w:txbxContent>
                              </v:textbox>
                            </v:shape>
                            <v:shape id="文字方塊 240" o:spid="_x0000_s1278" type="#_x0000_t202" style="position:absolute;left:76;top:2400;width:127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" filled="f" stroked="f" strokeweight=".5pt">
                              <v:textbox inset="0,0,0,0"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80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84</w:t>
                                    </w:r>
                                  </w:p>
                                </w:txbxContent>
                              </v:textbox>
                            </v:shape>
                            <v:shape id="文字方塊 240" o:spid="_x0000_s1279" type="#_x0000_t202" style="position:absolute;left:76;top:1790;width:127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" filled="f" stroked="f" strokeweight=".5pt">
                              <v:textbox inset="0,0,0,0"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85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89</w:t>
                                    </w:r>
                                  </w:p>
                                </w:txbxContent>
                              </v:textbox>
                            </v:shape>
                            <v:shape id="文字方塊 240" o:spid="_x0000_s1280" type="#_x0000_t202" style="position:absolute;left:76;top:1181;width:127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" filled="f" stroked="f" strokeweight=".5pt">
                              <v:textbox inset="0,0,0,0"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90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94</w:t>
                                    </w:r>
                                  </w:p>
                                </w:txbxContent>
                              </v:textbox>
                            </v:shape>
                            <v:shape id="文字方塊 240" o:spid="_x0000_s1281" type="#_x0000_t202" style="position:absolute;left:76;top:592;width:127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" filled="f" stroked="f" strokeweight=".5pt">
                              <v:textbox inset="0,0,0,0"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sz w:val="8"/>
                                      </w:rPr>
                                      <w:t>95</w:t>
                                    </w:r>
                                    <w:r w:rsidRPr="00A47E58">
                                      <w:rPr>
                                        <w:sz w:val="8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99</w:t>
                                    </w:r>
                                  </w:p>
                                </w:txbxContent>
                              </v:textbox>
                            </v:shape>
                            <v:shape id="文字方塊 240" o:spid="_x0000_s1282" type="#_x0000_t202" style="position:absolute;width:127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" filled="f" stroked="f" strokeweight=".5pt">
                              <v:textbox inset="0,0,0,0">
                                <w:txbxContent>
                                  <w:p w:rsidR="00EC5FB1" w:rsidRPr="00A47E58" w:rsidRDefault="00EC5FB1" w:rsidP="00EC5FB1">
                                    <w:pPr>
                                      <w:snapToGrid w:val="0"/>
                                      <w:spacing w:line="120" w:lineRule="exact"/>
                                      <w:jc w:val="right"/>
                                      <w:rPr>
                                        <w:sz w:val="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8"/>
                                      </w:rPr>
                                      <w:t>1</w:t>
                                    </w:r>
                                    <w:r>
                                      <w:rPr>
                                        <w:sz w:val="8"/>
                                      </w:rPr>
                                      <w:t>00</w:t>
                                    </w:r>
                                    <w:r w:rsidRPr="00905C76">
                                      <w:rPr>
                                        <w:b/>
                                        <w:sz w:val="8"/>
                                      </w:rPr>
                                      <w:t>+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v:group>
                  <v:group id="群組 499" o:spid="_x0000_s1283" style="position:absolute;left:818;top:13840;width:15259;height:670" coordsize="15259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shape id="文字方塊 240" o:spid="_x0000_s1284" type="#_x0000_t202" style="position:absolute;top:19;width:1280;height: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10%</w:t>
                            </w:r>
                          </w:p>
                        </w:txbxContent>
                      </v:textbox>
                    </v:shape>
                    <v:shape id="文字方塊 240" o:spid="_x0000_s1285" type="#_x0000_t202" style="position:absolute;left:1600;top:19;width:952;height: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8%</w:t>
                            </w:r>
                          </w:p>
                        </w:txbxContent>
                      </v:textbox>
                    </v:shape>
                    <v:shape id="文字方塊 240" o:spid="_x0000_s1286" type="#_x0000_t202" style="position:absolute;left:2952;top:57;width:953;height: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6%</w:t>
                            </w:r>
                          </w:p>
                        </w:txbxContent>
                      </v:textbox>
                    </v:shape>
                    <v:shape id="文字方塊 240" o:spid="_x0000_s1287" type="#_x0000_t202" style="position:absolute;left:4343;top:57;width:952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4%</w:t>
                            </w:r>
                          </w:p>
                        </w:txbxContent>
                      </v:textbox>
                    </v:shape>
                    <v:shape id="文字方塊 240" o:spid="_x0000_s1288" type="#_x0000_t202" style="position:absolute;left:5867;top:57;width:952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2%</w:t>
                            </w:r>
                          </w:p>
                        </w:txbxContent>
                      </v:textbox>
                    </v:shape>
                    <v:shape id="文字方塊 240" o:spid="_x0000_s1289" type="#_x0000_t202" style="position:absolute;left:7143;top:57;width:953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0%</w:t>
                            </w:r>
                          </w:p>
                        </w:txbxContent>
                      </v:textbox>
                    </v:shape>
                    <v:shape id="文字方塊 240" o:spid="_x0000_s1290" type="#_x0000_t202" style="position:absolute;left:8477;top:57;width:952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2%</w:t>
                            </w:r>
                          </w:p>
                        </w:txbxContent>
                      </v:textbox>
                    </v:shape>
                    <v:shape id="文字方塊 240" o:spid="_x0000_s1291" type="#_x0000_t202" style="position:absolute;left:10001;top:19;width:952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4%</w:t>
                            </w:r>
                          </w:p>
                        </w:txbxContent>
                      </v:textbox>
                    </v:shape>
                    <v:shape id="文字方塊 240" o:spid="_x0000_s1292" type="#_x0000_t202" style="position:absolute;left:11372;width:953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6%</w:t>
                            </w:r>
                          </w:p>
                        </w:txbxContent>
                      </v:textbox>
                    </v:shape>
                    <v:shape id="文字方塊 240" o:spid="_x0000_s1293" type="#_x0000_t202" style="position:absolute;left:12763;top:19;width:953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8%</w:t>
                            </w:r>
                          </w:p>
                        </w:txbxContent>
                      </v:textbox>
                    </v:shape>
                    <v:shape id="文字方塊 240" o:spid="_x0000_s1294" type="#_x0000_t202" style="position:absolute;left:14077;top:38;width:1182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EC5FB1" w:rsidRPr="00A47E58" w:rsidRDefault="00EC5FB1" w:rsidP="00EC5FB1">
                            <w:pPr>
                              <w:snapToGrid w:val="0"/>
                              <w:spacing w:line="80" w:lineRule="exact"/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10%</w:t>
                            </w:r>
                          </w:p>
                        </w:txbxContent>
                      </v:textbox>
                    </v:shape>
                  </v:group>
                  <v:group id="群組 526" o:spid="_x0000_s1295" style="position:absolute;left:8752;top:569;width:3952;height:13096" coordsize="3952,1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<v:shape id="文字方塊 2" o:spid="_x0000_s1296" type="#_x0000_t202" style="position:absolute;width:1631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Tni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vg054s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0.0%</w:t>
                            </w:r>
                          </w:p>
                        </w:txbxContent>
                      </v:textbox>
                    </v:shape>
                    <v:shape id="文字方塊 2" o:spid="_x0000_s1297" type="#_x0000_t202" style="position:absolute;top:668;width:1631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2Q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M+SrZDBAAAA3AAAAA8AAAAA&#10;AAAAAAAAAAAABwIAAGRycy9kb3ducmV2LnhtbFBLBQYAAAAAAwADALcAAAD1AgAAAAA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0.1%</w:t>
                            </w:r>
                          </w:p>
                        </w:txbxContent>
                      </v:textbox>
                    </v:shape>
                    <v:shape id="文字方塊 2" o:spid="_x0000_s1298" type="#_x0000_t202" style="position:absolute;left:176;top:1238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ggL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KDeCAvEAAAA3AAAAA8A&#10;AAAAAAAAAAAAAAAABwIAAGRycy9kb3ducmV2LnhtbFBLBQYAAAAAAwADALcAAAD4AgAAAAA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0.4%</w:t>
                            </w:r>
                          </w:p>
                        </w:txbxContent>
                      </v:textbox>
                    </v:shape>
                    <v:shape id="文字方塊 2" o:spid="_x0000_s1299" type="#_x0000_t202" style="position:absolute;left:393;top:1868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TdL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C0PTdLwgAAANwAAAAPAAAA&#10;AAAAAAAAAAAAAAcCAABkcnMvZG93bnJldi54bWxQSwUGAAAAAAMAAwC3AAAA9g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0.7%</w:t>
                            </w:r>
                          </w:p>
                        </w:txbxContent>
                      </v:textbox>
                    </v:shape>
                    <v:shape id="文字方塊 2" o:spid="_x0000_s1300" type="#_x0000_t202" style="position:absolute;left:648;top:2458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LQ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23GS0M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1.1%</w:t>
                            </w:r>
                          </w:p>
                        </w:txbxContent>
                      </v:textbox>
                    </v:shape>
                    <v:shape id="文字方塊 2" o:spid="_x0000_s1301" type="#_x0000_t202" style="position:absolute;left:1022;top:3107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yn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K6MMp8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1.7%</w:t>
                            </w:r>
                          </w:p>
                        </w:txbxContent>
                      </v:textbox>
                    </v:shape>
                    <v:shape id="文字方塊 2" o:spid="_x0000_s1302" type="#_x0000_t202" style="position:absolute;left:1514;top:3716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6k8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BE76k8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2.4%</w:t>
                            </w:r>
                          </w:p>
                        </w:txbxContent>
                      </v:textbox>
                    </v:shape>
                    <v:shape id="文字方塊 2" o:spid="_x0000_s1303" type="#_x0000_t202" style="position:absolute;left:1769;top:4345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2.8%</w:t>
                            </w:r>
                          </w:p>
                        </w:txbxContent>
                      </v:textbox>
                    </v:shape>
                    <v:shape id="文字方塊 2" o:spid="_x0000_s1304" type="#_x0000_t202" style="position:absolute;left:2104;top:4935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TT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pEqU08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3.3%</w:t>
                            </w:r>
                          </w:p>
                        </w:txbxContent>
                      </v:textbox>
                    </v:shape>
                    <v:shape id="文字方塊 2" o:spid="_x0000_s1305" type="#_x0000_t202" style="position:absolute;left:2261;top:5545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qk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BUmAqk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3.4%</w:t>
                            </w:r>
                          </w:p>
                        </w:txbxContent>
                      </v:textbox>
                    </v:shape>
                    <v:shape id="文字方塊 2" o:spid="_x0000_s1306" type="#_x0000_t202" style="position:absolute;left:2005;top:6174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3.0%</w:t>
                            </w:r>
                          </w:p>
                        </w:txbxContent>
                      </v:textbox>
                    </v:shape>
                    <v:shape id="文字方塊 2" o:spid="_x0000_s1307" type="#_x0000_t202" style="position:absolute;left:2045;top:6784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tN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BKSztNwgAAANwAAAAPAAAA&#10;AAAAAAAAAAAAAAcCAABkcnMvZG93bnJldi54bWxQSwUGAAAAAAMAAwC3AAAA9g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3.1%</w:t>
                            </w:r>
                          </w:p>
                        </w:txbxContent>
                      </v:textbox>
                    </v:shape>
                    <v:shape id="文字方塊 2" o:spid="_x0000_s1308" type="#_x0000_t202" style="position:absolute;left:1946;top:7393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57W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AlB57W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3.0%</w:t>
                            </w:r>
                          </w:p>
                        </w:txbxContent>
                      </v:textbox>
                    </v:shape>
                    <v:shape id="文字方塊 2" o:spid="_x0000_s1309" type="#_x0000_t202" style="position:absolute;left:2182;top:8003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Q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sO0Q2wgAAANwAAAAPAAAA&#10;AAAAAAAAAAAAAAcCAABkcnMvZG93bnJldi54bWxQSwUGAAAAAAMAAwC3AAAA9g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3.3%</w:t>
                            </w:r>
                          </w:p>
                        </w:txbxContent>
                      </v:textbox>
                    </v:shape>
                    <v:shape id="文字方塊 2" o:spid="_x0000_s1310" type="#_x0000_t202" style="position:absolute;left:2182;top:8613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3.3%</w:t>
                            </w:r>
                          </w:p>
                        </w:txbxContent>
                      </v:textbox>
                    </v:shape>
                    <v:shape id="文字方塊 2" o:spid="_x0000_s1311" type="#_x0000_t202" style="position:absolute;left:2320;top:9222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3.5%</w:t>
                            </w:r>
                          </w:p>
                        </w:txbxContent>
                      </v:textbox>
                    </v:shape>
                    <v:shape id="文字方塊 2" o:spid="_x0000_s1312" type="#_x0000_t202" style="position:absolute;left:2064;top:9812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dp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xDvcz8QjI2Q0AAP//AwBQSwECLQAUAAYACAAAACEA2+H2y+4AAACFAQAAEwAAAAAAAAAA&#10;AAAAAAAAAAAAW0NvbnRlbnRfVHlwZXNdLnhtbFBLAQItABQABgAIAAAAIQBa9CxbvwAAABUBAAAL&#10;AAAAAAAAAAAAAAAAAB8BAABfcmVscy8ucmVsc1BLAQItABQABgAIAAAAIQAc6dpB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3.1%</w:t>
                            </w:r>
                          </w:p>
                        </w:txbxContent>
                      </v:textbox>
                    </v:shape>
                    <v:shape id="文字方塊 2" o:spid="_x0000_s1313" type="#_x0000_t202" style="position:absolute;left:2084;top:10461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I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CTAEI1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3.1%</w:t>
                            </w:r>
                          </w:p>
                        </w:txbxContent>
                      </v:textbox>
                    </v:shape>
                    <v:shape id="文字方塊 2" o:spid="_x0000_s1314" type="#_x0000_t202" style="position:absolute;left:2084;top:11051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Oe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/Eznrs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3.1%</w:t>
                            </w:r>
                          </w:p>
                        </w:txbxContent>
                      </v:textbox>
                    </v:shape>
                    <v:shape id="文字方塊 2" o:spid="_x0000_s1315" type="#_x0000_t202" style="position:absolute;left:1946;top:11661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n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MnnnZ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2.9%</w:t>
                            </w:r>
                          </w:p>
                        </w:txbxContent>
                      </v:textbox>
                    </v:shape>
                    <v:shape id="文字方塊 2" o:spid="_x0000_s1316" type="#_x0000_t202" style="position:absolute;left:2005;top:12270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tx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Y9LcQs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3.0%</w:t>
                            </w:r>
                          </w:p>
                        </w:txbxContent>
                      </v:textbox>
                    </v:shape>
                  </v:group>
                  <v:group id="群組 548" o:spid="_x0000_s1317" style="position:absolute;left:4269;top:604;width:4129;height:13097" coordsize="4129,1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4O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rXhTDgCMv0FAAD//wMAUEsBAi0AFAAGAAgAAAAhANvh9svuAAAAhQEAABMAAAAAAAAAAAAA&#10;AAAAAAAAAFtDb250ZW50X1R5cGVzXS54bWxQSwECLQAUAAYACAAAACEAWvQsW78AAAAVAQAACwAA&#10;AAAAAAAAAAAAAAAfAQAAX3JlbHMvLnJlbHNQSwECLQAUAAYACAAAACEAOFeDg8MAAADcAAAADwAA&#10;AAAAAAAAAAAAAAAHAgAAZHJzL2Rvd25yZXYueG1sUEsFBgAAAAADAAMAtwAAAPcCAAAAAA==&#10;">
                    <v:shape id="文字方塊 2" o:spid="_x0000_s1318" type="#_x0000_t202" style="position:absolute;left:2497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e2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9Ae2r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0.0%</w:t>
                            </w:r>
                          </w:p>
                        </w:txbxContent>
                      </v:textbox>
                    </v:shape>
                    <v:shape id="文字方塊 2" o:spid="_x0000_s1319" type="#_x0000_t202" style="position:absolute;left:2477;top:668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tLrwwAAANwAAAAPAAAAZHJzL2Rvd25yZXYueG1sRE/Pa8Iw&#10;FL4P/B/CE7zN1I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eLS68MAAADcAAAADwAA&#10;AAAAAAAAAAAAAAAHAgAAZHJzL2Rvd25yZXYueG1sUEsFBgAAAAADAAMAtwAAAPc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0.0%</w:t>
                            </w:r>
                          </w:p>
                        </w:txbxContent>
                      </v:textbox>
                    </v:shape>
                    <v:shape id="文字方塊 2" o:spid="_x0000_s1320" type="#_x0000_t202" style="position:absolute;left:2399;top:1219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ndw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Aaud3DEAAAA3AAAAA8A&#10;AAAAAAAAAAAAAAAABwIAAGRycy9kb3ducmV2LnhtbFBLBQYAAAAAAwADALcAAAD4AgAAAAA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0.2%</w:t>
                            </w:r>
                          </w:p>
                        </w:txbxContent>
                      </v:textbox>
                    </v:shape>
                    <v:shape id="文字方塊 2" o:spid="_x0000_s1321" type="#_x0000_t202" style="position:absolute;left:2182;top:1848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kH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D2fOkH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0.5%</w:t>
                            </w:r>
                          </w:p>
                        </w:txbxContent>
                      </v:textbox>
                    </v:shape>
                    <v:shape id="文字方塊 2" o:spid="_x0000_s1322" type="#_x0000_t202" style="position:absolute;left:1946;top:2458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Eyc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mTBMnM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0.8%</w:t>
                            </w:r>
                          </w:p>
                        </w:txbxContent>
                      </v:textbox>
                    </v:shape>
                    <v:shape id="文字方塊 2" o:spid="_x0000_s1323" type="#_x0000_t202" style="position:absolute;left:1573;top:3106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dTo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FtnU6MYAAADcAAAA&#10;DwAAAAAAAAAAAAAAAAAHAgAAZHJzL2Rvd25yZXYueG1sUEsFBgAAAAADAAMAtwAAAPo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1.3%</w:t>
                            </w:r>
                          </w:p>
                        </w:txbxContent>
                      </v:textbox>
                    </v:shape>
                    <v:shape id="文字方塊 2" o:spid="_x0000_s1324" type="#_x0000_t202" style="position:absolute;left:1081;top:3716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XFzxQAAANwAAAAPAAAAZHJzL2Rvd25yZXYueG1sRI9Ba8JA&#10;FITvBf/D8gRvdWMh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B5lXFz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2.1%</w:t>
                            </w:r>
                          </w:p>
                        </w:txbxContent>
                      </v:textbox>
                    </v:shape>
                    <v:shape id="文字方塊 2" o:spid="_x0000_s1325" type="#_x0000_t202" style="position:absolute;left:747;top:4306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+8E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CJR+8E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2.6%</w:t>
                            </w:r>
                          </w:p>
                        </w:txbxContent>
                      </v:textbox>
                    </v:shape>
                    <v:shape id="文字方塊 2" o:spid="_x0000_s1326" type="#_x0000_t202" style="position:absolute;left:373;top:4935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qf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yewv+ZeATk8g4AAP//AwBQSwECLQAUAAYACAAAACEA2+H2y+4AAACFAQAAEwAAAAAAAAAA&#10;AAAAAAAAAAAAW0NvbnRlbnRfVHlwZXNdLnhtbFBLAQItABQABgAIAAAAIQBa9CxbvwAAABUBAAAL&#10;AAAAAAAAAAAAAAAAAB8BAABfcmVscy8ucmVsc1BLAQItABQABgAIAAAAIQDmC0qf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3.1%</w:t>
                            </w:r>
                          </w:p>
                        </w:txbxContent>
                      </v:textbox>
                    </v:shape>
                    <v:shape id="文字方塊 2" o:spid="_x0000_s1327" type="#_x0000_t202" style="position:absolute;left:235;top:5525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N7twwAAANwAAAAPAAAAZHJzL2Rvd25yZXYueG1sRE/Pa8Iw&#10;FL4P/B/CE7zN1I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l5Te7cMAAADcAAAADwAA&#10;AAAAAAAAAAAAAAAHAgAAZHJzL2Rvd25yZXYueG1sUEsFBgAAAAADAAMAtwAAAPcCAAAAAA=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3.3%</w:t>
                            </w:r>
                          </w:p>
                        </w:txbxContent>
                      </v:textbox>
                    </v:shape>
                    <v:shape id="文字方塊 2" o:spid="_x0000_s1328" type="#_x0000_t202" style="position:absolute;left:412;top:6154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Ht2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PjYe3bEAAAA3AAAAA8A&#10;AAAAAAAAAAAAAAAABwIAAGRycy9kb3ducmV2LnhtbFBLBQYAAAAAAwADALcAAAD4AgAAAAA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3.1%</w:t>
                            </w:r>
                          </w:p>
                        </w:txbxContent>
                      </v:textbox>
                    </v:shape>
                    <v:shape id="文字方塊 2" o:spid="_x0000_s1329" type="#_x0000_t202" style="position:absolute;left:393;top:6764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hhW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CnjhhWwgAAANwAAAAPAAAA&#10;AAAAAAAAAAAAAAcCAABkcnMvZG93bnJldi54bWxQSwUGAAAAAAMAAwC3AAAA9g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3.1%</w:t>
                            </w:r>
                          </w:p>
                        </w:txbxContent>
                      </v:textbox>
                    </v:shape>
                    <v:shape id="文字方塊 2" o:spid="_x0000_s1330" type="#_x0000_t202" style="position:absolute;left:452;top:7354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r3N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DIwr3N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3.0%</w:t>
                            </w:r>
                          </w:p>
                        </w:txbxContent>
                      </v:textbox>
                    </v:shape>
                    <v:shape id="文字方塊 2" o:spid="_x0000_s1331" type="#_x0000_t202" style="position:absolute;left:235;top:8003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CO6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A4ECO6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3.4%</w:t>
                            </w:r>
                          </w:p>
                        </w:txbxContent>
                      </v:textbox>
                    </v:shape>
                    <v:shape id="文字方塊 2" o:spid="_x0000_s1332" type="#_x0000_t202" style="position:absolute;left:235;top:8593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Yh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BXXIYh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3.4%</w:t>
                            </w:r>
                          </w:p>
                        </w:txbxContent>
                      </v:textbox>
                    </v:shape>
                    <v:shape id="文字方塊 2" o:spid="_x0000_s1333" type="#_x0000_t202" style="position:absolute;top:9202;width:1631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5V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DYtR5V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3.7%</w:t>
                            </w:r>
                          </w:p>
                        </w:txbxContent>
                      </v:textbox>
                    </v:shape>
                    <v:shape id="文字方塊 2" o:spid="_x0000_s1334" type="#_x0000_t202" style="position:absolute;left:275;top:9812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bvO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3+bvO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3.3%</w:t>
                            </w:r>
                          </w:p>
                        </w:txbxContent>
                      </v:textbox>
                    </v:shape>
                    <v:shape id="文字方塊 2" o:spid="_x0000_s1335" type="#_x0000_t202" style="position:absolute;left:275;top:10441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W5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EcrJbnEAAAA3AAAAA8A&#10;AAAAAAAAAAAAAAAABwIAAGRycy9kb3ducmV2LnhtbFBLBQYAAAAAAwADALcAAAD4AgAAAAA=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3.3%</w:t>
                            </w:r>
                          </w:p>
                        </w:txbxContent>
                      </v:textbox>
                    </v:shape>
                    <v:shape id="文字方塊 2" o:spid="_x0000_s1336" type="#_x0000_t202" style="position:absolute;left:314;top:11051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4Ai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AoZ4Ai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3.2%</w:t>
                            </w:r>
                          </w:p>
                        </w:txbxContent>
                      </v:textbox>
                    </v:shape>
                    <v:shape id="文字方塊 2" o:spid="_x0000_s1337" type="#_x0000_t202" style="position:absolute;left:373;top:11641;width:163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RQ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BZ+BRQwgAAANwAAAAPAAAA&#10;AAAAAAAAAAAAAAcCAABkcnMvZG93bnJldi54bWxQSwUGAAAAAAMAAwC3AAAA9g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3.1%</w:t>
                            </w:r>
                          </w:p>
                        </w:txbxContent>
                      </v:textbox>
                    </v:shape>
                    <v:shape id="文字方塊 2" o:spid="_x0000_s1338" type="#_x0000_t202" style="position:absolute;left:334;top:12270;width:1632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LHL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A2tLHLxQAAANwAAAAP&#10;AAAAAAAAAAAAAAAAAAcCAABkcnMvZG93bnJldi54bWxQSwUGAAAAAAMAAwC3AAAA+QIAAAAA&#10;" filled="f" stroked="f">
                      <v:textbox inset="0,0,0,0">
                        <w:txbxContent>
                          <w:p w:rsidR="00EC5FB1" w:rsidRPr="009D0DA4" w:rsidRDefault="00EC5FB1" w:rsidP="00EC5FB1">
                            <w:pPr>
                              <w:spacing w:line="120" w:lineRule="exact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D0DA4">
                              <w:rPr>
                                <w:sz w:val="8"/>
                                <w:szCs w:val="8"/>
                              </w:rPr>
                              <w:t>3.2%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EC5FB1" w:rsidRDefault="00EC5FB1" w:rsidP="00EC5FB1">
      <w:pPr>
        <w:jc w:val="both"/>
        <w:rPr>
          <w:rFonts w:asciiTheme="minorEastAsia" w:hAnsiTheme="minorEastAsia"/>
          <w:szCs w:val="24"/>
        </w:rPr>
      </w:pPr>
    </w:p>
    <w:p w:rsidR="00EC5FB1" w:rsidRDefault="00EC5FB1" w:rsidP="00EC5FB1">
      <w:pPr>
        <w:jc w:val="both"/>
        <w:rPr>
          <w:rFonts w:asciiTheme="minorEastAsia" w:hAnsiTheme="minorEastAsia"/>
          <w:szCs w:val="24"/>
        </w:rPr>
      </w:pPr>
    </w:p>
    <w:p w:rsidR="00EC5FB1" w:rsidRDefault="00EC5FB1" w:rsidP="00EC5FB1">
      <w:pPr>
        <w:jc w:val="both"/>
        <w:rPr>
          <w:rFonts w:asciiTheme="minorEastAsia" w:hAnsiTheme="minorEastAsia"/>
          <w:szCs w:val="24"/>
        </w:rPr>
      </w:pPr>
    </w:p>
    <w:p w:rsidR="00EC5FB1" w:rsidRDefault="00EC5FB1" w:rsidP="00EC5FB1">
      <w:pPr>
        <w:jc w:val="both"/>
        <w:rPr>
          <w:rFonts w:asciiTheme="minorEastAsia" w:hAnsiTheme="minorEastAsia"/>
          <w:szCs w:val="24"/>
        </w:rPr>
      </w:pPr>
    </w:p>
    <w:p w:rsidR="00EC5FB1" w:rsidRDefault="00EC5FB1" w:rsidP="00EC5FB1">
      <w:pPr>
        <w:spacing w:line="240" w:lineRule="exact"/>
        <w:jc w:val="both"/>
        <w:rPr>
          <w:rFonts w:asciiTheme="minorEastAsia" w:hAnsiTheme="minorEastAsia"/>
          <w:szCs w:val="24"/>
        </w:rPr>
      </w:pPr>
    </w:p>
    <w:p w:rsidR="00EC5FB1" w:rsidRDefault="00EC5FB1" w:rsidP="00EC5FB1">
      <w:pPr>
        <w:jc w:val="both"/>
        <w:rPr>
          <w:rFonts w:asciiTheme="minorEastAsia" w:hAnsiTheme="minorEastAsia"/>
          <w:szCs w:val="24"/>
        </w:rPr>
      </w:pPr>
    </w:p>
    <w:p w:rsidR="00EC5FB1" w:rsidRDefault="00EC5FB1" w:rsidP="00EC5FB1">
      <w:pPr>
        <w:jc w:val="both"/>
        <w:rPr>
          <w:rFonts w:asciiTheme="minorEastAsia" w:hAnsiTheme="minorEastAsia"/>
          <w:szCs w:val="24"/>
        </w:rPr>
      </w:pPr>
    </w:p>
    <w:p w:rsidR="00EC5FB1" w:rsidRPr="00761114" w:rsidRDefault="000B2401" w:rsidP="00EC5FB1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280" w:lineRule="atLeast"/>
        <w:ind w:leftChars="0" w:left="357" w:hanging="357"/>
        <w:jc w:val="both"/>
        <w:rPr>
          <w:rFonts w:ascii="Times New Roman" w:hAnsi="Times New Roman"/>
          <w:spacing w:val="4"/>
          <w:sz w:val="22"/>
          <w:szCs w:val="24"/>
        </w:rPr>
      </w:pPr>
      <w:r>
        <w:rPr>
          <w:rFonts w:ascii="Times New Roman" w:hAnsi="Times New Roman" w:hint="eastAsia"/>
          <w:spacing w:val="4"/>
          <w:sz w:val="22"/>
          <w:szCs w:val="24"/>
        </w:rPr>
        <w:t>29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.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ab/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日本是圖</w:t>
      </w:r>
      <w:r>
        <w:rPr>
          <w:rFonts w:ascii="Times New Roman" w:hAnsi="Times New Roman" w:hint="eastAsia"/>
          <w:spacing w:val="4"/>
          <w:sz w:val="22"/>
          <w:szCs w:val="24"/>
        </w:rPr>
        <w:t>7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中哪條曲線？</w:t>
      </w:r>
    </w:p>
    <w:p w:rsidR="00EC5FB1" w:rsidRPr="00761114" w:rsidRDefault="00EC5FB1" w:rsidP="00EC5FB1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4"/>
        </w:rPr>
      </w:pPr>
      <w:r w:rsidRPr="00761114">
        <w:rPr>
          <w:spacing w:val="4"/>
          <w:sz w:val="22"/>
          <w:szCs w:val="24"/>
        </w:rPr>
        <w:t>(A)</w:t>
      </w:r>
      <w:r w:rsidRPr="00761114">
        <w:rPr>
          <w:spacing w:val="4"/>
          <w:sz w:val="22"/>
          <w:szCs w:val="24"/>
        </w:rPr>
        <w:t>甲</w:t>
      </w:r>
      <w:r w:rsidRPr="00761114">
        <w:rPr>
          <w:spacing w:val="4"/>
          <w:sz w:val="22"/>
          <w:szCs w:val="24"/>
        </w:rPr>
        <w:tab/>
        <w:t>(B)</w:t>
      </w:r>
      <w:r w:rsidRPr="00761114">
        <w:rPr>
          <w:spacing w:val="4"/>
          <w:sz w:val="22"/>
          <w:szCs w:val="24"/>
        </w:rPr>
        <w:t>乙</w:t>
      </w:r>
      <w:r w:rsidRPr="00761114">
        <w:rPr>
          <w:spacing w:val="4"/>
          <w:sz w:val="22"/>
          <w:szCs w:val="24"/>
        </w:rPr>
        <w:tab/>
        <w:t>(C)</w:t>
      </w:r>
      <w:r w:rsidRPr="00761114">
        <w:rPr>
          <w:spacing w:val="4"/>
          <w:sz w:val="22"/>
          <w:szCs w:val="24"/>
        </w:rPr>
        <w:t>丙</w:t>
      </w:r>
      <w:r w:rsidRPr="00761114">
        <w:rPr>
          <w:spacing w:val="4"/>
          <w:sz w:val="22"/>
          <w:szCs w:val="24"/>
        </w:rPr>
        <w:tab/>
        <w:t>(D)</w:t>
      </w:r>
      <w:r w:rsidRPr="00761114">
        <w:rPr>
          <w:spacing w:val="4"/>
          <w:sz w:val="22"/>
          <w:szCs w:val="24"/>
        </w:rPr>
        <w:t>丁</w:t>
      </w:r>
    </w:p>
    <w:p w:rsidR="00EC5FB1" w:rsidRPr="00761114" w:rsidRDefault="000B2401" w:rsidP="00EC5FB1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280" w:lineRule="atLeast"/>
        <w:ind w:leftChars="0" w:left="357" w:hanging="357"/>
        <w:jc w:val="both"/>
        <w:rPr>
          <w:rFonts w:ascii="Times New Roman" w:hAnsi="Times New Roman"/>
          <w:spacing w:val="4"/>
          <w:sz w:val="22"/>
          <w:szCs w:val="24"/>
        </w:rPr>
      </w:pPr>
      <w:r>
        <w:rPr>
          <w:rFonts w:ascii="Times New Roman" w:hAnsi="Times New Roman"/>
          <w:spacing w:val="4"/>
          <w:sz w:val="22"/>
          <w:szCs w:val="24"/>
        </w:rPr>
        <w:t>3</w:t>
      </w:r>
      <w:r>
        <w:rPr>
          <w:rFonts w:ascii="Times New Roman" w:hAnsi="Times New Roman" w:hint="eastAsia"/>
          <w:spacing w:val="4"/>
          <w:sz w:val="22"/>
          <w:szCs w:val="24"/>
        </w:rPr>
        <w:t>0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.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ab/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根據圖</w:t>
      </w:r>
      <w:r>
        <w:rPr>
          <w:rFonts w:ascii="Times New Roman" w:hAnsi="Times New Roman" w:hint="eastAsia"/>
          <w:spacing w:val="4"/>
          <w:sz w:val="22"/>
          <w:szCs w:val="24"/>
        </w:rPr>
        <w:t>7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中所示，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2020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年之後擁有人口紅利的國家除越南之外，最可能是下列哪個國家？</w:t>
      </w:r>
    </w:p>
    <w:p w:rsidR="00EC5FB1" w:rsidRPr="00761114" w:rsidRDefault="00EC5FB1" w:rsidP="00EC5FB1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4"/>
        </w:rPr>
      </w:pPr>
      <w:r w:rsidRPr="00761114">
        <w:rPr>
          <w:spacing w:val="4"/>
          <w:sz w:val="22"/>
          <w:szCs w:val="24"/>
        </w:rPr>
        <w:t>(A)</w:t>
      </w:r>
      <w:r w:rsidRPr="00761114">
        <w:rPr>
          <w:spacing w:val="4"/>
          <w:sz w:val="22"/>
          <w:szCs w:val="24"/>
        </w:rPr>
        <w:t>日本</w:t>
      </w:r>
      <w:r w:rsidRPr="00761114">
        <w:rPr>
          <w:spacing w:val="4"/>
          <w:sz w:val="22"/>
          <w:szCs w:val="24"/>
        </w:rPr>
        <w:tab/>
        <w:t>(B)</w:t>
      </w:r>
      <w:r w:rsidRPr="00761114">
        <w:rPr>
          <w:spacing w:val="4"/>
          <w:sz w:val="22"/>
          <w:szCs w:val="24"/>
        </w:rPr>
        <w:t>美國</w:t>
      </w:r>
      <w:r w:rsidRPr="00761114">
        <w:rPr>
          <w:spacing w:val="4"/>
          <w:sz w:val="22"/>
          <w:szCs w:val="24"/>
        </w:rPr>
        <w:tab/>
        <w:t>(C)</w:t>
      </w:r>
      <w:r w:rsidRPr="00761114">
        <w:rPr>
          <w:spacing w:val="4"/>
          <w:sz w:val="22"/>
          <w:szCs w:val="24"/>
        </w:rPr>
        <w:t>中國</w:t>
      </w:r>
      <w:r w:rsidRPr="00761114">
        <w:rPr>
          <w:spacing w:val="4"/>
          <w:sz w:val="22"/>
          <w:szCs w:val="24"/>
        </w:rPr>
        <w:tab/>
        <w:t>(D)</w:t>
      </w:r>
      <w:r w:rsidRPr="00761114">
        <w:rPr>
          <w:spacing w:val="4"/>
          <w:sz w:val="22"/>
          <w:szCs w:val="24"/>
        </w:rPr>
        <w:t>印度</w:t>
      </w:r>
    </w:p>
    <w:p w:rsidR="00EC5FB1" w:rsidRPr="00761114" w:rsidRDefault="000B2401" w:rsidP="00EC5FB1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280" w:lineRule="atLeast"/>
        <w:ind w:leftChars="0" w:left="357" w:hanging="357"/>
        <w:jc w:val="both"/>
        <w:rPr>
          <w:rFonts w:ascii="Times New Roman" w:hAnsi="Times New Roman"/>
          <w:spacing w:val="4"/>
          <w:sz w:val="22"/>
          <w:szCs w:val="24"/>
        </w:rPr>
      </w:pPr>
      <w:r>
        <w:rPr>
          <w:rFonts w:ascii="Times New Roman" w:hAnsi="Times New Roman"/>
          <w:spacing w:val="4"/>
          <w:sz w:val="22"/>
          <w:szCs w:val="24"/>
        </w:rPr>
        <w:t>3</w:t>
      </w:r>
      <w:r>
        <w:rPr>
          <w:rFonts w:ascii="Times New Roman" w:hAnsi="Times New Roman" w:hint="eastAsia"/>
          <w:spacing w:val="4"/>
          <w:sz w:val="22"/>
          <w:szCs w:val="24"/>
        </w:rPr>
        <w:t>1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.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ab/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圖</w:t>
      </w:r>
      <w:r>
        <w:rPr>
          <w:rFonts w:ascii="Times New Roman" w:hAnsi="Times New Roman" w:hint="eastAsia"/>
          <w:spacing w:val="4"/>
          <w:sz w:val="22"/>
          <w:szCs w:val="24"/>
        </w:rPr>
        <w:t>8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最可能是下列哪個國</w:t>
      </w:r>
      <w:r w:rsidR="00EC5FB1">
        <w:rPr>
          <w:rFonts w:ascii="Times New Roman" w:hAnsi="Times New Roman" w:hint="eastAsia"/>
          <w:spacing w:val="4"/>
          <w:sz w:val="22"/>
          <w:szCs w:val="24"/>
        </w:rPr>
        <w:t>家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2020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年的人口金字塔？</w:t>
      </w:r>
    </w:p>
    <w:p w:rsidR="00EC5FB1" w:rsidRPr="00761114" w:rsidRDefault="00EC5FB1" w:rsidP="00EC5FB1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spacing w:val="4"/>
          <w:sz w:val="22"/>
          <w:szCs w:val="24"/>
        </w:rPr>
      </w:pPr>
      <w:r w:rsidRPr="00761114">
        <w:rPr>
          <w:spacing w:val="4"/>
          <w:sz w:val="22"/>
          <w:szCs w:val="24"/>
        </w:rPr>
        <w:t>(A)</w:t>
      </w:r>
      <w:r w:rsidRPr="00761114">
        <w:rPr>
          <w:spacing w:val="4"/>
          <w:sz w:val="22"/>
          <w:szCs w:val="24"/>
        </w:rPr>
        <w:t>甲</w:t>
      </w:r>
      <w:r w:rsidRPr="00761114">
        <w:rPr>
          <w:spacing w:val="4"/>
          <w:sz w:val="22"/>
          <w:szCs w:val="24"/>
        </w:rPr>
        <w:tab/>
        <w:t>(B)</w:t>
      </w:r>
      <w:r w:rsidRPr="00761114">
        <w:rPr>
          <w:spacing w:val="4"/>
          <w:sz w:val="22"/>
          <w:szCs w:val="24"/>
        </w:rPr>
        <w:t>乙</w:t>
      </w:r>
      <w:r w:rsidRPr="00761114">
        <w:rPr>
          <w:spacing w:val="4"/>
          <w:sz w:val="22"/>
          <w:szCs w:val="24"/>
        </w:rPr>
        <w:tab/>
        <w:t>(C)</w:t>
      </w:r>
      <w:r w:rsidRPr="00761114">
        <w:rPr>
          <w:spacing w:val="4"/>
          <w:sz w:val="22"/>
          <w:szCs w:val="24"/>
        </w:rPr>
        <w:t>丙</w:t>
      </w:r>
      <w:r w:rsidRPr="00761114">
        <w:rPr>
          <w:spacing w:val="4"/>
          <w:sz w:val="22"/>
          <w:szCs w:val="24"/>
        </w:rPr>
        <w:tab/>
        <w:t>(D)</w:t>
      </w:r>
      <w:r w:rsidRPr="00761114">
        <w:rPr>
          <w:spacing w:val="4"/>
          <w:sz w:val="22"/>
          <w:szCs w:val="24"/>
        </w:rPr>
        <w:t>丁</w:t>
      </w:r>
    </w:p>
    <w:p w:rsidR="006C0405" w:rsidRPr="00761114" w:rsidRDefault="000B2401" w:rsidP="00EC5FB1">
      <w:pPr>
        <w:pStyle w:val="-"/>
        <w:widowControl/>
        <w:autoSpaceDE w:val="0"/>
        <w:autoSpaceDN w:val="0"/>
        <w:spacing w:beforeLines="25" w:before="60" w:line="320" w:lineRule="atLeast"/>
        <w:ind w:left="369" w:hanging="369"/>
        <w:textAlignment w:val="auto"/>
        <w:rPr>
          <w:rFonts w:ascii="Times New Roman" w:eastAsia="細明體"/>
          <w:spacing w:val="4"/>
          <w:sz w:val="22"/>
        </w:rPr>
      </w:pPr>
      <w:r>
        <w:rPr>
          <w:rFonts w:ascii="Times New Roman" w:eastAsia="細明體"/>
          <w:spacing w:val="4"/>
          <w:sz w:val="22"/>
        </w:rPr>
        <w:t>3</w:t>
      </w:r>
      <w:r>
        <w:rPr>
          <w:rFonts w:ascii="Times New Roman" w:eastAsia="細明體" w:hint="eastAsia"/>
          <w:spacing w:val="4"/>
          <w:sz w:val="22"/>
        </w:rPr>
        <w:t>2</w:t>
      </w:r>
      <w:r>
        <w:rPr>
          <w:rFonts w:ascii="Times New Roman" w:eastAsia="細明體"/>
          <w:spacing w:val="4"/>
          <w:sz w:val="22"/>
        </w:rPr>
        <w:t>-3</w:t>
      </w:r>
      <w:r>
        <w:rPr>
          <w:rFonts w:ascii="Times New Roman" w:eastAsia="細明體" w:hint="eastAsia"/>
          <w:spacing w:val="4"/>
          <w:sz w:val="22"/>
        </w:rPr>
        <w:t>3</w:t>
      </w:r>
      <w:r w:rsidR="006C0405" w:rsidRPr="00761114">
        <w:rPr>
          <w:rFonts w:ascii="Times New Roman" w:eastAsia="細明體"/>
          <w:spacing w:val="4"/>
          <w:sz w:val="22"/>
        </w:rPr>
        <w:t>為題組</w:t>
      </w:r>
    </w:p>
    <w:p w:rsidR="006C0405" w:rsidRPr="00761114" w:rsidRDefault="003A02EB" w:rsidP="00EC5FB1">
      <w:pPr>
        <w:pStyle w:val="TIT12"/>
        <w:spacing w:line="300" w:lineRule="atLeast"/>
        <w:ind w:left="0" w:firstLineChars="171" w:firstLine="376"/>
        <w:rPr>
          <w:spacing w:val="4"/>
          <w:sz w:val="22"/>
        </w:rPr>
      </w:pPr>
      <w:r>
        <w:rPr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4277995</wp:posOffset>
                </wp:positionH>
                <wp:positionV relativeFrom="paragraph">
                  <wp:posOffset>282352</wp:posOffset>
                </wp:positionV>
                <wp:extent cx="1630680" cy="1459230"/>
                <wp:effectExtent l="0" t="0" r="7620" b="7620"/>
                <wp:wrapSquare wrapText="bothSides"/>
                <wp:docPr id="184" name="群組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1459230"/>
                          <a:chOff x="0" y="0"/>
                          <a:chExt cx="1630680" cy="1460118"/>
                        </a:xfrm>
                      </wpg:grpSpPr>
                      <wpg:grpSp>
                        <wpg:cNvPr id="22" name="群組 22"/>
                        <wpg:cNvGrpSpPr/>
                        <wpg:grpSpPr>
                          <a:xfrm>
                            <a:off x="0" y="0"/>
                            <a:ext cx="1630680" cy="1460118"/>
                            <a:chOff x="0" y="0"/>
                            <a:chExt cx="1630680" cy="1460118"/>
                          </a:xfrm>
                        </wpg:grpSpPr>
                        <pic:pic xmlns:pic="http://schemas.openxmlformats.org/drawingml/2006/picture">
                          <pic:nvPicPr>
                            <pic:cNvPr id="9" name="圖片 9" descr="中國修圖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30680" cy="126047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3" name="文字方塊 3"/>
                          <wps:cNvSpPr txBox="1"/>
                          <wps:spPr>
                            <a:xfrm>
                              <a:off x="720508" y="1266665"/>
                              <a:ext cx="283247" cy="1934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79F3" w:rsidRPr="00C96EF9" w:rsidRDefault="001F79F3" w:rsidP="00E008AB">
                                <w:pPr>
                                  <w:spacing w:line="240" w:lineRule="atLeast"/>
                                  <w:rPr>
                                    <w:sz w:val="22"/>
                                  </w:rPr>
                                </w:pPr>
                                <w:r w:rsidRPr="00C96EF9">
                                  <w:rPr>
                                    <w:rFonts w:hint="eastAsia"/>
                                    <w:sz w:val="22"/>
                                  </w:rPr>
                                  <w:t>圖</w:t>
                                </w:r>
                                <w:r w:rsidR="000B2401">
                                  <w:rPr>
                                    <w:rFonts w:hint="eastAsia"/>
                                    <w:sz w:val="22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2" name="文字方塊 182"/>
                        <wps:cNvSpPr txBox="1"/>
                        <wps:spPr>
                          <a:xfrm>
                            <a:off x="501015" y="1068705"/>
                            <a:ext cx="169545" cy="857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79F3" w:rsidRPr="003A02EB" w:rsidRDefault="001F79F3" w:rsidP="003A02EB">
                              <w:pPr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 w:rsidRPr="003A02EB">
                                <w:rPr>
                                  <w:rFonts w:hint="eastAsia"/>
                                  <w:sz w:val="12"/>
                                </w:rPr>
                                <w:t>騰衝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文字方塊 183"/>
                        <wps:cNvSpPr txBox="1"/>
                        <wps:spPr>
                          <a:xfrm>
                            <a:off x="1396365" y="22860"/>
                            <a:ext cx="169545" cy="857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79F3" w:rsidRPr="003A02EB" w:rsidRDefault="001F79F3" w:rsidP="003A02EB">
                              <w:pPr>
                                <w:spacing w:line="120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</w:rPr>
                                <w:t>黑河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84" o:spid="_x0000_s1339" style="position:absolute;left:0;text-align:left;margin-left:336.85pt;margin-top:22.25pt;width:128.4pt;height:114.9pt;z-index:251715584;mso-height-relative:margin" coordsize="16306,14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">
                <v:group id="群組 22" o:spid="_x0000_s1340" style="position:absolute;width:16306;height:14601" coordsize="16306,1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圖片 9" o:spid="_x0000_s1341" type="#_x0000_t75" alt="中國修圖" style="position:absolute;width:16306;height:12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">
                    <v:imagedata r:id="rId28" o:title="中國修圖"/>
                    <v:path arrowok="t"/>
                  </v:shape>
                  <v:shape id="文字方塊 3" o:spid="_x0000_s1342" type="#_x0000_t202" style="position:absolute;left:7205;top:12666;width:2832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" filled="f" stroked="f" strokeweight=".5pt">
                    <v:textbox inset="0,0,0,0">
                      <w:txbxContent>
                        <w:p w:rsidR="001F79F3" w:rsidRPr="00C96EF9" w:rsidRDefault="001F79F3" w:rsidP="00E008AB">
                          <w:pPr>
                            <w:spacing w:line="240" w:lineRule="atLeast"/>
                            <w:rPr>
                              <w:sz w:val="22"/>
                            </w:rPr>
                          </w:pPr>
                          <w:r w:rsidRPr="00C96EF9">
                            <w:rPr>
                              <w:rFonts w:hint="eastAsia"/>
                              <w:sz w:val="22"/>
                            </w:rPr>
                            <w:t>圖</w:t>
                          </w:r>
                          <w:r w:rsidR="000B2401">
                            <w:rPr>
                              <w:rFonts w:hint="eastAsia"/>
                              <w:sz w:val="22"/>
                            </w:rPr>
                            <w:t>9</w:t>
                          </w:r>
                        </w:p>
                      </w:txbxContent>
                    </v:textbox>
                  </v:shape>
                </v:group>
                <v:shape id="文字方塊 182" o:spid="_x0000_s1343" type="#_x0000_t202" style="position:absolute;left:5010;top:10687;width:16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" fillcolor="#f2f2f2 [3052]" stroked="f" strokeweight=".5pt">
                  <v:textbox inset="0,0,0,0">
                    <w:txbxContent>
                      <w:p w:rsidR="001F79F3" w:rsidRPr="003A02EB" w:rsidRDefault="001F79F3" w:rsidP="003A02EB">
                        <w:pPr>
                          <w:spacing w:line="120" w:lineRule="exact"/>
                          <w:rPr>
                            <w:sz w:val="12"/>
                          </w:rPr>
                        </w:pPr>
                        <w:r w:rsidRPr="003A02EB">
                          <w:rPr>
                            <w:rFonts w:hint="eastAsia"/>
                            <w:sz w:val="12"/>
                          </w:rPr>
                          <w:t>騰</w:t>
                        </w:r>
                        <w:proofErr w:type="gramStart"/>
                        <w:r w:rsidRPr="003A02EB">
                          <w:rPr>
                            <w:rFonts w:hint="eastAsia"/>
                            <w:sz w:val="12"/>
                          </w:rPr>
                          <w:t>衝</w:t>
                        </w:r>
                        <w:proofErr w:type="gramEnd"/>
                      </w:p>
                    </w:txbxContent>
                  </v:textbox>
                </v:shape>
                <v:shape id="文字方塊 183" o:spid="_x0000_s1344" type="#_x0000_t202" style="position:absolute;left:13963;top:228;width:1696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" fillcolor="#f2f2f2 [3052]" stroked="f" strokeweight=".5pt">
                  <v:textbox inset="0,0,0,0">
                    <w:txbxContent>
                      <w:p w:rsidR="001F79F3" w:rsidRPr="003A02EB" w:rsidRDefault="001F79F3" w:rsidP="003A02EB">
                        <w:pPr>
                          <w:spacing w:line="120" w:lineRule="exact"/>
                          <w:rPr>
                            <w:sz w:val="12"/>
                          </w:rPr>
                        </w:pPr>
                        <w:r>
                          <w:rPr>
                            <w:rFonts w:hint="eastAsia"/>
                            <w:sz w:val="12"/>
                          </w:rPr>
                          <w:t>黑河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C0405" w:rsidRPr="00761114">
        <w:rPr>
          <w:spacing w:val="4"/>
          <w:sz w:val="22"/>
        </w:rPr>
        <w:t>1935</w:t>
      </w:r>
      <w:r w:rsidR="006C0405" w:rsidRPr="00761114">
        <w:rPr>
          <w:spacing w:val="4"/>
          <w:sz w:val="22"/>
        </w:rPr>
        <w:t>年地理學家胡煥庸提出從黑龍江黑河</w:t>
      </w:r>
      <w:r w:rsidR="009B29B6" w:rsidRPr="00761114">
        <w:rPr>
          <w:spacing w:val="4"/>
          <w:sz w:val="22"/>
        </w:rPr>
        <w:t>（</w:t>
      </w:r>
      <w:r w:rsidR="006C0405" w:rsidRPr="00761114">
        <w:rPr>
          <w:spacing w:val="4"/>
          <w:sz w:val="22"/>
        </w:rPr>
        <w:t>原璦琿</w:t>
      </w:r>
      <w:r w:rsidR="009B29B6" w:rsidRPr="00761114">
        <w:rPr>
          <w:spacing w:val="4"/>
          <w:sz w:val="22"/>
        </w:rPr>
        <w:t>）</w:t>
      </w:r>
      <w:r w:rsidR="006C0405" w:rsidRPr="00761114">
        <w:rPr>
          <w:spacing w:val="4"/>
          <w:sz w:val="22"/>
        </w:rPr>
        <w:t>到雲南騰衝的連線，大致可將中國分為東南與西北兩部分，人稱「胡煥庸線」</w:t>
      </w:r>
      <w:r w:rsidR="009B29B6" w:rsidRPr="00761114">
        <w:rPr>
          <w:spacing w:val="4"/>
          <w:sz w:val="22"/>
        </w:rPr>
        <w:t>（</w:t>
      </w:r>
      <w:r w:rsidR="006C0405" w:rsidRPr="00761114">
        <w:rPr>
          <w:spacing w:val="4"/>
          <w:sz w:val="22"/>
        </w:rPr>
        <w:t>圖</w:t>
      </w:r>
      <w:r w:rsidR="000B2401">
        <w:rPr>
          <w:rFonts w:hint="eastAsia"/>
          <w:spacing w:val="4"/>
          <w:sz w:val="22"/>
        </w:rPr>
        <w:t>9</w:t>
      </w:r>
      <w:r w:rsidR="009B29B6" w:rsidRPr="00761114">
        <w:rPr>
          <w:spacing w:val="4"/>
          <w:sz w:val="22"/>
        </w:rPr>
        <w:t>）</w:t>
      </w:r>
      <w:r w:rsidR="006C0405" w:rsidRPr="00761114">
        <w:rPr>
          <w:spacing w:val="4"/>
          <w:sz w:val="22"/>
        </w:rPr>
        <w:t>。請問：</w:t>
      </w:r>
    </w:p>
    <w:p w:rsidR="006C0405" w:rsidRPr="00761114" w:rsidRDefault="006C1FDF" w:rsidP="009B29B6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t>3</w:t>
      </w:r>
      <w:r w:rsidR="000B2401">
        <w:rPr>
          <w:rFonts w:ascii="Times New Roman" w:hAnsi="Times New Roman" w:hint="eastAsia"/>
          <w:spacing w:val="4"/>
          <w:sz w:val="22"/>
        </w:rPr>
        <w:t>2</w:t>
      </w:r>
      <w:r w:rsidR="006C0405" w:rsidRPr="00761114">
        <w:rPr>
          <w:rFonts w:ascii="Times New Roman" w:hAnsi="Times New Roman"/>
          <w:spacing w:val="4"/>
          <w:sz w:val="22"/>
        </w:rPr>
        <w:t>.</w:t>
      </w:r>
      <w:r w:rsidR="009B29B6" w:rsidRPr="00761114">
        <w:rPr>
          <w:rFonts w:ascii="Times New Roman" w:hAnsi="Times New Roman"/>
          <w:spacing w:val="4"/>
          <w:sz w:val="22"/>
        </w:rPr>
        <w:tab/>
      </w:r>
      <w:r w:rsidR="006C0405" w:rsidRPr="00A765CE">
        <w:rPr>
          <w:rFonts w:ascii="Times New Roman" w:hAnsi="Times New Roman"/>
          <w:spacing w:val="2"/>
          <w:sz w:val="22"/>
        </w:rPr>
        <w:t>中國各種地理現象的分布，下列哪些現象與胡煥庸線大致符合？</w:t>
      </w:r>
    </w:p>
    <w:p w:rsidR="006C0405" w:rsidRPr="00761114" w:rsidRDefault="006C0405" w:rsidP="009B29B6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甲、農業區與畜牧區的分界</w:t>
      </w:r>
      <w:r w:rsidR="009B29B6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乙、一穫區與二穫區的分界</w:t>
      </w:r>
    </w:p>
    <w:p w:rsidR="006C0405" w:rsidRPr="00761114" w:rsidRDefault="00DC5261" w:rsidP="009B29B6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noProof/>
          <w:spacing w:val="4"/>
          <w:sz w:val="22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40DC44D6" wp14:editId="5D49AA5F">
                <wp:simplePos x="0" y="0"/>
                <wp:positionH relativeFrom="column">
                  <wp:posOffset>4884933</wp:posOffset>
                </wp:positionH>
                <wp:positionV relativeFrom="paragraph">
                  <wp:posOffset>6778</wp:posOffset>
                </wp:positionV>
                <wp:extent cx="914400" cy="290705"/>
                <wp:effectExtent l="0" t="0" r="0" b="0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79F3" w:rsidRPr="00DC5261" w:rsidRDefault="001F79F3" w:rsidP="006C0405">
                            <w:pPr>
                              <w:rPr>
                                <w:sz w:val="22"/>
                              </w:rPr>
                            </w:pPr>
                            <w:r w:rsidRPr="00DC5261">
                              <w:rPr>
                                <w:rFonts w:hint="eastAsia"/>
                                <w:sz w:val="22"/>
                              </w:rPr>
                              <w:t>圖</w:t>
                            </w:r>
                            <w:r>
                              <w:rPr>
                                <w:sz w:val="2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C44D6" id="文字方塊 21" o:spid="_x0000_s1345" type="#_x0000_t202" style="position:absolute;left:0;text-align:left;margin-left:384.65pt;margin-top:.55pt;width:1in;height:22.9pt;z-index:251545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" filled="f" stroked="f" strokeweight=".5pt">
                <v:textbox>
                  <w:txbxContent>
                    <w:p w:rsidR="001F79F3" w:rsidRPr="00DC5261" w:rsidRDefault="001F79F3" w:rsidP="006C0405">
                      <w:pPr>
                        <w:rPr>
                          <w:sz w:val="22"/>
                        </w:rPr>
                      </w:pPr>
                      <w:r w:rsidRPr="00DC5261">
                        <w:rPr>
                          <w:rFonts w:hint="eastAsia"/>
                          <w:sz w:val="22"/>
                        </w:rPr>
                        <w:t>圖</w:t>
                      </w:r>
                      <w:r>
                        <w:rPr>
                          <w:sz w:val="2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C0405" w:rsidRPr="00761114">
        <w:rPr>
          <w:spacing w:val="4"/>
          <w:sz w:val="22"/>
        </w:rPr>
        <w:t>丙、稻作區與小麥區的分界</w:t>
      </w:r>
      <w:r w:rsidR="009B29B6" w:rsidRPr="00761114">
        <w:rPr>
          <w:spacing w:val="4"/>
          <w:sz w:val="22"/>
        </w:rPr>
        <w:tab/>
      </w:r>
      <w:r w:rsidR="006C0405" w:rsidRPr="00761114">
        <w:rPr>
          <w:spacing w:val="4"/>
          <w:sz w:val="22"/>
        </w:rPr>
        <w:t>丁、</w:t>
      </w:r>
      <w:r w:rsidR="006C0405" w:rsidRPr="00F8018B">
        <w:rPr>
          <w:spacing w:val="2"/>
          <w:sz w:val="22"/>
        </w:rPr>
        <w:t>濕潤地區與乾燥地區的分界</w:t>
      </w:r>
    </w:p>
    <w:p w:rsidR="006C0405" w:rsidRPr="00761114" w:rsidRDefault="006C0405" w:rsidP="00996848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戊、人口稠密區與人口稀疏區的分界</w:t>
      </w:r>
    </w:p>
    <w:p w:rsidR="00996848" w:rsidRPr="00761114" w:rsidRDefault="006C0405" w:rsidP="00996848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(A)</w:t>
      </w:r>
      <w:r w:rsidRPr="00761114">
        <w:rPr>
          <w:spacing w:val="4"/>
          <w:sz w:val="22"/>
        </w:rPr>
        <w:t>甲乙丙</w:t>
      </w:r>
      <w:r w:rsidR="00996848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(B)</w:t>
      </w:r>
      <w:r w:rsidRPr="00761114">
        <w:rPr>
          <w:spacing w:val="4"/>
          <w:sz w:val="22"/>
        </w:rPr>
        <w:t>甲丁戊</w:t>
      </w:r>
    </w:p>
    <w:p w:rsidR="006C0405" w:rsidRPr="00E008AB" w:rsidRDefault="006C0405" w:rsidP="00996848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spacing w:val="0"/>
          <w:sz w:val="22"/>
        </w:rPr>
      </w:pPr>
      <w:r w:rsidRPr="00761114">
        <w:rPr>
          <w:spacing w:val="4"/>
          <w:sz w:val="22"/>
        </w:rPr>
        <w:t>(C)</w:t>
      </w:r>
      <w:r w:rsidRPr="00761114">
        <w:rPr>
          <w:spacing w:val="4"/>
          <w:sz w:val="22"/>
        </w:rPr>
        <w:t>乙丙丁</w:t>
      </w:r>
      <w:r w:rsidR="00996848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(D)</w:t>
      </w:r>
      <w:r w:rsidRPr="00761114">
        <w:rPr>
          <w:spacing w:val="4"/>
          <w:sz w:val="22"/>
        </w:rPr>
        <w:t>乙丁戊</w:t>
      </w:r>
    </w:p>
    <w:p w:rsidR="00843805" w:rsidRPr="00761114" w:rsidRDefault="006C1FDF" w:rsidP="00996848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</w:rPr>
      </w:pPr>
      <w:r w:rsidRPr="00761114">
        <w:rPr>
          <w:rFonts w:ascii="Times New Roman" w:hAnsi="Times New Roman"/>
          <w:spacing w:val="4"/>
          <w:sz w:val="22"/>
        </w:rPr>
        <w:t>3</w:t>
      </w:r>
      <w:r w:rsidR="000B2401">
        <w:rPr>
          <w:rFonts w:ascii="Times New Roman" w:hAnsi="Times New Roman" w:hint="eastAsia"/>
          <w:spacing w:val="4"/>
          <w:sz w:val="22"/>
        </w:rPr>
        <w:t>3</w:t>
      </w:r>
      <w:r w:rsidR="006C0405" w:rsidRPr="00761114">
        <w:rPr>
          <w:rFonts w:ascii="Times New Roman" w:hAnsi="Times New Roman"/>
          <w:spacing w:val="4"/>
          <w:sz w:val="22"/>
        </w:rPr>
        <w:t>.</w:t>
      </w:r>
      <w:r w:rsidR="00996848" w:rsidRPr="00761114">
        <w:rPr>
          <w:rFonts w:ascii="Times New Roman" w:hAnsi="Times New Roman"/>
          <w:spacing w:val="4"/>
          <w:sz w:val="22"/>
        </w:rPr>
        <w:tab/>
      </w:r>
      <w:r w:rsidR="006C0405" w:rsidRPr="00170AE7">
        <w:rPr>
          <w:rFonts w:ascii="Times New Roman" w:hAnsi="Times New Roman"/>
          <w:spacing w:val="2"/>
          <w:sz w:val="22"/>
        </w:rPr>
        <w:t>中國的經濟政策中，</w:t>
      </w:r>
      <w:r w:rsidR="00843805" w:rsidRPr="00170AE7">
        <w:rPr>
          <w:rFonts w:ascii="Times New Roman" w:hAnsi="Times New Roman"/>
          <w:spacing w:val="2"/>
          <w:sz w:val="22"/>
        </w:rPr>
        <w:t>下列哪些政策期望能直接促進「胡煥庸線」西側的發展？</w:t>
      </w:r>
    </w:p>
    <w:p w:rsidR="006C0405" w:rsidRPr="00761114" w:rsidRDefault="00843805" w:rsidP="00996848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甲、西氣東輸</w:t>
      </w:r>
      <w:r w:rsidR="00996848" w:rsidRPr="00761114">
        <w:rPr>
          <w:spacing w:val="4"/>
          <w:sz w:val="22"/>
        </w:rPr>
        <w:tab/>
      </w:r>
      <w:r w:rsidR="006C0405" w:rsidRPr="00761114">
        <w:rPr>
          <w:spacing w:val="4"/>
          <w:sz w:val="22"/>
        </w:rPr>
        <w:t>乙、西電東送</w:t>
      </w:r>
      <w:r w:rsidR="00996848" w:rsidRPr="00761114">
        <w:rPr>
          <w:spacing w:val="4"/>
          <w:sz w:val="22"/>
        </w:rPr>
        <w:tab/>
      </w:r>
      <w:r w:rsidR="006C0405" w:rsidRPr="00761114">
        <w:rPr>
          <w:spacing w:val="4"/>
          <w:sz w:val="22"/>
        </w:rPr>
        <w:t>丙、振興老工業</w:t>
      </w:r>
      <w:r w:rsidR="00996848" w:rsidRPr="00761114">
        <w:rPr>
          <w:spacing w:val="4"/>
          <w:sz w:val="22"/>
        </w:rPr>
        <w:tab/>
      </w:r>
    </w:p>
    <w:p w:rsidR="006C0405" w:rsidRPr="00761114" w:rsidRDefault="006C0405" w:rsidP="00996848">
      <w:pPr>
        <w:pStyle w:val="ABC1"/>
        <w:widowControl w:val="0"/>
        <w:tabs>
          <w:tab w:val="clear" w:pos="3430"/>
          <w:tab w:val="clear" w:pos="6436"/>
          <w:tab w:val="left" w:pos="3480"/>
          <w:tab w:val="left" w:pos="6480"/>
        </w:tabs>
        <w:spacing w:line="300" w:lineRule="atLeast"/>
        <w:jc w:val="both"/>
        <w:textAlignment w:val="baseline"/>
        <w:rPr>
          <w:spacing w:val="4"/>
          <w:sz w:val="22"/>
        </w:rPr>
      </w:pPr>
      <w:r w:rsidRPr="00761114">
        <w:rPr>
          <w:spacing w:val="4"/>
          <w:sz w:val="22"/>
        </w:rPr>
        <w:t>丁、沿海經濟開放</w:t>
      </w:r>
      <w:r w:rsidR="00996848" w:rsidRPr="00761114">
        <w:rPr>
          <w:spacing w:val="4"/>
          <w:sz w:val="22"/>
        </w:rPr>
        <w:tab/>
      </w:r>
      <w:r w:rsidRPr="00761114">
        <w:rPr>
          <w:spacing w:val="4"/>
          <w:sz w:val="22"/>
        </w:rPr>
        <w:t>戊、青藏鐵路的興建</w:t>
      </w:r>
    </w:p>
    <w:p w:rsidR="00A765CE" w:rsidRDefault="006C0405" w:rsidP="00996848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  <w:szCs w:val="24"/>
        </w:rPr>
      </w:pPr>
      <w:r w:rsidRPr="00761114">
        <w:rPr>
          <w:spacing w:val="4"/>
          <w:sz w:val="22"/>
          <w:szCs w:val="24"/>
        </w:rPr>
        <w:t>(A)</w:t>
      </w:r>
      <w:r w:rsidRPr="00761114">
        <w:rPr>
          <w:spacing w:val="4"/>
          <w:sz w:val="22"/>
          <w:szCs w:val="24"/>
        </w:rPr>
        <w:t>甲乙丙</w:t>
      </w:r>
      <w:r w:rsidRPr="00761114">
        <w:rPr>
          <w:spacing w:val="4"/>
          <w:sz w:val="22"/>
          <w:szCs w:val="24"/>
        </w:rPr>
        <w:tab/>
        <w:t>(B)</w:t>
      </w:r>
      <w:r w:rsidRPr="00761114">
        <w:rPr>
          <w:spacing w:val="4"/>
          <w:sz w:val="22"/>
          <w:szCs w:val="24"/>
        </w:rPr>
        <w:t>乙丙丁</w:t>
      </w:r>
      <w:r w:rsidRPr="00761114">
        <w:rPr>
          <w:spacing w:val="4"/>
          <w:sz w:val="22"/>
          <w:szCs w:val="24"/>
        </w:rPr>
        <w:tab/>
        <w:t>(C)</w:t>
      </w:r>
      <w:r w:rsidRPr="00761114">
        <w:rPr>
          <w:spacing w:val="4"/>
          <w:sz w:val="22"/>
          <w:szCs w:val="24"/>
        </w:rPr>
        <w:t>丙丁戊</w:t>
      </w:r>
      <w:r w:rsidRPr="00761114">
        <w:rPr>
          <w:spacing w:val="4"/>
          <w:sz w:val="22"/>
          <w:szCs w:val="24"/>
        </w:rPr>
        <w:tab/>
        <w:t>(D)</w:t>
      </w:r>
      <w:r w:rsidRPr="00761114">
        <w:rPr>
          <w:spacing w:val="4"/>
          <w:sz w:val="22"/>
          <w:szCs w:val="24"/>
        </w:rPr>
        <w:t>甲乙戊</w:t>
      </w:r>
    </w:p>
    <w:p w:rsidR="00EC5FB1" w:rsidRPr="00761114" w:rsidRDefault="000B2401" w:rsidP="00EC5FB1">
      <w:pPr>
        <w:pStyle w:val="-"/>
        <w:widowControl/>
        <w:autoSpaceDE w:val="0"/>
        <w:autoSpaceDN w:val="0"/>
        <w:spacing w:beforeLines="50" w:before="120"/>
        <w:ind w:left="369" w:hanging="369"/>
        <w:textAlignment w:val="auto"/>
        <w:rPr>
          <w:rFonts w:ascii="Times New Roman" w:eastAsia="細明體"/>
          <w:spacing w:val="4"/>
          <w:sz w:val="22"/>
        </w:rPr>
      </w:pPr>
      <w:r>
        <w:rPr>
          <w:rFonts w:ascii="Times New Roman" w:eastAsia="細明體" w:hint="eastAsia"/>
          <w:spacing w:val="4"/>
          <w:sz w:val="22"/>
        </w:rPr>
        <w:lastRenderedPageBreak/>
        <w:t>34</w:t>
      </w:r>
      <w:r>
        <w:rPr>
          <w:rFonts w:ascii="Times New Roman" w:eastAsia="細明體"/>
          <w:spacing w:val="4"/>
          <w:sz w:val="22"/>
        </w:rPr>
        <w:t>-3</w:t>
      </w:r>
      <w:r>
        <w:rPr>
          <w:rFonts w:ascii="Times New Roman" w:eastAsia="細明體" w:hint="eastAsia"/>
          <w:spacing w:val="4"/>
          <w:sz w:val="22"/>
        </w:rPr>
        <w:t>5</w:t>
      </w:r>
      <w:r w:rsidR="00EC5FB1" w:rsidRPr="00761114">
        <w:rPr>
          <w:rFonts w:ascii="Times New Roman" w:eastAsia="細明體"/>
          <w:spacing w:val="4"/>
          <w:sz w:val="22"/>
        </w:rPr>
        <w:t>為題組</w:t>
      </w:r>
    </w:p>
    <w:p w:rsidR="00EC5FB1" w:rsidRPr="00A765CE" w:rsidRDefault="00EC5FB1" w:rsidP="00EC5FB1">
      <w:pPr>
        <w:pStyle w:val="TIT12"/>
        <w:ind w:left="0" w:firstLineChars="171" w:firstLine="376"/>
        <w:rPr>
          <w:spacing w:val="2"/>
          <w:sz w:val="22"/>
        </w:rPr>
      </w:pPr>
      <w:r w:rsidRPr="00E73FE8">
        <w:rPr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2025856" behindDoc="0" locked="0" layoutInCell="1" allowOverlap="1" wp14:anchorId="25AD5822" wp14:editId="061ACA33">
                <wp:simplePos x="0" y="0"/>
                <wp:positionH relativeFrom="column">
                  <wp:posOffset>2519680</wp:posOffset>
                </wp:positionH>
                <wp:positionV relativeFrom="paragraph">
                  <wp:posOffset>477520</wp:posOffset>
                </wp:positionV>
                <wp:extent cx="3413125" cy="2075815"/>
                <wp:effectExtent l="19050" t="19050" r="15875" b="635"/>
                <wp:wrapSquare wrapText="bothSides"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3125" cy="2075815"/>
                          <a:chOff x="0" y="0"/>
                          <a:chExt cx="3413125" cy="2075815"/>
                        </a:xfrm>
                      </wpg:grpSpPr>
                      <wpg:grpSp>
                        <wpg:cNvPr id="661" name="群組 661"/>
                        <wpg:cNvGrpSpPr/>
                        <wpg:grpSpPr>
                          <a:xfrm>
                            <a:off x="0" y="0"/>
                            <a:ext cx="3413125" cy="2075815"/>
                            <a:chOff x="0" y="0"/>
                            <a:chExt cx="3413125" cy="2075815"/>
                          </a:xfrm>
                        </wpg:grpSpPr>
                        <wpg:grpSp>
                          <wpg:cNvPr id="189" name="群組 189"/>
                          <wpg:cNvGrpSpPr/>
                          <wpg:grpSpPr>
                            <a:xfrm>
                              <a:off x="0" y="0"/>
                              <a:ext cx="3413125" cy="2075815"/>
                              <a:chOff x="0" y="0"/>
                              <a:chExt cx="3413125" cy="2076234"/>
                            </a:xfrm>
                          </wpg:grpSpPr>
                          <wps:wsp>
                            <wps:cNvPr id="188" name="文字方塊 42"/>
                            <wps:cNvSpPr txBox="1"/>
                            <wps:spPr>
                              <a:xfrm>
                                <a:off x="1585356" y="1883194"/>
                                <a:ext cx="325925" cy="193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C5FB1" w:rsidRPr="00C96EF9" w:rsidRDefault="00EC5FB1" w:rsidP="00EC5FB1">
                                  <w:pPr>
                                    <w:spacing w:line="240" w:lineRule="atLeast"/>
                                    <w:rPr>
                                      <w:sz w:val="22"/>
                                    </w:rPr>
                                  </w:pPr>
                                  <w:r w:rsidRPr="00C96EF9">
                                    <w:rPr>
                                      <w:rFonts w:hint="eastAsia"/>
                                      <w:sz w:val="22"/>
                                    </w:rPr>
                                    <w:t>圖</w:t>
                                  </w:r>
                                  <w:r w:rsidR="000B2401">
                                    <w:rPr>
                                      <w:sz w:val="22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87" name="圖片 18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9" cstate="print">
                                <a:grayscl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13125" cy="1853565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pic:spPr>
                          </pic:pic>
                        </wpg:grpSp>
                        <wpg:grpSp>
                          <wpg:cNvPr id="660" name="群組 660"/>
                          <wpg:cNvGrpSpPr/>
                          <wpg:grpSpPr>
                            <a:xfrm>
                              <a:off x="247650" y="127907"/>
                              <a:ext cx="3061607" cy="1578429"/>
                              <a:chOff x="0" y="0"/>
                              <a:chExt cx="3061607" cy="1578429"/>
                            </a:xfrm>
                          </wpg:grpSpPr>
                          <wps:wsp>
                            <wps:cNvPr id="655" name="矩形 655"/>
                            <wps:cNvSpPr/>
                            <wps:spPr>
                              <a:xfrm>
                                <a:off x="0" y="683079"/>
                                <a:ext cx="680357" cy="16328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6" name="矩形 656"/>
                            <wps:cNvSpPr/>
                            <wps:spPr>
                              <a:xfrm>
                                <a:off x="865414" y="1053193"/>
                                <a:ext cx="680357" cy="16328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7" name="矩形 657"/>
                            <wps:cNvSpPr/>
                            <wps:spPr>
                              <a:xfrm>
                                <a:off x="337457" y="1415143"/>
                                <a:ext cx="664028" cy="16328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8" name="矩形 658"/>
                            <wps:cNvSpPr/>
                            <wps:spPr>
                              <a:xfrm>
                                <a:off x="1094014" y="0"/>
                                <a:ext cx="680357" cy="16328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9" name="矩形 659"/>
                            <wps:cNvSpPr/>
                            <wps:spPr>
                              <a:xfrm>
                                <a:off x="2381250" y="631372"/>
                                <a:ext cx="680357" cy="16328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2" name="文字方塊 42"/>
                        <wps:cNvSpPr txBox="1"/>
                        <wps:spPr>
                          <a:xfrm rot="3332912">
                            <a:off x="1162617" y="739297"/>
                            <a:ext cx="755683" cy="648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5FB1" w:rsidRPr="00EC5FB1" w:rsidRDefault="00EC5FB1" w:rsidP="00EC5FB1">
                              <w:pPr>
                                <w:spacing w:line="100" w:lineRule="exact"/>
                                <w:jc w:val="center"/>
                                <w:rPr>
                                  <w:b/>
                                  <w:spacing w:val="120"/>
                                  <w:sz w:val="10"/>
                                  <w:szCs w:val="10"/>
                                </w:rPr>
                              </w:pPr>
                              <w:r w:rsidRPr="00EC5FB1">
                                <w:rPr>
                                  <w:rFonts w:hint="eastAsia"/>
                                  <w:b/>
                                  <w:spacing w:val="120"/>
                                  <w:sz w:val="10"/>
                                  <w:szCs w:val="10"/>
                                </w:rPr>
                                <w:t>中華路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文字方塊 43"/>
                        <wps:cNvSpPr txBox="1"/>
                        <wps:spPr>
                          <a:xfrm rot="3224546">
                            <a:off x="1876425" y="1577975"/>
                            <a:ext cx="517993" cy="647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5FB1" w:rsidRPr="00EC5FB1" w:rsidRDefault="00EC5FB1" w:rsidP="00EC5FB1">
                              <w:pPr>
                                <w:spacing w:line="100" w:lineRule="exact"/>
                                <w:jc w:val="right"/>
                                <w:rPr>
                                  <w:b/>
                                  <w:spacing w:val="80"/>
                                  <w:sz w:val="10"/>
                                  <w:szCs w:val="10"/>
                                </w:rPr>
                              </w:pPr>
                              <w:r w:rsidRPr="00EC5FB1">
                                <w:rPr>
                                  <w:rFonts w:hint="eastAsia"/>
                                  <w:b/>
                                  <w:spacing w:val="80"/>
                                  <w:sz w:val="10"/>
                                  <w:szCs w:val="10"/>
                                </w:rPr>
                                <w:t>中華路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D5822" id="群組 44" o:spid="_x0000_s1346" style="position:absolute;left:0;text-align:left;margin-left:198.4pt;margin-top:37.6pt;width:268.75pt;height:163.45pt;z-index:252025856" coordsize="34131,20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">
                <v:group id="群組 661" o:spid="_x0000_s1347" style="position:absolute;width:34131;height:20758" coordsize="34131,20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RcC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DLcz4QjI9R8AAAD//wMAUEsBAi0AFAAGAAgAAAAhANvh9svuAAAAhQEAABMAAAAAAAAA&#10;AAAAAAAAAAAAAFtDb250ZW50X1R5cGVzXS54bWxQSwECLQAUAAYACAAAACEAWvQsW78AAAAVAQAA&#10;CwAAAAAAAAAAAAAAAAAfAQAAX3JlbHMvLnJlbHNQSwECLQAUAAYACAAAACEAOf0XAsYAAADcAAAA&#10;DwAAAAAAAAAAAAAAAAAHAgAAZHJzL2Rvd25yZXYueG1sUEsFBgAAAAADAAMAtwAAAPoCAAAAAA==&#10;">
                  <v:group id="群組 189" o:spid="_x0000_s1348" style="position:absolute;width:34131;height:20758" coordsize="34131,20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shape id="文字方塊 42" o:spid="_x0000_s1349" type="#_x0000_t202" style="position:absolute;left:15853;top:18831;width:3259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" filled="f" stroked="f" strokeweight=".5pt">
                      <v:textbox inset="0,0,0,0">
                        <w:txbxContent>
                          <w:p w:rsidR="00EC5FB1" w:rsidRPr="00C96EF9" w:rsidRDefault="00EC5FB1" w:rsidP="00EC5FB1">
                            <w:pPr>
                              <w:spacing w:line="240" w:lineRule="atLeast"/>
                              <w:rPr>
                                <w:sz w:val="22"/>
                              </w:rPr>
                            </w:pPr>
                            <w:r w:rsidRPr="00C96EF9">
                              <w:rPr>
                                <w:rFonts w:hint="eastAsia"/>
                                <w:sz w:val="22"/>
                              </w:rPr>
                              <w:t>圖</w:t>
                            </w:r>
                            <w:r w:rsidR="000B2401">
                              <w:rPr>
                                <w:sz w:val="22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圖片 187" o:spid="_x0000_s1350" type="#_x0000_t75" style="position:absolute;width:34131;height:18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" stroked="t" strokecolor="black [3213]">
                      <v:imagedata r:id="rId30" o:title="" grayscale="t"/>
                      <v:path arrowok="t"/>
                    </v:shape>
                  </v:group>
                  <v:group id="群組 660" o:spid="_x0000_s1351" style="position:absolute;left:2476;top:1279;width:30616;height:15784" coordsize="30616,15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  <v:rect id="矩形 655" o:spid="_x0000_s1352" style="position:absolute;top:6830;width:6803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" filled="f" strokecolor="black [3213]"/>
                    <v:rect id="矩形 656" o:spid="_x0000_s1353" style="position:absolute;left:8654;top:10531;width:6803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" filled="f" strokecolor="black [3213]"/>
                    <v:rect id="矩形 657" o:spid="_x0000_s1354" style="position:absolute;left:3374;top:14151;width:6640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" filled="f" strokecolor="black [3213]"/>
                    <v:rect id="矩形 658" o:spid="_x0000_s1355" style="position:absolute;left:10940;width:680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" filled="f" strokecolor="black [3213]"/>
                    <v:rect id="矩形 659" o:spid="_x0000_s1356" style="position:absolute;left:23812;top:6313;width:6804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" filled="f" strokecolor="black [3213]"/>
                  </v:group>
                </v:group>
                <v:shape id="文字方塊 42" o:spid="_x0000_s1357" type="#_x0000_t202" style="position:absolute;left:11627;top:7392;width:7556;height:649;rotation:364042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" fillcolor="white [3212]" stroked="f" strokeweight=".5pt">
                  <v:textbox inset="0,0,0,0">
                    <w:txbxContent>
                      <w:p w:rsidR="00EC5FB1" w:rsidRPr="00EC5FB1" w:rsidRDefault="00EC5FB1" w:rsidP="00EC5FB1">
                        <w:pPr>
                          <w:spacing w:line="100" w:lineRule="exact"/>
                          <w:jc w:val="center"/>
                          <w:rPr>
                            <w:b/>
                            <w:spacing w:val="120"/>
                            <w:sz w:val="10"/>
                            <w:szCs w:val="10"/>
                          </w:rPr>
                        </w:pPr>
                        <w:r w:rsidRPr="00EC5FB1">
                          <w:rPr>
                            <w:rFonts w:hint="eastAsia"/>
                            <w:b/>
                            <w:spacing w:val="120"/>
                            <w:sz w:val="10"/>
                            <w:szCs w:val="10"/>
                          </w:rPr>
                          <w:t>中華路</w:t>
                        </w:r>
                      </w:p>
                    </w:txbxContent>
                  </v:textbox>
                </v:shape>
                <v:shape id="文字方塊 43" o:spid="_x0000_s1358" type="#_x0000_t202" style="position:absolute;left:18764;top:15779;width:5180;height:648;rotation:352206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" fillcolor="white [3212]" stroked="f" strokeweight=".5pt">
                  <v:textbox inset="0,0,0,0">
                    <w:txbxContent>
                      <w:p w:rsidR="00EC5FB1" w:rsidRPr="00EC5FB1" w:rsidRDefault="00EC5FB1" w:rsidP="00EC5FB1">
                        <w:pPr>
                          <w:spacing w:line="100" w:lineRule="exact"/>
                          <w:jc w:val="right"/>
                          <w:rPr>
                            <w:b/>
                            <w:spacing w:val="80"/>
                            <w:sz w:val="10"/>
                            <w:szCs w:val="10"/>
                          </w:rPr>
                        </w:pPr>
                        <w:r w:rsidRPr="00EC5FB1">
                          <w:rPr>
                            <w:rFonts w:hint="eastAsia"/>
                            <w:b/>
                            <w:spacing w:val="80"/>
                            <w:sz w:val="10"/>
                            <w:szCs w:val="10"/>
                          </w:rPr>
                          <w:t>中華路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E73FE8">
        <w:rPr>
          <w:spacing w:val="4"/>
          <w:sz w:val="22"/>
        </w:rPr>
        <w:t>獲得空間坐標的方式有很多種，例如利用</w:t>
      </w:r>
      <w:r w:rsidRPr="00E73FE8">
        <w:rPr>
          <w:spacing w:val="4"/>
          <w:sz w:val="22"/>
        </w:rPr>
        <w:t>GPS</w:t>
      </w:r>
      <w:r w:rsidRPr="00E73FE8">
        <w:rPr>
          <w:spacing w:val="4"/>
          <w:sz w:val="22"/>
        </w:rPr>
        <w:t>儀器至現場進行定位，或直接使用</w:t>
      </w:r>
      <w:r w:rsidRPr="00E73FE8">
        <w:rPr>
          <w:spacing w:val="4"/>
          <w:sz w:val="22"/>
        </w:rPr>
        <w:t>Google</w:t>
      </w:r>
      <w:r w:rsidRPr="00E73FE8">
        <w:rPr>
          <w:spacing w:val="4"/>
          <w:sz w:val="22"/>
        </w:rPr>
        <w:t>地</w:t>
      </w:r>
      <w:r w:rsidRPr="00A765CE">
        <w:rPr>
          <w:spacing w:val="2"/>
          <w:sz w:val="22"/>
        </w:rPr>
        <w:t>圖提供的「門牌地址定位服務」。後者是利用地理資訊系統的功能，提供使用者輸入門牌地址轉換成空間坐標的網路服務，圖</w:t>
      </w:r>
      <w:r w:rsidR="000B2401">
        <w:rPr>
          <w:rFonts w:hint="eastAsia"/>
          <w:spacing w:val="2"/>
          <w:sz w:val="22"/>
        </w:rPr>
        <w:t>10</w:t>
      </w:r>
      <w:r w:rsidRPr="00A765CE">
        <w:rPr>
          <w:spacing w:val="2"/>
          <w:sz w:val="22"/>
        </w:rPr>
        <w:t>即為五筆利用門牌地址輸入</w:t>
      </w:r>
      <w:r w:rsidRPr="00A765CE">
        <w:rPr>
          <w:spacing w:val="2"/>
          <w:sz w:val="22"/>
        </w:rPr>
        <w:t>Google</w:t>
      </w:r>
      <w:r w:rsidRPr="00A765CE">
        <w:rPr>
          <w:spacing w:val="2"/>
          <w:sz w:val="22"/>
        </w:rPr>
        <w:t>地圖後得到的結果。請問：</w:t>
      </w:r>
    </w:p>
    <w:p w:rsidR="00EC5FB1" w:rsidRDefault="000B2401" w:rsidP="00EC5FB1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  <w:szCs w:val="24"/>
        </w:rPr>
      </w:pPr>
      <w:r>
        <w:rPr>
          <w:rFonts w:ascii="Times New Roman" w:hAnsi="Times New Roman" w:hint="eastAsia"/>
          <w:spacing w:val="4"/>
          <w:sz w:val="22"/>
          <w:szCs w:val="24"/>
        </w:rPr>
        <w:t>34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.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ab/>
      </w:r>
      <w:r w:rsidR="00EC5FB1" w:rsidRPr="000B63EE">
        <w:rPr>
          <w:rFonts w:ascii="Times New Roman" w:hAnsi="Times New Roman"/>
          <w:spacing w:val="12"/>
          <w:sz w:val="22"/>
          <w:szCs w:val="24"/>
        </w:rPr>
        <w:t>若在「</w:t>
      </w:r>
      <w:r w:rsidR="00EC5FB1" w:rsidRPr="000B63EE">
        <w:rPr>
          <w:rFonts w:ascii="Times New Roman" w:hAnsi="Times New Roman"/>
          <w:spacing w:val="10"/>
          <w:sz w:val="22"/>
          <w:szCs w:val="24"/>
        </w:rPr>
        <w:t>門牌地址定位服務</w:t>
      </w:r>
      <w:r w:rsidR="00EC5FB1" w:rsidRPr="000B63EE">
        <w:rPr>
          <w:rFonts w:ascii="Times New Roman" w:hAnsi="Times New Roman"/>
          <w:spacing w:val="12"/>
          <w:sz w:val="22"/>
          <w:szCs w:val="24"/>
        </w:rPr>
        <w:t>」輸入</w:t>
      </w:r>
      <w:r w:rsidR="00EC5FB1">
        <w:rPr>
          <w:rFonts w:ascii="Times New Roman" w:hAnsi="Times New Roman"/>
          <w:spacing w:val="4"/>
          <w:sz w:val="22"/>
          <w:szCs w:val="24"/>
        </w:rPr>
        <w:br/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中華路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40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號，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Google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地圖上顯示的空間坐標</w:t>
      </w:r>
      <w:r w:rsidR="00EC5FB1">
        <w:rPr>
          <w:rFonts w:ascii="Times New Roman" w:hAnsi="Times New Roman" w:hint="eastAsia"/>
          <w:spacing w:val="4"/>
          <w:sz w:val="22"/>
          <w:szCs w:val="24"/>
        </w:rPr>
        <w:t>最可能</w:t>
      </w:r>
      <w:r w:rsidR="00EC5FB1" w:rsidRPr="00761114">
        <w:rPr>
          <w:rFonts w:ascii="Times New Roman" w:hAnsi="Times New Roman"/>
          <w:spacing w:val="4"/>
          <w:sz w:val="22"/>
          <w:szCs w:val="24"/>
        </w:rPr>
        <w:t>為下列何者？</w:t>
      </w:r>
    </w:p>
    <w:p w:rsidR="00EC5FB1" w:rsidRDefault="00EC5FB1" w:rsidP="00EC5FB1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4"/>
        </w:rPr>
      </w:pPr>
      <w:r w:rsidRPr="00761114">
        <w:rPr>
          <w:spacing w:val="4"/>
          <w:sz w:val="22"/>
          <w:szCs w:val="24"/>
        </w:rPr>
        <w:t>(A)24.8027, 120.9650</w:t>
      </w:r>
    </w:p>
    <w:p w:rsidR="00EC5FB1" w:rsidRDefault="00EC5FB1" w:rsidP="00EC5FB1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4"/>
        </w:rPr>
      </w:pPr>
      <w:r w:rsidRPr="00761114">
        <w:rPr>
          <w:spacing w:val="4"/>
          <w:sz w:val="22"/>
          <w:szCs w:val="24"/>
        </w:rPr>
        <w:t>(B)24.8042, 120.9658</w:t>
      </w:r>
    </w:p>
    <w:p w:rsidR="00EC5FB1" w:rsidRDefault="00EC5FB1" w:rsidP="00EC5FB1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4"/>
        </w:rPr>
      </w:pPr>
      <w:r w:rsidRPr="00761114">
        <w:rPr>
          <w:spacing w:val="4"/>
          <w:sz w:val="22"/>
          <w:szCs w:val="24"/>
        </w:rPr>
        <w:t>(C)24.8030, 120.9653</w:t>
      </w:r>
    </w:p>
    <w:p w:rsidR="00EC5FB1" w:rsidRPr="00761114" w:rsidRDefault="00EC5FB1" w:rsidP="00EC5FB1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4"/>
        </w:rPr>
      </w:pPr>
      <w:r w:rsidRPr="00761114">
        <w:rPr>
          <w:spacing w:val="4"/>
          <w:sz w:val="22"/>
          <w:szCs w:val="24"/>
        </w:rPr>
        <w:t>(D)24.8025, 120.9659</w:t>
      </w:r>
    </w:p>
    <w:p w:rsidR="00EC5FB1" w:rsidRPr="00761114" w:rsidRDefault="00EC5FB1" w:rsidP="00EC5FB1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4"/>
        </w:rPr>
      </w:pPr>
    </w:p>
    <w:p w:rsidR="00EC5FB1" w:rsidRPr="00761114" w:rsidRDefault="00EC5FB1" w:rsidP="00EC5FB1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  <w:szCs w:val="24"/>
        </w:rPr>
      </w:pPr>
      <w:r w:rsidRPr="00761114">
        <w:rPr>
          <w:rFonts w:ascii="Times New Roman" w:hAnsi="Times New Roman"/>
          <w:spacing w:val="4"/>
          <w:sz w:val="22"/>
          <w:szCs w:val="24"/>
        </w:rPr>
        <w:t>3</w:t>
      </w:r>
      <w:r w:rsidR="000B2401">
        <w:rPr>
          <w:rFonts w:ascii="Times New Roman" w:hAnsi="Times New Roman" w:hint="eastAsia"/>
          <w:spacing w:val="4"/>
          <w:sz w:val="22"/>
          <w:szCs w:val="24"/>
        </w:rPr>
        <w:t>5</w:t>
      </w:r>
      <w:r w:rsidRPr="00761114">
        <w:rPr>
          <w:rFonts w:ascii="Times New Roman" w:hAnsi="Times New Roman"/>
          <w:spacing w:val="4"/>
          <w:sz w:val="22"/>
          <w:szCs w:val="24"/>
        </w:rPr>
        <w:t>.</w:t>
      </w:r>
      <w:r w:rsidRPr="00761114">
        <w:rPr>
          <w:rFonts w:ascii="Times New Roman" w:hAnsi="Times New Roman"/>
          <w:spacing w:val="4"/>
          <w:sz w:val="22"/>
          <w:szCs w:val="24"/>
        </w:rPr>
        <w:tab/>
      </w:r>
      <w:r w:rsidRPr="00761114">
        <w:rPr>
          <w:rFonts w:ascii="Times New Roman" w:hAnsi="Times New Roman"/>
          <w:spacing w:val="4"/>
          <w:sz w:val="22"/>
          <w:szCs w:val="24"/>
        </w:rPr>
        <w:t>若要獲得</w:t>
      </w:r>
      <w:r w:rsidRPr="00761114">
        <w:rPr>
          <w:rFonts w:ascii="Times New Roman" w:hAnsi="Times New Roman"/>
          <w:spacing w:val="4"/>
          <w:sz w:val="22"/>
          <w:szCs w:val="24"/>
        </w:rPr>
        <w:t>1</w:t>
      </w:r>
      <w:r>
        <w:rPr>
          <w:rFonts w:ascii="Times New Roman" w:hAnsi="Times New Roman" w:hint="eastAsia"/>
          <w:spacing w:val="4"/>
          <w:sz w:val="22"/>
          <w:szCs w:val="24"/>
        </w:rPr>
        <w:t>,</w:t>
      </w:r>
      <w:r w:rsidRPr="00761114">
        <w:rPr>
          <w:rFonts w:ascii="Times New Roman" w:hAnsi="Times New Roman"/>
          <w:spacing w:val="4"/>
          <w:sz w:val="22"/>
          <w:szCs w:val="24"/>
        </w:rPr>
        <w:t>000</w:t>
      </w:r>
      <w:r w:rsidRPr="00761114">
        <w:rPr>
          <w:rFonts w:ascii="Times New Roman" w:hAnsi="Times New Roman"/>
          <w:spacing w:val="4"/>
          <w:sz w:val="22"/>
          <w:szCs w:val="24"/>
        </w:rPr>
        <w:t>筆地址的經緯度資料，「門牌地址定位」與「</w:t>
      </w:r>
      <w:r w:rsidRPr="00761114">
        <w:rPr>
          <w:rFonts w:ascii="Times New Roman" w:hAnsi="Times New Roman"/>
          <w:spacing w:val="4"/>
          <w:sz w:val="22"/>
          <w:szCs w:val="24"/>
        </w:rPr>
        <w:t>GPS</w:t>
      </w:r>
      <w:r w:rsidRPr="00761114">
        <w:rPr>
          <w:rFonts w:ascii="Times New Roman" w:hAnsi="Times New Roman"/>
          <w:spacing w:val="4"/>
          <w:sz w:val="22"/>
          <w:szCs w:val="24"/>
        </w:rPr>
        <w:t>現場定位」兩種方式，最可能具有下列哪種差異性？</w:t>
      </w:r>
    </w:p>
    <w:p w:rsidR="00EC5FB1" w:rsidRPr="00761114" w:rsidRDefault="00EC5FB1" w:rsidP="00EC5FB1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4"/>
        </w:rPr>
      </w:pPr>
      <w:r w:rsidRPr="00761114">
        <w:rPr>
          <w:spacing w:val="4"/>
          <w:sz w:val="22"/>
          <w:szCs w:val="24"/>
        </w:rPr>
        <w:t>(A)</w:t>
      </w:r>
      <w:r w:rsidRPr="000B2401">
        <w:rPr>
          <w:spacing w:val="6"/>
          <w:sz w:val="22"/>
          <w:szCs w:val="24"/>
        </w:rPr>
        <w:t>GPS</w:t>
      </w:r>
      <w:r w:rsidRPr="000B2401">
        <w:rPr>
          <w:spacing w:val="6"/>
          <w:sz w:val="22"/>
          <w:szCs w:val="24"/>
        </w:rPr>
        <w:t>現場定位易受網路連線的影響</w:t>
      </w:r>
      <w:r w:rsidRPr="00761114">
        <w:rPr>
          <w:spacing w:val="4"/>
          <w:sz w:val="22"/>
          <w:szCs w:val="24"/>
        </w:rPr>
        <w:tab/>
        <w:t>(B)</w:t>
      </w:r>
      <w:r w:rsidRPr="000B2401">
        <w:rPr>
          <w:spacing w:val="6"/>
          <w:sz w:val="22"/>
          <w:szCs w:val="24"/>
        </w:rPr>
        <w:t>GPS</w:t>
      </w:r>
      <w:r w:rsidRPr="000B2401">
        <w:rPr>
          <w:spacing w:val="6"/>
          <w:sz w:val="22"/>
          <w:szCs w:val="24"/>
        </w:rPr>
        <w:t>現場定位的後續分析較為容易</w:t>
      </w:r>
    </w:p>
    <w:p w:rsidR="00EC5FB1" w:rsidRPr="00761114" w:rsidRDefault="00EC5FB1" w:rsidP="00EC5FB1">
      <w:pPr>
        <w:pStyle w:val="AB1"/>
        <w:widowControl w:val="0"/>
        <w:tabs>
          <w:tab w:val="clear" w:pos="4961"/>
          <w:tab w:val="left" w:pos="5040"/>
        </w:tabs>
        <w:spacing w:line="300" w:lineRule="atLeast"/>
        <w:jc w:val="both"/>
        <w:textAlignment w:val="baseline"/>
        <w:rPr>
          <w:spacing w:val="4"/>
          <w:sz w:val="22"/>
          <w:szCs w:val="24"/>
        </w:rPr>
      </w:pPr>
      <w:r w:rsidRPr="00761114">
        <w:rPr>
          <w:spacing w:val="4"/>
          <w:sz w:val="22"/>
          <w:szCs w:val="24"/>
        </w:rPr>
        <w:t>(C)</w:t>
      </w:r>
      <w:r w:rsidRPr="00761114">
        <w:rPr>
          <w:spacing w:val="4"/>
          <w:sz w:val="22"/>
          <w:szCs w:val="24"/>
        </w:rPr>
        <w:t>門牌地址定位服務的人力成本較低</w:t>
      </w:r>
      <w:r w:rsidRPr="00761114">
        <w:rPr>
          <w:spacing w:val="4"/>
          <w:sz w:val="22"/>
          <w:szCs w:val="24"/>
        </w:rPr>
        <w:tab/>
        <w:t>(D)</w:t>
      </w:r>
      <w:r w:rsidRPr="00761114">
        <w:rPr>
          <w:spacing w:val="4"/>
          <w:sz w:val="22"/>
          <w:szCs w:val="24"/>
        </w:rPr>
        <w:t>門牌地址定位服務易受天候的影響</w:t>
      </w:r>
    </w:p>
    <w:p w:rsidR="00DC7827" w:rsidRDefault="00880BAA" w:rsidP="00B16E2D">
      <w:pPr>
        <w:pStyle w:val="-"/>
        <w:kinsoku w:val="0"/>
        <w:overflowPunct w:val="0"/>
        <w:autoSpaceDE w:val="0"/>
        <w:autoSpaceDN w:val="0"/>
        <w:snapToGrid w:val="0"/>
        <w:spacing w:beforeLines="15" w:before="36" w:line="280" w:lineRule="atLeast"/>
        <w:ind w:left="357" w:hanging="357"/>
        <w:textAlignment w:val="auto"/>
        <w:rPr>
          <w:rFonts w:ascii="Times New Roman" w:eastAsia="新細明體"/>
          <w:color w:val="000000"/>
          <w:spacing w:val="4"/>
          <w:sz w:val="22"/>
          <w:szCs w:val="22"/>
        </w:rPr>
      </w:pPr>
      <w:r w:rsidRPr="00761114">
        <w:rPr>
          <w:rFonts w:ascii="Times New Roman" w:eastAsia="新細明體"/>
          <w:color w:val="000000"/>
          <w:spacing w:val="4"/>
          <w:sz w:val="22"/>
          <w:szCs w:val="22"/>
        </w:rPr>
        <w:t>36</w:t>
      </w:r>
      <w:r w:rsidR="00DC7827" w:rsidRPr="00761114">
        <w:rPr>
          <w:rFonts w:ascii="Times New Roman" w:eastAsia="新細明體"/>
          <w:color w:val="000000"/>
          <w:spacing w:val="4"/>
          <w:sz w:val="22"/>
          <w:szCs w:val="22"/>
        </w:rPr>
        <w:t>-</w:t>
      </w:r>
      <w:r w:rsidRPr="00761114">
        <w:rPr>
          <w:rFonts w:ascii="Times New Roman" w:eastAsia="新細明體"/>
          <w:color w:val="000000"/>
          <w:spacing w:val="4"/>
          <w:sz w:val="22"/>
          <w:szCs w:val="22"/>
        </w:rPr>
        <w:t>38</w:t>
      </w:r>
      <w:r w:rsidR="00DC7827" w:rsidRPr="00761114">
        <w:rPr>
          <w:rFonts w:ascii="Times New Roman" w:eastAsia="新細明體"/>
          <w:color w:val="000000"/>
          <w:spacing w:val="4"/>
          <w:sz w:val="22"/>
          <w:szCs w:val="22"/>
        </w:rPr>
        <w:t>為題組</w:t>
      </w:r>
    </w:p>
    <w:p w:rsidR="00A45059" w:rsidRDefault="003229E7" w:rsidP="00E73FE8">
      <w:pPr>
        <w:pStyle w:val="TIT12"/>
        <w:spacing w:line="290" w:lineRule="atLeast"/>
        <w:ind w:left="0" w:firstLineChars="165" w:firstLine="363"/>
        <w:rPr>
          <w:spacing w:val="4"/>
          <w:sz w:val="22"/>
        </w:rPr>
      </w:pPr>
      <w:r>
        <w:rPr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2181986</wp:posOffset>
                </wp:positionH>
                <wp:positionV relativeFrom="paragraph">
                  <wp:posOffset>186307</wp:posOffset>
                </wp:positionV>
                <wp:extent cx="3774323" cy="2438400"/>
                <wp:effectExtent l="0" t="0" r="0" b="0"/>
                <wp:wrapSquare wrapText="bothSides"/>
                <wp:docPr id="456" name="群組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2832" cy="2438400"/>
                          <a:chOff x="42071" y="0"/>
                          <a:chExt cx="4880014" cy="3158108"/>
                        </a:xfrm>
                      </wpg:grpSpPr>
                      <pic:pic xmlns:pic="http://schemas.openxmlformats.org/drawingml/2006/picture">
                        <pic:nvPicPr>
                          <pic:cNvPr id="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071" y="0"/>
                            <a:ext cx="4880014" cy="2855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55" name="文字方塊 455"/>
                        <wps:cNvSpPr txBox="1"/>
                        <wps:spPr>
                          <a:xfrm>
                            <a:off x="2221491" y="2911021"/>
                            <a:ext cx="632269" cy="2470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79F3" w:rsidRPr="00996848" w:rsidRDefault="001F79F3" w:rsidP="00A45059">
                              <w:pPr>
                                <w:spacing w:line="240" w:lineRule="exact"/>
                                <w:rPr>
                                  <w:sz w:val="22"/>
                                </w:rPr>
                              </w:pPr>
                              <w:r w:rsidRPr="00996848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456" o:spid="_x0000_s1359" style="position:absolute;left:0;text-align:left;margin-left:171.8pt;margin-top:14.65pt;width:297.2pt;height:192pt;z-index:251874304;mso-width-relative:margin;mso-height-relative:margin" coordorigin="420" coordsize="48800,315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">
                <v:shape id="Picture 4" o:spid="_x0000_s1360" type="#_x0000_t75" style="position:absolute;left:420;width:48800;height:28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">
                  <v:imagedata r:id="rId32" o:title="" grayscale="t"/>
                  <v:path arrowok="t"/>
                </v:shape>
                <v:shape id="文字方塊 455" o:spid="_x0000_s1361" type="#_x0000_t202" style="position:absolute;left:22214;top:29110;width:6323;height:2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" filled="f" stroked="f" strokeweight=".5pt">
                  <v:textbox inset="0,0,0,0">
                    <w:txbxContent>
                      <w:p w:rsidR="001F79F3" w:rsidRPr="00996848" w:rsidRDefault="001F79F3" w:rsidP="00A45059">
                        <w:pPr>
                          <w:spacing w:line="240" w:lineRule="exact"/>
                          <w:rPr>
                            <w:sz w:val="22"/>
                          </w:rPr>
                        </w:pPr>
                        <w:r w:rsidRPr="00996848">
                          <w:rPr>
                            <w:rFonts w:hint="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11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45059" w:rsidRPr="00A45059">
        <w:rPr>
          <w:spacing w:val="4"/>
          <w:sz w:val="22"/>
        </w:rPr>
        <w:t>圖</w:t>
      </w:r>
      <w:r w:rsidR="007D0950">
        <w:rPr>
          <w:spacing w:val="4"/>
          <w:sz w:val="22"/>
        </w:rPr>
        <w:t>1</w:t>
      </w:r>
      <w:r w:rsidR="0011792D">
        <w:rPr>
          <w:spacing w:val="4"/>
          <w:sz w:val="22"/>
        </w:rPr>
        <w:t>1</w:t>
      </w:r>
      <w:r w:rsidR="00A45059" w:rsidRPr="00A45059">
        <w:rPr>
          <w:spacing w:val="4"/>
          <w:sz w:val="22"/>
        </w:rPr>
        <w:t>是不同年代及季節拍攝的福爾摩沙衛星</w:t>
      </w:r>
      <w:r w:rsidR="00A45059" w:rsidRPr="00A45059">
        <w:rPr>
          <w:spacing w:val="4"/>
          <w:sz w:val="22"/>
        </w:rPr>
        <w:t>2</w:t>
      </w:r>
      <w:r w:rsidR="00A45059" w:rsidRPr="00A45059">
        <w:rPr>
          <w:spacing w:val="4"/>
          <w:sz w:val="22"/>
        </w:rPr>
        <w:t>號及</w:t>
      </w:r>
      <w:r w:rsidR="00A45059" w:rsidRPr="00A45059">
        <w:rPr>
          <w:spacing w:val="4"/>
          <w:sz w:val="22"/>
        </w:rPr>
        <w:t>Google earth</w:t>
      </w:r>
      <w:r w:rsidR="00A45059" w:rsidRPr="00A45059">
        <w:rPr>
          <w:spacing w:val="4"/>
          <w:sz w:val="22"/>
        </w:rPr>
        <w:t>影像，呈現</w:t>
      </w:r>
      <w:r w:rsidR="00A45059" w:rsidRPr="00A45059">
        <w:rPr>
          <w:rFonts w:hint="eastAsia"/>
          <w:spacing w:val="4"/>
          <w:sz w:val="22"/>
        </w:rPr>
        <w:t>臺</w:t>
      </w:r>
      <w:r w:rsidR="00A45059" w:rsidRPr="00A45059">
        <w:rPr>
          <w:spacing w:val="4"/>
          <w:sz w:val="22"/>
        </w:rPr>
        <w:t>灣本島某條溪流的河口地形變化，圖的左側大致為北方。據經濟部水利署的研究顯示</w:t>
      </w:r>
      <w:r w:rsidR="00A45059" w:rsidRPr="00A45059">
        <w:rPr>
          <w:rFonts w:hint="eastAsia"/>
          <w:spacing w:val="4"/>
          <w:sz w:val="22"/>
        </w:rPr>
        <w:t>：</w:t>
      </w:r>
      <w:r w:rsidR="00A45059" w:rsidRPr="00A45059">
        <w:rPr>
          <w:spacing w:val="4"/>
          <w:sz w:val="22"/>
        </w:rPr>
        <w:t>此溪流的河口北側海岸地形變遷特性應屬波浪主導型，夏、秋季的颱風與波浪會將河口泥沙往北輸送，形成海岸堆積現象；冬季季風波浪則將淤沙往南移動，造成河口北側的侵蝕現象。</w:t>
      </w:r>
      <w:r w:rsidR="00A45059" w:rsidRPr="00A45059">
        <w:rPr>
          <w:rFonts w:hint="eastAsia"/>
          <w:spacing w:val="4"/>
          <w:sz w:val="22"/>
        </w:rPr>
        <w:t>河口南側海岸的季節性變化較不明顯，侵淤互見。</w:t>
      </w:r>
      <w:r w:rsidR="00A45059" w:rsidRPr="00A45059">
        <w:rPr>
          <w:spacing w:val="4"/>
          <w:sz w:val="22"/>
        </w:rPr>
        <w:t>當洪水氾濫時，常將河口沙洲沖走，直流入海。請問：</w:t>
      </w:r>
    </w:p>
    <w:p w:rsidR="00905C76" w:rsidRDefault="00905C76" w:rsidP="00905C76">
      <w:pPr>
        <w:pStyle w:val="TIT12"/>
        <w:spacing w:line="200" w:lineRule="exact"/>
        <w:ind w:left="0" w:firstLineChars="200" w:firstLine="456"/>
        <w:rPr>
          <w:spacing w:val="4"/>
          <w:sz w:val="22"/>
        </w:rPr>
      </w:pPr>
    </w:p>
    <w:p w:rsidR="00905C76" w:rsidRDefault="00905C76" w:rsidP="00905C76">
      <w:pPr>
        <w:pStyle w:val="TIT12"/>
        <w:spacing w:line="200" w:lineRule="exact"/>
        <w:ind w:left="0" w:firstLineChars="200" w:firstLine="456"/>
        <w:rPr>
          <w:spacing w:val="4"/>
          <w:sz w:val="22"/>
        </w:rPr>
      </w:pPr>
    </w:p>
    <w:p w:rsidR="00A45059" w:rsidRPr="00A45059" w:rsidRDefault="00A45059" w:rsidP="00A45059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</w:rPr>
      </w:pPr>
      <w:r w:rsidRPr="00A45059">
        <w:rPr>
          <w:rFonts w:ascii="Times New Roman" w:hAnsi="Times New Roman"/>
          <w:spacing w:val="4"/>
          <w:sz w:val="22"/>
        </w:rPr>
        <w:t>36.</w:t>
      </w:r>
      <w:r w:rsidRPr="00A45059">
        <w:rPr>
          <w:rFonts w:ascii="Times New Roman" w:hAnsi="Times New Roman"/>
          <w:spacing w:val="4"/>
          <w:sz w:val="22"/>
        </w:rPr>
        <w:tab/>
      </w:r>
      <w:r w:rsidRPr="00A45059">
        <w:rPr>
          <w:rFonts w:ascii="Times New Roman" w:hAnsi="Times New Roman"/>
          <w:spacing w:val="4"/>
          <w:sz w:val="22"/>
        </w:rPr>
        <w:t>這條河流的河口與哪個國家公園之間的直線距離最近？</w:t>
      </w:r>
    </w:p>
    <w:p w:rsidR="003229E7" w:rsidRDefault="003229E7" w:rsidP="00A45059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  <w:szCs w:val="24"/>
        </w:rPr>
      </w:pPr>
      <w:bookmarkStart w:id="0" w:name="_GoBack"/>
      <w:r>
        <w:rPr>
          <w:noProof/>
          <w:spacing w:val="4"/>
          <w:sz w:val="22"/>
          <w:szCs w:val="24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59C282BE" wp14:editId="161E98DB">
                <wp:simplePos x="0" y="0"/>
                <wp:positionH relativeFrom="column">
                  <wp:posOffset>3538094</wp:posOffset>
                </wp:positionH>
                <wp:positionV relativeFrom="paragraph">
                  <wp:posOffset>137516</wp:posOffset>
                </wp:positionV>
                <wp:extent cx="2413635" cy="1711325"/>
                <wp:effectExtent l="19050" t="19050" r="24765" b="3175"/>
                <wp:wrapSquare wrapText="bothSides"/>
                <wp:docPr id="458" name="群組 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635" cy="1711325"/>
                          <a:chOff x="623455" y="498764"/>
                          <a:chExt cx="2296795" cy="1628770"/>
                        </a:xfrm>
                      </wpg:grpSpPr>
                      <pic:pic xmlns:pic="http://schemas.openxmlformats.org/drawingml/2006/picture">
                        <pic:nvPicPr>
                          <pic:cNvPr id="454" name="圖片 454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23455" y="498764"/>
                            <a:ext cx="2296795" cy="134810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pic:spPr>
                      </pic:pic>
                      <wps:wsp>
                        <wps:cNvPr id="457" name="文字方塊 457"/>
                        <wps:cNvSpPr txBox="1"/>
                        <wps:spPr>
                          <a:xfrm>
                            <a:off x="1594850" y="1887536"/>
                            <a:ext cx="600602" cy="2399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79F3" w:rsidRPr="00996848" w:rsidRDefault="001F79F3" w:rsidP="003229E7">
                              <w:pPr>
                                <w:spacing w:line="240" w:lineRule="exact"/>
                                <w:rPr>
                                  <w:sz w:val="22"/>
                                </w:rPr>
                              </w:pPr>
                              <w:r w:rsidRPr="00996848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  <w:r w:rsidR="0011792D"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C282BE" id="群組 458" o:spid="_x0000_s1362" style="position:absolute;left:0;text-align:left;margin-left:278.6pt;margin-top:10.85pt;width:190.05pt;height:134.75pt;z-index:251721728;mso-width-relative:margin;mso-height-relative:margin" coordorigin="6234,4987" coordsize="22967,16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">
                <v:shape id="圖片 454" o:spid="_x0000_s1363" type="#_x0000_t75" style="position:absolute;left:6234;top:4987;width:22968;height:1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" stroked="t" strokecolor="white [3212]" strokeweight="1.5pt">
                  <v:imagedata r:id="rId34" o:title="" grayscale="t"/>
                  <v:path arrowok="t"/>
                </v:shape>
                <v:shape id="文字方塊 457" o:spid="_x0000_s1364" type="#_x0000_t202" style="position:absolute;left:15948;top:18875;width:6006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" filled="f" stroked="f" strokeweight=".5pt">
                  <v:textbox inset="0,0,0,0">
                    <w:txbxContent>
                      <w:p w:rsidR="001F79F3" w:rsidRPr="00996848" w:rsidRDefault="001F79F3" w:rsidP="003229E7">
                        <w:pPr>
                          <w:spacing w:line="240" w:lineRule="exact"/>
                          <w:rPr>
                            <w:sz w:val="22"/>
                          </w:rPr>
                        </w:pPr>
                        <w:r w:rsidRPr="00996848">
                          <w:rPr>
                            <w:rFonts w:hint="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1</w:t>
                        </w:r>
                        <w:r w:rsidR="0011792D"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bookmarkEnd w:id="0"/>
      <w:r w:rsidR="00A45059" w:rsidRPr="00A45059">
        <w:rPr>
          <w:spacing w:val="4"/>
          <w:sz w:val="22"/>
          <w:szCs w:val="24"/>
        </w:rPr>
        <w:t>(A)</w:t>
      </w:r>
      <w:r w:rsidR="00A45059" w:rsidRPr="00A45059">
        <w:rPr>
          <w:rFonts w:hint="eastAsia"/>
          <w:spacing w:val="4"/>
          <w:sz w:val="22"/>
          <w:szCs w:val="24"/>
        </w:rPr>
        <w:t>台江</w:t>
      </w:r>
      <w:r w:rsidR="00A45059" w:rsidRPr="00A45059">
        <w:rPr>
          <w:spacing w:val="4"/>
          <w:sz w:val="22"/>
          <w:szCs w:val="24"/>
        </w:rPr>
        <w:tab/>
        <w:t>(B)</w:t>
      </w:r>
      <w:r w:rsidR="00A45059" w:rsidRPr="00A45059">
        <w:rPr>
          <w:rFonts w:hint="eastAsia"/>
          <w:spacing w:val="4"/>
          <w:sz w:val="22"/>
          <w:szCs w:val="24"/>
        </w:rPr>
        <w:t>墾丁</w:t>
      </w:r>
      <w:r>
        <w:rPr>
          <w:spacing w:val="4"/>
          <w:sz w:val="22"/>
          <w:szCs w:val="24"/>
        </w:rPr>
        <w:tab/>
      </w:r>
    </w:p>
    <w:p w:rsidR="00A45059" w:rsidRPr="00A45059" w:rsidRDefault="00A45059" w:rsidP="00A45059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  <w:szCs w:val="24"/>
        </w:rPr>
      </w:pPr>
      <w:r w:rsidRPr="00A45059">
        <w:rPr>
          <w:spacing w:val="4"/>
          <w:sz w:val="22"/>
          <w:szCs w:val="24"/>
        </w:rPr>
        <w:t>(C)</w:t>
      </w:r>
      <w:r w:rsidRPr="00A45059">
        <w:rPr>
          <w:rFonts w:hint="eastAsia"/>
          <w:spacing w:val="4"/>
          <w:sz w:val="22"/>
          <w:szCs w:val="24"/>
        </w:rPr>
        <w:t>玉山</w:t>
      </w:r>
      <w:r w:rsidRPr="00A45059">
        <w:rPr>
          <w:spacing w:val="4"/>
          <w:sz w:val="22"/>
          <w:szCs w:val="24"/>
        </w:rPr>
        <w:tab/>
        <w:t>(D)</w:t>
      </w:r>
      <w:r w:rsidRPr="00A45059">
        <w:rPr>
          <w:rFonts w:hint="eastAsia"/>
          <w:spacing w:val="4"/>
          <w:sz w:val="22"/>
          <w:szCs w:val="24"/>
        </w:rPr>
        <w:t>太魯閣</w:t>
      </w:r>
    </w:p>
    <w:p w:rsidR="00A45059" w:rsidRPr="00A45059" w:rsidRDefault="00A45059" w:rsidP="00A45059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</w:rPr>
      </w:pPr>
      <w:r w:rsidRPr="00A45059">
        <w:rPr>
          <w:rFonts w:ascii="Times New Roman" w:hAnsi="Times New Roman"/>
          <w:spacing w:val="4"/>
          <w:sz w:val="22"/>
        </w:rPr>
        <w:t>37.</w:t>
      </w:r>
      <w:r w:rsidRPr="00A45059">
        <w:rPr>
          <w:rFonts w:ascii="Times New Roman" w:hAnsi="Times New Roman"/>
          <w:spacing w:val="4"/>
          <w:sz w:val="22"/>
        </w:rPr>
        <w:tab/>
      </w:r>
      <w:r w:rsidRPr="003229E7">
        <w:rPr>
          <w:rFonts w:ascii="Times New Roman" w:hAnsi="Times New Roman"/>
          <w:spacing w:val="2"/>
          <w:sz w:val="22"/>
        </w:rPr>
        <w:t>圖</w:t>
      </w:r>
      <w:r w:rsidR="007D0950">
        <w:rPr>
          <w:rFonts w:ascii="Times New Roman" w:hAnsi="Times New Roman"/>
          <w:spacing w:val="2"/>
          <w:sz w:val="22"/>
        </w:rPr>
        <w:t>1</w:t>
      </w:r>
      <w:r w:rsidR="0011792D">
        <w:rPr>
          <w:rFonts w:ascii="Times New Roman" w:hAnsi="Times New Roman" w:hint="eastAsia"/>
          <w:spacing w:val="2"/>
          <w:sz w:val="22"/>
        </w:rPr>
        <w:t>1</w:t>
      </w:r>
      <w:r w:rsidRPr="003229E7">
        <w:rPr>
          <w:rFonts w:ascii="Times New Roman" w:hAnsi="Times New Roman"/>
          <w:spacing w:val="2"/>
          <w:sz w:val="22"/>
        </w:rPr>
        <w:t>中</w:t>
      </w:r>
      <w:r w:rsidRPr="003229E7">
        <w:rPr>
          <w:rFonts w:ascii="Times New Roman" w:hAnsi="Times New Roman"/>
          <w:spacing w:val="2"/>
          <w:sz w:val="22"/>
        </w:rPr>
        <w:t>2006</w:t>
      </w:r>
      <w:r w:rsidRPr="003229E7">
        <w:rPr>
          <w:rFonts w:ascii="Times New Roman" w:hAnsi="Times New Roman"/>
          <w:spacing w:val="2"/>
          <w:sz w:val="22"/>
        </w:rPr>
        <w:t>年的甲處最可能是下列哪種海岸地形？</w:t>
      </w:r>
    </w:p>
    <w:p w:rsidR="003229E7" w:rsidRDefault="00A45059" w:rsidP="00A45059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  <w:szCs w:val="24"/>
        </w:rPr>
      </w:pPr>
      <w:r w:rsidRPr="00A45059">
        <w:rPr>
          <w:spacing w:val="4"/>
          <w:sz w:val="22"/>
          <w:szCs w:val="24"/>
        </w:rPr>
        <w:t>(A)</w:t>
      </w:r>
      <w:r w:rsidRPr="00A45059">
        <w:rPr>
          <w:rFonts w:hint="eastAsia"/>
          <w:spacing w:val="4"/>
          <w:sz w:val="22"/>
          <w:szCs w:val="24"/>
        </w:rPr>
        <w:t>海階</w:t>
      </w:r>
      <w:r w:rsidRPr="00A45059">
        <w:rPr>
          <w:spacing w:val="4"/>
          <w:sz w:val="22"/>
          <w:szCs w:val="24"/>
        </w:rPr>
        <w:tab/>
        <w:t>(B)</w:t>
      </w:r>
      <w:r w:rsidRPr="00A45059">
        <w:rPr>
          <w:spacing w:val="4"/>
          <w:sz w:val="22"/>
          <w:szCs w:val="24"/>
        </w:rPr>
        <w:t>沙嘴</w:t>
      </w:r>
      <w:r w:rsidR="003229E7">
        <w:rPr>
          <w:spacing w:val="4"/>
          <w:sz w:val="22"/>
          <w:szCs w:val="24"/>
        </w:rPr>
        <w:tab/>
      </w:r>
    </w:p>
    <w:p w:rsidR="00A45059" w:rsidRDefault="00A45059" w:rsidP="00A45059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  <w:szCs w:val="24"/>
        </w:rPr>
      </w:pPr>
      <w:r w:rsidRPr="00A45059">
        <w:rPr>
          <w:spacing w:val="4"/>
          <w:sz w:val="22"/>
          <w:szCs w:val="24"/>
        </w:rPr>
        <w:t>(C)</w:t>
      </w:r>
      <w:r w:rsidRPr="00A45059">
        <w:rPr>
          <w:spacing w:val="4"/>
          <w:sz w:val="22"/>
          <w:szCs w:val="24"/>
        </w:rPr>
        <w:t>沙頸岬</w:t>
      </w:r>
      <w:r w:rsidRPr="00A45059">
        <w:rPr>
          <w:spacing w:val="4"/>
          <w:sz w:val="22"/>
          <w:szCs w:val="24"/>
        </w:rPr>
        <w:tab/>
        <w:t>(D)</w:t>
      </w:r>
      <w:r w:rsidRPr="00A45059">
        <w:rPr>
          <w:rFonts w:hint="eastAsia"/>
          <w:spacing w:val="4"/>
          <w:sz w:val="22"/>
          <w:szCs w:val="24"/>
        </w:rPr>
        <w:t>連島沙洲</w:t>
      </w:r>
    </w:p>
    <w:p w:rsidR="00A45059" w:rsidRPr="00A45059" w:rsidRDefault="00A45059" w:rsidP="003229E7">
      <w:pPr>
        <w:pStyle w:val="af2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25" w:before="60" w:line="300" w:lineRule="atLeast"/>
        <w:ind w:leftChars="0" w:left="360" w:hanging="360"/>
        <w:jc w:val="both"/>
        <w:rPr>
          <w:rFonts w:ascii="Times New Roman" w:hAnsi="Times New Roman"/>
          <w:spacing w:val="4"/>
          <w:sz w:val="22"/>
        </w:rPr>
      </w:pPr>
      <w:r w:rsidRPr="00A45059">
        <w:rPr>
          <w:rFonts w:ascii="Times New Roman" w:hAnsi="Times New Roman"/>
          <w:spacing w:val="4"/>
          <w:sz w:val="22"/>
        </w:rPr>
        <w:t>38.</w:t>
      </w:r>
      <w:r w:rsidRPr="00A45059">
        <w:rPr>
          <w:rFonts w:ascii="Times New Roman" w:hAnsi="Times New Roman"/>
          <w:spacing w:val="4"/>
          <w:sz w:val="22"/>
        </w:rPr>
        <w:tab/>
      </w:r>
      <w:r w:rsidRPr="00A45059">
        <w:rPr>
          <w:rFonts w:ascii="Times New Roman" w:hAnsi="Times New Roman"/>
          <w:spacing w:val="4"/>
          <w:sz w:val="22"/>
        </w:rPr>
        <w:t>圖</w:t>
      </w:r>
      <w:r w:rsidR="0011792D">
        <w:rPr>
          <w:rFonts w:ascii="Times New Roman" w:hAnsi="Times New Roman" w:hint="eastAsia"/>
          <w:spacing w:val="4"/>
          <w:sz w:val="22"/>
        </w:rPr>
        <w:t>1</w:t>
      </w:r>
      <w:r w:rsidR="0011792D">
        <w:rPr>
          <w:rFonts w:ascii="Times New Roman" w:hAnsi="Times New Roman"/>
          <w:spacing w:val="4"/>
          <w:sz w:val="22"/>
        </w:rPr>
        <w:t>2</w:t>
      </w:r>
      <w:r w:rsidRPr="00A45059">
        <w:rPr>
          <w:rFonts w:ascii="Times New Roman" w:hAnsi="Times New Roman"/>
          <w:spacing w:val="4"/>
          <w:sz w:val="22"/>
        </w:rPr>
        <w:t>的拍攝年代大概在什麼時候？</w:t>
      </w:r>
    </w:p>
    <w:p w:rsidR="003229E7" w:rsidRDefault="00A45059" w:rsidP="00A45059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  <w:sz w:val="22"/>
          <w:szCs w:val="22"/>
        </w:rPr>
      </w:pPr>
      <w:r w:rsidRPr="00A45059">
        <w:rPr>
          <w:spacing w:val="4"/>
          <w:sz w:val="22"/>
          <w:szCs w:val="22"/>
        </w:rPr>
        <w:t>(A)2006</w:t>
      </w:r>
      <w:r w:rsidRPr="00A45059">
        <w:rPr>
          <w:spacing w:val="4"/>
          <w:sz w:val="22"/>
          <w:szCs w:val="22"/>
        </w:rPr>
        <w:t>年或以前</w:t>
      </w:r>
      <w:r w:rsidRPr="00A45059">
        <w:rPr>
          <w:spacing w:val="4"/>
          <w:sz w:val="22"/>
          <w:szCs w:val="22"/>
        </w:rPr>
        <w:tab/>
        <w:t>(B)2006</w:t>
      </w:r>
      <w:r w:rsidRPr="00A45059">
        <w:rPr>
          <w:spacing w:val="4"/>
          <w:sz w:val="22"/>
          <w:szCs w:val="22"/>
        </w:rPr>
        <w:t>至</w:t>
      </w:r>
      <w:r w:rsidRPr="00A45059">
        <w:rPr>
          <w:spacing w:val="4"/>
          <w:sz w:val="22"/>
          <w:szCs w:val="22"/>
        </w:rPr>
        <w:t>2007</w:t>
      </w:r>
      <w:r w:rsidRPr="00A45059">
        <w:rPr>
          <w:spacing w:val="4"/>
          <w:sz w:val="22"/>
          <w:szCs w:val="22"/>
        </w:rPr>
        <w:t>年間</w:t>
      </w:r>
      <w:r w:rsidR="003229E7">
        <w:rPr>
          <w:spacing w:val="4"/>
          <w:sz w:val="22"/>
          <w:szCs w:val="22"/>
        </w:rPr>
        <w:tab/>
      </w:r>
    </w:p>
    <w:p w:rsidR="00A45059" w:rsidRPr="00A45059" w:rsidRDefault="00A45059" w:rsidP="00A45059">
      <w:pPr>
        <w:pStyle w:val="ABCD1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15" w:before="36" w:line="300" w:lineRule="atLeast"/>
        <w:jc w:val="both"/>
        <w:rPr>
          <w:spacing w:val="4"/>
        </w:rPr>
      </w:pPr>
      <w:r w:rsidRPr="00A45059">
        <w:rPr>
          <w:spacing w:val="4"/>
          <w:sz w:val="22"/>
          <w:szCs w:val="22"/>
        </w:rPr>
        <w:t>(C)2007</w:t>
      </w:r>
      <w:r w:rsidRPr="00A45059">
        <w:rPr>
          <w:spacing w:val="4"/>
          <w:sz w:val="22"/>
          <w:szCs w:val="22"/>
        </w:rPr>
        <w:t>至</w:t>
      </w:r>
      <w:r w:rsidRPr="00A45059">
        <w:rPr>
          <w:spacing w:val="4"/>
          <w:sz w:val="22"/>
          <w:szCs w:val="22"/>
        </w:rPr>
        <w:t>2014</w:t>
      </w:r>
      <w:r w:rsidRPr="00A45059">
        <w:rPr>
          <w:spacing w:val="4"/>
          <w:sz w:val="22"/>
          <w:szCs w:val="22"/>
        </w:rPr>
        <w:t>年間</w:t>
      </w:r>
      <w:r w:rsidRPr="00A45059">
        <w:rPr>
          <w:spacing w:val="4"/>
          <w:sz w:val="22"/>
          <w:szCs w:val="22"/>
        </w:rPr>
        <w:tab/>
        <w:t>(D)2015</w:t>
      </w:r>
      <w:r w:rsidRPr="00A45059">
        <w:rPr>
          <w:spacing w:val="4"/>
          <w:sz w:val="22"/>
          <w:szCs w:val="22"/>
        </w:rPr>
        <w:t>年或以後</w:t>
      </w:r>
    </w:p>
    <w:p w:rsidR="00EC5FB1" w:rsidRDefault="00EC5FB1" w:rsidP="00743332">
      <w:pPr>
        <w:pStyle w:val="af1"/>
      </w:pPr>
    </w:p>
    <w:p w:rsidR="00E5008E" w:rsidRPr="00743332" w:rsidRDefault="00E5008E" w:rsidP="00743332">
      <w:pPr>
        <w:pStyle w:val="af1"/>
      </w:pPr>
      <w:r w:rsidRPr="00743332">
        <w:lastRenderedPageBreak/>
        <w:t>貳、非選擇題</w:t>
      </w:r>
      <w:r w:rsidR="00355C1A" w:rsidRPr="00743332">
        <w:rPr>
          <w:rFonts w:hint="eastAsia"/>
        </w:rPr>
        <w:t>（</w:t>
      </w:r>
      <w:r w:rsidR="008E7177" w:rsidRPr="00743332">
        <w:rPr>
          <w:rFonts w:hint="eastAsia"/>
        </w:rPr>
        <w:t>占</w:t>
      </w:r>
      <w:r w:rsidR="006A4E98" w:rsidRPr="00743332">
        <w:rPr>
          <w:rFonts w:hint="eastAsia"/>
        </w:rPr>
        <w:t>24</w:t>
      </w:r>
      <w:r w:rsidR="00CC0246" w:rsidRPr="00743332">
        <w:rPr>
          <w:rFonts w:hint="eastAsia"/>
        </w:rPr>
        <w:t>分</w:t>
      </w:r>
      <w:r w:rsidR="00355C1A" w:rsidRPr="00743332">
        <w:rPr>
          <w:rFonts w:hint="eastAsia"/>
        </w:rPr>
        <w:t>）</w:t>
      </w:r>
    </w:p>
    <w:p w:rsidR="00CE21BC" w:rsidRPr="00E008AB" w:rsidRDefault="00CE21BC" w:rsidP="00CE21BC">
      <w:pPr>
        <w:pStyle w:val="a5"/>
        <w:tabs>
          <w:tab w:val="clear" w:pos="964"/>
        </w:tabs>
        <w:adjustRightInd/>
        <w:spacing w:line="300" w:lineRule="atLeast"/>
        <w:ind w:left="720" w:hanging="720"/>
        <w:rPr>
          <w:color w:val="000000"/>
          <w:sz w:val="22"/>
          <w:szCs w:val="24"/>
        </w:rPr>
      </w:pPr>
      <w:r w:rsidRPr="00E008AB">
        <w:rPr>
          <w:sz w:val="24"/>
        </w:rPr>
        <w:t>說明：</w:t>
      </w:r>
      <w:r w:rsidRPr="00E008AB">
        <w:rPr>
          <w:rFonts w:hint="eastAsia"/>
          <w:sz w:val="24"/>
        </w:rPr>
        <w:t>共有</w:t>
      </w:r>
      <w:r w:rsidR="00A45059">
        <w:rPr>
          <w:rFonts w:hint="eastAsia"/>
          <w:sz w:val="24"/>
        </w:rPr>
        <w:t>三</w:t>
      </w:r>
      <w:r w:rsidRPr="00E008AB">
        <w:rPr>
          <w:rFonts w:hint="eastAsia"/>
          <w:sz w:val="24"/>
        </w:rPr>
        <w:t>大題，每大題包含若干子題。答案必須寫在「答案卷」上，並於題號欄標明大題號（一、二、</w:t>
      </w:r>
      <w:r w:rsidRPr="00E008AB">
        <w:rPr>
          <w:rFonts w:ascii="標楷體" w:hAnsi="標楷體"/>
          <w:sz w:val="24"/>
        </w:rPr>
        <w:t>……</w:t>
      </w:r>
      <w:r w:rsidRPr="00E008AB">
        <w:rPr>
          <w:rFonts w:hint="eastAsia"/>
          <w:sz w:val="24"/>
        </w:rPr>
        <w:t>）與子題號（</w:t>
      </w:r>
      <w:r w:rsidRPr="00E008AB">
        <w:rPr>
          <w:sz w:val="24"/>
        </w:rPr>
        <w:t>1</w:t>
      </w:r>
      <w:r w:rsidRPr="00E008AB">
        <w:rPr>
          <w:sz w:val="24"/>
        </w:rPr>
        <w:t>、</w:t>
      </w:r>
      <w:r w:rsidRPr="00E008AB">
        <w:rPr>
          <w:rFonts w:hint="eastAsia"/>
          <w:sz w:val="24"/>
        </w:rPr>
        <w:t>2</w:t>
      </w:r>
      <w:r w:rsidRPr="00E008AB">
        <w:rPr>
          <w:rFonts w:hint="eastAsia"/>
          <w:sz w:val="24"/>
        </w:rPr>
        <w:t>、</w:t>
      </w:r>
      <w:r w:rsidRPr="00E008AB">
        <w:rPr>
          <w:rFonts w:ascii="標楷體" w:hAnsi="標楷體"/>
          <w:sz w:val="24"/>
        </w:rPr>
        <w:t>……</w:t>
      </w:r>
      <w:r w:rsidRPr="00E008AB">
        <w:rPr>
          <w:rFonts w:hint="eastAsia"/>
          <w:sz w:val="24"/>
        </w:rPr>
        <w:t>）</w:t>
      </w:r>
      <w:r w:rsidRPr="00E008AB">
        <w:rPr>
          <w:rFonts w:ascii="標楷體" w:hAnsi="標楷體" w:hint="eastAsia"/>
          <w:sz w:val="24"/>
        </w:rPr>
        <w:t>，</w:t>
      </w:r>
      <w:r w:rsidRPr="00E008AB">
        <w:rPr>
          <w:rFonts w:hint="eastAsia"/>
          <w:sz w:val="24"/>
        </w:rPr>
        <w:t>若因字跡潦草、未標示題號、標錯題號等原因，致評閱人員無法清楚辨識，其後果由考生自行承擔。作答務必</w:t>
      </w:r>
      <w:r w:rsidRPr="00E008AB">
        <w:rPr>
          <w:rFonts w:ascii="標楷體" w:hAnsi="標楷體" w:hint="eastAsia"/>
          <w:sz w:val="24"/>
        </w:rPr>
        <w:t>使用筆尖較粗之黑色墨水的筆書寫，且不得使用鉛筆</w:t>
      </w:r>
      <w:r w:rsidRPr="00E008AB">
        <w:rPr>
          <w:rFonts w:hint="eastAsia"/>
          <w:color w:val="000000"/>
          <w:sz w:val="24"/>
        </w:rPr>
        <w:t>。</w:t>
      </w:r>
      <w:r w:rsidRPr="00E008AB">
        <w:rPr>
          <w:rFonts w:hint="eastAsia"/>
          <w:sz w:val="24"/>
        </w:rPr>
        <w:t>每一子題配分標於題末。</w:t>
      </w:r>
    </w:p>
    <w:p w:rsidR="006A4E98" w:rsidRPr="00761114" w:rsidRDefault="006A4E98" w:rsidP="00060102">
      <w:pPr>
        <w:spacing w:beforeLines="50" w:before="120" w:line="340" w:lineRule="atLeast"/>
        <w:ind w:left="456" w:hangingChars="200" w:hanging="456"/>
        <w:jc w:val="both"/>
        <w:rPr>
          <w:spacing w:val="4"/>
          <w:sz w:val="22"/>
          <w:szCs w:val="22"/>
          <w:shd w:val="clear" w:color="auto" w:fill="FFFFFF"/>
        </w:rPr>
      </w:pPr>
      <w:r w:rsidRPr="00EC4ACE">
        <w:rPr>
          <w:spacing w:val="4"/>
          <w:sz w:val="22"/>
          <w:szCs w:val="22"/>
          <w:shd w:val="clear" w:color="auto" w:fill="FFFFFF"/>
        </w:rPr>
        <w:t>一、</w:t>
      </w:r>
      <w:r w:rsidRPr="00EC4ACE">
        <w:rPr>
          <w:spacing w:val="4"/>
          <w:sz w:val="22"/>
          <w:szCs w:val="22"/>
          <w:shd w:val="clear" w:color="auto" w:fill="FFFFFF"/>
        </w:rPr>
        <w:t>2018</w:t>
      </w:r>
      <w:r w:rsidRPr="00EC4ACE">
        <w:rPr>
          <w:spacing w:val="4"/>
          <w:sz w:val="22"/>
          <w:szCs w:val="22"/>
          <w:shd w:val="clear" w:color="auto" w:fill="FFFFFF"/>
        </w:rPr>
        <w:t>年</w:t>
      </w:r>
      <w:r w:rsidRPr="00EC4ACE">
        <w:rPr>
          <w:spacing w:val="4"/>
          <w:sz w:val="22"/>
          <w:szCs w:val="22"/>
          <w:shd w:val="clear" w:color="auto" w:fill="FFFFFF"/>
        </w:rPr>
        <w:t>3</w:t>
      </w:r>
      <w:r w:rsidRPr="00EC4ACE">
        <w:rPr>
          <w:spacing w:val="4"/>
          <w:sz w:val="22"/>
          <w:szCs w:val="22"/>
          <w:shd w:val="clear" w:color="auto" w:fill="FFFFFF"/>
        </w:rPr>
        <w:t>月</w:t>
      </w:r>
      <w:r w:rsidRPr="00EC4ACE">
        <w:rPr>
          <w:spacing w:val="4"/>
          <w:sz w:val="22"/>
          <w:szCs w:val="22"/>
          <w:shd w:val="clear" w:color="auto" w:fill="FFFFFF"/>
        </w:rPr>
        <w:t>2</w:t>
      </w:r>
      <w:r w:rsidRPr="00EC4ACE">
        <w:rPr>
          <w:spacing w:val="4"/>
          <w:sz w:val="22"/>
          <w:szCs w:val="22"/>
          <w:shd w:val="clear" w:color="auto" w:fill="FFFFFF"/>
        </w:rPr>
        <w:t>日布吉納法索首都中的法國使館和該國軍事總部遇襲，造成數十人死傷，這兩起攻擊可能意圖報復於日前召開的非洲五國地區反恐會議。</w:t>
      </w:r>
      <w:r w:rsidRPr="00761114">
        <w:rPr>
          <w:spacing w:val="4"/>
          <w:sz w:val="22"/>
          <w:szCs w:val="22"/>
          <w:shd w:val="clear" w:color="auto" w:fill="FFFFFF"/>
        </w:rPr>
        <w:t>然而，</w:t>
      </w:r>
      <w:r w:rsidRPr="00761114">
        <w:rPr>
          <w:spacing w:val="4"/>
          <w:sz w:val="22"/>
          <w:szCs w:val="22"/>
          <w:shd w:val="clear" w:color="auto" w:fill="FFFFFF"/>
        </w:rPr>
        <w:t>2017</w:t>
      </w:r>
      <w:r w:rsidRPr="00761114">
        <w:rPr>
          <w:spacing w:val="4"/>
          <w:sz w:val="22"/>
          <w:szCs w:val="22"/>
          <w:shd w:val="clear" w:color="auto" w:fill="FFFFFF"/>
        </w:rPr>
        <w:t>年</w:t>
      </w:r>
      <w:r w:rsidRPr="00761114">
        <w:rPr>
          <w:spacing w:val="4"/>
          <w:sz w:val="22"/>
          <w:szCs w:val="22"/>
          <w:shd w:val="clear" w:color="auto" w:fill="FFFFFF"/>
        </w:rPr>
        <w:t>5</w:t>
      </w:r>
      <w:r w:rsidRPr="00761114">
        <w:rPr>
          <w:spacing w:val="4"/>
          <w:sz w:val="22"/>
          <w:szCs w:val="22"/>
          <w:shd w:val="clear" w:color="auto" w:fill="FFFFFF"/>
        </w:rPr>
        <w:t>月，五國已簽署備忘錄，共同部署地區聯合安全部隊來加強「新月形沙丘反恐行動」</w:t>
      </w:r>
      <w:r w:rsidR="00A45059">
        <w:rPr>
          <w:spacing w:val="4"/>
          <w:sz w:val="22"/>
          <w:szCs w:val="22"/>
          <w:shd w:val="clear" w:color="auto" w:fill="FFFFFF"/>
        </w:rPr>
        <w:t>，維護三個重點地區的安全：一是位於茅利塔尼亞和馬利邊境的西區；</w:t>
      </w:r>
      <w:r w:rsidR="00A45059">
        <w:rPr>
          <w:rFonts w:hint="eastAsia"/>
          <w:spacing w:val="4"/>
          <w:sz w:val="22"/>
          <w:szCs w:val="22"/>
          <w:shd w:val="clear" w:color="auto" w:fill="FFFFFF"/>
        </w:rPr>
        <w:t>二</w:t>
      </w:r>
      <w:r w:rsidR="00A45059" w:rsidRPr="00761114">
        <w:rPr>
          <w:spacing w:val="4"/>
          <w:sz w:val="22"/>
          <w:szCs w:val="22"/>
          <w:shd w:val="clear" w:color="auto" w:fill="FFFFFF"/>
        </w:rPr>
        <w:t>是尼日和查德邊境地帶的東區</w:t>
      </w:r>
      <w:r w:rsidR="00A45059">
        <w:rPr>
          <w:rFonts w:hint="eastAsia"/>
          <w:spacing w:val="4"/>
          <w:sz w:val="22"/>
          <w:szCs w:val="22"/>
          <w:shd w:val="clear" w:color="auto" w:fill="FFFFFF"/>
        </w:rPr>
        <w:t>；三</w:t>
      </w:r>
      <w:r w:rsidR="007D0950">
        <w:rPr>
          <w:rFonts w:hint="eastAsia"/>
          <w:spacing w:val="4"/>
          <w:sz w:val="22"/>
          <w:szCs w:val="22"/>
          <w:shd w:val="clear" w:color="auto" w:fill="FFFFFF"/>
        </w:rPr>
        <w:t>則</w:t>
      </w:r>
      <w:r w:rsidR="00A45059">
        <w:rPr>
          <w:spacing w:val="4"/>
          <w:sz w:val="22"/>
          <w:szCs w:val="22"/>
          <w:shd w:val="clear" w:color="auto" w:fill="FFFFFF"/>
        </w:rPr>
        <w:t>是馬利、尼日與布吉納法索接壤的中區</w:t>
      </w:r>
      <w:r w:rsidRPr="00761114">
        <w:rPr>
          <w:spacing w:val="4"/>
          <w:sz w:val="22"/>
          <w:szCs w:val="22"/>
          <w:shd w:val="clear" w:color="auto" w:fill="FFFFFF"/>
        </w:rPr>
        <w:t>。請問：</w:t>
      </w:r>
    </w:p>
    <w:p w:rsidR="006A4E98" w:rsidRPr="00761114" w:rsidRDefault="006A4E98" w:rsidP="0028020C">
      <w:pPr>
        <w:tabs>
          <w:tab w:val="left" w:pos="658"/>
        </w:tabs>
        <w:spacing w:line="320" w:lineRule="atLeast"/>
        <w:ind w:left="369" w:firstLineChars="48" w:firstLine="109"/>
        <w:rPr>
          <w:spacing w:val="4"/>
          <w:sz w:val="22"/>
          <w:szCs w:val="22"/>
          <w:shd w:val="clear" w:color="auto" w:fill="FFFFFF"/>
        </w:rPr>
      </w:pPr>
      <w:r w:rsidRPr="00761114">
        <w:rPr>
          <w:spacing w:val="4"/>
          <w:sz w:val="22"/>
          <w:szCs w:val="22"/>
          <w:shd w:val="clear" w:color="auto" w:fill="FFFFFF"/>
        </w:rPr>
        <w:t>1.</w:t>
      </w:r>
      <w:r w:rsidR="00CE21BC" w:rsidRPr="00761114">
        <w:rPr>
          <w:spacing w:val="4"/>
          <w:sz w:val="22"/>
          <w:szCs w:val="22"/>
          <w:shd w:val="clear" w:color="auto" w:fill="FFFFFF"/>
        </w:rPr>
        <w:tab/>
      </w:r>
      <w:r w:rsidRPr="00761114">
        <w:rPr>
          <w:spacing w:val="4"/>
          <w:sz w:val="22"/>
          <w:szCs w:val="22"/>
          <w:shd w:val="clear" w:color="auto" w:fill="FFFFFF"/>
        </w:rPr>
        <w:t>文中五國集團因</w:t>
      </w:r>
      <w:r w:rsidR="003A0A15" w:rsidRPr="00761114">
        <w:rPr>
          <w:spacing w:val="4"/>
          <w:sz w:val="22"/>
          <w:szCs w:val="22"/>
          <w:shd w:val="clear" w:color="auto" w:fill="FFFFFF"/>
        </w:rPr>
        <w:t>主要</w:t>
      </w:r>
      <w:r w:rsidRPr="00761114">
        <w:rPr>
          <w:spacing w:val="4"/>
          <w:sz w:val="22"/>
          <w:szCs w:val="22"/>
          <w:shd w:val="clear" w:color="auto" w:fill="FFFFFF"/>
        </w:rPr>
        <w:t>位於撒哈拉沙漠南緣，所以此區被稱為</w:t>
      </w:r>
      <w:r w:rsidR="003A0A15" w:rsidRPr="00761114">
        <w:rPr>
          <w:spacing w:val="4"/>
          <w:sz w:val="22"/>
          <w:szCs w:val="22"/>
          <w:shd w:val="clear" w:color="auto" w:fill="FFFFFF"/>
        </w:rPr>
        <w:t>什麼</w:t>
      </w:r>
      <w:r w:rsidRPr="00761114">
        <w:rPr>
          <w:spacing w:val="4"/>
          <w:sz w:val="22"/>
          <w:szCs w:val="22"/>
          <w:shd w:val="clear" w:color="auto" w:fill="FFFFFF"/>
        </w:rPr>
        <w:t>？（</w:t>
      </w:r>
      <w:r w:rsidRPr="00761114">
        <w:rPr>
          <w:spacing w:val="4"/>
          <w:sz w:val="22"/>
          <w:szCs w:val="22"/>
          <w:shd w:val="clear" w:color="auto" w:fill="FFFFFF"/>
        </w:rPr>
        <w:t>2</w:t>
      </w:r>
      <w:r w:rsidRPr="00761114">
        <w:rPr>
          <w:spacing w:val="4"/>
          <w:sz w:val="22"/>
          <w:szCs w:val="22"/>
          <w:shd w:val="clear" w:color="auto" w:fill="FFFFFF"/>
        </w:rPr>
        <w:t>分）</w:t>
      </w:r>
    </w:p>
    <w:p w:rsidR="006A4E98" w:rsidRPr="00761114" w:rsidRDefault="00CE21BC" w:rsidP="0028020C">
      <w:pPr>
        <w:tabs>
          <w:tab w:val="left" w:pos="658"/>
        </w:tabs>
        <w:spacing w:line="320" w:lineRule="atLeast"/>
        <w:ind w:left="369" w:firstLineChars="48" w:firstLine="109"/>
        <w:rPr>
          <w:spacing w:val="4"/>
          <w:sz w:val="22"/>
          <w:szCs w:val="22"/>
          <w:shd w:val="clear" w:color="auto" w:fill="FFFFFF"/>
        </w:rPr>
      </w:pPr>
      <w:r w:rsidRPr="00761114">
        <w:rPr>
          <w:spacing w:val="4"/>
          <w:sz w:val="22"/>
          <w:szCs w:val="22"/>
          <w:shd w:val="clear" w:color="auto" w:fill="FFFFFF"/>
        </w:rPr>
        <w:t>2.</w:t>
      </w:r>
      <w:r w:rsidRPr="00761114">
        <w:rPr>
          <w:spacing w:val="4"/>
          <w:sz w:val="22"/>
          <w:szCs w:val="22"/>
          <w:shd w:val="clear" w:color="auto" w:fill="FFFFFF"/>
        </w:rPr>
        <w:tab/>
      </w:r>
      <w:r w:rsidR="00A45059" w:rsidRPr="003229E7">
        <w:rPr>
          <w:rFonts w:hint="eastAsia"/>
          <w:spacing w:val="2"/>
          <w:sz w:val="22"/>
          <w:szCs w:val="22"/>
          <w:shd w:val="clear" w:color="auto" w:fill="FFFFFF"/>
        </w:rPr>
        <w:t>參與</w:t>
      </w:r>
      <w:r w:rsidR="003A0A15" w:rsidRPr="003229E7">
        <w:rPr>
          <w:spacing w:val="2"/>
          <w:sz w:val="22"/>
          <w:szCs w:val="22"/>
          <w:shd w:val="clear" w:color="auto" w:fill="FFFFFF"/>
        </w:rPr>
        <w:t>「</w:t>
      </w:r>
      <w:r w:rsidR="006A4E98" w:rsidRPr="003229E7">
        <w:rPr>
          <w:spacing w:val="2"/>
          <w:sz w:val="22"/>
          <w:szCs w:val="22"/>
          <w:shd w:val="clear" w:color="auto" w:fill="FFFFFF"/>
        </w:rPr>
        <w:t>新月形沙丘反恐行動</w:t>
      </w:r>
      <w:r w:rsidR="00F86240" w:rsidRPr="003229E7">
        <w:rPr>
          <w:spacing w:val="2"/>
          <w:sz w:val="22"/>
          <w:szCs w:val="22"/>
          <w:shd w:val="clear" w:color="auto" w:fill="FFFFFF"/>
        </w:rPr>
        <w:t>」</w:t>
      </w:r>
      <w:r w:rsidR="00175BF4">
        <w:rPr>
          <w:rFonts w:hint="eastAsia"/>
          <w:spacing w:val="2"/>
          <w:sz w:val="22"/>
          <w:szCs w:val="22"/>
          <w:shd w:val="clear" w:color="auto" w:fill="FFFFFF"/>
        </w:rPr>
        <w:t>所部</w:t>
      </w:r>
      <w:r w:rsidR="00A45059" w:rsidRPr="003229E7">
        <w:rPr>
          <w:rFonts w:hint="eastAsia"/>
          <w:spacing w:val="2"/>
          <w:sz w:val="22"/>
          <w:szCs w:val="22"/>
          <w:shd w:val="clear" w:color="auto" w:fill="FFFFFF"/>
        </w:rPr>
        <w:t>署的三個重點地區，哪個地區距離紅海最近</w:t>
      </w:r>
      <w:r w:rsidR="006A4E98" w:rsidRPr="003229E7">
        <w:rPr>
          <w:spacing w:val="2"/>
          <w:sz w:val="22"/>
          <w:szCs w:val="22"/>
          <w:shd w:val="clear" w:color="auto" w:fill="FFFFFF"/>
        </w:rPr>
        <w:t>？（</w:t>
      </w:r>
      <w:r w:rsidR="006A4E98" w:rsidRPr="003229E7">
        <w:rPr>
          <w:spacing w:val="2"/>
          <w:sz w:val="22"/>
          <w:szCs w:val="22"/>
          <w:shd w:val="clear" w:color="auto" w:fill="FFFFFF"/>
        </w:rPr>
        <w:t>2</w:t>
      </w:r>
      <w:r w:rsidR="006A4E98" w:rsidRPr="003229E7">
        <w:rPr>
          <w:spacing w:val="2"/>
          <w:sz w:val="22"/>
          <w:szCs w:val="22"/>
          <w:shd w:val="clear" w:color="auto" w:fill="FFFFFF"/>
        </w:rPr>
        <w:t>分）</w:t>
      </w:r>
    </w:p>
    <w:p w:rsidR="00761114" w:rsidRDefault="00CE21BC" w:rsidP="0028020C">
      <w:pPr>
        <w:tabs>
          <w:tab w:val="left" w:pos="658"/>
        </w:tabs>
        <w:spacing w:line="320" w:lineRule="atLeast"/>
        <w:ind w:left="369" w:firstLineChars="48" w:firstLine="109"/>
        <w:rPr>
          <w:spacing w:val="4"/>
          <w:sz w:val="22"/>
          <w:szCs w:val="22"/>
          <w:shd w:val="clear" w:color="auto" w:fill="FFFFFF"/>
        </w:rPr>
      </w:pPr>
      <w:r w:rsidRPr="00761114">
        <w:rPr>
          <w:spacing w:val="4"/>
          <w:sz w:val="22"/>
          <w:szCs w:val="22"/>
          <w:shd w:val="clear" w:color="auto" w:fill="FFFFFF"/>
        </w:rPr>
        <w:t>3.</w:t>
      </w:r>
      <w:r w:rsidRPr="00761114">
        <w:rPr>
          <w:spacing w:val="4"/>
          <w:sz w:val="22"/>
          <w:szCs w:val="22"/>
          <w:shd w:val="clear" w:color="auto" w:fill="FFFFFF"/>
        </w:rPr>
        <w:tab/>
      </w:r>
      <w:r w:rsidR="006A4E98" w:rsidRPr="00761114">
        <w:rPr>
          <w:spacing w:val="4"/>
          <w:sz w:val="22"/>
          <w:szCs w:val="22"/>
          <w:shd w:val="clear" w:color="auto" w:fill="FFFFFF"/>
        </w:rPr>
        <w:t>聯合</w:t>
      </w:r>
      <w:r w:rsidR="00BB315E" w:rsidRPr="00761114">
        <w:rPr>
          <w:spacing w:val="4"/>
          <w:sz w:val="22"/>
          <w:szCs w:val="22"/>
          <w:shd w:val="clear" w:color="auto" w:fill="FFFFFF"/>
        </w:rPr>
        <w:t>國目前採取「綠色長城」措施：「</w:t>
      </w:r>
      <w:r w:rsidR="00C07893" w:rsidRPr="00761114">
        <w:rPr>
          <w:spacing w:val="4"/>
          <w:sz w:val="22"/>
          <w:szCs w:val="22"/>
          <w:shd w:val="clear" w:color="auto" w:fill="FFFFFF"/>
        </w:rPr>
        <w:t>減少農牧開發</w:t>
      </w:r>
      <w:r w:rsidR="00BB315E" w:rsidRPr="00761114">
        <w:rPr>
          <w:spacing w:val="4"/>
          <w:sz w:val="22"/>
          <w:szCs w:val="22"/>
          <w:shd w:val="clear" w:color="auto" w:fill="FFFFFF"/>
        </w:rPr>
        <w:t>」</w:t>
      </w:r>
      <w:r w:rsidR="00C07893" w:rsidRPr="00761114">
        <w:rPr>
          <w:spacing w:val="4"/>
          <w:sz w:val="22"/>
          <w:szCs w:val="22"/>
          <w:shd w:val="clear" w:color="auto" w:fill="FFFFFF"/>
        </w:rPr>
        <w:t>、</w:t>
      </w:r>
      <w:r w:rsidR="00BB315E" w:rsidRPr="00761114">
        <w:rPr>
          <w:spacing w:val="4"/>
          <w:sz w:val="22"/>
          <w:szCs w:val="22"/>
          <w:shd w:val="clear" w:color="auto" w:fill="FFFFFF"/>
        </w:rPr>
        <w:t>「</w:t>
      </w:r>
      <w:r w:rsidR="00C07893" w:rsidRPr="00761114">
        <w:rPr>
          <w:spacing w:val="4"/>
          <w:sz w:val="22"/>
          <w:szCs w:val="22"/>
          <w:shd w:val="clear" w:color="auto" w:fill="FFFFFF"/>
        </w:rPr>
        <w:t>大量種植耐旱植物</w:t>
      </w:r>
      <w:r w:rsidR="00BB315E" w:rsidRPr="00761114">
        <w:rPr>
          <w:spacing w:val="4"/>
          <w:sz w:val="22"/>
          <w:szCs w:val="22"/>
          <w:shd w:val="clear" w:color="auto" w:fill="FFFFFF"/>
        </w:rPr>
        <w:t>」</w:t>
      </w:r>
      <w:r w:rsidR="00C07893" w:rsidRPr="00761114">
        <w:rPr>
          <w:spacing w:val="4"/>
          <w:sz w:val="22"/>
          <w:szCs w:val="22"/>
          <w:shd w:val="clear" w:color="auto" w:fill="FFFFFF"/>
        </w:rPr>
        <w:t>，</w:t>
      </w:r>
      <w:r w:rsidR="00BB315E" w:rsidRPr="00761114">
        <w:rPr>
          <w:spacing w:val="4"/>
          <w:sz w:val="22"/>
          <w:szCs w:val="22"/>
          <w:shd w:val="clear" w:color="auto" w:fill="FFFFFF"/>
        </w:rPr>
        <w:t>此二</w:t>
      </w:r>
    </w:p>
    <w:p w:rsidR="006A4E98" w:rsidRPr="00761114" w:rsidRDefault="00BB315E" w:rsidP="00761114">
      <w:pPr>
        <w:tabs>
          <w:tab w:val="left" w:pos="658"/>
        </w:tabs>
        <w:spacing w:line="300" w:lineRule="atLeast"/>
        <w:ind w:left="369" w:firstLineChars="120" w:firstLine="274"/>
        <w:rPr>
          <w:spacing w:val="4"/>
          <w:sz w:val="22"/>
          <w:szCs w:val="22"/>
          <w:shd w:val="clear" w:color="auto" w:fill="FFFFFF"/>
        </w:rPr>
      </w:pPr>
      <w:r w:rsidRPr="00761114">
        <w:rPr>
          <w:spacing w:val="4"/>
          <w:sz w:val="22"/>
          <w:szCs w:val="22"/>
          <w:shd w:val="clear" w:color="auto" w:fill="FFFFFF"/>
        </w:rPr>
        <w:t>項</w:t>
      </w:r>
      <w:r w:rsidR="006A4E98" w:rsidRPr="00761114">
        <w:rPr>
          <w:spacing w:val="4"/>
          <w:sz w:val="22"/>
          <w:szCs w:val="22"/>
          <w:shd w:val="clear" w:color="auto" w:fill="FFFFFF"/>
        </w:rPr>
        <w:t>措施可以</w:t>
      </w:r>
      <w:r w:rsidRPr="00761114">
        <w:rPr>
          <w:spacing w:val="4"/>
          <w:sz w:val="22"/>
          <w:szCs w:val="22"/>
          <w:shd w:val="clear" w:color="auto" w:fill="FFFFFF"/>
        </w:rPr>
        <w:t>分別</w:t>
      </w:r>
      <w:r w:rsidR="006A4E98" w:rsidRPr="00761114">
        <w:rPr>
          <w:spacing w:val="4"/>
          <w:sz w:val="22"/>
          <w:szCs w:val="22"/>
          <w:shd w:val="clear" w:color="auto" w:fill="FFFFFF"/>
        </w:rPr>
        <w:t>減緩此區長期面臨的</w:t>
      </w:r>
      <w:r w:rsidRPr="00761114">
        <w:rPr>
          <w:spacing w:val="4"/>
          <w:sz w:val="22"/>
          <w:szCs w:val="22"/>
          <w:shd w:val="clear" w:color="auto" w:fill="FFFFFF"/>
        </w:rPr>
        <w:t>什麼</w:t>
      </w:r>
      <w:r w:rsidR="006A4E98" w:rsidRPr="00761114">
        <w:rPr>
          <w:spacing w:val="4"/>
          <w:sz w:val="22"/>
          <w:szCs w:val="22"/>
          <w:shd w:val="clear" w:color="auto" w:fill="FFFFFF"/>
        </w:rPr>
        <w:t>環境困境？（</w:t>
      </w:r>
      <w:r w:rsidR="006A4E98" w:rsidRPr="00761114">
        <w:rPr>
          <w:spacing w:val="4"/>
          <w:sz w:val="22"/>
          <w:szCs w:val="22"/>
          <w:shd w:val="clear" w:color="auto" w:fill="FFFFFF"/>
        </w:rPr>
        <w:t>4</w:t>
      </w:r>
      <w:r w:rsidR="006A4E98" w:rsidRPr="00761114">
        <w:rPr>
          <w:spacing w:val="4"/>
          <w:sz w:val="22"/>
          <w:szCs w:val="22"/>
          <w:shd w:val="clear" w:color="auto" w:fill="FFFFFF"/>
        </w:rPr>
        <w:t>分）</w:t>
      </w:r>
    </w:p>
    <w:p w:rsidR="006A4E98" w:rsidRPr="00761114" w:rsidRDefault="00FF7462" w:rsidP="0023083C">
      <w:pPr>
        <w:spacing w:beforeLines="50" w:before="120" w:line="340" w:lineRule="atLeast"/>
        <w:ind w:left="440" w:hangingChars="200" w:hanging="440"/>
        <w:jc w:val="both"/>
        <w:rPr>
          <w:spacing w:val="4"/>
          <w:sz w:val="22"/>
          <w:szCs w:val="22"/>
        </w:rPr>
      </w:pPr>
      <w:r>
        <w:rPr>
          <w:noProof/>
          <w:color w:val="3A3939"/>
          <w:spacing w:val="4"/>
          <w:sz w:val="22"/>
          <w:szCs w:val="22"/>
        </w:rPr>
        <mc:AlternateContent>
          <mc:Choice Requires="wpg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column">
                  <wp:posOffset>2917678</wp:posOffset>
                </wp:positionH>
                <wp:positionV relativeFrom="paragraph">
                  <wp:posOffset>323017</wp:posOffset>
                </wp:positionV>
                <wp:extent cx="2941957" cy="2334895"/>
                <wp:effectExtent l="19050" t="19050" r="10795" b="8255"/>
                <wp:wrapNone/>
                <wp:docPr id="572" name="群組 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1957" cy="2334895"/>
                          <a:chOff x="0" y="0"/>
                          <a:chExt cx="2941957" cy="2334895"/>
                        </a:xfrm>
                      </wpg:grpSpPr>
                      <wpg:grpSp>
                        <wpg:cNvPr id="8" name="群組 8"/>
                        <wpg:cNvGrpSpPr/>
                        <wpg:grpSpPr>
                          <a:xfrm>
                            <a:off x="0" y="0"/>
                            <a:ext cx="2941957" cy="2334895"/>
                            <a:chOff x="0" y="2766"/>
                            <a:chExt cx="2941957" cy="2334895"/>
                          </a:xfrm>
                        </wpg:grpSpPr>
                        <wpg:grpSp>
                          <wpg:cNvPr id="52" name="群組 52"/>
                          <wpg:cNvGrpSpPr/>
                          <wpg:grpSpPr>
                            <a:xfrm>
                              <a:off x="0" y="2766"/>
                              <a:ext cx="2941957" cy="2334895"/>
                              <a:chOff x="-2619613" y="-51395"/>
                              <a:chExt cx="3151505" cy="250044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圖片 5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-2619613" y="-51395"/>
                                <a:ext cx="3151505" cy="2223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pic:spPr>
                          </pic:pic>
                          <wps:wsp>
                            <wps:cNvPr id="50" name="文字方塊 50"/>
                            <wps:cNvSpPr txBox="1"/>
                            <wps:spPr>
                              <a:xfrm>
                                <a:off x="-1226539" y="2226002"/>
                                <a:ext cx="344196" cy="2230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F79F3" w:rsidRPr="00CE21BC" w:rsidRDefault="001F79F3" w:rsidP="00CE21BC">
                                  <w:pPr>
                                    <w:spacing w:line="240" w:lineRule="atLeast"/>
                                    <w:rPr>
                                      <w:sz w:val="22"/>
                                    </w:rPr>
                                  </w:pPr>
                                  <w:r w:rsidRPr="00CE21BC">
                                    <w:rPr>
                                      <w:rFonts w:hint="eastAsia"/>
                                      <w:sz w:val="22"/>
                                    </w:rPr>
                                    <w:t>圖</w:t>
                                  </w:r>
                                  <w:r w:rsidRPr="00CE21BC">
                                    <w:rPr>
                                      <w:rFonts w:hint="eastAsia"/>
                                      <w:sz w:val="22"/>
                                    </w:rPr>
                                    <w:t>1</w:t>
                                  </w:r>
                                  <w:r w:rsidR="0011792D">
                                    <w:rPr>
                                      <w:sz w:val="22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" name="群組 7"/>
                          <wpg:cNvGrpSpPr/>
                          <wpg:grpSpPr>
                            <a:xfrm>
                              <a:off x="28470" y="864715"/>
                              <a:ext cx="2797481" cy="1194340"/>
                              <a:chOff x="8591" y="-25831"/>
                              <a:chExt cx="2797481" cy="1194340"/>
                            </a:xfrm>
                          </wpg:grpSpPr>
                          <wps:wsp>
                            <wps:cNvPr id="643" name="文字方塊 643"/>
                            <wps:cNvSpPr txBox="1"/>
                            <wps:spPr>
                              <a:xfrm>
                                <a:off x="1783494" y="99339"/>
                                <a:ext cx="95958" cy="81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F79F3" w:rsidRPr="00E501C2" w:rsidRDefault="001F79F3" w:rsidP="00E501C2">
                                  <w:pPr>
                                    <w:spacing w:line="120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 w:rsidRPr="00E501C2">
                                    <w:rPr>
                                      <w:rFonts w:hint="eastAsia"/>
                                      <w:b/>
                                      <w:sz w:val="12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53" name="群組 653"/>
                            <wpg:cNvGrpSpPr/>
                            <wpg:grpSpPr>
                              <a:xfrm>
                                <a:off x="8591" y="-25831"/>
                                <a:ext cx="2797481" cy="1194340"/>
                                <a:chOff x="8591" y="-25831"/>
                                <a:chExt cx="2797481" cy="1194340"/>
                              </a:xfrm>
                            </wpg:grpSpPr>
                            <wpg:grpSp>
                              <wpg:cNvPr id="633" name="群組 633"/>
                              <wpg:cNvGrpSpPr/>
                              <wpg:grpSpPr>
                                <a:xfrm>
                                  <a:off x="204758" y="827448"/>
                                  <a:ext cx="95250" cy="341061"/>
                                  <a:chOff x="0" y="0"/>
                                  <a:chExt cx="45719" cy="216699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634" name="文字方塊 634"/>
                                <wps:cNvSpPr txBox="1"/>
                                <wps:spPr>
                                  <a:xfrm>
                                    <a:off x="0" y="0"/>
                                    <a:ext cx="45719" cy="62846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F79F3" w:rsidRPr="00687D0F" w:rsidRDefault="001F79F3" w:rsidP="00687D0F">
                                      <w:pPr>
                                        <w:spacing w:line="80" w:lineRule="exact"/>
                                        <w:rPr>
                                          <w:b/>
                                          <w:sz w:val="8"/>
                                        </w:rPr>
                                      </w:pPr>
                                      <w:r w:rsidRPr="00687D0F">
                                        <w:rPr>
                                          <w:rFonts w:hint="eastAsia"/>
                                          <w:b/>
                                          <w:sz w:val="8"/>
                                        </w:rPr>
                                        <w:t>高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5" name="文字方塊 635"/>
                                <wps:cNvSpPr txBox="1"/>
                                <wps:spPr>
                                  <a:xfrm>
                                    <a:off x="0" y="156584"/>
                                    <a:ext cx="27736" cy="6011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F79F3" w:rsidRPr="00687D0F" w:rsidRDefault="001F79F3" w:rsidP="00687D0F">
                                      <w:pPr>
                                        <w:spacing w:line="100" w:lineRule="exact"/>
                                        <w:rPr>
                                          <w:b/>
                                          <w:sz w:val="8"/>
                                        </w:rPr>
                                      </w:pPr>
                                      <w:r w:rsidRPr="00687D0F">
                                        <w:rPr>
                                          <w:rFonts w:hint="eastAsia"/>
                                          <w:b/>
                                          <w:sz w:val="8"/>
                                        </w:rPr>
                                        <w:t>低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38" name="文字方塊 638"/>
                              <wps:cNvSpPr txBox="1"/>
                              <wps:spPr>
                                <a:xfrm>
                                  <a:off x="8591" y="711913"/>
                                  <a:ext cx="407982" cy="1032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E501C2" w:rsidRDefault="001F79F3" w:rsidP="00E501C2">
                                    <w:pPr>
                                      <w:spacing w:line="120" w:lineRule="exact"/>
                                      <w:rPr>
                                        <w:b/>
                                        <w:sz w:val="12"/>
                                      </w:rPr>
                                    </w:pPr>
                                    <w:r w:rsidRPr="00E501C2">
                                      <w:rPr>
                                        <w:rFonts w:hint="eastAsia"/>
                                        <w:b/>
                                        <w:sz w:val="12"/>
                                      </w:rPr>
                                      <w:t>崩塌地密度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0" name="文字方塊 640"/>
                              <wps:cNvSpPr txBox="1"/>
                              <wps:spPr>
                                <a:xfrm>
                                  <a:off x="2400997" y="-25831"/>
                                  <a:ext cx="405075" cy="11148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E501C2" w:rsidRDefault="001F79F3" w:rsidP="00E501C2">
                                    <w:pPr>
                                      <w:spacing w:line="140" w:lineRule="exact"/>
                                      <w:rPr>
                                        <w:b/>
                                        <w:i/>
                                        <w:sz w:val="14"/>
                                      </w:rPr>
                                    </w:pPr>
                                    <w:r w:rsidRPr="00E501C2">
                                      <w:rPr>
                                        <w:rFonts w:hint="eastAsia"/>
                                        <w:b/>
                                        <w:i/>
                                        <w:sz w:val="14"/>
                                      </w:rPr>
                                      <w:t>北回歸線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1" name="文字方塊 641"/>
                              <wps:cNvSpPr txBox="1"/>
                              <wps:spPr>
                                <a:xfrm>
                                  <a:off x="2440268" y="621731"/>
                                  <a:ext cx="228600" cy="1228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E501C2" w:rsidRDefault="001F79F3" w:rsidP="00E501C2">
                                    <w:pPr>
                                      <w:spacing w:line="160" w:lineRule="exact"/>
                                      <w:rPr>
                                        <w:b/>
                                        <w:i/>
                                        <w:sz w:val="14"/>
                                      </w:rPr>
                                    </w:pPr>
                                    <w:r w:rsidRPr="00E501C2">
                                      <w:rPr>
                                        <w:rFonts w:hint="eastAsia"/>
                                        <w:b/>
                                        <w:i/>
                                        <w:sz w:val="14"/>
                                      </w:rPr>
                                      <w:t>赤道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" name="文字方塊 642"/>
                              <wps:cNvSpPr txBox="1"/>
                              <wps:spPr>
                                <a:xfrm>
                                  <a:off x="709324" y="7335"/>
                                  <a:ext cx="78105" cy="741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E501C2" w:rsidRDefault="001F79F3" w:rsidP="00E501C2">
                                    <w:pPr>
                                      <w:spacing w:line="120" w:lineRule="exact"/>
                                      <w:rPr>
                                        <w:b/>
                                        <w:sz w:val="12"/>
                                      </w:rPr>
                                    </w:pPr>
                                    <w:r w:rsidRPr="00E501C2">
                                      <w:rPr>
                                        <w:rFonts w:hint="eastAsia"/>
                                        <w:b/>
                                        <w:sz w:val="12"/>
                                      </w:rPr>
                                      <w:t>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4" name="文字方塊 644"/>
                              <wps:cNvSpPr txBox="1"/>
                              <wps:spPr>
                                <a:xfrm>
                                  <a:off x="2233118" y="661959"/>
                                  <a:ext cx="95958" cy="819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F79F3" w:rsidRPr="00E501C2" w:rsidRDefault="001F79F3" w:rsidP="00E501C2">
                                    <w:pPr>
                                      <w:spacing w:line="120" w:lineRule="exact"/>
                                      <w:rPr>
                                        <w:b/>
                                        <w:sz w:val="12"/>
                                      </w:rPr>
                                    </w:pPr>
                                    <w:r w:rsidRPr="00E501C2">
                                      <w:rPr>
                                        <w:rFonts w:hint="eastAsia"/>
                                        <w:b/>
                                        <w:sz w:val="12"/>
                                      </w:rPr>
                                      <w:t>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52" name="群組 652"/>
                              <wpg:cNvGrpSpPr/>
                              <wpg:grpSpPr>
                                <a:xfrm>
                                  <a:off x="392687" y="986111"/>
                                  <a:ext cx="773430" cy="85726"/>
                                  <a:chOff x="0" y="-15241"/>
                                  <a:chExt cx="773430" cy="85726"/>
                                </a:xfrm>
                              </wpg:grpSpPr>
                              <wps:wsp>
                                <wps:cNvPr id="647" name="文字方塊 647"/>
                                <wps:cNvSpPr txBox="1"/>
                                <wps:spPr>
                                  <a:xfrm>
                                    <a:off x="0" y="-13335"/>
                                    <a:ext cx="53340" cy="6096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F79F3" w:rsidRPr="00687D0F" w:rsidRDefault="001F79F3" w:rsidP="00687D0F">
                                      <w:pPr>
                                        <w:spacing w:line="100" w:lineRule="exact"/>
                                        <w:rPr>
                                          <w:sz w:val="8"/>
                                        </w:rPr>
                                      </w:pPr>
                                      <w:r w:rsidRPr="00687D0F">
                                        <w:rPr>
                                          <w:rFonts w:hint="eastAsia"/>
                                          <w:sz w:val="8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8" name="文字方塊 648"/>
                                <wps:cNvSpPr txBox="1"/>
                                <wps:spPr>
                                  <a:xfrm>
                                    <a:off x="100965" y="-11430"/>
                                    <a:ext cx="108585" cy="609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F79F3" w:rsidRPr="00687D0F" w:rsidRDefault="001F79F3" w:rsidP="00687D0F">
                                      <w:pPr>
                                        <w:spacing w:line="100" w:lineRule="exact"/>
                                        <w:rPr>
                                          <w:sz w:val="8"/>
                                        </w:rPr>
                                      </w:pPr>
                                      <w:r w:rsidRPr="00687D0F">
                                        <w:rPr>
                                          <w:sz w:val="8"/>
                                        </w:rPr>
                                        <w:t>500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9" name="文字方塊 649"/>
                                <wps:cNvSpPr txBox="1"/>
                                <wps:spPr>
                                  <a:xfrm>
                                    <a:off x="218406" y="-15241"/>
                                    <a:ext cx="158115" cy="704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F79F3" w:rsidRPr="00687D0F" w:rsidRDefault="001F79F3" w:rsidP="00687D0F">
                                      <w:pPr>
                                        <w:spacing w:line="100" w:lineRule="exact"/>
                                        <w:rPr>
                                          <w:sz w:val="8"/>
                                        </w:rPr>
                                      </w:pPr>
                                      <w:r>
                                        <w:rPr>
                                          <w:sz w:val="8"/>
                                        </w:rPr>
                                        <w:t>1,</w:t>
                                      </w:r>
                                      <w:r w:rsidRPr="00687D0F">
                                        <w:rPr>
                                          <w:sz w:val="8"/>
                                        </w:rPr>
                                        <w:t>000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50" name="文字方塊 650"/>
                                <wps:cNvSpPr txBox="1"/>
                                <wps:spPr>
                                  <a:xfrm>
                                    <a:off x="457199" y="-14115"/>
                                    <a:ext cx="158115" cy="7063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F79F3" w:rsidRPr="00687D0F" w:rsidRDefault="001F79F3" w:rsidP="00687D0F">
                                      <w:pPr>
                                        <w:spacing w:line="100" w:lineRule="exact"/>
                                        <w:rPr>
                                          <w:sz w:val="8"/>
                                        </w:rPr>
                                      </w:pPr>
                                      <w:r>
                                        <w:rPr>
                                          <w:sz w:val="8"/>
                                        </w:rPr>
                                        <w:t>2,</w:t>
                                      </w:r>
                                      <w:r w:rsidRPr="00687D0F">
                                        <w:rPr>
                                          <w:sz w:val="8"/>
                                        </w:rPr>
                                        <w:t>000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51" name="文字方塊 651"/>
                                <wps:cNvSpPr txBox="1"/>
                                <wps:spPr>
                                  <a:xfrm>
                                    <a:off x="615315" y="0"/>
                                    <a:ext cx="158115" cy="704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F79F3" w:rsidRPr="00687D0F" w:rsidRDefault="001F79F3" w:rsidP="00687D0F">
                                      <w:pPr>
                                        <w:spacing w:line="100" w:lineRule="exact"/>
                                        <w:rPr>
                                          <w:b/>
                                          <w:sz w:val="8"/>
                                        </w:rPr>
                                      </w:pPr>
                                      <w:r w:rsidRPr="00687D0F">
                                        <w:rPr>
                                          <w:rFonts w:hint="eastAsia"/>
                                          <w:b/>
                                          <w:sz w:val="8"/>
                                        </w:rPr>
                                        <w:t>公里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Pr id="571" name="群組 571"/>
                        <wpg:cNvGrpSpPr/>
                        <wpg:grpSpPr>
                          <a:xfrm>
                            <a:off x="88263" y="62695"/>
                            <a:ext cx="409575" cy="377953"/>
                            <a:chOff x="0" y="6207"/>
                            <a:chExt cx="409575" cy="377953"/>
                          </a:xfrm>
                        </wpg:grpSpPr>
                        <wps:wsp>
                          <wps:cNvPr id="48" name="文字方塊 48"/>
                          <wps:cNvSpPr txBox="1"/>
                          <wps:spPr>
                            <a:xfrm>
                              <a:off x="314325" y="163830"/>
                              <a:ext cx="95250" cy="7818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F7462" w:rsidRPr="00FF7462" w:rsidRDefault="00FF7462" w:rsidP="002B204A">
                                <w:pPr>
                                  <w:spacing w:line="100" w:lineRule="exact"/>
                                  <w:rPr>
                                    <w:b/>
                                    <w:sz w:val="10"/>
                                  </w:rPr>
                                </w:pPr>
                                <w:r w:rsidRPr="00FF7462">
                                  <w:rPr>
                                    <w:rFonts w:hint="eastAsia"/>
                                    <w:b/>
                                    <w:sz w:val="1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文字方塊 49"/>
                          <wps:cNvSpPr txBox="1"/>
                          <wps:spPr>
                            <a:xfrm>
                              <a:off x="165735" y="312091"/>
                              <a:ext cx="69666" cy="7206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F7462" w:rsidRPr="00FF7462" w:rsidRDefault="00FF7462" w:rsidP="002B204A">
                                <w:pPr>
                                  <w:spacing w:line="100" w:lineRule="exact"/>
                                  <w:rPr>
                                    <w:b/>
                                    <w:sz w:val="10"/>
                                  </w:rPr>
                                </w:pPr>
                                <w:r>
                                  <w:rPr>
                                    <w:b/>
                                    <w:sz w:val="10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文字方塊 53"/>
                          <wps:cNvSpPr txBox="1"/>
                          <wps:spPr>
                            <a:xfrm>
                              <a:off x="0" y="164650"/>
                              <a:ext cx="69666" cy="571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F7462" w:rsidRPr="00FF7462" w:rsidRDefault="00FF7462" w:rsidP="002B204A">
                                <w:pPr>
                                  <w:spacing w:line="100" w:lineRule="exact"/>
                                  <w:rPr>
                                    <w:b/>
                                    <w:sz w:val="10"/>
                                  </w:rPr>
                                </w:pPr>
                                <w:r>
                                  <w:rPr>
                                    <w:b/>
                                    <w:sz w:val="10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0" name="文字方塊 570"/>
                          <wps:cNvSpPr txBox="1"/>
                          <wps:spPr>
                            <a:xfrm>
                              <a:off x="163666" y="6207"/>
                              <a:ext cx="69666" cy="571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F7462" w:rsidRPr="00FF7462" w:rsidRDefault="00FF7462" w:rsidP="00FF7462">
                                <w:pPr>
                                  <w:spacing w:line="80" w:lineRule="exact"/>
                                  <w:rPr>
                                    <w:b/>
                                    <w:sz w:val="10"/>
                                  </w:rPr>
                                </w:pPr>
                                <w:r>
                                  <w:rPr>
                                    <w:b/>
                                    <w:sz w:val="1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群組 572" o:spid="_x0000_s1365" style="position:absolute;left:0;text-align:left;margin-left:229.75pt;margin-top:25.45pt;width:231.65pt;height:183.85pt;z-index:252039168" coordsize="29419,23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">
                <v:group id="群組 8" o:spid="_x0000_s1366" style="position:absolute;width:29419;height:23348" coordorigin=",27" coordsize="29419,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群組 52" o:spid="_x0000_s1367" style="position:absolute;top:27;width:29419;height:23349" coordorigin="-26196,-513" coordsize="31515,25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shape id="圖片 51" o:spid="_x0000_s1368" type="#_x0000_t75" style="position:absolute;left:-26196;top:-513;width:31514;height:22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" stroked="t" strokecolor="black [3213]">
                      <v:imagedata r:id="rId36" o:title=""/>
                      <v:path arrowok="t"/>
                    </v:shape>
                    <v:shape id="文字方塊 50" o:spid="_x0000_s1369" type="#_x0000_t202" style="position:absolute;left:-12265;top:22260;width:3442;height:22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" filled="f" stroked="f" strokeweight=".5pt">
                      <v:textbox inset="0,0,0,0">
                        <w:txbxContent>
                          <w:p w:rsidR="001F79F3" w:rsidRPr="00CE21BC" w:rsidRDefault="001F79F3" w:rsidP="00CE21BC">
                            <w:pPr>
                              <w:spacing w:line="240" w:lineRule="atLeast"/>
                              <w:rPr>
                                <w:sz w:val="22"/>
                              </w:rPr>
                            </w:pPr>
                            <w:r w:rsidRPr="00CE21BC">
                              <w:rPr>
                                <w:rFonts w:hint="eastAsia"/>
                                <w:sz w:val="22"/>
                              </w:rPr>
                              <w:t>圖</w:t>
                            </w:r>
                            <w:r w:rsidRPr="00CE21BC">
                              <w:rPr>
                                <w:rFonts w:hint="eastAsia"/>
                                <w:sz w:val="22"/>
                              </w:rPr>
                              <w:t>1</w:t>
                            </w:r>
                            <w:r w:rsidR="0011792D">
                              <w:rPr>
                                <w:sz w:val="22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群組 7" o:spid="_x0000_s1370" style="position:absolute;left:284;top:8647;width:27975;height:11943" coordorigin="85,-258" coordsize="27974,11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文字方塊 643" o:spid="_x0000_s1371" type="#_x0000_t202" style="position:absolute;left:17834;top:993;width:960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1F79F3" w:rsidRPr="00E501C2" w:rsidRDefault="001F79F3" w:rsidP="00E501C2">
                            <w:pPr>
                              <w:spacing w:line="120" w:lineRule="exact"/>
                              <w:rPr>
                                <w:b/>
                                <w:sz w:val="12"/>
                              </w:rPr>
                            </w:pPr>
                            <w:r w:rsidRPr="00E501C2">
                              <w:rPr>
                                <w:rFonts w:hint="eastAsia"/>
                                <w:b/>
                                <w:sz w:val="12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  <v:group id="群組 653" o:spid="_x0000_s1372" style="position:absolute;left:85;top:-258;width:27975;height:11943" coordorigin="85,-258" coordsize="27974,11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+ZT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mS7ieCUdAri8AAAD//wMAUEsBAi0AFAAGAAgAAAAhANvh9svuAAAAhQEAABMAAAAAAAAA&#10;AAAAAAAAAAAAAFtDb250ZW50X1R5cGVzXS54bWxQSwECLQAUAAYACAAAACEAWvQsW78AAAAVAQAA&#10;CwAAAAAAAAAAAAAAAAAfAQAAX3JlbHMvLnJlbHNQSwECLQAUAAYACAAAACEAaA/mU8YAAADcAAAA&#10;DwAAAAAAAAAAAAAAAAAHAgAAZHJzL2Rvd25yZXYueG1sUEsFBgAAAAADAAMAtwAAAPoCAAAAAA==&#10;">
                      <v:group id="群組 633" o:spid="_x0000_s1373" style="position:absolute;left:2047;top:8274;width:953;height:3411" coordsize="45719,216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APz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aZLA75lwBOTyDQAA//8DAFBLAQItABQABgAIAAAAIQDb4fbL7gAAAIUBAAATAAAAAAAAAAAA&#10;AAAAAAAAAABbQ29udGVudF9UeXBlc10ueG1sUEsBAi0AFAAGAAgAAAAhAFr0LFu/AAAAFQEAAAsA&#10;AAAAAAAAAAAAAAAAHwEAAF9yZWxzLy5yZWxzUEsBAi0AFAAGAAgAAAAhALXQA/PEAAAA3AAAAA8A&#10;AAAAAAAAAAAAAAAABwIAAGRycy9kb3ducmV2LnhtbFBLBQYAAAAAAwADALcAAAD4AgAAAAA=&#10;">
                        <v:shape id="文字方塊 634" o:spid="_x0000_s1374" type="#_x0000_t202" style="position:absolute;width:45719;height:62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" filled="f" stroked="f" strokeweight=".5pt">
                          <v:textbox inset="0,0,0,0">
                            <w:txbxContent>
                              <w:p w:rsidR="001F79F3" w:rsidRPr="00687D0F" w:rsidRDefault="001F79F3" w:rsidP="00687D0F">
                                <w:pPr>
                                  <w:spacing w:line="80" w:lineRule="exact"/>
                                  <w:rPr>
                                    <w:b/>
                                    <w:sz w:val="8"/>
                                  </w:rPr>
                                </w:pPr>
                                <w:r w:rsidRPr="00687D0F">
                                  <w:rPr>
                                    <w:rFonts w:hint="eastAsia"/>
                                    <w:b/>
                                    <w:sz w:val="8"/>
                                  </w:rPr>
                                  <w:t>高</w:t>
                                </w:r>
                              </w:p>
                            </w:txbxContent>
                          </v:textbox>
                        </v:shape>
                        <v:shape id="文字方塊 635" o:spid="_x0000_s1375" type="#_x0000_t202" style="position:absolute;top:156584;width:27736;height:60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" filled="f" stroked="f" strokeweight=".5pt">
                          <v:textbox inset="0,0,0,0">
                            <w:txbxContent>
                              <w:p w:rsidR="001F79F3" w:rsidRPr="00687D0F" w:rsidRDefault="001F79F3" w:rsidP="00687D0F">
                                <w:pPr>
                                  <w:spacing w:line="100" w:lineRule="exact"/>
                                  <w:rPr>
                                    <w:b/>
                                    <w:sz w:val="8"/>
                                  </w:rPr>
                                </w:pPr>
                                <w:r w:rsidRPr="00687D0F">
                                  <w:rPr>
                                    <w:rFonts w:hint="eastAsia"/>
                                    <w:b/>
                                    <w:sz w:val="8"/>
                                  </w:rPr>
                                  <w:t>低</w:t>
                                </w:r>
                              </w:p>
                            </w:txbxContent>
                          </v:textbox>
                        </v:shape>
                      </v:group>
                      <v:shape id="文字方塊 638" o:spid="_x0000_s1376" type="#_x0000_t202" style="position:absolute;left:85;top:7119;width:4080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" fillcolor="white [3212]" stroked="f" strokeweight=".5pt">
                        <v:textbox inset="0,0,0,0">
                          <w:txbxContent>
                            <w:p w:rsidR="001F79F3" w:rsidRPr="00E501C2" w:rsidRDefault="001F79F3" w:rsidP="00E501C2">
                              <w:pPr>
                                <w:spacing w:line="120" w:lineRule="exact"/>
                                <w:rPr>
                                  <w:b/>
                                  <w:sz w:val="12"/>
                                </w:rPr>
                              </w:pPr>
                              <w:r w:rsidRPr="00E501C2">
                                <w:rPr>
                                  <w:rFonts w:hint="eastAsia"/>
                                  <w:b/>
                                  <w:sz w:val="12"/>
                                </w:rPr>
                                <w:t>崩塌地密度</w:t>
                              </w:r>
                            </w:p>
                          </w:txbxContent>
                        </v:textbox>
                      </v:shape>
                      <v:shape id="文字方塊 640" o:spid="_x0000_s1377" type="#_x0000_t202" style="position:absolute;left:24009;top:-258;width:4051;height:1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" fillcolor="white [3212]" stroked="f" strokeweight=".5pt">
                        <v:textbox inset="0,0,0,0">
                          <w:txbxContent>
                            <w:p w:rsidR="001F79F3" w:rsidRPr="00E501C2" w:rsidRDefault="001F79F3" w:rsidP="00E501C2">
                              <w:pPr>
                                <w:spacing w:line="140" w:lineRule="exact"/>
                                <w:rPr>
                                  <w:b/>
                                  <w:i/>
                                  <w:sz w:val="14"/>
                                </w:rPr>
                              </w:pPr>
                              <w:r w:rsidRPr="00E501C2">
                                <w:rPr>
                                  <w:rFonts w:hint="eastAsia"/>
                                  <w:b/>
                                  <w:i/>
                                  <w:sz w:val="14"/>
                                </w:rPr>
                                <w:t>北回歸線</w:t>
                              </w:r>
                            </w:p>
                          </w:txbxContent>
                        </v:textbox>
                      </v:shape>
                      <v:shape id="文字方塊 641" o:spid="_x0000_s1378" type="#_x0000_t202" style="position:absolute;left:24402;top:6217;width:2286;height:1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" fillcolor="white [3212]" stroked="f" strokeweight=".5pt">
                        <v:textbox inset="0,0,0,0">
                          <w:txbxContent>
                            <w:p w:rsidR="001F79F3" w:rsidRPr="00E501C2" w:rsidRDefault="001F79F3" w:rsidP="00E501C2">
                              <w:pPr>
                                <w:spacing w:line="160" w:lineRule="exact"/>
                                <w:rPr>
                                  <w:b/>
                                  <w:i/>
                                  <w:sz w:val="14"/>
                                </w:rPr>
                              </w:pPr>
                              <w:r w:rsidRPr="00E501C2">
                                <w:rPr>
                                  <w:rFonts w:hint="eastAsia"/>
                                  <w:b/>
                                  <w:i/>
                                  <w:sz w:val="14"/>
                                </w:rPr>
                                <w:t>赤道</w:t>
                              </w:r>
                            </w:p>
                          </w:txbxContent>
                        </v:textbox>
                      </v:shape>
                      <v:shape id="文字方塊 642" o:spid="_x0000_s1379" type="#_x0000_t202" style="position:absolute;left:7093;top:73;width:781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" fillcolor="white [3212]" stroked="f" strokeweight=".5pt">
                        <v:textbox inset="0,0,0,0">
                          <w:txbxContent>
                            <w:p w:rsidR="001F79F3" w:rsidRPr="00E501C2" w:rsidRDefault="001F79F3" w:rsidP="00E501C2">
                              <w:pPr>
                                <w:spacing w:line="120" w:lineRule="exact"/>
                                <w:rPr>
                                  <w:b/>
                                  <w:sz w:val="12"/>
                                </w:rPr>
                              </w:pPr>
                              <w:r w:rsidRPr="00E501C2">
                                <w:rPr>
                                  <w:rFonts w:hint="eastAsia"/>
                                  <w:b/>
                                  <w:sz w:val="12"/>
                                </w:rPr>
                                <w:t>甲</w:t>
                              </w:r>
                            </w:p>
                          </w:txbxContent>
                        </v:textbox>
                      </v:shape>
                      <v:shape id="文字方塊 644" o:spid="_x0000_s1380" type="#_x0000_t202" style="position:absolute;left:22331;top:6619;width:959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" fillcolor="white [3212]" stroked="f" strokeweight=".5pt">
                        <v:textbox inset="0,0,0,0">
                          <w:txbxContent>
                            <w:p w:rsidR="001F79F3" w:rsidRPr="00E501C2" w:rsidRDefault="001F79F3" w:rsidP="00E501C2">
                              <w:pPr>
                                <w:spacing w:line="120" w:lineRule="exact"/>
                                <w:rPr>
                                  <w:b/>
                                  <w:sz w:val="12"/>
                                </w:rPr>
                              </w:pPr>
                              <w:r w:rsidRPr="00E501C2">
                                <w:rPr>
                                  <w:rFonts w:hint="eastAsia"/>
                                  <w:b/>
                                  <w:sz w:val="12"/>
                                </w:rPr>
                                <w:t>丙</w:t>
                              </w:r>
                            </w:p>
                          </w:txbxContent>
                        </v:textbox>
                      </v:shape>
                      <v:group id="群組 652" o:spid="_x0000_s1381" style="position:absolute;left:3926;top:9861;width:7735;height:857" coordorigin=",-152" coordsize="7734,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PI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AmK7idCUdAbq4AAAD//wMAUEsBAi0AFAAGAAgAAAAhANvh9svuAAAAhQEAABMAAAAAAAAA&#10;AAAAAAAAAAAAAFtDb250ZW50X1R5cGVzXS54bWxQSwECLQAUAAYACAAAACEAWvQsW78AAAAVAQAA&#10;CwAAAAAAAAAAAAAAAAAfAQAAX3JlbHMvLnJlbHNQSwECLQAUAAYACAAAACEAB0NDyMYAAADcAAAA&#10;DwAAAAAAAAAAAAAAAAAHAgAAZHJzL2Rvd25yZXYueG1sUEsFBgAAAAADAAMAtwAAAPoCAAAAAA==&#10;">
                        <v:shape id="文字方塊 647" o:spid="_x0000_s1382" type="#_x0000_t202" style="position:absolute;top:-133;width:533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" fillcolor="white [3212]" stroked="f" strokeweight=".5pt">
                          <v:textbox inset="0,0,0,0">
                            <w:txbxContent>
                              <w:p w:rsidR="001F79F3" w:rsidRPr="00687D0F" w:rsidRDefault="001F79F3" w:rsidP="00687D0F">
                                <w:pPr>
                                  <w:spacing w:line="100" w:lineRule="exact"/>
                                  <w:rPr>
                                    <w:sz w:val="8"/>
                                  </w:rPr>
                                </w:pPr>
                                <w:r w:rsidRPr="00687D0F">
                                  <w:rPr>
                                    <w:rFonts w:hint="eastAsia"/>
                                    <w:sz w:val="8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文字方塊 648" o:spid="_x0000_s1383" type="#_x0000_t202" style="position:absolute;left:1009;top:-114;width:1086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" fillcolor="white [3212]" stroked="f" strokeweight=".5pt">
                          <v:textbox inset="0,0,0,0">
                            <w:txbxContent>
                              <w:p w:rsidR="001F79F3" w:rsidRPr="00687D0F" w:rsidRDefault="001F79F3" w:rsidP="00687D0F">
                                <w:pPr>
                                  <w:spacing w:line="100" w:lineRule="exact"/>
                                  <w:rPr>
                                    <w:sz w:val="8"/>
                                  </w:rPr>
                                </w:pPr>
                                <w:r w:rsidRPr="00687D0F">
                                  <w:rPr>
                                    <w:sz w:val="8"/>
                                  </w:rPr>
                                  <w:t>500</w:t>
                                </w:r>
                              </w:p>
                            </w:txbxContent>
                          </v:textbox>
                        </v:shape>
                        <v:shape id="文字方塊 649" o:spid="_x0000_s1384" type="#_x0000_t202" style="position:absolute;left:2184;top:-152;width:1581;height: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" fillcolor="white [3212]" stroked="f" strokeweight=".5pt">
                          <v:textbox inset="0,0,0,0">
                            <w:txbxContent>
                              <w:p w:rsidR="001F79F3" w:rsidRPr="00687D0F" w:rsidRDefault="001F79F3" w:rsidP="00687D0F">
                                <w:pPr>
                                  <w:spacing w:line="100" w:lineRule="exact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1,</w:t>
                                </w:r>
                                <w:r w:rsidRPr="00687D0F">
                                  <w:rPr>
                                    <w:sz w:val="8"/>
                                  </w:rPr>
                                  <w:t>000</w:t>
                                </w:r>
                              </w:p>
                            </w:txbxContent>
                          </v:textbox>
                        </v:shape>
                        <v:shape id="文字方塊 650" o:spid="_x0000_s1385" type="#_x0000_t202" style="position:absolute;left:4571;top:-141;width:1582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" fillcolor="white [3212]" stroked="f" strokeweight=".5pt">
                          <v:textbox inset="0,0,0,0">
                            <w:txbxContent>
                              <w:p w:rsidR="001F79F3" w:rsidRPr="00687D0F" w:rsidRDefault="001F79F3" w:rsidP="00687D0F">
                                <w:pPr>
                                  <w:spacing w:line="100" w:lineRule="exact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2,</w:t>
                                </w:r>
                                <w:r w:rsidRPr="00687D0F">
                                  <w:rPr>
                                    <w:sz w:val="8"/>
                                  </w:rPr>
                                  <w:t>000</w:t>
                                </w:r>
                              </w:p>
                            </w:txbxContent>
                          </v:textbox>
                        </v:shape>
                        <v:shape id="文字方塊 651" o:spid="_x0000_s1386" type="#_x0000_t202" style="position:absolute;left:6153;width:1581;height: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" fillcolor="white [3212]" stroked="f" strokeweight=".5pt">
                          <v:textbox inset="0,0,0,0">
                            <w:txbxContent>
                              <w:p w:rsidR="001F79F3" w:rsidRPr="00687D0F" w:rsidRDefault="001F79F3" w:rsidP="00687D0F">
                                <w:pPr>
                                  <w:spacing w:line="100" w:lineRule="exact"/>
                                  <w:rPr>
                                    <w:b/>
                                    <w:sz w:val="8"/>
                                  </w:rPr>
                                </w:pPr>
                                <w:r w:rsidRPr="00687D0F">
                                  <w:rPr>
                                    <w:rFonts w:hint="eastAsia"/>
                                    <w:b/>
                                    <w:sz w:val="8"/>
                                  </w:rPr>
                                  <w:t>公里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v:group id="群組 571" o:spid="_x0000_s1387" style="position:absolute;left:882;top:626;width:4096;height:3780" coordorigin=",6207" coordsize="409575,377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<v:shape id="文字方塊 48" o:spid="_x0000_s1388" type="#_x0000_t202" style="position:absolute;left:314325;top:163830;width:95250;height:78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" fillcolor="white [3212]" stroked="f" strokeweight=".5pt">
                    <v:textbox inset="0,0,0,0">
                      <w:txbxContent>
                        <w:p w:rsidR="00FF7462" w:rsidRPr="00FF7462" w:rsidRDefault="00FF7462" w:rsidP="002B204A">
                          <w:pPr>
                            <w:spacing w:line="100" w:lineRule="exact"/>
                            <w:rPr>
                              <w:b/>
                              <w:sz w:val="10"/>
                            </w:rPr>
                          </w:pPr>
                          <w:r w:rsidRPr="00FF7462">
                            <w:rPr>
                              <w:rFonts w:hint="eastAsia"/>
                              <w:b/>
                              <w:sz w:val="10"/>
                            </w:rPr>
                            <w:t>E</w:t>
                          </w:r>
                        </w:p>
                      </w:txbxContent>
                    </v:textbox>
                  </v:shape>
                  <v:shape id="文字方塊 49" o:spid="_x0000_s1389" type="#_x0000_t202" style="position:absolute;left:165735;top:312091;width:69666;height:7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" fillcolor="white [3212]" stroked="f" strokeweight=".5pt">
                    <v:textbox inset="0,0,0,0">
                      <w:txbxContent>
                        <w:p w:rsidR="00FF7462" w:rsidRPr="00FF7462" w:rsidRDefault="00FF7462" w:rsidP="002B204A">
                          <w:pPr>
                            <w:spacing w:line="100" w:lineRule="exact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sz w:val="10"/>
                            </w:rPr>
                            <w:t>S</w:t>
                          </w:r>
                        </w:p>
                      </w:txbxContent>
                    </v:textbox>
                  </v:shape>
                  <v:shape id="文字方塊 53" o:spid="_x0000_s1390" type="#_x0000_t202" style="position:absolute;top:164650;width:69666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" fillcolor="white [3212]" stroked="f" strokeweight=".5pt">
                    <v:textbox inset="0,0,0,0">
                      <w:txbxContent>
                        <w:p w:rsidR="00FF7462" w:rsidRPr="00FF7462" w:rsidRDefault="00FF7462" w:rsidP="002B204A">
                          <w:pPr>
                            <w:spacing w:line="100" w:lineRule="exact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sz w:val="10"/>
                            </w:rPr>
                            <w:t>W</w:t>
                          </w:r>
                        </w:p>
                      </w:txbxContent>
                    </v:textbox>
                  </v:shape>
                  <v:shape id="文字方塊 570" o:spid="_x0000_s1391" type="#_x0000_t202" style="position:absolute;left:163666;top:6207;width:69666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" fillcolor="white [3212]" stroked="f" strokeweight=".5pt">
                    <v:textbox inset="0,0,0,0">
                      <w:txbxContent>
                        <w:p w:rsidR="00FF7462" w:rsidRPr="00FF7462" w:rsidRDefault="00FF7462" w:rsidP="00FF7462">
                          <w:pPr>
                            <w:spacing w:line="80" w:lineRule="exact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sz w:val="10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6A4E98" w:rsidRPr="00761114">
        <w:rPr>
          <w:color w:val="3A3939"/>
          <w:spacing w:val="4"/>
          <w:sz w:val="22"/>
          <w:szCs w:val="22"/>
          <w:shd w:val="clear" w:color="auto" w:fill="FFFFFF"/>
        </w:rPr>
        <w:t>二、</w:t>
      </w:r>
      <w:r w:rsidR="006A4E98" w:rsidRPr="00761114">
        <w:rPr>
          <w:spacing w:val="4"/>
          <w:sz w:val="22"/>
          <w:szCs w:val="22"/>
        </w:rPr>
        <w:t>圖</w:t>
      </w:r>
      <w:r w:rsidR="0011792D">
        <w:rPr>
          <w:spacing w:val="4"/>
          <w:sz w:val="22"/>
          <w:szCs w:val="22"/>
        </w:rPr>
        <w:t>13</w:t>
      </w:r>
      <w:r w:rsidR="006A4E98" w:rsidRPr="00761114">
        <w:rPr>
          <w:spacing w:val="4"/>
          <w:sz w:val="22"/>
          <w:szCs w:val="22"/>
        </w:rPr>
        <w:t>為</w:t>
      </w:r>
      <w:r w:rsidR="006A4E98" w:rsidRPr="00761114">
        <w:rPr>
          <w:spacing w:val="4"/>
          <w:sz w:val="22"/>
          <w:szCs w:val="22"/>
        </w:rPr>
        <w:t>NASA</w:t>
      </w:r>
      <w:r w:rsidR="006A4E98" w:rsidRPr="00761114">
        <w:rPr>
          <w:spacing w:val="4"/>
          <w:sz w:val="22"/>
          <w:szCs w:val="22"/>
        </w:rPr>
        <w:t>整理</w:t>
      </w:r>
      <w:r w:rsidR="006A4E98" w:rsidRPr="00761114">
        <w:rPr>
          <w:spacing w:val="4"/>
          <w:sz w:val="22"/>
          <w:szCs w:val="22"/>
        </w:rPr>
        <w:t>2000</w:t>
      </w:r>
      <w:r w:rsidR="00C07893" w:rsidRPr="00761114">
        <w:rPr>
          <w:spacing w:val="4"/>
          <w:sz w:val="22"/>
          <w:szCs w:val="22"/>
        </w:rPr>
        <w:t>年的亞洲部分地區的</w:t>
      </w:r>
      <w:r w:rsidR="006A4E98" w:rsidRPr="00761114">
        <w:rPr>
          <w:spacing w:val="4"/>
          <w:sz w:val="22"/>
          <w:szCs w:val="22"/>
        </w:rPr>
        <w:t>崩塌災害分布圖，從圖中可以明顯的看出山崩發生的地點有其特性，請問：</w:t>
      </w:r>
    </w:p>
    <w:p w:rsidR="003229E7" w:rsidRDefault="006A4E98" w:rsidP="003C480B">
      <w:pPr>
        <w:tabs>
          <w:tab w:val="left" w:pos="658"/>
        </w:tabs>
        <w:spacing w:line="320" w:lineRule="atLeast"/>
        <w:ind w:left="369" w:firstLineChars="48" w:firstLine="109"/>
        <w:rPr>
          <w:spacing w:val="4"/>
          <w:sz w:val="22"/>
          <w:szCs w:val="22"/>
          <w:shd w:val="clear" w:color="auto" w:fill="FFFFFF"/>
        </w:rPr>
      </w:pPr>
      <w:r w:rsidRPr="00761114">
        <w:rPr>
          <w:spacing w:val="4"/>
          <w:sz w:val="22"/>
          <w:szCs w:val="22"/>
          <w:shd w:val="clear" w:color="auto" w:fill="FFFFFF"/>
        </w:rPr>
        <w:t>1.</w:t>
      </w:r>
      <w:r w:rsidR="00CE21BC" w:rsidRPr="00761114">
        <w:rPr>
          <w:spacing w:val="4"/>
          <w:sz w:val="22"/>
          <w:szCs w:val="22"/>
          <w:shd w:val="clear" w:color="auto" w:fill="FFFFFF"/>
        </w:rPr>
        <w:tab/>
      </w:r>
      <w:r w:rsidRPr="00761114">
        <w:rPr>
          <w:spacing w:val="4"/>
          <w:sz w:val="22"/>
          <w:szCs w:val="22"/>
          <w:shd w:val="clear" w:color="auto" w:fill="FFFFFF"/>
        </w:rPr>
        <w:t>甲區的崩塌</w:t>
      </w:r>
      <w:r w:rsidR="00C07893" w:rsidRPr="00761114">
        <w:rPr>
          <w:spacing w:val="4"/>
          <w:sz w:val="22"/>
          <w:szCs w:val="22"/>
          <w:shd w:val="clear" w:color="auto" w:fill="FFFFFF"/>
        </w:rPr>
        <w:t>因素中，有一種是由季風</w:t>
      </w:r>
    </w:p>
    <w:p w:rsidR="006A4E98" w:rsidRPr="00761114" w:rsidRDefault="00C07893" w:rsidP="003C480B">
      <w:pPr>
        <w:tabs>
          <w:tab w:val="left" w:pos="658"/>
        </w:tabs>
        <w:spacing w:line="320" w:lineRule="atLeast"/>
        <w:ind w:left="369" w:firstLineChars="132" w:firstLine="301"/>
        <w:rPr>
          <w:spacing w:val="4"/>
          <w:sz w:val="22"/>
          <w:szCs w:val="22"/>
          <w:shd w:val="clear" w:color="auto" w:fill="FFFFFF"/>
        </w:rPr>
      </w:pPr>
      <w:r w:rsidRPr="00761114">
        <w:rPr>
          <w:spacing w:val="4"/>
          <w:sz w:val="22"/>
          <w:szCs w:val="22"/>
          <w:shd w:val="clear" w:color="auto" w:fill="FFFFFF"/>
        </w:rPr>
        <w:t>伴隨</w:t>
      </w:r>
      <w:r w:rsidR="006A4E98" w:rsidRPr="00761114">
        <w:rPr>
          <w:spacing w:val="4"/>
          <w:sz w:val="22"/>
          <w:szCs w:val="22"/>
          <w:shd w:val="clear" w:color="auto" w:fill="FFFFFF"/>
        </w:rPr>
        <w:t>哪種降雨類型所導致？（</w:t>
      </w:r>
      <w:r w:rsidR="006A4E98" w:rsidRPr="00761114">
        <w:rPr>
          <w:spacing w:val="4"/>
          <w:sz w:val="22"/>
          <w:szCs w:val="22"/>
          <w:shd w:val="clear" w:color="auto" w:fill="FFFFFF"/>
        </w:rPr>
        <w:t>2</w:t>
      </w:r>
      <w:r w:rsidR="006A4E98" w:rsidRPr="00761114">
        <w:rPr>
          <w:spacing w:val="4"/>
          <w:sz w:val="22"/>
          <w:szCs w:val="22"/>
          <w:shd w:val="clear" w:color="auto" w:fill="FFFFFF"/>
        </w:rPr>
        <w:t>分）</w:t>
      </w:r>
    </w:p>
    <w:p w:rsidR="003229E7" w:rsidRDefault="00CE21BC" w:rsidP="003C480B">
      <w:pPr>
        <w:tabs>
          <w:tab w:val="left" w:pos="658"/>
        </w:tabs>
        <w:spacing w:line="320" w:lineRule="atLeast"/>
        <w:ind w:left="369" w:firstLineChars="48" w:firstLine="109"/>
        <w:rPr>
          <w:spacing w:val="4"/>
          <w:sz w:val="22"/>
          <w:szCs w:val="22"/>
          <w:shd w:val="clear" w:color="auto" w:fill="FFFFFF"/>
        </w:rPr>
      </w:pPr>
      <w:r w:rsidRPr="00761114">
        <w:rPr>
          <w:spacing w:val="4"/>
          <w:sz w:val="22"/>
          <w:szCs w:val="22"/>
          <w:shd w:val="clear" w:color="auto" w:fill="FFFFFF"/>
        </w:rPr>
        <w:t>2.</w:t>
      </w:r>
      <w:r w:rsidRPr="00761114">
        <w:rPr>
          <w:spacing w:val="4"/>
          <w:sz w:val="22"/>
          <w:szCs w:val="22"/>
          <w:shd w:val="clear" w:color="auto" w:fill="FFFFFF"/>
        </w:rPr>
        <w:tab/>
      </w:r>
      <w:r w:rsidR="006A4E98" w:rsidRPr="00761114">
        <w:rPr>
          <w:spacing w:val="4"/>
          <w:sz w:val="22"/>
          <w:szCs w:val="22"/>
          <w:shd w:val="clear" w:color="auto" w:fill="FFFFFF"/>
        </w:rPr>
        <w:t>造成丙區經常發生崩塌的主要降雨</w:t>
      </w:r>
    </w:p>
    <w:p w:rsidR="006A4E98" w:rsidRPr="00761114" w:rsidRDefault="006A4E98" w:rsidP="003C480B">
      <w:pPr>
        <w:tabs>
          <w:tab w:val="left" w:pos="658"/>
        </w:tabs>
        <w:spacing w:line="320" w:lineRule="atLeast"/>
        <w:ind w:left="369" w:firstLineChars="132" w:firstLine="301"/>
        <w:rPr>
          <w:spacing w:val="4"/>
          <w:sz w:val="22"/>
          <w:szCs w:val="22"/>
          <w:shd w:val="clear" w:color="auto" w:fill="FFFFFF"/>
        </w:rPr>
      </w:pPr>
      <w:r w:rsidRPr="00761114">
        <w:rPr>
          <w:spacing w:val="4"/>
          <w:sz w:val="22"/>
          <w:szCs w:val="22"/>
          <w:shd w:val="clear" w:color="auto" w:fill="FFFFFF"/>
        </w:rPr>
        <w:t>類型為何？（</w:t>
      </w:r>
      <w:r w:rsidRPr="00761114">
        <w:rPr>
          <w:spacing w:val="4"/>
          <w:sz w:val="22"/>
          <w:szCs w:val="22"/>
          <w:shd w:val="clear" w:color="auto" w:fill="FFFFFF"/>
        </w:rPr>
        <w:t>2</w:t>
      </w:r>
      <w:r w:rsidRPr="00761114">
        <w:rPr>
          <w:spacing w:val="4"/>
          <w:sz w:val="22"/>
          <w:szCs w:val="22"/>
          <w:shd w:val="clear" w:color="auto" w:fill="FFFFFF"/>
        </w:rPr>
        <w:t>分）</w:t>
      </w:r>
    </w:p>
    <w:p w:rsidR="003229E7" w:rsidRDefault="00CE21BC" w:rsidP="003C480B">
      <w:pPr>
        <w:tabs>
          <w:tab w:val="left" w:pos="658"/>
        </w:tabs>
        <w:spacing w:line="320" w:lineRule="atLeast"/>
        <w:ind w:left="369" w:firstLineChars="48" w:firstLine="109"/>
        <w:rPr>
          <w:spacing w:val="4"/>
          <w:sz w:val="22"/>
          <w:szCs w:val="22"/>
          <w:shd w:val="clear" w:color="auto" w:fill="FFFFFF"/>
        </w:rPr>
      </w:pPr>
      <w:r w:rsidRPr="00761114">
        <w:rPr>
          <w:spacing w:val="4"/>
          <w:sz w:val="22"/>
          <w:szCs w:val="22"/>
          <w:shd w:val="clear" w:color="auto" w:fill="FFFFFF"/>
        </w:rPr>
        <w:t>3.</w:t>
      </w:r>
      <w:r w:rsidRPr="00761114">
        <w:rPr>
          <w:spacing w:val="4"/>
          <w:sz w:val="22"/>
          <w:szCs w:val="22"/>
          <w:shd w:val="clear" w:color="auto" w:fill="FFFFFF"/>
        </w:rPr>
        <w:tab/>
      </w:r>
      <w:r w:rsidR="00A45059">
        <w:rPr>
          <w:spacing w:val="4"/>
          <w:sz w:val="22"/>
          <w:szCs w:val="22"/>
          <w:shd w:val="clear" w:color="auto" w:fill="FFFFFF"/>
        </w:rPr>
        <w:t>請寫出造成</w:t>
      </w:r>
      <w:r w:rsidR="00A45059">
        <w:rPr>
          <w:rFonts w:hint="eastAsia"/>
          <w:spacing w:val="4"/>
          <w:sz w:val="22"/>
          <w:szCs w:val="22"/>
          <w:shd w:val="clear" w:color="auto" w:fill="FFFFFF"/>
        </w:rPr>
        <w:t>臺</w:t>
      </w:r>
      <w:r w:rsidR="006A4E98" w:rsidRPr="00761114">
        <w:rPr>
          <w:spacing w:val="4"/>
          <w:sz w:val="22"/>
          <w:szCs w:val="22"/>
          <w:shd w:val="clear" w:color="auto" w:fill="FFFFFF"/>
        </w:rPr>
        <w:t>灣崩塌的兩項主要誘發</w:t>
      </w:r>
    </w:p>
    <w:p w:rsidR="006A4E98" w:rsidRPr="00761114" w:rsidRDefault="006A4E98" w:rsidP="003C480B">
      <w:pPr>
        <w:tabs>
          <w:tab w:val="left" w:pos="658"/>
        </w:tabs>
        <w:spacing w:line="320" w:lineRule="atLeast"/>
        <w:ind w:left="369" w:firstLineChars="132" w:firstLine="301"/>
        <w:rPr>
          <w:spacing w:val="4"/>
          <w:sz w:val="22"/>
          <w:szCs w:val="22"/>
          <w:shd w:val="clear" w:color="auto" w:fill="FFFFFF"/>
        </w:rPr>
      </w:pPr>
      <w:r w:rsidRPr="00761114">
        <w:rPr>
          <w:spacing w:val="4"/>
          <w:sz w:val="22"/>
          <w:szCs w:val="22"/>
          <w:shd w:val="clear" w:color="auto" w:fill="FFFFFF"/>
        </w:rPr>
        <w:t>因素？（</w:t>
      </w:r>
      <w:r w:rsidRPr="00761114">
        <w:rPr>
          <w:spacing w:val="4"/>
          <w:sz w:val="22"/>
          <w:szCs w:val="22"/>
          <w:shd w:val="clear" w:color="auto" w:fill="FFFFFF"/>
        </w:rPr>
        <w:t>4</w:t>
      </w:r>
      <w:r w:rsidRPr="00761114">
        <w:rPr>
          <w:spacing w:val="4"/>
          <w:sz w:val="22"/>
          <w:szCs w:val="22"/>
          <w:shd w:val="clear" w:color="auto" w:fill="FFFFFF"/>
        </w:rPr>
        <w:t>分）</w:t>
      </w:r>
    </w:p>
    <w:p w:rsidR="00CE21BC" w:rsidRDefault="00CE21BC" w:rsidP="003C480B">
      <w:pPr>
        <w:spacing w:line="460" w:lineRule="atLeast"/>
        <w:rPr>
          <w:sz w:val="22"/>
          <w:szCs w:val="22"/>
        </w:rPr>
      </w:pPr>
    </w:p>
    <w:p w:rsidR="003229E7" w:rsidRDefault="003229E7" w:rsidP="003C480B">
      <w:pPr>
        <w:spacing w:line="340" w:lineRule="atLeast"/>
        <w:rPr>
          <w:sz w:val="22"/>
          <w:szCs w:val="22"/>
        </w:rPr>
      </w:pPr>
    </w:p>
    <w:p w:rsidR="00CE21BC" w:rsidRPr="00E008AB" w:rsidRDefault="00CE21BC" w:rsidP="003C480B">
      <w:pPr>
        <w:spacing w:line="460" w:lineRule="atLeast"/>
        <w:rPr>
          <w:sz w:val="22"/>
          <w:szCs w:val="22"/>
        </w:rPr>
      </w:pPr>
    </w:p>
    <w:p w:rsidR="006A4E98" w:rsidRPr="0028020C" w:rsidRDefault="006A4E98" w:rsidP="0023083C">
      <w:pPr>
        <w:spacing w:beforeLines="100" w:before="240"/>
        <w:ind w:left="456" w:hangingChars="200" w:hanging="456"/>
        <w:rPr>
          <w:spacing w:val="4"/>
          <w:sz w:val="22"/>
          <w:szCs w:val="22"/>
        </w:rPr>
      </w:pPr>
      <w:r w:rsidRPr="0028020C">
        <w:rPr>
          <w:color w:val="3A3939"/>
          <w:spacing w:val="4"/>
          <w:sz w:val="22"/>
          <w:szCs w:val="22"/>
          <w:shd w:val="clear" w:color="auto" w:fill="FFFFFF"/>
        </w:rPr>
        <w:t>三、</w:t>
      </w:r>
      <w:r w:rsidRPr="0028020C">
        <w:rPr>
          <w:spacing w:val="4"/>
          <w:sz w:val="22"/>
          <w:szCs w:val="22"/>
        </w:rPr>
        <w:t>氣溫與降水為評估氣候分類的兩大依據。表</w:t>
      </w:r>
      <w:r w:rsidRPr="0028020C">
        <w:rPr>
          <w:spacing w:val="4"/>
          <w:sz w:val="22"/>
          <w:szCs w:val="22"/>
        </w:rPr>
        <w:t>3</w:t>
      </w:r>
      <w:r w:rsidR="00D3302C">
        <w:rPr>
          <w:spacing w:val="4"/>
          <w:sz w:val="22"/>
          <w:szCs w:val="22"/>
        </w:rPr>
        <w:t>為甲、乙兩地</w:t>
      </w:r>
      <w:r w:rsidR="00D3302C">
        <w:rPr>
          <w:rFonts w:hint="eastAsia"/>
          <w:spacing w:val="4"/>
          <w:sz w:val="22"/>
          <w:szCs w:val="22"/>
        </w:rPr>
        <w:t>月均</w:t>
      </w:r>
      <w:r w:rsidRPr="0028020C">
        <w:rPr>
          <w:spacing w:val="4"/>
          <w:sz w:val="22"/>
          <w:szCs w:val="22"/>
        </w:rPr>
        <w:t>溫、</w:t>
      </w:r>
      <w:r w:rsidR="00D3302C">
        <w:rPr>
          <w:rFonts w:hint="eastAsia"/>
          <w:spacing w:val="4"/>
          <w:sz w:val="22"/>
          <w:szCs w:val="22"/>
        </w:rPr>
        <w:t>平均</w:t>
      </w:r>
      <w:r w:rsidR="00441816">
        <w:rPr>
          <w:spacing w:val="4"/>
          <w:sz w:val="22"/>
          <w:szCs w:val="22"/>
        </w:rPr>
        <w:t>降水</w:t>
      </w:r>
      <w:r w:rsidR="00441816">
        <w:rPr>
          <w:rFonts w:hint="eastAsia"/>
          <w:spacing w:val="4"/>
          <w:sz w:val="22"/>
          <w:szCs w:val="22"/>
        </w:rPr>
        <w:t>量及平均</w:t>
      </w:r>
      <w:r w:rsidRPr="0028020C">
        <w:rPr>
          <w:spacing w:val="4"/>
          <w:sz w:val="22"/>
          <w:szCs w:val="22"/>
        </w:rPr>
        <w:t>蒸發散</w:t>
      </w:r>
      <w:r w:rsidR="00441816">
        <w:rPr>
          <w:rFonts w:hint="eastAsia"/>
          <w:spacing w:val="4"/>
          <w:sz w:val="22"/>
          <w:szCs w:val="22"/>
        </w:rPr>
        <w:t>量</w:t>
      </w:r>
      <w:r w:rsidRPr="0028020C">
        <w:rPr>
          <w:spacing w:val="4"/>
          <w:sz w:val="22"/>
          <w:szCs w:val="22"/>
        </w:rPr>
        <w:t>的水文記錄，請問：</w:t>
      </w:r>
    </w:p>
    <w:p w:rsidR="006A4E98" w:rsidRPr="0028020C" w:rsidRDefault="006A4E98" w:rsidP="006A4E98">
      <w:pPr>
        <w:jc w:val="center"/>
        <w:rPr>
          <w:spacing w:val="4"/>
          <w:sz w:val="22"/>
          <w:szCs w:val="22"/>
        </w:rPr>
      </w:pPr>
      <w:r w:rsidRPr="0028020C">
        <w:rPr>
          <w:spacing w:val="4"/>
          <w:sz w:val="22"/>
          <w:szCs w:val="22"/>
        </w:rPr>
        <w:t>表</w:t>
      </w:r>
      <w:r w:rsidR="00CE21BC" w:rsidRPr="0028020C">
        <w:rPr>
          <w:spacing w:val="4"/>
          <w:sz w:val="22"/>
          <w:szCs w:val="22"/>
        </w:rPr>
        <w:t>3</w:t>
      </w:r>
    </w:p>
    <w:tbl>
      <w:tblPr>
        <w:tblStyle w:val="af0"/>
        <w:tblW w:w="8749" w:type="dxa"/>
        <w:jc w:val="center"/>
        <w:tblLayout w:type="fixed"/>
        <w:tblLook w:val="04A0" w:firstRow="1" w:lastRow="0" w:firstColumn="1" w:lastColumn="0" w:noHBand="0" w:noVBand="1"/>
      </w:tblPr>
      <w:tblGrid>
        <w:gridCol w:w="420"/>
        <w:gridCol w:w="1100"/>
        <w:gridCol w:w="602"/>
        <w:gridCol w:w="602"/>
        <w:gridCol w:w="603"/>
        <w:gridCol w:w="602"/>
        <w:gridCol w:w="603"/>
        <w:gridCol w:w="602"/>
        <w:gridCol w:w="602"/>
        <w:gridCol w:w="603"/>
        <w:gridCol w:w="602"/>
        <w:gridCol w:w="603"/>
        <w:gridCol w:w="602"/>
        <w:gridCol w:w="603"/>
      </w:tblGrid>
      <w:tr w:rsidR="006A4E98" w:rsidRPr="00E008AB" w:rsidTr="00692119">
        <w:trPr>
          <w:jc w:val="center"/>
        </w:trPr>
        <w:tc>
          <w:tcPr>
            <w:tcW w:w="1520" w:type="dxa"/>
            <w:gridSpan w:val="2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月</w:t>
            </w:r>
            <w:r w:rsidRPr="00E008AB">
              <w:rPr>
                <w:rFonts w:eastAsia="細明體"/>
                <w:sz w:val="22"/>
                <w:szCs w:val="22"/>
              </w:rPr>
              <w:t xml:space="preserve">   </w:t>
            </w:r>
            <w:r w:rsidRPr="00E008AB">
              <w:rPr>
                <w:rFonts w:eastAsia="細明體"/>
                <w:sz w:val="22"/>
                <w:szCs w:val="22"/>
              </w:rPr>
              <w:t>份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2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3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4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5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6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7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8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9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10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11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3229E7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12</w:t>
            </w:r>
            <w:r w:rsidRPr="00E008AB">
              <w:rPr>
                <w:rFonts w:eastAsia="細明體"/>
                <w:sz w:val="22"/>
                <w:szCs w:val="22"/>
              </w:rPr>
              <w:t>月</w:t>
            </w:r>
          </w:p>
        </w:tc>
      </w:tr>
      <w:tr w:rsidR="006A4E98" w:rsidRPr="00E008AB" w:rsidTr="00692119">
        <w:trPr>
          <w:jc w:val="center"/>
        </w:trPr>
        <w:tc>
          <w:tcPr>
            <w:tcW w:w="420" w:type="dxa"/>
            <w:vMerge w:val="restart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441816">
            <w:pPr>
              <w:snapToGrid w:val="0"/>
              <w:spacing w:line="240" w:lineRule="atLeas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甲</w:t>
            </w:r>
          </w:p>
          <w:p w:rsidR="006A4E98" w:rsidRPr="00E008AB" w:rsidRDefault="006A4E98" w:rsidP="00441816">
            <w:pPr>
              <w:snapToGrid w:val="0"/>
              <w:spacing w:line="240" w:lineRule="atLeas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地</w:t>
            </w:r>
          </w:p>
        </w:tc>
        <w:tc>
          <w:tcPr>
            <w:tcW w:w="1100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氣溫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18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18</w:t>
            </w:r>
          </w:p>
        </w:tc>
        <w:tc>
          <w:tcPr>
            <w:tcW w:w="603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17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14</w:t>
            </w:r>
          </w:p>
        </w:tc>
        <w:tc>
          <w:tcPr>
            <w:tcW w:w="603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12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10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9</w:t>
            </w:r>
          </w:p>
        </w:tc>
        <w:tc>
          <w:tcPr>
            <w:tcW w:w="603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10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11</w:t>
            </w:r>
          </w:p>
        </w:tc>
        <w:tc>
          <w:tcPr>
            <w:tcW w:w="603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13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15</w:t>
            </w:r>
          </w:p>
        </w:tc>
        <w:tc>
          <w:tcPr>
            <w:tcW w:w="603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16</w:t>
            </w:r>
          </w:p>
        </w:tc>
      </w:tr>
      <w:tr w:rsidR="006A4E98" w:rsidRPr="00E008AB" w:rsidTr="00692119">
        <w:trPr>
          <w:jc w:val="center"/>
        </w:trPr>
        <w:tc>
          <w:tcPr>
            <w:tcW w:w="420" w:type="dxa"/>
            <w:vMerge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降水</w:t>
            </w:r>
            <w:r w:rsidR="00441816">
              <w:rPr>
                <w:rFonts w:eastAsia="細明體" w:hint="eastAsia"/>
                <w:sz w:val="22"/>
                <w:szCs w:val="22"/>
              </w:rPr>
              <w:t>量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67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48</w:t>
            </w:r>
          </w:p>
        </w:tc>
        <w:tc>
          <w:tcPr>
            <w:tcW w:w="603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76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87</w:t>
            </w:r>
          </w:p>
        </w:tc>
        <w:tc>
          <w:tcPr>
            <w:tcW w:w="603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99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113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111</w:t>
            </w:r>
          </w:p>
        </w:tc>
        <w:tc>
          <w:tcPr>
            <w:tcW w:w="603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106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82</w:t>
            </w:r>
          </w:p>
        </w:tc>
        <w:tc>
          <w:tcPr>
            <w:tcW w:w="603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81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74</w:t>
            </w:r>
          </w:p>
        </w:tc>
        <w:tc>
          <w:tcPr>
            <w:tcW w:w="603" w:type="dxa"/>
            <w:tcBorders>
              <w:bottom w:val="single" w:sz="4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74</w:t>
            </w:r>
          </w:p>
        </w:tc>
      </w:tr>
      <w:tr w:rsidR="006A4E98" w:rsidRPr="00E008AB" w:rsidTr="00692119">
        <w:trPr>
          <w:jc w:val="center"/>
        </w:trPr>
        <w:tc>
          <w:tcPr>
            <w:tcW w:w="420" w:type="dxa"/>
            <w:vMerge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蒸發散</w:t>
            </w:r>
            <w:r w:rsidR="00441816">
              <w:rPr>
                <w:rFonts w:eastAsia="細明體" w:hint="eastAsia"/>
                <w:sz w:val="22"/>
                <w:szCs w:val="22"/>
              </w:rPr>
              <w:t>量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67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48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43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36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30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37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25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29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54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39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33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41</w:t>
            </w:r>
          </w:p>
        </w:tc>
      </w:tr>
      <w:tr w:rsidR="006A4E98" w:rsidRPr="00E008AB" w:rsidTr="00692119">
        <w:trPr>
          <w:jc w:val="center"/>
        </w:trPr>
        <w:tc>
          <w:tcPr>
            <w:tcW w:w="420" w:type="dxa"/>
            <w:vMerge w:val="restart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乙</w:t>
            </w:r>
          </w:p>
          <w:p w:rsidR="006A4E98" w:rsidRPr="00E008AB" w:rsidRDefault="006A4E98" w:rsidP="00A22415">
            <w:pPr>
              <w:snapToGrid w:val="0"/>
              <w:spacing w:line="240" w:lineRule="atLeast"/>
              <w:jc w:val="center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地</w:t>
            </w:r>
          </w:p>
        </w:tc>
        <w:tc>
          <w:tcPr>
            <w:tcW w:w="1100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氣溫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5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6</w:t>
            </w:r>
          </w:p>
        </w:tc>
        <w:tc>
          <w:tcPr>
            <w:tcW w:w="603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8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10</w:t>
            </w:r>
          </w:p>
        </w:tc>
        <w:tc>
          <w:tcPr>
            <w:tcW w:w="603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13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16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19</w:t>
            </w:r>
          </w:p>
        </w:tc>
        <w:tc>
          <w:tcPr>
            <w:tcW w:w="603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19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16</w:t>
            </w:r>
          </w:p>
        </w:tc>
        <w:tc>
          <w:tcPr>
            <w:tcW w:w="603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12</w:t>
            </w:r>
          </w:p>
        </w:tc>
        <w:tc>
          <w:tcPr>
            <w:tcW w:w="602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7</w:t>
            </w:r>
          </w:p>
        </w:tc>
        <w:tc>
          <w:tcPr>
            <w:tcW w:w="603" w:type="dxa"/>
            <w:tcBorders>
              <w:top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5</w:t>
            </w:r>
          </w:p>
        </w:tc>
      </w:tr>
      <w:tr w:rsidR="006A4E98" w:rsidRPr="00E008AB" w:rsidTr="00692119">
        <w:trPr>
          <w:jc w:val="center"/>
        </w:trPr>
        <w:tc>
          <w:tcPr>
            <w:tcW w:w="420" w:type="dxa"/>
            <w:vMerge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rPr>
                <w:rFonts w:eastAsia="細明體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降水</w:t>
            </w:r>
            <w:r w:rsidR="00441816">
              <w:rPr>
                <w:rFonts w:eastAsia="細明體" w:hint="eastAsia"/>
                <w:sz w:val="22"/>
                <w:szCs w:val="22"/>
              </w:rPr>
              <w:t>量</w:t>
            </w:r>
          </w:p>
        </w:tc>
        <w:tc>
          <w:tcPr>
            <w:tcW w:w="602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137</w:t>
            </w:r>
          </w:p>
        </w:tc>
        <w:tc>
          <w:tcPr>
            <w:tcW w:w="602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101</w:t>
            </w:r>
          </w:p>
        </w:tc>
        <w:tc>
          <w:tcPr>
            <w:tcW w:w="603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90</w:t>
            </w:r>
          </w:p>
        </w:tc>
        <w:tc>
          <w:tcPr>
            <w:tcW w:w="602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59</w:t>
            </w:r>
          </w:p>
        </w:tc>
        <w:tc>
          <w:tcPr>
            <w:tcW w:w="603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43</w:t>
            </w:r>
          </w:p>
        </w:tc>
        <w:tc>
          <w:tcPr>
            <w:tcW w:w="602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38</w:t>
            </w:r>
          </w:p>
        </w:tc>
        <w:tc>
          <w:tcPr>
            <w:tcW w:w="602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19</w:t>
            </w:r>
          </w:p>
        </w:tc>
        <w:tc>
          <w:tcPr>
            <w:tcW w:w="603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29</w:t>
            </w:r>
          </w:p>
        </w:tc>
        <w:tc>
          <w:tcPr>
            <w:tcW w:w="602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48</w:t>
            </w:r>
          </w:p>
        </w:tc>
        <w:tc>
          <w:tcPr>
            <w:tcW w:w="603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82</w:t>
            </w:r>
          </w:p>
        </w:tc>
        <w:tc>
          <w:tcPr>
            <w:tcW w:w="602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148</w:t>
            </w:r>
          </w:p>
        </w:tc>
        <w:tc>
          <w:tcPr>
            <w:tcW w:w="603" w:type="dxa"/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150</w:t>
            </w:r>
          </w:p>
        </w:tc>
      </w:tr>
      <w:tr w:rsidR="006A4E98" w:rsidRPr="00E008AB" w:rsidTr="00692119">
        <w:trPr>
          <w:jc w:val="center"/>
        </w:trPr>
        <w:tc>
          <w:tcPr>
            <w:tcW w:w="420" w:type="dxa"/>
            <w:vMerge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rPr>
                <w:rFonts w:eastAsia="細明體"/>
                <w:sz w:val="22"/>
                <w:szCs w:val="22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蒸發散</w:t>
            </w:r>
            <w:r w:rsidR="00441816">
              <w:rPr>
                <w:rFonts w:eastAsia="細明體" w:hint="eastAsia"/>
                <w:sz w:val="22"/>
                <w:szCs w:val="22"/>
              </w:rPr>
              <w:t>量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11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24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31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47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43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35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19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29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48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57</w:t>
            </w:r>
          </w:p>
        </w:tc>
        <w:tc>
          <w:tcPr>
            <w:tcW w:w="602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22</w:t>
            </w:r>
          </w:p>
        </w:tc>
        <w:tc>
          <w:tcPr>
            <w:tcW w:w="603" w:type="dxa"/>
            <w:tcBorders>
              <w:bottom w:val="single" w:sz="8" w:space="0" w:color="auto"/>
            </w:tcBorders>
            <w:vAlign w:val="center"/>
          </w:tcPr>
          <w:p w:rsidR="006A4E98" w:rsidRPr="00E008AB" w:rsidRDefault="006A4E98" w:rsidP="00A22415">
            <w:pPr>
              <w:snapToGrid w:val="0"/>
              <w:spacing w:line="240" w:lineRule="atLeast"/>
              <w:jc w:val="right"/>
              <w:rPr>
                <w:rFonts w:eastAsia="細明體"/>
                <w:sz w:val="22"/>
                <w:szCs w:val="22"/>
              </w:rPr>
            </w:pPr>
            <w:r w:rsidRPr="00E008AB">
              <w:rPr>
                <w:rFonts w:eastAsia="細明體"/>
                <w:sz w:val="22"/>
                <w:szCs w:val="22"/>
              </w:rPr>
              <w:t>25</w:t>
            </w:r>
          </w:p>
        </w:tc>
      </w:tr>
    </w:tbl>
    <w:p w:rsidR="006A4E98" w:rsidRPr="0028020C" w:rsidRDefault="00E008AB" w:rsidP="0028020C">
      <w:pPr>
        <w:ind w:firstLineChars="202" w:firstLine="461"/>
        <w:rPr>
          <w:spacing w:val="4"/>
          <w:sz w:val="22"/>
          <w:szCs w:val="22"/>
        </w:rPr>
      </w:pPr>
      <w:r w:rsidRPr="0028020C">
        <w:rPr>
          <w:rFonts w:hint="eastAsia"/>
          <w:spacing w:val="4"/>
          <w:sz w:val="22"/>
          <w:szCs w:val="22"/>
        </w:rPr>
        <w:t>※</w:t>
      </w:r>
      <w:r w:rsidR="006B3991" w:rsidRPr="0028020C">
        <w:rPr>
          <w:spacing w:val="4"/>
          <w:sz w:val="22"/>
          <w:szCs w:val="22"/>
        </w:rPr>
        <w:t>氣溫單位為攝氏度。降水</w:t>
      </w:r>
      <w:r w:rsidR="00441816">
        <w:rPr>
          <w:rFonts w:hint="eastAsia"/>
          <w:spacing w:val="4"/>
          <w:sz w:val="22"/>
          <w:szCs w:val="22"/>
        </w:rPr>
        <w:t>量</w:t>
      </w:r>
      <w:r w:rsidR="00A45059">
        <w:rPr>
          <w:rFonts w:hint="eastAsia"/>
          <w:spacing w:val="4"/>
          <w:sz w:val="22"/>
          <w:szCs w:val="22"/>
        </w:rPr>
        <w:t>與蒸發散</w:t>
      </w:r>
      <w:r w:rsidR="00441816">
        <w:rPr>
          <w:rFonts w:hint="eastAsia"/>
          <w:spacing w:val="4"/>
          <w:sz w:val="22"/>
          <w:szCs w:val="22"/>
        </w:rPr>
        <w:t>量</w:t>
      </w:r>
      <w:r w:rsidR="006B3991" w:rsidRPr="0028020C">
        <w:rPr>
          <w:spacing w:val="4"/>
          <w:sz w:val="22"/>
          <w:szCs w:val="22"/>
        </w:rPr>
        <w:t>的單位為毫米</w:t>
      </w:r>
      <w:r w:rsidR="00A22415" w:rsidRPr="0028020C">
        <w:rPr>
          <w:rFonts w:hint="eastAsia"/>
          <w:spacing w:val="4"/>
          <w:sz w:val="22"/>
          <w:szCs w:val="22"/>
        </w:rPr>
        <w:t>／</w:t>
      </w:r>
      <w:r w:rsidR="006A4E98" w:rsidRPr="0028020C">
        <w:rPr>
          <w:spacing w:val="4"/>
          <w:sz w:val="22"/>
          <w:szCs w:val="22"/>
        </w:rPr>
        <w:t>單位面積</w:t>
      </w:r>
      <w:r w:rsidR="00F8018B">
        <w:rPr>
          <w:rFonts w:hint="eastAsia"/>
          <w:spacing w:val="4"/>
          <w:sz w:val="22"/>
          <w:szCs w:val="22"/>
        </w:rPr>
        <w:t>。</w:t>
      </w:r>
    </w:p>
    <w:p w:rsidR="006A4E98" w:rsidRPr="0028020C" w:rsidRDefault="00A22415" w:rsidP="00060102">
      <w:pPr>
        <w:tabs>
          <w:tab w:val="left" w:pos="658"/>
        </w:tabs>
        <w:spacing w:beforeLines="50" w:before="120" w:line="340" w:lineRule="atLeast"/>
        <w:ind w:left="369" w:firstLineChars="48" w:firstLine="109"/>
        <w:rPr>
          <w:spacing w:val="4"/>
          <w:sz w:val="22"/>
          <w:szCs w:val="22"/>
          <w:shd w:val="clear" w:color="auto" w:fill="FFFFFF"/>
        </w:rPr>
      </w:pPr>
      <w:r w:rsidRPr="0028020C">
        <w:rPr>
          <w:rFonts w:hint="eastAsia"/>
          <w:spacing w:val="4"/>
          <w:sz w:val="22"/>
          <w:szCs w:val="22"/>
          <w:shd w:val="clear" w:color="auto" w:fill="FFFFFF"/>
        </w:rPr>
        <w:t>1.</w:t>
      </w:r>
      <w:r w:rsidRPr="0028020C">
        <w:rPr>
          <w:rFonts w:hint="eastAsia"/>
          <w:spacing w:val="4"/>
          <w:sz w:val="22"/>
          <w:szCs w:val="22"/>
          <w:shd w:val="clear" w:color="auto" w:fill="FFFFFF"/>
        </w:rPr>
        <w:tab/>
      </w:r>
      <w:r w:rsidR="006A4E98" w:rsidRPr="0028020C">
        <w:rPr>
          <w:spacing w:val="4"/>
          <w:sz w:val="22"/>
          <w:szCs w:val="22"/>
          <w:shd w:val="clear" w:color="auto" w:fill="FFFFFF"/>
        </w:rPr>
        <w:t>甲地最可能</w:t>
      </w:r>
      <w:r w:rsidR="006B3991" w:rsidRPr="0028020C">
        <w:rPr>
          <w:spacing w:val="4"/>
          <w:sz w:val="22"/>
          <w:szCs w:val="22"/>
          <w:shd w:val="clear" w:color="auto" w:fill="FFFFFF"/>
        </w:rPr>
        <w:t>位於</w:t>
      </w:r>
      <w:r w:rsidR="006A4E98" w:rsidRPr="0028020C">
        <w:rPr>
          <w:spacing w:val="4"/>
          <w:sz w:val="22"/>
          <w:szCs w:val="22"/>
          <w:shd w:val="clear" w:color="auto" w:fill="FFFFFF"/>
        </w:rPr>
        <w:t>哪個氣候區？（</w:t>
      </w:r>
      <w:r w:rsidR="006A4E98" w:rsidRPr="0028020C">
        <w:rPr>
          <w:spacing w:val="4"/>
          <w:sz w:val="22"/>
          <w:szCs w:val="22"/>
          <w:shd w:val="clear" w:color="auto" w:fill="FFFFFF"/>
        </w:rPr>
        <w:t>2</w:t>
      </w:r>
      <w:r w:rsidR="006A4E98" w:rsidRPr="0028020C">
        <w:rPr>
          <w:spacing w:val="4"/>
          <w:sz w:val="22"/>
          <w:szCs w:val="22"/>
          <w:shd w:val="clear" w:color="auto" w:fill="FFFFFF"/>
        </w:rPr>
        <w:t>分）</w:t>
      </w:r>
    </w:p>
    <w:p w:rsidR="006A4E98" w:rsidRPr="0028020C" w:rsidRDefault="00A22415" w:rsidP="00060102">
      <w:pPr>
        <w:tabs>
          <w:tab w:val="left" w:pos="658"/>
        </w:tabs>
        <w:spacing w:line="340" w:lineRule="atLeast"/>
        <w:ind w:left="369" w:firstLineChars="48" w:firstLine="109"/>
        <w:rPr>
          <w:spacing w:val="4"/>
          <w:sz w:val="22"/>
          <w:szCs w:val="22"/>
          <w:shd w:val="clear" w:color="auto" w:fill="FFFFFF"/>
        </w:rPr>
      </w:pPr>
      <w:r w:rsidRPr="0028020C">
        <w:rPr>
          <w:rFonts w:hint="eastAsia"/>
          <w:spacing w:val="4"/>
          <w:sz w:val="22"/>
          <w:szCs w:val="22"/>
          <w:shd w:val="clear" w:color="auto" w:fill="FFFFFF"/>
        </w:rPr>
        <w:t>2.</w:t>
      </w:r>
      <w:r w:rsidRPr="0028020C">
        <w:rPr>
          <w:rFonts w:hint="eastAsia"/>
          <w:spacing w:val="4"/>
          <w:sz w:val="22"/>
          <w:szCs w:val="22"/>
          <w:shd w:val="clear" w:color="auto" w:fill="FFFFFF"/>
        </w:rPr>
        <w:tab/>
      </w:r>
      <w:r w:rsidR="006A4E98" w:rsidRPr="0028020C">
        <w:rPr>
          <w:spacing w:val="4"/>
          <w:sz w:val="22"/>
          <w:szCs w:val="22"/>
          <w:shd w:val="clear" w:color="auto" w:fill="FFFFFF"/>
        </w:rPr>
        <w:t>甲地的哪個季節可能發生乾旱危機？請</w:t>
      </w:r>
      <w:r w:rsidR="00A45059">
        <w:rPr>
          <w:rFonts w:hint="eastAsia"/>
          <w:spacing w:val="4"/>
          <w:sz w:val="22"/>
          <w:szCs w:val="22"/>
          <w:shd w:val="clear" w:color="auto" w:fill="FFFFFF"/>
        </w:rPr>
        <w:t>就表</w:t>
      </w:r>
      <w:r w:rsidR="00A45059">
        <w:rPr>
          <w:rFonts w:hint="eastAsia"/>
          <w:spacing w:val="4"/>
          <w:sz w:val="22"/>
          <w:szCs w:val="22"/>
          <w:shd w:val="clear" w:color="auto" w:fill="FFFFFF"/>
        </w:rPr>
        <w:t>3</w:t>
      </w:r>
      <w:r w:rsidR="00A45059">
        <w:rPr>
          <w:rFonts w:hint="eastAsia"/>
          <w:spacing w:val="4"/>
          <w:sz w:val="22"/>
          <w:szCs w:val="22"/>
          <w:shd w:val="clear" w:color="auto" w:fill="FFFFFF"/>
        </w:rPr>
        <w:t>資訊</w:t>
      </w:r>
      <w:r w:rsidR="006A4E98" w:rsidRPr="0028020C">
        <w:rPr>
          <w:spacing w:val="4"/>
          <w:sz w:val="22"/>
          <w:szCs w:val="22"/>
          <w:shd w:val="clear" w:color="auto" w:fill="FFFFFF"/>
        </w:rPr>
        <w:t>舉</w:t>
      </w:r>
      <w:r w:rsidR="00A45059">
        <w:rPr>
          <w:rFonts w:hint="eastAsia"/>
          <w:spacing w:val="4"/>
          <w:sz w:val="22"/>
          <w:szCs w:val="22"/>
          <w:shd w:val="clear" w:color="auto" w:fill="FFFFFF"/>
        </w:rPr>
        <w:t>出</w:t>
      </w:r>
      <w:r w:rsidR="00A45059">
        <w:rPr>
          <w:spacing w:val="4"/>
          <w:sz w:val="22"/>
          <w:szCs w:val="22"/>
          <w:shd w:val="clear" w:color="auto" w:fill="FFFFFF"/>
        </w:rPr>
        <w:t>一項判斷的理由</w:t>
      </w:r>
      <w:r w:rsidR="00A45059">
        <w:rPr>
          <w:rFonts w:hint="eastAsia"/>
          <w:spacing w:val="4"/>
          <w:sz w:val="22"/>
          <w:szCs w:val="22"/>
          <w:shd w:val="clear" w:color="auto" w:fill="FFFFFF"/>
        </w:rPr>
        <w:t>。</w:t>
      </w:r>
      <w:r w:rsidR="006A4E98" w:rsidRPr="0028020C">
        <w:rPr>
          <w:spacing w:val="4"/>
          <w:sz w:val="22"/>
          <w:szCs w:val="22"/>
          <w:shd w:val="clear" w:color="auto" w:fill="FFFFFF"/>
        </w:rPr>
        <w:t>（</w:t>
      </w:r>
      <w:r w:rsidR="006A4E98" w:rsidRPr="0028020C">
        <w:rPr>
          <w:spacing w:val="4"/>
          <w:sz w:val="22"/>
          <w:szCs w:val="22"/>
          <w:shd w:val="clear" w:color="auto" w:fill="FFFFFF"/>
        </w:rPr>
        <w:t>4</w:t>
      </w:r>
      <w:r w:rsidR="006A4E98" w:rsidRPr="0028020C">
        <w:rPr>
          <w:spacing w:val="4"/>
          <w:sz w:val="22"/>
          <w:szCs w:val="22"/>
          <w:shd w:val="clear" w:color="auto" w:fill="FFFFFF"/>
        </w:rPr>
        <w:t>分）</w:t>
      </w:r>
    </w:p>
    <w:p w:rsidR="0063366E" w:rsidRPr="0028020C" w:rsidRDefault="00A22415" w:rsidP="00060102">
      <w:pPr>
        <w:tabs>
          <w:tab w:val="left" w:pos="658"/>
        </w:tabs>
        <w:spacing w:line="340" w:lineRule="atLeast"/>
        <w:ind w:left="369" w:firstLineChars="48" w:firstLine="109"/>
        <w:rPr>
          <w:rFonts w:eastAsia="標楷體"/>
          <w:spacing w:val="4"/>
          <w:kern w:val="2"/>
          <w:sz w:val="22"/>
          <w:szCs w:val="22"/>
        </w:rPr>
      </w:pPr>
      <w:r w:rsidRPr="0028020C">
        <w:rPr>
          <w:rFonts w:hint="eastAsia"/>
          <w:spacing w:val="4"/>
          <w:sz w:val="22"/>
          <w:szCs w:val="22"/>
          <w:shd w:val="clear" w:color="auto" w:fill="FFFFFF"/>
        </w:rPr>
        <w:t>3.</w:t>
      </w:r>
      <w:r w:rsidRPr="0028020C">
        <w:rPr>
          <w:rFonts w:hint="eastAsia"/>
          <w:spacing w:val="4"/>
          <w:sz w:val="22"/>
          <w:szCs w:val="22"/>
          <w:shd w:val="clear" w:color="auto" w:fill="FFFFFF"/>
        </w:rPr>
        <w:tab/>
      </w:r>
      <w:r w:rsidR="006A4E98" w:rsidRPr="0028020C">
        <w:rPr>
          <w:spacing w:val="4"/>
          <w:sz w:val="22"/>
          <w:szCs w:val="22"/>
          <w:shd w:val="clear" w:color="auto" w:fill="FFFFFF"/>
        </w:rPr>
        <w:t>乙地</w:t>
      </w:r>
      <w:r w:rsidR="006A4E98" w:rsidRPr="0028020C">
        <w:rPr>
          <w:spacing w:val="4"/>
          <w:sz w:val="22"/>
          <w:szCs w:val="22"/>
          <w:shd w:val="clear" w:color="auto" w:fill="FFFFFF"/>
        </w:rPr>
        <w:t>12</w:t>
      </w:r>
      <w:r w:rsidR="006A4E98" w:rsidRPr="0028020C">
        <w:rPr>
          <w:spacing w:val="4"/>
          <w:sz w:val="22"/>
          <w:szCs w:val="22"/>
          <w:shd w:val="clear" w:color="auto" w:fill="FFFFFF"/>
        </w:rPr>
        <w:t>月的</w:t>
      </w:r>
      <w:r w:rsidR="00441816">
        <w:rPr>
          <w:rFonts w:hint="eastAsia"/>
          <w:spacing w:val="4"/>
          <w:sz w:val="22"/>
          <w:szCs w:val="22"/>
          <w:shd w:val="clear" w:color="auto" w:fill="FFFFFF"/>
        </w:rPr>
        <w:t>「平均</w:t>
      </w:r>
      <w:r w:rsidR="006A4E98" w:rsidRPr="0028020C">
        <w:rPr>
          <w:spacing w:val="4"/>
          <w:sz w:val="22"/>
          <w:szCs w:val="22"/>
          <w:shd w:val="clear" w:color="auto" w:fill="FFFFFF"/>
        </w:rPr>
        <w:t>入滲與逕流量</w:t>
      </w:r>
      <w:r w:rsidR="00441816">
        <w:rPr>
          <w:rFonts w:hint="eastAsia"/>
          <w:spacing w:val="4"/>
          <w:sz w:val="22"/>
          <w:szCs w:val="22"/>
          <w:shd w:val="clear" w:color="auto" w:fill="FFFFFF"/>
        </w:rPr>
        <w:t>」</w:t>
      </w:r>
      <w:r w:rsidR="00061836" w:rsidRPr="0028020C">
        <w:rPr>
          <w:spacing w:val="4"/>
          <w:sz w:val="22"/>
          <w:szCs w:val="22"/>
          <w:shd w:val="clear" w:color="auto" w:fill="FFFFFF"/>
        </w:rPr>
        <w:t>，加起來共</w:t>
      </w:r>
      <w:r w:rsidR="006A4E98" w:rsidRPr="0028020C">
        <w:rPr>
          <w:spacing w:val="4"/>
          <w:sz w:val="22"/>
          <w:szCs w:val="22"/>
          <w:shd w:val="clear" w:color="auto" w:fill="FFFFFF"/>
        </w:rPr>
        <w:t>是多少</w:t>
      </w:r>
      <w:r w:rsidR="006B3991" w:rsidRPr="0028020C">
        <w:rPr>
          <w:spacing w:val="4"/>
          <w:sz w:val="22"/>
          <w:szCs w:val="22"/>
        </w:rPr>
        <w:t>毫米</w:t>
      </w:r>
      <w:r w:rsidR="006A4E98" w:rsidRPr="0028020C">
        <w:rPr>
          <w:spacing w:val="4"/>
          <w:sz w:val="22"/>
          <w:szCs w:val="22"/>
          <w:shd w:val="clear" w:color="auto" w:fill="FFFFFF"/>
        </w:rPr>
        <w:t>？（</w:t>
      </w:r>
      <w:r w:rsidR="006A4E98" w:rsidRPr="0028020C">
        <w:rPr>
          <w:spacing w:val="4"/>
          <w:sz w:val="22"/>
          <w:szCs w:val="22"/>
          <w:shd w:val="clear" w:color="auto" w:fill="FFFFFF"/>
        </w:rPr>
        <w:t>2</w:t>
      </w:r>
      <w:r w:rsidR="006A4E98" w:rsidRPr="0028020C">
        <w:rPr>
          <w:spacing w:val="4"/>
          <w:sz w:val="22"/>
          <w:szCs w:val="22"/>
          <w:shd w:val="clear" w:color="auto" w:fill="FFFFFF"/>
        </w:rPr>
        <w:t>分）</w:t>
      </w:r>
    </w:p>
    <w:sectPr w:rsidR="0063366E" w:rsidRPr="0028020C" w:rsidSect="00256085">
      <w:headerReference w:type="even" r:id="rId37"/>
      <w:headerReference w:type="default" r:id="rId38"/>
      <w:footerReference w:type="even" r:id="rId39"/>
      <w:footerReference w:type="default" r:id="rId40"/>
      <w:pgSz w:w="11907" w:h="16840" w:code="9"/>
      <w:pgMar w:top="1701" w:right="1276" w:bottom="1134" w:left="1276" w:header="851" w:footer="851" w:gutter="0"/>
      <w:pgNumType w:start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60C4" w:rsidRDefault="002260C4">
      <w:r>
        <w:separator/>
      </w:r>
    </w:p>
  </w:endnote>
  <w:endnote w:type="continuationSeparator" w:id="0">
    <w:p w:rsidR="002260C4" w:rsidRDefault="0022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文鼎中黑">
    <w:altName w:val="細明體"/>
    <w:charset w:val="88"/>
    <w:family w:val="modern"/>
    <w:pitch w:val="fixed"/>
    <w:sig w:usb0="800002A3" w:usb1="38CF7C7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panose1 w:val="02010609000101010101"/>
    <w:charset w:val="88"/>
    <w:family w:val="modern"/>
    <w:pitch w:val="fixed"/>
    <w:sig w:usb0="80000001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9F3" w:rsidRPr="00602110" w:rsidRDefault="001F79F3">
    <w:pPr>
      <w:pStyle w:val="a7"/>
      <w:widowControl/>
      <w:tabs>
        <w:tab w:val="clear" w:pos="4153"/>
        <w:tab w:val="clear" w:pos="8306"/>
      </w:tabs>
      <w:jc w:val="right"/>
      <w:rPr>
        <w:sz w:val="22"/>
        <w:szCs w:val="22"/>
      </w:rPr>
    </w:pPr>
    <w:r w:rsidRPr="00602110">
      <w:rPr>
        <w:sz w:val="22"/>
        <w:szCs w:val="22"/>
      </w:rPr>
      <w:t>-</w:t>
    </w:r>
    <w:r w:rsidRPr="00602110">
      <w:rPr>
        <w:rFonts w:hint="eastAsia"/>
        <w:sz w:val="22"/>
        <w:szCs w:val="22"/>
      </w:rPr>
      <w:t xml:space="preserve"> </w:t>
    </w:r>
    <w:r w:rsidRPr="00602110">
      <w:rPr>
        <w:sz w:val="22"/>
        <w:szCs w:val="22"/>
      </w:rPr>
      <w:fldChar w:fldCharType="begin"/>
    </w:r>
    <w:r w:rsidRPr="00602110">
      <w:rPr>
        <w:sz w:val="22"/>
        <w:szCs w:val="22"/>
      </w:rPr>
      <w:instrText>PAGE</w:instrText>
    </w:r>
    <w:r w:rsidRPr="00602110">
      <w:rPr>
        <w:sz w:val="22"/>
        <w:szCs w:val="22"/>
      </w:rPr>
      <w:fldChar w:fldCharType="separate"/>
    </w:r>
    <w:r w:rsidR="00B11A4C">
      <w:rPr>
        <w:noProof/>
        <w:sz w:val="22"/>
        <w:szCs w:val="22"/>
      </w:rPr>
      <w:t>6</w:t>
    </w:r>
    <w:r w:rsidRPr="00602110">
      <w:rPr>
        <w:sz w:val="22"/>
        <w:szCs w:val="22"/>
      </w:rPr>
      <w:fldChar w:fldCharType="end"/>
    </w:r>
    <w:r w:rsidRPr="00602110">
      <w:rPr>
        <w:rFonts w:hint="eastAsia"/>
        <w:sz w:val="22"/>
        <w:szCs w:val="22"/>
      </w:rPr>
      <w:t xml:space="preserve"> </w:t>
    </w:r>
    <w:r w:rsidRPr="00602110">
      <w:rPr>
        <w:sz w:val="22"/>
        <w:szCs w:val="22"/>
      </w:rP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9F3" w:rsidRPr="00602110" w:rsidRDefault="001F79F3">
    <w:pPr>
      <w:pStyle w:val="a7"/>
      <w:widowControl/>
      <w:tabs>
        <w:tab w:val="clear" w:pos="4153"/>
        <w:tab w:val="clear" w:pos="8306"/>
        <w:tab w:val="right" w:pos="9356"/>
      </w:tabs>
      <w:spacing w:line="240" w:lineRule="auto"/>
      <w:rPr>
        <w:sz w:val="22"/>
        <w:szCs w:val="22"/>
      </w:rPr>
    </w:pPr>
    <w:r w:rsidRPr="00602110">
      <w:rPr>
        <w:sz w:val="22"/>
        <w:szCs w:val="22"/>
      </w:rPr>
      <w:t>-</w:t>
    </w:r>
    <w:r w:rsidRPr="00602110">
      <w:rPr>
        <w:rFonts w:hint="eastAsia"/>
        <w:sz w:val="22"/>
        <w:szCs w:val="22"/>
      </w:rPr>
      <w:t xml:space="preserve"> </w:t>
    </w:r>
    <w:r w:rsidRPr="00602110">
      <w:rPr>
        <w:sz w:val="22"/>
        <w:szCs w:val="22"/>
      </w:rPr>
      <w:fldChar w:fldCharType="begin"/>
    </w:r>
    <w:r w:rsidRPr="00602110">
      <w:rPr>
        <w:sz w:val="22"/>
        <w:szCs w:val="22"/>
      </w:rPr>
      <w:instrText>PAGE</w:instrText>
    </w:r>
    <w:r w:rsidRPr="00602110">
      <w:rPr>
        <w:sz w:val="22"/>
        <w:szCs w:val="22"/>
      </w:rPr>
      <w:fldChar w:fldCharType="separate"/>
    </w:r>
    <w:r w:rsidR="00B11A4C">
      <w:rPr>
        <w:noProof/>
        <w:sz w:val="22"/>
        <w:szCs w:val="22"/>
      </w:rPr>
      <w:t>5</w:t>
    </w:r>
    <w:r w:rsidRPr="00602110">
      <w:rPr>
        <w:sz w:val="22"/>
        <w:szCs w:val="22"/>
      </w:rPr>
      <w:fldChar w:fldCharType="end"/>
    </w:r>
    <w:r w:rsidRPr="00602110">
      <w:rPr>
        <w:rFonts w:hint="eastAsia"/>
        <w:sz w:val="22"/>
        <w:szCs w:val="22"/>
      </w:rPr>
      <w:t xml:space="preserve"> </w:t>
    </w:r>
    <w:r w:rsidRPr="00602110">
      <w:rPr>
        <w:sz w:val="22"/>
        <w:szCs w:val="22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60C4" w:rsidRDefault="002260C4">
      <w:r>
        <w:separator/>
      </w:r>
    </w:p>
  </w:footnote>
  <w:footnote w:type="continuationSeparator" w:id="0">
    <w:p w:rsidR="002260C4" w:rsidRDefault="00226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9F3" w:rsidRPr="00602110" w:rsidRDefault="001F79F3" w:rsidP="00832801">
    <w:pPr>
      <w:pStyle w:val="a6"/>
      <w:widowControl/>
      <w:tabs>
        <w:tab w:val="clear" w:pos="4153"/>
        <w:tab w:val="clear" w:pos="8306"/>
        <w:tab w:val="right" w:pos="9360"/>
      </w:tabs>
      <w:autoSpaceDE w:val="0"/>
      <w:autoSpaceDN w:val="0"/>
      <w:spacing w:line="240" w:lineRule="auto"/>
      <w:textAlignment w:val="bottom"/>
      <w:rPr>
        <w:sz w:val="22"/>
        <w:szCs w:val="22"/>
      </w:rPr>
    </w:pPr>
    <w:r w:rsidRPr="00602110">
      <w:rPr>
        <w:rFonts w:hint="eastAsia"/>
        <w:spacing w:val="2"/>
        <w:sz w:val="22"/>
        <w:szCs w:val="22"/>
      </w:rPr>
      <w:t>10</w:t>
    </w:r>
    <w:r>
      <w:rPr>
        <w:spacing w:val="2"/>
        <w:sz w:val="22"/>
        <w:szCs w:val="22"/>
      </w:rPr>
      <w:t>7</w:t>
    </w:r>
    <w:r w:rsidRPr="00602110">
      <w:rPr>
        <w:rFonts w:hint="eastAsia"/>
        <w:spacing w:val="2"/>
        <w:sz w:val="22"/>
        <w:szCs w:val="22"/>
      </w:rPr>
      <w:t>年指考</w:t>
    </w:r>
    <w:r w:rsidRPr="00602110">
      <w:rPr>
        <w:sz w:val="22"/>
        <w:szCs w:val="22"/>
      </w:rPr>
      <w:tab/>
    </w:r>
    <w:r w:rsidRPr="00602110">
      <w:rPr>
        <w:rFonts w:hint="eastAsia"/>
        <w:sz w:val="22"/>
        <w:szCs w:val="22"/>
      </w:rPr>
      <w:t>第</w:t>
    </w:r>
    <w:r w:rsidRPr="00602110">
      <w:rPr>
        <w:rFonts w:hint="eastAsia"/>
        <w:sz w:val="22"/>
        <w:szCs w:val="22"/>
      </w:rPr>
      <w:t xml:space="preserve"> </w:t>
    </w:r>
    <w:r w:rsidRPr="00602110">
      <w:rPr>
        <w:sz w:val="22"/>
        <w:szCs w:val="22"/>
      </w:rPr>
      <w:fldChar w:fldCharType="begin"/>
    </w:r>
    <w:r w:rsidRPr="00602110">
      <w:rPr>
        <w:sz w:val="22"/>
        <w:szCs w:val="22"/>
      </w:rPr>
      <w:instrText>PAGE</w:instrText>
    </w:r>
    <w:r w:rsidRPr="00602110">
      <w:rPr>
        <w:sz w:val="22"/>
        <w:szCs w:val="22"/>
      </w:rPr>
      <w:fldChar w:fldCharType="separate"/>
    </w:r>
    <w:r w:rsidR="00B11A4C">
      <w:rPr>
        <w:noProof/>
        <w:sz w:val="22"/>
        <w:szCs w:val="22"/>
      </w:rPr>
      <w:t>6</w:t>
    </w:r>
    <w:r w:rsidRPr="00602110">
      <w:rPr>
        <w:sz w:val="22"/>
        <w:szCs w:val="22"/>
      </w:rPr>
      <w:fldChar w:fldCharType="end"/>
    </w:r>
    <w:r w:rsidRPr="00602110">
      <w:rPr>
        <w:rFonts w:hint="eastAsia"/>
        <w:sz w:val="22"/>
        <w:szCs w:val="22"/>
      </w:rPr>
      <w:t xml:space="preserve"> </w:t>
    </w:r>
    <w:r w:rsidRPr="00602110">
      <w:rPr>
        <w:rFonts w:hint="eastAsia"/>
        <w:sz w:val="22"/>
        <w:szCs w:val="22"/>
      </w:rPr>
      <w:t>頁</w:t>
    </w:r>
  </w:p>
  <w:p w:rsidR="001F79F3" w:rsidRPr="00602110" w:rsidRDefault="001F79F3" w:rsidP="00832801">
    <w:pPr>
      <w:pStyle w:val="a6"/>
      <w:widowControl/>
      <w:tabs>
        <w:tab w:val="clear" w:pos="4153"/>
        <w:tab w:val="clear" w:pos="8306"/>
        <w:tab w:val="right" w:pos="9360"/>
      </w:tabs>
      <w:autoSpaceDE w:val="0"/>
      <w:autoSpaceDN w:val="0"/>
      <w:spacing w:line="240" w:lineRule="auto"/>
      <w:textAlignment w:val="bottom"/>
      <w:rPr>
        <w:sz w:val="22"/>
        <w:szCs w:val="22"/>
      </w:rPr>
    </w:pPr>
    <w:r w:rsidRPr="00602110">
      <w:rPr>
        <w:rFonts w:hint="eastAsia"/>
        <w:spacing w:val="20"/>
        <w:sz w:val="22"/>
        <w:szCs w:val="22"/>
      </w:rPr>
      <w:t>地理考科</w:t>
    </w:r>
    <w:r w:rsidRPr="00602110">
      <w:rPr>
        <w:sz w:val="22"/>
        <w:szCs w:val="22"/>
      </w:rPr>
      <w:tab/>
    </w:r>
    <w:r w:rsidRPr="00602110">
      <w:rPr>
        <w:rFonts w:hint="eastAsia"/>
        <w:sz w:val="22"/>
        <w:szCs w:val="22"/>
      </w:rPr>
      <w:t>共</w:t>
    </w:r>
    <w:r w:rsidRPr="00602110">
      <w:rPr>
        <w:rFonts w:hint="eastAsia"/>
        <w:sz w:val="22"/>
        <w:szCs w:val="22"/>
      </w:rPr>
      <w:t xml:space="preserve"> </w:t>
    </w:r>
    <w:r w:rsidRPr="00602110">
      <w:rPr>
        <w:sz w:val="22"/>
        <w:szCs w:val="22"/>
      </w:rPr>
      <w:t>7</w:t>
    </w:r>
    <w:r w:rsidRPr="00602110">
      <w:rPr>
        <w:rFonts w:hint="eastAsia"/>
        <w:sz w:val="22"/>
        <w:szCs w:val="22"/>
      </w:rPr>
      <w:t xml:space="preserve"> </w:t>
    </w:r>
    <w:r w:rsidRPr="00602110">
      <w:rPr>
        <w:rFonts w:hint="eastAsia"/>
        <w:sz w:val="22"/>
        <w:szCs w:val="22"/>
      </w:rPr>
      <w:t>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9F3" w:rsidRPr="00602110" w:rsidRDefault="001F79F3" w:rsidP="00832801">
    <w:pPr>
      <w:pStyle w:val="a6"/>
      <w:widowControl/>
      <w:tabs>
        <w:tab w:val="clear" w:pos="4153"/>
        <w:tab w:val="clear" w:pos="8306"/>
        <w:tab w:val="right" w:pos="9360"/>
      </w:tabs>
      <w:autoSpaceDE w:val="0"/>
      <w:autoSpaceDN w:val="0"/>
      <w:spacing w:line="240" w:lineRule="auto"/>
      <w:textAlignment w:val="bottom"/>
      <w:rPr>
        <w:sz w:val="22"/>
        <w:szCs w:val="22"/>
      </w:rPr>
    </w:pPr>
    <w:r w:rsidRPr="00602110">
      <w:rPr>
        <w:rFonts w:hint="eastAsia"/>
        <w:sz w:val="22"/>
        <w:szCs w:val="22"/>
      </w:rPr>
      <w:t>第</w:t>
    </w:r>
    <w:r w:rsidRPr="00602110">
      <w:rPr>
        <w:rFonts w:hint="eastAsia"/>
        <w:sz w:val="22"/>
        <w:szCs w:val="22"/>
      </w:rPr>
      <w:t xml:space="preserve"> </w:t>
    </w:r>
    <w:r w:rsidRPr="00602110">
      <w:rPr>
        <w:sz w:val="22"/>
        <w:szCs w:val="22"/>
      </w:rPr>
      <w:fldChar w:fldCharType="begin"/>
    </w:r>
    <w:r w:rsidRPr="00602110">
      <w:rPr>
        <w:sz w:val="22"/>
        <w:szCs w:val="22"/>
      </w:rPr>
      <w:instrText>PAGE</w:instrText>
    </w:r>
    <w:r w:rsidRPr="00602110">
      <w:rPr>
        <w:sz w:val="22"/>
        <w:szCs w:val="22"/>
      </w:rPr>
      <w:fldChar w:fldCharType="separate"/>
    </w:r>
    <w:r w:rsidR="00B11A4C">
      <w:rPr>
        <w:noProof/>
        <w:sz w:val="22"/>
        <w:szCs w:val="22"/>
      </w:rPr>
      <w:t>5</w:t>
    </w:r>
    <w:r w:rsidRPr="00602110">
      <w:rPr>
        <w:sz w:val="22"/>
        <w:szCs w:val="22"/>
      </w:rPr>
      <w:fldChar w:fldCharType="end"/>
    </w:r>
    <w:r w:rsidRPr="00602110">
      <w:rPr>
        <w:rFonts w:hint="eastAsia"/>
        <w:sz w:val="22"/>
        <w:szCs w:val="22"/>
      </w:rPr>
      <w:t xml:space="preserve"> </w:t>
    </w:r>
    <w:r w:rsidRPr="00602110">
      <w:rPr>
        <w:rFonts w:hint="eastAsia"/>
        <w:sz w:val="22"/>
        <w:szCs w:val="22"/>
      </w:rPr>
      <w:t>頁</w:t>
    </w:r>
    <w:r w:rsidRPr="00602110">
      <w:rPr>
        <w:sz w:val="22"/>
        <w:szCs w:val="22"/>
      </w:rPr>
      <w:tab/>
    </w:r>
    <w:r w:rsidRPr="00602110">
      <w:rPr>
        <w:rFonts w:hint="eastAsia"/>
        <w:spacing w:val="6"/>
        <w:sz w:val="22"/>
        <w:szCs w:val="22"/>
      </w:rPr>
      <w:t>10</w:t>
    </w:r>
    <w:r>
      <w:rPr>
        <w:spacing w:val="6"/>
        <w:sz w:val="22"/>
        <w:szCs w:val="22"/>
      </w:rPr>
      <w:t>7</w:t>
    </w:r>
    <w:r w:rsidRPr="00602110">
      <w:rPr>
        <w:rFonts w:hint="eastAsia"/>
        <w:spacing w:val="6"/>
        <w:sz w:val="22"/>
        <w:szCs w:val="22"/>
      </w:rPr>
      <w:t>年指考</w:t>
    </w:r>
  </w:p>
  <w:p w:rsidR="001F79F3" w:rsidRPr="00602110" w:rsidRDefault="001F79F3" w:rsidP="0026213B">
    <w:pPr>
      <w:pStyle w:val="a6"/>
      <w:widowControl/>
      <w:tabs>
        <w:tab w:val="clear" w:pos="4153"/>
        <w:tab w:val="clear" w:pos="8306"/>
        <w:tab w:val="right" w:pos="9420"/>
      </w:tabs>
      <w:autoSpaceDE w:val="0"/>
      <w:autoSpaceDN w:val="0"/>
      <w:spacing w:line="240" w:lineRule="auto"/>
      <w:textAlignment w:val="bottom"/>
      <w:rPr>
        <w:sz w:val="22"/>
        <w:szCs w:val="22"/>
      </w:rPr>
    </w:pPr>
    <w:r w:rsidRPr="00602110">
      <w:rPr>
        <w:rFonts w:hint="eastAsia"/>
        <w:sz w:val="22"/>
        <w:szCs w:val="22"/>
      </w:rPr>
      <w:t>共</w:t>
    </w:r>
    <w:r w:rsidRPr="00602110">
      <w:rPr>
        <w:rFonts w:hint="eastAsia"/>
        <w:sz w:val="22"/>
        <w:szCs w:val="22"/>
      </w:rPr>
      <w:t xml:space="preserve"> </w:t>
    </w:r>
    <w:r w:rsidRPr="00602110">
      <w:rPr>
        <w:sz w:val="22"/>
        <w:szCs w:val="22"/>
      </w:rPr>
      <w:t>7</w:t>
    </w:r>
    <w:r w:rsidRPr="00602110">
      <w:rPr>
        <w:rFonts w:hint="eastAsia"/>
        <w:sz w:val="22"/>
        <w:szCs w:val="22"/>
      </w:rPr>
      <w:t xml:space="preserve"> </w:t>
    </w:r>
    <w:r w:rsidRPr="00602110">
      <w:rPr>
        <w:rFonts w:hint="eastAsia"/>
        <w:sz w:val="22"/>
        <w:szCs w:val="22"/>
      </w:rPr>
      <w:t>頁</w:t>
    </w:r>
    <w:r w:rsidRPr="00602110">
      <w:rPr>
        <w:rFonts w:hint="eastAsia"/>
        <w:sz w:val="22"/>
        <w:szCs w:val="22"/>
      </w:rPr>
      <w:tab/>
    </w:r>
    <w:r w:rsidRPr="00602110">
      <w:rPr>
        <w:rFonts w:hint="eastAsia"/>
        <w:spacing w:val="20"/>
        <w:sz w:val="22"/>
        <w:szCs w:val="22"/>
      </w:rPr>
      <w:t>地理考科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C7345"/>
    <w:multiLevelType w:val="hybridMultilevel"/>
    <w:tmpl w:val="38FEBBFA"/>
    <w:lvl w:ilvl="0" w:tplc="40A8BB06">
      <w:start w:val="1"/>
      <w:numFmt w:val="decimal"/>
      <w:pStyle w:val="TIT1"/>
      <w:lvlText w:val="%1."/>
      <w:lvlJc w:val="left"/>
      <w:pPr>
        <w:tabs>
          <w:tab w:val="num" w:pos="480"/>
        </w:tabs>
        <w:ind w:left="480" w:hanging="480"/>
      </w:p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9A11A7D"/>
    <w:multiLevelType w:val="hybridMultilevel"/>
    <w:tmpl w:val="4AD64244"/>
    <w:lvl w:ilvl="0" w:tplc="24FE76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A26425A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02D37B4"/>
    <w:multiLevelType w:val="singleLevel"/>
    <w:tmpl w:val="EA6838CE"/>
    <w:lvl w:ilvl="0">
      <w:start w:val="1"/>
      <w:numFmt w:val="upperLetter"/>
      <w:pStyle w:val="2"/>
      <w:lvlText w:val="%1."/>
      <w:lvlJc w:val="left"/>
      <w:pPr>
        <w:tabs>
          <w:tab w:val="num" w:pos="465"/>
        </w:tabs>
        <w:ind w:left="465" w:hanging="2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2"/>
  <w:evenAndOddHeaders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81F"/>
    <w:rsid w:val="00002DD6"/>
    <w:rsid w:val="0000402F"/>
    <w:rsid w:val="00014154"/>
    <w:rsid w:val="00017B23"/>
    <w:rsid w:val="00023242"/>
    <w:rsid w:val="00023422"/>
    <w:rsid w:val="00024369"/>
    <w:rsid w:val="000244CB"/>
    <w:rsid w:val="0002591D"/>
    <w:rsid w:val="00030631"/>
    <w:rsid w:val="00032DCC"/>
    <w:rsid w:val="00033039"/>
    <w:rsid w:val="00033EB4"/>
    <w:rsid w:val="000346C8"/>
    <w:rsid w:val="000421FC"/>
    <w:rsid w:val="000428DE"/>
    <w:rsid w:val="00043033"/>
    <w:rsid w:val="00043174"/>
    <w:rsid w:val="00045F5D"/>
    <w:rsid w:val="00050562"/>
    <w:rsid w:val="00053952"/>
    <w:rsid w:val="0005590F"/>
    <w:rsid w:val="00057514"/>
    <w:rsid w:val="00060102"/>
    <w:rsid w:val="00061648"/>
    <w:rsid w:val="00061836"/>
    <w:rsid w:val="000633E6"/>
    <w:rsid w:val="00063BD5"/>
    <w:rsid w:val="00063DB7"/>
    <w:rsid w:val="00064A5B"/>
    <w:rsid w:val="0007728C"/>
    <w:rsid w:val="00087ACB"/>
    <w:rsid w:val="0009395A"/>
    <w:rsid w:val="000A4192"/>
    <w:rsid w:val="000A58AC"/>
    <w:rsid w:val="000B2401"/>
    <w:rsid w:val="000B63EE"/>
    <w:rsid w:val="000C41DF"/>
    <w:rsid w:val="000D0B14"/>
    <w:rsid w:val="000D2899"/>
    <w:rsid w:val="000D434B"/>
    <w:rsid w:val="000E20C8"/>
    <w:rsid w:val="000E7A15"/>
    <w:rsid w:val="00110E4C"/>
    <w:rsid w:val="00116A19"/>
    <w:rsid w:val="00117472"/>
    <w:rsid w:val="0011792D"/>
    <w:rsid w:val="001237F9"/>
    <w:rsid w:val="00132B67"/>
    <w:rsid w:val="001425E5"/>
    <w:rsid w:val="00143D91"/>
    <w:rsid w:val="00145E15"/>
    <w:rsid w:val="0014660D"/>
    <w:rsid w:val="00146775"/>
    <w:rsid w:val="001523A4"/>
    <w:rsid w:val="001618C1"/>
    <w:rsid w:val="001661A5"/>
    <w:rsid w:val="00170AE7"/>
    <w:rsid w:val="001732CE"/>
    <w:rsid w:val="00175BF4"/>
    <w:rsid w:val="0017629D"/>
    <w:rsid w:val="001A0E2D"/>
    <w:rsid w:val="001A1322"/>
    <w:rsid w:val="001A2ABE"/>
    <w:rsid w:val="001A4694"/>
    <w:rsid w:val="001B487F"/>
    <w:rsid w:val="001C2D4A"/>
    <w:rsid w:val="001C5D0F"/>
    <w:rsid w:val="001C6608"/>
    <w:rsid w:val="001D1F39"/>
    <w:rsid w:val="001E22C4"/>
    <w:rsid w:val="001E3082"/>
    <w:rsid w:val="001E321A"/>
    <w:rsid w:val="001F2A6B"/>
    <w:rsid w:val="001F2AD0"/>
    <w:rsid w:val="001F79F3"/>
    <w:rsid w:val="002037FC"/>
    <w:rsid w:val="002040CE"/>
    <w:rsid w:val="00215555"/>
    <w:rsid w:val="00221C89"/>
    <w:rsid w:val="0022578E"/>
    <w:rsid w:val="002260C4"/>
    <w:rsid w:val="0023083C"/>
    <w:rsid w:val="0023209E"/>
    <w:rsid w:val="00232531"/>
    <w:rsid w:val="002335D6"/>
    <w:rsid w:val="00242195"/>
    <w:rsid w:val="00246D12"/>
    <w:rsid w:val="0025313F"/>
    <w:rsid w:val="00253465"/>
    <w:rsid w:val="00256085"/>
    <w:rsid w:val="0026182A"/>
    <w:rsid w:val="0026213B"/>
    <w:rsid w:val="002623B9"/>
    <w:rsid w:val="00270769"/>
    <w:rsid w:val="002778CB"/>
    <w:rsid w:val="00277AA5"/>
    <w:rsid w:val="0028020C"/>
    <w:rsid w:val="00281410"/>
    <w:rsid w:val="00283E52"/>
    <w:rsid w:val="00291E75"/>
    <w:rsid w:val="002923E3"/>
    <w:rsid w:val="00293099"/>
    <w:rsid w:val="00294125"/>
    <w:rsid w:val="00294C87"/>
    <w:rsid w:val="00295689"/>
    <w:rsid w:val="002966A8"/>
    <w:rsid w:val="002A518A"/>
    <w:rsid w:val="002B204A"/>
    <w:rsid w:val="002B281F"/>
    <w:rsid w:val="002D0C74"/>
    <w:rsid w:val="002D1B7B"/>
    <w:rsid w:val="002D2BAE"/>
    <w:rsid w:val="002D3D48"/>
    <w:rsid w:val="002D506F"/>
    <w:rsid w:val="002E2EEA"/>
    <w:rsid w:val="002E44C6"/>
    <w:rsid w:val="002F5714"/>
    <w:rsid w:val="003004C7"/>
    <w:rsid w:val="0030344A"/>
    <w:rsid w:val="00306625"/>
    <w:rsid w:val="003107B2"/>
    <w:rsid w:val="0031439E"/>
    <w:rsid w:val="00315729"/>
    <w:rsid w:val="003203CF"/>
    <w:rsid w:val="0032094D"/>
    <w:rsid w:val="003229E7"/>
    <w:rsid w:val="00327DA1"/>
    <w:rsid w:val="0033279D"/>
    <w:rsid w:val="00333557"/>
    <w:rsid w:val="00335852"/>
    <w:rsid w:val="00336457"/>
    <w:rsid w:val="0034099F"/>
    <w:rsid w:val="00342F70"/>
    <w:rsid w:val="00343162"/>
    <w:rsid w:val="00345AA4"/>
    <w:rsid w:val="00347B53"/>
    <w:rsid w:val="00353048"/>
    <w:rsid w:val="00355C1A"/>
    <w:rsid w:val="003628F9"/>
    <w:rsid w:val="00370D73"/>
    <w:rsid w:val="003730CB"/>
    <w:rsid w:val="003745A4"/>
    <w:rsid w:val="003828AE"/>
    <w:rsid w:val="0038521E"/>
    <w:rsid w:val="00387C6A"/>
    <w:rsid w:val="00391E60"/>
    <w:rsid w:val="00395F50"/>
    <w:rsid w:val="00396769"/>
    <w:rsid w:val="003A02EB"/>
    <w:rsid w:val="003A0A15"/>
    <w:rsid w:val="003A6AFC"/>
    <w:rsid w:val="003B1BEC"/>
    <w:rsid w:val="003B3EDC"/>
    <w:rsid w:val="003B5778"/>
    <w:rsid w:val="003C145A"/>
    <w:rsid w:val="003C4025"/>
    <w:rsid w:val="003C480B"/>
    <w:rsid w:val="003C6406"/>
    <w:rsid w:val="003C7935"/>
    <w:rsid w:val="003D19BE"/>
    <w:rsid w:val="003D24CE"/>
    <w:rsid w:val="003D51C2"/>
    <w:rsid w:val="003D5B39"/>
    <w:rsid w:val="003E133A"/>
    <w:rsid w:val="003E554B"/>
    <w:rsid w:val="003F781E"/>
    <w:rsid w:val="00401450"/>
    <w:rsid w:val="00402963"/>
    <w:rsid w:val="00402DEA"/>
    <w:rsid w:val="0040657C"/>
    <w:rsid w:val="004141DF"/>
    <w:rsid w:val="004146AA"/>
    <w:rsid w:val="004162F6"/>
    <w:rsid w:val="0042245F"/>
    <w:rsid w:val="00423DBC"/>
    <w:rsid w:val="00423E60"/>
    <w:rsid w:val="00424618"/>
    <w:rsid w:val="004266F9"/>
    <w:rsid w:val="004272BD"/>
    <w:rsid w:val="00432398"/>
    <w:rsid w:val="00435058"/>
    <w:rsid w:val="00436752"/>
    <w:rsid w:val="00441816"/>
    <w:rsid w:val="00442A85"/>
    <w:rsid w:val="004652A8"/>
    <w:rsid w:val="0046584E"/>
    <w:rsid w:val="00470008"/>
    <w:rsid w:val="00473A72"/>
    <w:rsid w:val="0048252E"/>
    <w:rsid w:val="00482AEB"/>
    <w:rsid w:val="00491307"/>
    <w:rsid w:val="00494092"/>
    <w:rsid w:val="00497FB1"/>
    <w:rsid w:val="004A148C"/>
    <w:rsid w:val="004A76C7"/>
    <w:rsid w:val="004A7908"/>
    <w:rsid w:val="004B0A89"/>
    <w:rsid w:val="004B16A4"/>
    <w:rsid w:val="004C1877"/>
    <w:rsid w:val="004C2EB9"/>
    <w:rsid w:val="004C3148"/>
    <w:rsid w:val="004C333E"/>
    <w:rsid w:val="004E1273"/>
    <w:rsid w:val="004E1C7C"/>
    <w:rsid w:val="004E79ED"/>
    <w:rsid w:val="00504B87"/>
    <w:rsid w:val="00504CF3"/>
    <w:rsid w:val="0051082D"/>
    <w:rsid w:val="0051137D"/>
    <w:rsid w:val="005145EE"/>
    <w:rsid w:val="00520B6A"/>
    <w:rsid w:val="00522AD3"/>
    <w:rsid w:val="00532133"/>
    <w:rsid w:val="0053402B"/>
    <w:rsid w:val="0053721B"/>
    <w:rsid w:val="005407DB"/>
    <w:rsid w:val="005457A7"/>
    <w:rsid w:val="0055452A"/>
    <w:rsid w:val="00565F64"/>
    <w:rsid w:val="00566A7B"/>
    <w:rsid w:val="00570C5C"/>
    <w:rsid w:val="00573F6A"/>
    <w:rsid w:val="00577309"/>
    <w:rsid w:val="005828A2"/>
    <w:rsid w:val="00583346"/>
    <w:rsid w:val="00585415"/>
    <w:rsid w:val="005870FF"/>
    <w:rsid w:val="00587E16"/>
    <w:rsid w:val="00590740"/>
    <w:rsid w:val="00591E51"/>
    <w:rsid w:val="0059377A"/>
    <w:rsid w:val="005952B1"/>
    <w:rsid w:val="00595A37"/>
    <w:rsid w:val="00597050"/>
    <w:rsid w:val="005A109C"/>
    <w:rsid w:val="005A38D3"/>
    <w:rsid w:val="005A4E52"/>
    <w:rsid w:val="005A6A79"/>
    <w:rsid w:val="005B2BCB"/>
    <w:rsid w:val="005B3690"/>
    <w:rsid w:val="005B3F2F"/>
    <w:rsid w:val="005B48A4"/>
    <w:rsid w:val="005B75CF"/>
    <w:rsid w:val="005C3B3E"/>
    <w:rsid w:val="005C4C02"/>
    <w:rsid w:val="005D0C12"/>
    <w:rsid w:val="005D1253"/>
    <w:rsid w:val="005D27F0"/>
    <w:rsid w:val="005D74C0"/>
    <w:rsid w:val="005D7A02"/>
    <w:rsid w:val="005E315A"/>
    <w:rsid w:val="005E39C8"/>
    <w:rsid w:val="005E63B7"/>
    <w:rsid w:val="005E7CC1"/>
    <w:rsid w:val="005E7E40"/>
    <w:rsid w:val="005E7F94"/>
    <w:rsid w:val="005F4CC7"/>
    <w:rsid w:val="005F6506"/>
    <w:rsid w:val="0060147B"/>
    <w:rsid w:val="0060174C"/>
    <w:rsid w:val="00602110"/>
    <w:rsid w:val="0060401D"/>
    <w:rsid w:val="00616795"/>
    <w:rsid w:val="006223CB"/>
    <w:rsid w:val="00630A1D"/>
    <w:rsid w:val="0063204C"/>
    <w:rsid w:val="0063361E"/>
    <w:rsid w:val="0063366E"/>
    <w:rsid w:val="00637188"/>
    <w:rsid w:val="00637F26"/>
    <w:rsid w:val="00640507"/>
    <w:rsid w:val="00647F4A"/>
    <w:rsid w:val="00653011"/>
    <w:rsid w:val="00654D79"/>
    <w:rsid w:val="00656E6C"/>
    <w:rsid w:val="0066665E"/>
    <w:rsid w:val="00671C97"/>
    <w:rsid w:val="00674F3B"/>
    <w:rsid w:val="00682405"/>
    <w:rsid w:val="0068283F"/>
    <w:rsid w:val="00682AFB"/>
    <w:rsid w:val="0068315E"/>
    <w:rsid w:val="00686CAC"/>
    <w:rsid w:val="00687D0F"/>
    <w:rsid w:val="00692119"/>
    <w:rsid w:val="006929AE"/>
    <w:rsid w:val="006971E2"/>
    <w:rsid w:val="006A4B0B"/>
    <w:rsid w:val="006A4E98"/>
    <w:rsid w:val="006A6398"/>
    <w:rsid w:val="006B2B1F"/>
    <w:rsid w:val="006B3991"/>
    <w:rsid w:val="006B6216"/>
    <w:rsid w:val="006C0405"/>
    <w:rsid w:val="006C1FDF"/>
    <w:rsid w:val="006D2E45"/>
    <w:rsid w:val="006D430D"/>
    <w:rsid w:val="006D66C8"/>
    <w:rsid w:val="006E3E9A"/>
    <w:rsid w:val="006E682E"/>
    <w:rsid w:val="006F0E03"/>
    <w:rsid w:val="006F4360"/>
    <w:rsid w:val="00700CB5"/>
    <w:rsid w:val="007016D9"/>
    <w:rsid w:val="00702FEF"/>
    <w:rsid w:val="00703E72"/>
    <w:rsid w:val="00704F92"/>
    <w:rsid w:val="00712693"/>
    <w:rsid w:val="0071387B"/>
    <w:rsid w:val="00725145"/>
    <w:rsid w:val="0073023F"/>
    <w:rsid w:val="00734EBC"/>
    <w:rsid w:val="00743332"/>
    <w:rsid w:val="007467B8"/>
    <w:rsid w:val="00750D40"/>
    <w:rsid w:val="0075451A"/>
    <w:rsid w:val="00754FA1"/>
    <w:rsid w:val="007556F6"/>
    <w:rsid w:val="0075717A"/>
    <w:rsid w:val="007572DA"/>
    <w:rsid w:val="00760A39"/>
    <w:rsid w:val="00761114"/>
    <w:rsid w:val="00761DEA"/>
    <w:rsid w:val="00764079"/>
    <w:rsid w:val="00773DC2"/>
    <w:rsid w:val="00785766"/>
    <w:rsid w:val="00793AB5"/>
    <w:rsid w:val="007A4C4A"/>
    <w:rsid w:val="007B12F3"/>
    <w:rsid w:val="007B213A"/>
    <w:rsid w:val="007B3EBF"/>
    <w:rsid w:val="007B4E24"/>
    <w:rsid w:val="007C7074"/>
    <w:rsid w:val="007D0950"/>
    <w:rsid w:val="007D13EB"/>
    <w:rsid w:val="007D72E3"/>
    <w:rsid w:val="007E1BFF"/>
    <w:rsid w:val="007E4FDE"/>
    <w:rsid w:val="007F2340"/>
    <w:rsid w:val="007F406C"/>
    <w:rsid w:val="00810562"/>
    <w:rsid w:val="00810A96"/>
    <w:rsid w:val="008155FC"/>
    <w:rsid w:val="00824154"/>
    <w:rsid w:val="00825DBD"/>
    <w:rsid w:val="008269D8"/>
    <w:rsid w:val="00832801"/>
    <w:rsid w:val="0083353D"/>
    <w:rsid w:val="00843805"/>
    <w:rsid w:val="008440A4"/>
    <w:rsid w:val="00846E21"/>
    <w:rsid w:val="00854071"/>
    <w:rsid w:val="00856033"/>
    <w:rsid w:val="00856B14"/>
    <w:rsid w:val="00857815"/>
    <w:rsid w:val="00861F38"/>
    <w:rsid w:val="00864217"/>
    <w:rsid w:val="0086650C"/>
    <w:rsid w:val="008669DB"/>
    <w:rsid w:val="00870A31"/>
    <w:rsid w:val="0087267C"/>
    <w:rsid w:val="00880BAA"/>
    <w:rsid w:val="0089211D"/>
    <w:rsid w:val="008946CA"/>
    <w:rsid w:val="0089567A"/>
    <w:rsid w:val="008B3F12"/>
    <w:rsid w:val="008C2052"/>
    <w:rsid w:val="008C4374"/>
    <w:rsid w:val="008C5C5C"/>
    <w:rsid w:val="008C7B6A"/>
    <w:rsid w:val="008D016C"/>
    <w:rsid w:val="008D3771"/>
    <w:rsid w:val="008D3F08"/>
    <w:rsid w:val="008D43DF"/>
    <w:rsid w:val="008E2E0D"/>
    <w:rsid w:val="008E6275"/>
    <w:rsid w:val="008E69E9"/>
    <w:rsid w:val="008E7177"/>
    <w:rsid w:val="008F0BD5"/>
    <w:rsid w:val="008F5B32"/>
    <w:rsid w:val="009025BF"/>
    <w:rsid w:val="00904C07"/>
    <w:rsid w:val="00905C76"/>
    <w:rsid w:val="009060C6"/>
    <w:rsid w:val="009060D6"/>
    <w:rsid w:val="00906F3C"/>
    <w:rsid w:val="00912349"/>
    <w:rsid w:val="00915E42"/>
    <w:rsid w:val="009172E5"/>
    <w:rsid w:val="00926671"/>
    <w:rsid w:val="009268A1"/>
    <w:rsid w:val="00931473"/>
    <w:rsid w:val="00932011"/>
    <w:rsid w:val="0093401C"/>
    <w:rsid w:val="0093455C"/>
    <w:rsid w:val="009352A3"/>
    <w:rsid w:val="00944223"/>
    <w:rsid w:val="00946615"/>
    <w:rsid w:val="00952811"/>
    <w:rsid w:val="009565AD"/>
    <w:rsid w:val="009566A9"/>
    <w:rsid w:val="0095750E"/>
    <w:rsid w:val="009620C3"/>
    <w:rsid w:val="009635EC"/>
    <w:rsid w:val="00963B0D"/>
    <w:rsid w:val="009643D6"/>
    <w:rsid w:val="009646E1"/>
    <w:rsid w:val="00966D75"/>
    <w:rsid w:val="009773CB"/>
    <w:rsid w:val="00981E55"/>
    <w:rsid w:val="009822B6"/>
    <w:rsid w:val="00983ACF"/>
    <w:rsid w:val="00990000"/>
    <w:rsid w:val="00996848"/>
    <w:rsid w:val="009A6849"/>
    <w:rsid w:val="009B29B6"/>
    <w:rsid w:val="009B4DCD"/>
    <w:rsid w:val="009B60CA"/>
    <w:rsid w:val="009C1FA9"/>
    <w:rsid w:val="009D2C45"/>
    <w:rsid w:val="009D7037"/>
    <w:rsid w:val="009E0B99"/>
    <w:rsid w:val="009E7DF0"/>
    <w:rsid w:val="00A00460"/>
    <w:rsid w:val="00A00EC3"/>
    <w:rsid w:val="00A0414C"/>
    <w:rsid w:val="00A12E1B"/>
    <w:rsid w:val="00A1457A"/>
    <w:rsid w:val="00A14E4E"/>
    <w:rsid w:val="00A20463"/>
    <w:rsid w:val="00A22415"/>
    <w:rsid w:val="00A234F6"/>
    <w:rsid w:val="00A259FE"/>
    <w:rsid w:val="00A33142"/>
    <w:rsid w:val="00A33CDC"/>
    <w:rsid w:val="00A3408B"/>
    <w:rsid w:val="00A37C4C"/>
    <w:rsid w:val="00A45059"/>
    <w:rsid w:val="00A46E46"/>
    <w:rsid w:val="00A47047"/>
    <w:rsid w:val="00A47E58"/>
    <w:rsid w:val="00A54EB9"/>
    <w:rsid w:val="00A61814"/>
    <w:rsid w:val="00A64945"/>
    <w:rsid w:val="00A73263"/>
    <w:rsid w:val="00A765CE"/>
    <w:rsid w:val="00A872E5"/>
    <w:rsid w:val="00A87B6F"/>
    <w:rsid w:val="00A9481B"/>
    <w:rsid w:val="00AA4C5D"/>
    <w:rsid w:val="00AA7B9B"/>
    <w:rsid w:val="00AB0556"/>
    <w:rsid w:val="00AB088A"/>
    <w:rsid w:val="00AC71E2"/>
    <w:rsid w:val="00AD1472"/>
    <w:rsid w:val="00AD374D"/>
    <w:rsid w:val="00AD4CE3"/>
    <w:rsid w:val="00AE6C3D"/>
    <w:rsid w:val="00AF1163"/>
    <w:rsid w:val="00AF4750"/>
    <w:rsid w:val="00AF73AA"/>
    <w:rsid w:val="00B04420"/>
    <w:rsid w:val="00B07D91"/>
    <w:rsid w:val="00B107DE"/>
    <w:rsid w:val="00B10F7D"/>
    <w:rsid w:val="00B11A4C"/>
    <w:rsid w:val="00B15DE9"/>
    <w:rsid w:val="00B16E2D"/>
    <w:rsid w:val="00B20A7A"/>
    <w:rsid w:val="00B22C57"/>
    <w:rsid w:val="00B25894"/>
    <w:rsid w:val="00B26F4A"/>
    <w:rsid w:val="00B36F80"/>
    <w:rsid w:val="00B42468"/>
    <w:rsid w:val="00B47C3A"/>
    <w:rsid w:val="00B50380"/>
    <w:rsid w:val="00B604EB"/>
    <w:rsid w:val="00B634C1"/>
    <w:rsid w:val="00B70970"/>
    <w:rsid w:val="00B72687"/>
    <w:rsid w:val="00B73169"/>
    <w:rsid w:val="00B75655"/>
    <w:rsid w:val="00B850C4"/>
    <w:rsid w:val="00B86425"/>
    <w:rsid w:val="00B868B1"/>
    <w:rsid w:val="00B8692A"/>
    <w:rsid w:val="00B948F0"/>
    <w:rsid w:val="00B95934"/>
    <w:rsid w:val="00B9681F"/>
    <w:rsid w:val="00BA26D4"/>
    <w:rsid w:val="00BA72FD"/>
    <w:rsid w:val="00BA7C9D"/>
    <w:rsid w:val="00BB0A65"/>
    <w:rsid w:val="00BB14CB"/>
    <w:rsid w:val="00BB315E"/>
    <w:rsid w:val="00BB4BC4"/>
    <w:rsid w:val="00BC2501"/>
    <w:rsid w:val="00BC5BF8"/>
    <w:rsid w:val="00BD76F3"/>
    <w:rsid w:val="00BE326F"/>
    <w:rsid w:val="00BE495E"/>
    <w:rsid w:val="00BE6E04"/>
    <w:rsid w:val="00BE788A"/>
    <w:rsid w:val="00BF136C"/>
    <w:rsid w:val="00BF2CE3"/>
    <w:rsid w:val="00BF5055"/>
    <w:rsid w:val="00BF5787"/>
    <w:rsid w:val="00BF5C5E"/>
    <w:rsid w:val="00BF615E"/>
    <w:rsid w:val="00BF6B3A"/>
    <w:rsid w:val="00C023D4"/>
    <w:rsid w:val="00C07893"/>
    <w:rsid w:val="00C10B96"/>
    <w:rsid w:val="00C11B99"/>
    <w:rsid w:val="00C1315A"/>
    <w:rsid w:val="00C158CC"/>
    <w:rsid w:val="00C163DE"/>
    <w:rsid w:val="00C1696D"/>
    <w:rsid w:val="00C20BC0"/>
    <w:rsid w:val="00C20EFE"/>
    <w:rsid w:val="00C33B0B"/>
    <w:rsid w:val="00C3510B"/>
    <w:rsid w:val="00C41A8A"/>
    <w:rsid w:val="00C41E62"/>
    <w:rsid w:val="00C42C2C"/>
    <w:rsid w:val="00C50838"/>
    <w:rsid w:val="00C56D9A"/>
    <w:rsid w:val="00C56FE2"/>
    <w:rsid w:val="00C60406"/>
    <w:rsid w:val="00C62FD0"/>
    <w:rsid w:val="00C65BE1"/>
    <w:rsid w:val="00C77594"/>
    <w:rsid w:val="00C86B95"/>
    <w:rsid w:val="00C94348"/>
    <w:rsid w:val="00C95F14"/>
    <w:rsid w:val="00C96EF9"/>
    <w:rsid w:val="00CA5464"/>
    <w:rsid w:val="00CA69E6"/>
    <w:rsid w:val="00CB3140"/>
    <w:rsid w:val="00CB62EC"/>
    <w:rsid w:val="00CB6CF7"/>
    <w:rsid w:val="00CC0246"/>
    <w:rsid w:val="00CC1B62"/>
    <w:rsid w:val="00CC3877"/>
    <w:rsid w:val="00CC40D0"/>
    <w:rsid w:val="00CD26B1"/>
    <w:rsid w:val="00CD4B95"/>
    <w:rsid w:val="00CD7400"/>
    <w:rsid w:val="00CD77A3"/>
    <w:rsid w:val="00CE21BC"/>
    <w:rsid w:val="00CF195E"/>
    <w:rsid w:val="00D00E97"/>
    <w:rsid w:val="00D10143"/>
    <w:rsid w:val="00D14A64"/>
    <w:rsid w:val="00D2013C"/>
    <w:rsid w:val="00D2214F"/>
    <w:rsid w:val="00D26205"/>
    <w:rsid w:val="00D3302C"/>
    <w:rsid w:val="00D41291"/>
    <w:rsid w:val="00D42B52"/>
    <w:rsid w:val="00D43CD2"/>
    <w:rsid w:val="00D43F17"/>
    <w:rsid w:val="00D500BC"/>
    <w:rsid w:val="00D67212"/>
    <w:rsid w:val="00D70FC2"/>
    <w:rsid w:val="00D71077"/>
    <w:rsid w:val="00D71457"/>
    <w:rsid w:val="00D750F2"/>
    <w:rsid w:val="00D75E07"/>
    <w:rsid w:val="00D82941"/>
    <w:rsid w:val="00D90D43"/>
    <w:rsid w:val="00D94732"/>
    <w:rsid w:val="00D94EF3"/>
    <w:rsid w:val="00D9525D"/>
    <w:rsid w:val="00D9526D"/>
    <w:rsid w:val="00D97E79"/>
    <w:rsid w:val="00DA1A91"/>
    <w:rsid w:val="00DB3A09"/>
    <w:rsid w:val="00DB6FAE"/>
    <w:rsid w:val="00DC4C87"/>
    <w:rsid w:val="00DC5261"/>
    <w:rsid w:val="00DC6A23"/>
    <w:rsid w:val="00DC7827"/>
    <w:rsid w:val="00DD20F4"/>
    <w:rsid w:val="00DE1987"/>
    <w:rsid w:val="00DE5C27"/>
    <w:rsid w:val="00DE7CFF"/>
    <w:rsid w:val="00DF1E2A"/>
    <w:rsid w:val="00DF2D36"/>
    <w:rsid w:val="00DF606C"/>
    <w:rsid w:val="00DF71FB"/>
    <w:rsid w:val="00E008AB"/>
    <w:rsid w:val="00E054B9"/>
    <w:rsid w:val="00E15E67"/>
    <w:rsid w:val="00E249F2"/>
    <w:rsid w:val="00E25016"/>
    <w:rsid w:val="00E34143"/>
    <w:rsid w:val="00E37624"/>
    <w:rsid w:val="00E40E58"/>
    <w:rsid w:val="00E416CE"/>
    <w:rsid w:val="00E440A7"/>
    <w:rsid w:val="00E46634"/>
    <w:rsid w:val="00E46DD6"/>
    <w:rsid w:val="00E46FC1"/>
    <w:rsid w:val="00E4775E"/>
    <w:rsid w:val="00E5008E"/>
    <w:rsid w:val="00E501C2"/>
    <w:rsid w:val="00E5746F"/>
    <w:rsid w:val="00E57673"/>
    <w:rsid w:val="00E61AF0"/>
    <w:rsid w:val="00E636CB"/>
    <w:rsid w:val="00E65FB2"/>
    <w:rsid w:val="00E71259"/>
    <w:rsid w:val="00E73FE8"/>
    <w:rsid w:val="00E75D70"/>
    <w:rsid w:val="00E8324B"/>
    <w:rsid w:val="00E873CD"/>
    <w:rsid w:val="00E878B8"/>
    <w:rsid w:val="00E94994"/>
    <w:rsid w:val="00EA0EAA"/>
    <w:rsid w:val="00EA427B"/>
    <w:rsid w:val="00EA6F8C"/>
    <w:rsid w:val="00EC01B7"/>
    <w:rsid w:val="00EC1BEF"/>
    <w:rsid w:val="00EC4ACE"/>
    <w:rsid w:val="00EC4BCB"/>
    <w:rsid w:val="00EC5FB1"/>
    <w:rsid w:val="00ED32D3"/>
    <w:rsid w:val="00EE0B51"/>
    <w:rsid w:val="00EE2EF4"/>
    <w:rsid w:val="00EE2FCA"/>
    <w:rsid w:val="00EE361C"/>
    <w:rsid w:val="00EE5050"/>
    <w:rsid w:val="00EF1190"/>
    <w:rsid w:val="00EF3F95"/>
    <w:rsid w:val="00EF62BD"/>
    <w:rsid w:val="00EF7E70"/>
    <w:rsid w:val="00F0153D"/>
    <w:rsid w:val="00F02619"/>
    <w:rsid w:val="00F04F2B"/>
    <w:rsid w:val="00F05FDA"/>
    <w:rsid w:val="00F139D1"/>
    <w:rsid w:val="00F156F9"/>
    <w:rsid w:val="00F23A45"/>
    <w:rsid w:val="00F30FC3"/>
    <w:rsid w:val="00F443C4"/>
    <w:rsid w:val="00F502A8"/>
    <w:rsid w:val="00F54B46"/>
    <w:rsid w:val="00F566F9"/>
    <w:rsid w:val="00F614C5"/>
    <w:rsid w:val="00F61984"/>
    <w:rsid w:val="00F62F60"/>
    <w:rsid w:val="00F654CB"/>
    <w:rsid w:val="00F662CF"/>
    <w:rsid w:val="00F66D86"/>
    <w:rsid w:val="00F72715"/>
    <w:rsid w:val="00F8018B"/>
    <w:rsid w:val="00F83FA5"/>
    <w:rsid w:val="00F84AB2"/>
    <w:rsid w:val="00F86240"/>
    <w:rsid w:val="00F9605C"/>
    <w:rsid w:val="00FA0593"/>
    <w:rsid w:val="00FA5A00"/>
    <w:rsid w:val="00FA699A"/>
    <w:rsid w:val="00FB19F8"/>
    <w:rsid w:val="00FC48B8"/>
    <w:rsid w:val="00FD3053"/>
    <w:rsid w:val="00FD5AE1"/>
    <w:rsid w:val="00FE3C3E"/>
    <w:rsid w:val="00FE69EF"/>
    <w:rsid w:val="00FE7ECA"/>
    <w:rsid w:val="00FF119E"/>
    <w:rsid w:val="00FF5099"/>
    <w:rsid w:val="00FF7462"/>
    <w:rsid w:val="00FF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5739326B-BFED-4C90-B05E-D1A76E24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color w:val="FFFFFF"/>
    </w:rPr>
  </w:style>
  <w:style w:type="paragraph" w:styleId="2">
    <w:name w:val="heading 2"/>
    <w:basedOn w:val="a"/>
    <w:next w:val="a0"/>
    <w:qFormat/>
    <w:pPr>
      <w:keepNext/>
      <w:numPr>
        <w:numId w:val="1"/>
      </w:numPr>
      <w:adjustRightInd/>
      <w:spacing w:line="240" w:lineRule="auto"/>
      <w:textAlignment w:val="auto"/>
      <w:outlineLvl w:val="1"/>
    </w:pPr>
    <w:rPr>
      <w:rFonts w:ascii="新細明體" w:eastAsia="新細明體"/>
      <w:b/>
      <w:kern w:val="2"/>
    </w:rPr>
  </w:style>
  <w:style w:type="paragraph" w:styleId="3">
    <w:name w:val="heading 3"/>
    <w:basedOn w:val="a"/>
    <w:next w:val="a"/>
    <w:qFormat/>
    <w:pPr>
      <w:keepNext/>
      <w:spacing w:line="720" w:lineRule="atLeast"/>
      <w:outlineLvl w:val="2"/>
    </w:pPr>
    <w:rPr>
      <w:rFonts w:ascii="Arial" w:hAnsi="Arial"/>
      <w:b/>
      <w:sz w:val="36"/>
    </w:rPr>
  </w:style>
  <w:style w:type="paragraph" w:styleId="4">
    <w:name w:val="heading 4"/>
    <w:basedOn w:val="a"/>
    <w:next w:val="a"/>
    <w:qFormat/>
    <w:pPr>
      <w:keepNext/>
      <w:spacing w:line="240" w:lineRule="auto"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Chars="225" w:left="540" w:firstLineChars="200" w:firstLine="540"/>
      <w:jc w:val="both"/>
    </w:pPr>
    <w:rPr>
      <w:spacing w:val="25"/>
      <w:sz w:val="22"/>
    </w:rPr>
  </w:style>
  <w:style w:type="paragraph" w:customStyle="1" w:styleId="a4">
    <w:name w:val="第?部分"/>
    <w:basedOn w:val="a"/>
    <w:pPr>
      <w:jc w:val="both"/>
    </w:pPr>
    <w:rPr>
      <w:rFonts w:ascii="文鼎中黑" w:eastAsia="文鼎中黑"/>
      <w:spacing w:val="45"/>
      <w:sz w:val="28"/>
    </w:rPr>
  </w:style>
  <w:style w:type="paragraph" w:customStyle="1" w:styleId="a5">
    <w:name w:val="說明"/>
    <w:basedOn w:val="a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ind w:left="780" w:hangingChars="300" w:hanging="780"/>
      <w:jc w:val="both"/>
      <w:textAlignment w:val="bottom"/>
    </w:pPr>
    <w:rPr>
      <w:rFonts w:eastAsia="標楷體"/>
      <w:sz w:val="26"/>
    </w:rPr>
  </w:style>
  <w:style w:type="paragraph" w:customStyle="1" w:styleId="-">
    <w:name w:val="??-??"/>
    <w:basedOn w:val="a4"/>
    <w:uiPriority w:val="99"/>
    <w:rPr>
      <w:rFonts w:eastAsia="Times New Roman"/>
      <w:spacing w:val="20"/>
      <w:sz w:val="20"/>
      <w:u w:val="single"/>
    </w:rPr>
  </w:style>
  <w:style w:type="paragraph" w:customStyle="1" w:styleId="AA">
    <w:name w:val="AA 字元"/>
    <w:basedOn w:val="a"/>
    <w:link w:val="AA0"/>
    <w:pPr>
      <w:widowControl/>
      <w:autoSpaceDE w:val="0"/>
      <w:autoSpaceDN w:val="0"/>
      <w:spacing w:line="340" w:lineRule="atLeast"/>
      <w:ind w:left="738" w:hanging="369"/>
      <w:textAlignment w:val="bottom"/>
    </w:pPr>
    <w:rPr>
      <w:spacing w:val="25"/>
      <w:sz w:val="20"/>
    </w:rPr>
  </w:style>
  <w:style w:type="character" w:customStyle="1" w:styleId="AA0">
    <w:name w:val="AA 字元 字元"/>
    <w:link w:val="AA"/>
    <w:rsid w:val="00E37624"/>
    <w:rPr>
      <w:rFonts w:eastAsia="細明體"/>
      <w:spacing w:val="25"/>
      <w:lang w:val="en-US" w:eastAsia="zh-TW" w:bidi="ar-SA"/>
    </w:rPr>
  </w:style>
  <w:style w:type="paragraph" w:customStyle="1" w:styleId="AB">
    <w:name w:val="AB 字元"/>
    <w:basedOn w:val="AA"/>
    <w:link w:val="AB0"/>
    <w:pPr>
      <w:tabs>
        <w:tab w:val="left" w:pos="4961"/>
      </w:tabs>
      <w:spacing w:line="320" w:lineRule="atLeast"/>
      <w:ind w:left="369" w:firstLine="0"/>
    </w:pPr>
    <w:rPr>
      <w:spacing w:val="20"/>
    </w:rPr>
  </w:style>
  <w:style w:type="character" w:customStyle="1" w:styleId="AB0">
    <w:name w:val="AB 字元 字元"/>
    <w:link w:val="AB"/>
    <w:rsid w:val="00E37624"/>
    <w:rPr>
      <w:rFonts w:eastAsia="細明體"/>
      <w:spacing w:val="20"/>
      <w:lang w:val="en-US" w:eastAsia="zh-TW" w:bidi="ar-SA"/>
    </w:rPr>
  </w:style>
  <w:style w:type="paragraph" w:customStyle="1" w:styleId="ABC">
    <w:name w:val="ABC 字元"/>
    <w:basedOn w:val="AB"/>
    <w:link w:val="ABC0"/>
    <w:pPr>
      <w:tabs>
        <w:tab w:val="clear" w:pos="4961"/>
        <w:tab w:val="left" w:pos="3430"/>
        <w:tab w:val="left" w:pos="6436"/>
      </w:tabs>
    </w:pPr>
  </w:style>
  <w:style w:type="character" w:customStyle="1" w:styleId="ABC0">
    <w:name w:val="ABC 字元 字元"/>
    <w:basedOn w:val="AB0"/>
    <w:link w:val="ABC"/>
    <w:rsid w:val="00E37624"/>
    <w:rPr>
      <w:rFonts w:eastAsia="細明體"/>
      <w:spacing w:val="20"/>
      <w:lang w:val="en-US" w:eastAsia="zh-TW" w:bidi="ar-SA"/>
    </w:rPr>
  </w:style>
  <w:style w:type="paragraph" w:customStyle="1" w:styleId="ABCD">
    <w:name w:val="ABCD 字元"/>
    <w:basedOn w:val="ABC"/>
    <w:link w:val="ABCD0"/>
    <w:pPr>
      <w:tabs>
        <w:tab w:val="clear" w:pos="3430"/>
        <w:tab w:val="clear" w:pos="6436"/>
        <w:tab w:val="left" w:pos="2693"/>
        <w:tab w:val="left" w:pos="4961"/>
        <w:tab w:val="left" w:pos="7229"/>
      </w:tabs>
    </w:pPr>
  </w:style>
  <w:style w:type="character" w:customStyle="1" w:styleId="ABCD0">
    <w:name w:val="ABCD 字元 字元"/>
    <w:basedOn w:val="ABC0"/>
    <w:link w:val="ABCD"/>
    <w:rsid w:val="00E37624"/>
    <w:rPr>
      <w:rFonts w:eastAsia="細明體"/>
      <w:spacing w:val="20"/>
      <w:lang w:val="en-US" w:eastAsia="zh-TW" w:bidi="ar-SA"/>
    </w:rPr>
  </w:style>
  <w:style w:type="paragraph" w:customStyle="1" w:styleId="ABCDE">
    <w:name w:val="ABCDE"/>
    <w:basedOn w:val="ABCD"/>
    <w:link w:val="ABCDE0"/>
    <w:pPr>
      <w:tabs>
        <w:tab w:val="clear" w:pos="2693"/>
        <w:tab w:val="clear" w:pos="4961"/>
        <w:tab w:val="clear" w:pos="7229"/>
        <w:tab w:val="left" w:pos="2211"/>
        <w:tab w:val="left" w:pos="3997"/>
        <w:tab w:val="left" w:pos="5783"/>
        <w:tab w:val="left" w:pos="7570"/>
      </w:tabs>
    </w:pPr>
  </w:style>
  <w:style w:type="character" w:customStyle="1" w:styleId="ABCDE0">
    <w:name w:val="ABCDE 字元"/>
    <w:basedOn w:val="ABCD0"/>
    <w:link w:val="ABCDE"/>
    <w:rsid w:val="00E37624"/>
    <w:rPr>
      <w:rFonts w:eastAsia="細明體"/>
      <w:spacing w:val="20"/>
      <w:lang w:val="en-US" w:eastAsia="zh-TW" w:bidi="ar-SA"/>
    </w:rPr>
  </w:style>
  <w:style w:type="paragraph" w:customStyle="1" w:styleId="TIT1">
    <w:name w:val="TIT1 字元"/>
    <w:basedOn w:val="ABCDE"/>
    <w:link w:val="TIT10"/>
    <w:pPr>
      <w:numPr>
        <w:numId w:val="2"/>
      </w:numPr>
      <w:tabs>
        <w:tab w:val="clear" w:pos="2211"/>
        <w:tab w:val="clear" w:pos="3997"/>
        <w:tab w:val="clear" w:pos="5783"/>
        <w:tab w:val="clear" w:pos="7570"/>
      </w:tabs>
      <w:autoSpaceDE/>
      <w:autoSpaceDN/>
      <w:jc w:val="both"/>
    </w:pPr>
    <w:rPr>
      <w:kern w:val="2"/>
    </w:rPr>
  </w:style>
  <w:style w:type="character" w:customStyle="1" w:styleId="TIT10">
    <w:name w:val="TIT1 字元 字元"/>
    <w:link w:val="TIT1"/>
    <w:rsid w:val="00E37624"/>
    <w:rPr>
      <w:rFonts w:eastAsia="細明體"/>
      <w:spacing w:val="20"/>
      <w:kern w:val="2"/>
      <w:lang w:val="en-US" w:eastAsia="zh-TW" w:bidi="ar-SA"/>
    </w:rPr>
  </w:style>
  <w:style w:type="paragraph" w:styleId="a6">
    <w:name w:val="header"/>
    <w:basedOn w:val="a"/>
    <w:pPr>
      <w:tabs>
        <w:tab w:val="center" w:pos="4153"/>
        <w:tab w:val="right" w:pos="8306"/>
      </w:tabs>
    </w:pPr>
    <w:rPr>
      <w:sz w:val="20"/>
    </w:rPr>
  </w:style>
  <w:style w:type="paragraph" w:styleId="a7">
    <w:name w:val="footer"/>
    <w:basedOn w:val="a"/>
    <w:pPr>
      <w:tabs>
        <w:tab w:val="center" w:pos="4153"/>
        <w:tab w:val="right" w:pos="8306"/>
      </w:tabs>
    </w:pPr>
    <w:rPr>
      <w:sz w:val="20"/>
    </w:rPr>
  </w:style>
  <w:style w:type="paragraph" w:customStyle="1" w:styleId="tit2">
    <w:name w:val="tit2"/>
    <w:basedOn w:val="10"/>
    <w:uiPriority w:val="99"/>
    <w:pPr>
      <w:ind w:leftChars="150" w:left="360"/>
      <w:jc w:val="both"/>
      <w:textAlignment w:val="bottom"/>
    </w:pPr>
    <w:rPr>
      <w:rFonts w:ascii="Times New Roman"/>
      <w:spacing w:val="20"/>
      <w:sz w:val="20"/>
    </w:rPr>
  </w:style>
  <w:style w:type="paragraph" w:customStyle="1" w:styleId="10">
    <w:name w:val="內文1"/>
    <w:pPr>
      <w:widowControl w:val="0"/>
      <w:adjustRightInd w:val="0"/>
      <w:spacing w:line="360" w:lineRule="atLeast"/>
      <w:textAlignment w:val="baseline"/>
    </w:pPr>
    <w:rPr>
      <w:rFonts w:ascii="細明體"/>
      <w:sz w:val="24"/>
    </w:rPr>
  </w:style>
  <w:style w:type="paragraph" w:customStyle="1" w:styleId="a8">
    <w:name w:val="第?部份"/>
    <w:basedOn w:val="a"/>
    <w:rPr>
      <w:rFonts w:ascii="華康中黑體" w:eastAsia="華康中黑體"/>
      <w:spacing w:val="45"/>
      <w:sz w:val="28"/>
    </w:rPr>
  </w:style>
  <w:style w:type="paragraph" w:styleId="a9">
    <w:name w:val="Plain Text"/>
    <w:basedOn w:val="a"/>
    <w:pPr>
      <w:adjustRightInd/>
      <w:spacing w:line="240" w:lineRule="auto"/>
      <w:textAlignment w:val="auto"/>
    </w:pPr>
    <w:rPr>
      <w:rFonts w:ascii="細明體" w:hAnsi="Courier New"/>
      <w:kern w:val="2"/>
    </w:rPr>
  </w:style>
  <w:style w:type="paragraph" w:customStyle="1" w:styleId="11">
    <w:name w:val="純文字1"/>
    <w:basedOn w:val="a"/>
    <w:pPr>
      <w:spacing w:line="240" w:lineRule="auto"/>
    </w:pPr>
    <w:rPr>
      <w:rFonts w:ascii="細明體" w:hAnsi="Courier New"/>
      <w:kern w:val="2"/>
    </w:rPr>
  </w:style>
  <w:style w:type="character" w:styleId="ac">
    <w:name w:val="page number"/>
    <w:basedOn w:val="a1"/>
  </w:style>
  <w:style w:type="paragraph" w:styleId="Web">
    <w:name w:val="Normal (Web)"/>
    <w:basedOn w:val="a"/>
    <w:uiPriority w:val="99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/>
      <w:szCs w:val="24"/>
    </w:rPr>
  </w:style>
  <w:style w:type="paragraph" w:customStyle="1" w:styleId="ad">
    <w:name w:val="說"/>
    <w:basedOn w:val="a5"/>
    <w:pPr>
      <w:tabs>
        <w:tab w:val="clear" w:pos="964"/>
        <w:tab w:val="left" w:pos="600"/>
      </w:tabs>
      <w:spacing w:line="300" w:lineRule="atLeast"/>
      <w:ind w:left="782" w:firstLineChars="0" w:hanging="782"/>
    </w:pPr>
  </w:style>
  <w:style w:type="paragraph" w:styleId="HTML">
    <w:name w:val="HTML Address"/>
    <w:basedOn w:val="a"/>
    <w:rPr>
      <w:i/>
      <w:iCs/>
    </w:rPr>
  </w:style>
  <w:style w:type="paragraph" w:styleId="ae">
    <w:name w:val="annotation text"/>
    <w:basedOn w:val="a"/>
    <w:semiHidden/>
    <w:pPr>
      <w:adjustRightInd/>
      <w:spacing w:line="240" w:lineRule="auto"/>
      <w:textAlignment w:val="auto"/>
    </w:pPr>
    <w:rPr>
      <w:rFonts w:eastAsia="新細明體"/>
      <w:kern w:val="2"/>
      <w:sz w:val="20"/>
    </w:rPr>
  </w:style>
  <w:style w:type="paragraph" w:customStyle="1" w:styleId="-11">
    <w:name w:val="樣式 ??-?? + 11 點"/>
    <w:basedOn w:val="-"/>
  </w:style>
  <w:style w:type="character" w:customStyle="1" w:styleId="Normal">
    <w:name w:val="Normal 字元"/>
    <w:rPr>
      <w:rFonts w:ascii="細明體" w:eastAsia="細明體"/>
      <w:sz w:val="24"/>
      <w:lang w:val="en-US" w:eastAsia="zh-TW" w:bidi="ar-SA"/>
    </w:rPr>
  </w:style>
  <w:style w:type="paragraph" w:customStyle="1" w:styleId="T3">
    <w:name w:val="T3"/>
    <w:basedOn w:val="-"/>
    <w:pPr>
      <w:spacing w:line="240" w:lineRule="atLeast"/>
    </w:pPr>
    <w:rPr>
      <w:rFonts w:ascii="細明體" w:eastAsia="細明體"/>
      <w:sz w:val="22"/>
    </w:rPr>
  </w:style>
  <w:style w:type="paragraph" w:styleId="af">
    <w:name w:val="Balloon Text"/>
    <w:basedOn w:val="a"/>
    <w:semiHidden/>
    <w:rPr>
      <w:rFonts w:ascii="Arial" w:eastAsia="新細明體" w:hAnsi="Arial"/>
      <w:sz w:val="18"/>
      <w:szCs w:val="18"/>
    </w:rPr>
  </w:style>
  <w:style w:type="table" w:styleId="af0">
    <w:name w:val="Table Grid"/>
    <w:basedOn w:val="a2"/>
    <w:uiPriority w:val="39"/>
    <w:rsid w:val="00E37624"/>
    <w:pPr>
      <w:widowControl w:val="0"/>
    </w:pPr>
    <w:rPr>
      <w:rFonts w:eastAsia="新細明體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C10">
    <w:name w:val="樣式 ABC 字元 + 10 點"/>
    <w:rsid w:val="00565F64"/>
    <w:rPr>
      <w:rFonts w:eastAsia="細明體"/>
      <w:spacing w:val="20"/>
      <w:sz w:val="20"/>
      <w:lang w:val="en-US" w:eastAsia="zh-TW" w:bidi="ar-SA"/>
    </w:rPr>
  </w:style>
  <w:style w:type="character" w:customStyle="1" w:styleId="TIT11">
    <w:name w:val="TIT1 字元 字元1"/>
    <w:rsid w:val="00C10B96"/>
    <w:rPr>
      <w:rFonts w:eastAsia="細明體"/>
      <w:spacing w:val="20"/>
      <w:kern w:val="2"/>
      <w:sz w:val="24"/>
      <w:szCs w:val="24"/>
      <w:lang w:val="en-US" w:eastAsia="zh-TW" w:bidi="ar-SA"/>
    </w:rPr>
  </w:style>
  <w:style w:type="paragraph" w:customStyle="1" w:styleId="AA1">
    <w:name w:val="AA"/>
    <w:basedOn w:val="a"/>
    <w:rsid w:val="005F6506"/>
    <w:pPr>
      <w:widowControl/>
      <w:autoSpaceDE w:val="0"/>
      <w:autoSpaceDN w:val="0"/>
      <w:spacing w:line="340" w:lineRule="atLeast"/>
      <w:ind w:left="738" w:hanging="369"/>
      <w:textAlignment w:val="auto"/>
    </w:pPr>
    <w:rPr>
      <w:spacing w:val="25"/>
    </w:rPr>
  </w:style>
  <w:style w:type="paragraph" w:customStyle="1" w:styleId="AB1">
    <w:name w:val="AB"/>
    <w:basedOn w:val="AA1"/>
    <w:rsid w:val="005F6506"/>
    <w:pPr>
      <w:tabs>
        <w:tab w:val="left" w:pos="4961"/>
      </w:tabs>
      <w:spacing w:line="320" w:lineRule="atLeast"/>
      <w:ind w:left="369" w:firstLine="0"/>
    </w:pPr>
    <w:rPr>
      <w:spacing w:val="20"/>
    </w:rPr>
  </w:style>
  <w:style w:type="paragraph" w:customStyle="1" w:styleId="TIT12">
    <w:name w:val="TIT1"/>
    <w:basedOn w:val="a"/>
    <w:uiPriority w:val="99"/>
    <w:rsid w:val="007467B8"/>
    <w:pPr>
      <w:widowControl/>
      <w:tabs>
        <w:tab w:val="num" w:pos="360"/>
      </w:tabs>
      <w:spacing w:line="320" w:lineRule="atLeast"/>
      <w:ind w:left="360" w:hanging="360"/>
      <w:jc w:val="both"/>
      <w:textAlignment w:val="auto"/>
    </w:pPr>
    <w:rPr>
      <w:spacing w:val="20"/>
      <w:kern w:val="2"/>
      <w:sz w:val="20"/>
    </w:rPr>
  </w:style>
  <w:style w:type="paragraph" w:customStyle="1" w:styleId="ABC1">
    <w:name w:val="ABC"/>
    <w:basedOn w:val="AB1"/>
    <w:rsid w:val="00DA1A91"/>
    <w:pPr>
      <w:tabs>
        <w:tab w:val="clear" w:pos="4961"/>
        <w:tab w:val="left" w:pos="3430"/>
        <w:tab w:val="left" w:pos="6436"/>
      </w:tabs>
      <w:textAlignment w:val="bottom"/>
    </w:pPr>
    <w:rPr>
      <w:sz w:val="20"/>
    </w:rPr>
  </w:style>
  <w:style w:type="paragraph" w:customStyle="1" w:styleId="ABCD1">
    <w:name w:val="ABCD"/>
    <w:basedOn w:val="ABC1"/>
    <w:uiPriority w:val="99"/>
    <w:rsid w:val="00D82941"/>
    <w:pPr>
      <w:tabs>
        <w:tab w:val="clear" w:pos="3430"/>
        <w:tab w:val="clear" w:pos="6436"/>
        <w:tab w:val="left" w:pos="2693"/>
        <w:tab w:val="left" w:pos="4961"/>
        <w:tab w:val="left" w:pos="7229"/>
      </w:tabs>
    </w:pPr>
  </w:style>
  <w:style w:type="paragraph" w:customStyle="1" w:styleId="002">
    <w:name w:val="002"/>
    <w:basedOn w:val="a"/>
    <w:rsid w:val="004A76C7"/>
    <w:pPr>
      <w:spacing w:line="480" w:lineRule="atLeast"/>
      <w:ind w:left="1276" w:right="823" w:hanging="284"/>
    </w:pPr>
    <w:rPr>
      <w:rFonts w:ascii="全真楷書" w:eastAsia="全真楷書"/>
      <w:sz w:val="30"/>
    </w:rPr>
  </w:style>
  <w:style w:type="paragraph" w:customStyle="1" w:styleId="af1">
    <w:name w:val="壹"/>
    <w:basedOn w:val="a8"/>
    <w:autoRedefine/>
    <w:rsid w:val="00743332"/>
    <w:pPr>
      <w:spacing w:beforeLines="50" w:before="120"/>
      <w:jc w:val="both"/>
    </w:pPr>
    <w:rPr>
      <w:rFonts w:ascii="Times New Roman" w:eastAsia="新細明體" w:cs="新細明體"/>
      <w:b/>
      <w:bCs/>
      <w:sz w:val="26"/>
      <w:szCs w:val="26"/>
    </w:rPr>
  </w:style>
  <w:style w:type="paragraph" w:customStyle="1" w:styleId="004">
    <w:name w:val="004"/>
    <w:basedOn w:val="002"/>
    <w:rsid w:val="00C94348"/>
    <w:pPr>
      <w:widowControl/>
      <w:autoSpaceDE w:val="0"/>
      <w:autoSpaceDN w:val="0"/>
      <w:ind w:leftChars="300" w:left="720" w:right="0" w:firstLine="0"/>
      <w:textAlignment w:val="bottom"/>
    </w:pPr>
    <w:rPr>
      <w:rFonts w:ascii="Times New Roman" w:eastAsia="標楷體"/>
      <w:color w:val="000000"/>
      <w:sz w:val="32"/>
    </w:rPr>
  </w:style>
  <w:style w:type="paragraph" w:styleId="af2">
    <w:name w:val="List Paragraph"/>
    <w:basedOn w:val="a"/>
    <w:uiPriority w:val="34"/>
    <w:qFormat/>
    <w:rsid w:val="006F0E03"/>
    <w:pPr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Cs w:val="22"/>
    </w:rPr>
  </w:style>
  <w:style w:type="paragraph" w:customStyle="1" w:styleId="000">
    <w:name w:val="000"/>
    <w:basedOn w:val="a"/>
    <w:rsid w:val="00C11B99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482276">
      <w:bodyDiv w:val="1"/>
      <w:marLeft w:val="30"/>
      <w:marRight w:val="0"/>
      <w:marTop w:val="3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861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798E48-DC7B-4928-A355-76EBD4706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8611.DOT</Template>
  <TotalTime>0</TotalTime>
  <Pages>8</Pages>
  <Words>1077</Words>
  <Characters>6141</Characters>
  <Application>Microsoft Office Word</Application>
  <DocSecurity>0</DocSecurity>
  <Lines>51</Lines>
  <Paragraphs>14</Paragraphs>
  <ScaleCrop>false</ScaleCrop>
  <Company>ceec</Company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大學入學考試中心</dc:title>
  <dc:subject/>
  <dc:creator>CEEC</dc:creator>
  <cp:keywords/>
  <cp:lastModifiedBy>user</cp:lastModifiedBy>
  <cp:revision>2</cp:revision>
  <cp:lastPrinted>2018-06-27T06:13:00Z</cp:lastPrinted>
  <dcterms:created xsi:type="dcterms:W3CDTF">2018-06-28T00:05:00Z</dcterms:created>
  <dcterms:modified xsi:type="dcterms:W3CDTF">2018-06-28T00:05:00Z</dcterms:modified>
</cp:coreProperties>
</file>